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7842A" w14:textId="030FC5C8" w:rsidR="0004707B" w:rsidRDefault="0004707B">
      <w:bookmarkStart w:id="0" w:name="_Hlk498414359"/>
      <w:bookmarkStart w:id="1" w:name="_Toc498414013"/>
    </w:p>
    <w:sdt>
      <w:sdtPr>
        <w:id w:val="-1593007889"/>
        <w:docPartObj>
          <w:docPartGallery w:val="Cover Pages"/>
          <w:docPartUnique/>
        </w:docPartObj>
      </w:sdtPr>
      <w:sdtContent>
        <w:p w14:paraId="0DC0DBB3" w14:textId="0252EB94" w:rsidR="0004707B" w:rsidRDefault="0004707B">
          <w:r>
            <w:rPr>
              <w:noProof/>
            </w:rPr>
            <mc:AlternateContent>
              <mc:Choice Requires="wpg">
                <w:drawing>
                  <wp:anchor distT="0" distB="0" distL="114300" distR="114300" simplePos="0" relativeHeight="251662336" behindDoc="0" locked="0" layoutInCell="1" allowOverlap="1" wp14:anchorId="3AB9102F" wp14:editId="68AEB0B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8"/>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644F68A" id="Grupp 148"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FXguS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0f6fc6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EA2A6E1" wp14:editId="42244E8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6AAC1B" w14:textId="69E098E5" w:rsidR="0004707B" w:rsidRDefault="0004707B">
                                <w:pPr>
                                  <w:jc w:val="right"/>
                                  <w:rPr>
                                    <w:color w:val="0F6FC6" w:themeColor="accent1"/>
                                    <w:sz w:val="64"/>
                                    <w:szCs w:val="64"/>
                                  </w:rPr>
                                </w:pPr>
                                <w:sdt>
                                  <w:sdtPr>
                                    <w:rPr>
                                      <w:caps/>
                                      <w:color w:val="0F6FC6"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0F6FC6" w:themeColor="accent1"/>
                                        <w:sz w:val="64"/>
                                        <w:szCs w:val="64"/>
                                      </w:rPr>
                                      <w:t>Avvikelserapport</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59440F" w14:textId="531ACB55" w:rsidR="0004707B" w:rsidRDefault="0004707B">
                                    <w:pPr>
                                      <w:jc w:val="right"/>
                                      <w:rPr>
                                        <w:smallCaps/>
                                        <w:color w:val="404040" w:themeColor="text1" w:themeTint="BF"/>
                                        <w:sz w:val="36"/>
                                        <w:szCs w:val="36"/>
                                      </w:rPr>
                                    </w:pPr>
                                    <w:r>
                                      <w:rPr>
                                        <w:color w:val="404040" w:themeColor="text1" w:themeTint="BF"/>
                                        <w:sz w:val="36"/>
                                        <w:szCs w:val="36"/>
                                      </w:rPr>
                                      <w:t>Blankett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EA2A6E1" id="_x0000_t202" coordsize="21600,21600" o:spt="202" path="m,l,21600r21600,l21600,xe">
                    <v:stroke joinstyle="miter"/>
                    <v:path gradientshapeok="t" o:connecttype="rect"/>
                  </v:shapetype>
                  <v:shape id="Textruta 1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306AAC1B" w14:textId="69E098E5" w:rsidR="0004707B" w:rsidRDefault="0004707B">
                          <w:pPr>
                            <w:jc w:val="right"/>
                            <w:rPr>
                              <w:color w:val="0F6FC6" w:themeColor="accent1"/>
                              <w:sz w:val="64"/>
                              <w:szCs w:val="64"/>
                            </w:rPr>
                          </w:pPr>
                          <w:sdt>
                            <w:sdtPr>
                              <w:rPr>
                                <w:caps/>
                                <w:color w:val="0F6FC6"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0F6FC6" w:themeColor="accent1"/>
                                  <w:sz w:val="64"/>
                                  <w:szCs w:val="64"/>
                                </w:rPr>
                                <w:t>Avvikelserapport</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59440F" w14:textId="531ACB55" w:rsidR="0004707B" w:rsidRDefault="0004707B">
                              <w:pPr>
                                <w:jc w:val="right"/>
                                <w:rPr>
                                  <w:smallCaps/>
                                  <w:color w:val="404040" w:themeColor="text1" w:themeTint="BF"/>
                                  <w:sz w:val="36"/>
                                  <w:szCs w:val="36"/>
                                </w:rPr>
                              </w:pPr>
                              <w:r>
                                <w:rPr>
                                  <w:color w:val="404040" w:themeColor="text1" w:themeTint="BF"/>
                                  <w:sz w:val="36"/>
                                  <w:szCs w:val="36"/>
                                </w:rPr>
                                <w:t>Blankett</w:t>
                              </w:r>
                            </w:p>
                          </w:sdtContent>
                        </w:sdt>
                      </w:txbxContent>
                    </v:textbox>
                    <w10:wrap type="square" anchorx="page" anchory="page"/>
                  </v:shape>
                </w:pict>
              </mc:Fallback>
            </mc:AlternateContent>
          </w:r>
        </w:p>
        <w:p w14:paraId="3FE09AE7" w14:textId="0F234D65" w:rsidR="0004707B" w:rsidRDefault="0004707B">
          <w:pPr>
            <w:rPr>
              <w:rFonts w:asciiTheme="majorHAnsi" w:hAnsiTheme="majorHAnsi" w:cstheme="majorBidi"/>
              <w:color w:val="0B5294" w:themeColor="accent1" w:themeShade="BF"/>
              <w:sz w:val="32"/>
              <w:szCs w:val="32"/>
              <w:lang w:eastAsia="sv-SE"/>
            </w:rPr>
          </w:pPr>
          <w:r>
            <w:rPr>
              <w:noProof/>
            </w:rPr>
            <mc:AlternateContent>
              <mc:Choice Requires="wps">
                <w:drawing>
                  <wp:anchor distT="0" distB="0" distL="114300" distR="114300" simplePos="0" relativeHeight="251664384" behindDoc="0" locked="0" layoutInCell="1" allowOverlap="1" wp14:anchorId="0B2A012A" wp14:editId="4EAC3D92">
                    <wp:simplePos x="0" y="0"/>
                    <wp:positionH relativeFrom="margin">
                      <wp:align>center</wp:align>
                    </wp:positionH>
                    <wp:positionV relativeFrom="margin">
                      <wp:align>bottom</wp:align>
                    </wp:positionV>
                    <wp:extent cx="7315200" cy="914400"/>
                    <wp:effectExtent l="0" t="0" r="0" b="6985"/>
                    <wp:wrapSquare wrapText="bothSides"/>
                    <wp:docPr id="651919461" name="Textruta 65191946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93989859"/>
                                  <w:dataBinding w:prefixMappings="xmlns:ns0='http://purl.org/dc/elements/1.1/' xmlns:ns1='http://schemas.openxmlformats.org/package/2006/metadata/core-properties' " w:xpath="/ns1:coreProperties[1]/ns0:creator[1]" w:storeItemID="{6C3C8BC8-F283-45AE-878A-BAB7291924A1}"/>
                                  <w:text/>
                                </w:sdtPr>
                                <w:sdtContent>
                                  <w:p w14:paraId="6087E871" w14:textId="5EDE6459" w:rsidR="0004707B" w:rsidRDefault="0004707B" w:rsidP="0004707B">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58ED2EDC" w14:textId="77777777" w:rsidR="0004707B" w:rsidRDefault="0004707B" w:rsidP="0004707B">
                                <w:pPr>
                                  <w:pStyle w:val="Ingetavstnd"/>
                                  <w:jc w:val="right"/>
                                  <w:rPr>
                                    <w:color w:val="595959" w:themeColor="text1" w:themeTint="A6"/>
                                    <w:szCs w:val="18"/>
                                  </w:rPr>
                                </w:pPr>
                                <w:r>
                                  <w:rPr>
                                    <w:color w:val="595959" w:themeColor="text1" w:themeTint="A6"/>
                                    <w:szCs w:val="18"/>
                                  </w:rPr>
                                  <w:t>dokument@kvalitetsgruppen.com</w:t>
                                </w:r>
                              </w:p>
                              <w:p w14:paraId="1E2B98C6" w14:textId="77777777" w:rsidR="0004707B" w:rsidRPr="00505FBD" w:rsidRDefault="0004707B" w:rsidP="0004707B">
                                <w:pPr>
                                  <w:pStyle w:val="Ingetavstnd"/>
                                  <w:jc w:val="right"/>
                                  <w:rPr>
                                    <w:color w:val="595959" w:themeColor="text1" w:themeTint="A6"/>
                                    <w:szCs w:val="18"/>
                                  </w:rPr>
                                </w:pPr>
                                <w:r w:rsidRPr="00505FBD">
                                  <w:rPr>
                                    <w:color w:val="595959" w:themeColor="text1" w:themeTint="A6"/>
                                    <w:szCs w:val="18"/>
                                  </w:rPr>
                                  <w:t>Vi som står bakom Kvalitetsdokument.se är KvalitetsGruppen Hässleholm AB. Vi är ett konsultföretag som hjälper småföretag att införa kvalitets-, miljö- och arbetsmiljöledningssystem. Ni hittar mer information om oss på</w:t>
                                </w:r>
                                <w:bookmarkStart w:id="2" w:name="_Hlk497458975"/>
                                <w:r>
                                  <w:rPr>
                                    <w:color w:val="595959" w:themeColor="text1" w:themeTint="A6"/>
                                    <w:szCs w:val="18"/>
                                  </w:rPr>
                                  <w:t xml:space="preserve"> </w:t>
                                </w:r>
                                <w:hyperlink r:id="rId9" w:history="1">
                                  <w:r w:rsidRPr="005A1851">
                                    <w:rPr>
                                      <w:rFonts w:eastAsiaTheme="minorHAnsi" w:cs="Calibri"/>
                                      <w:color w:val="0000FF"/>
                                      <w:u w:val="single"/>
                                    </w:rPr>
                                    <w:t>Kvalitetsgrupppen.com</w:t>
                                  </w:r>
                                </w:hyperlink>
                                <w:bookmarkEnd w:id="2"/>
                                <w:r>
                                  <w:rPr>
                                    <w:color w:val="595959" w:themeColor="text1" w:themeTint="A6"/>
                                    <w:szCs w:val="18"/>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0B2A012A" id="Textruta 651919461" o:spid="_x0000_s1027" type="#_x0000_t202" style="position:absolute;margin-left:0;margin-top:0;width:8in;height:1in;z-index:251664384;visibility:visible;mso-wrap-style:square;mso-width-percent:941;mso-height-percent:92;mso-wrap-distance-left:9pt;mso-wrap-distance-top:0;mso-wrap-distance-right:9pt;mso-wrap-distance-bottom:0;mso-position-horizontal:center;mso-position-horizontal-relative:margin;mso-position-vertical:bottom;mso-position-vertical-relative:margin;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" filled="f" stroked="f" strokeweight=".5pt">
                    <v:textbox inset="126pt,0,54pt,0">
                      <w:txbxContent>
                        <w:sdt>
                          <w:sdtPr>
                            <w:rPr>
                              <w:color w:val="595959" w:themeColor="text1" w:themeTint="A6"/>
                              <w:sz w:val="28"/>
                              <w:szCs w:val="28"/>
                            </w:rPr>
                            <w:alias w:val="Författare"/>
                            <w:tag w:val=""/>
                            <w:id w:val="-793989859"/>
                            <w:dataBinding w:prefixMappings="xmlns:ns0='http://purl.org/dc/elements/1.1/' xmlns:ns1='http://schemas.openxmlformats.org/package/2006/metadata/core-properties' " w:xpath="/ns1:coreProperties[1]/ns0:creator[1]" w:storeItemID="{6C3C8BC8-F283-45AE-878A-BAB7291924A1}"/>
                            <w:text/>
                          </w:sdtPr>
                          <w:sdtContent>
                            <w:p w14:paraId="6087E871" w14:textId="5EDE6459" w:rsidR="0004707B" w:rsidRDefault="0004707B" w:rsidP="0004707B">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58ED2EDC" w14:textId="77777777" w:rsidR="0004707B" w:rsidRDefault="0004707B" w:rsidP="0004707B">
                          <w:pPr>
                            <w:pStyle w:val="Ingetavstnd"/>
                            <w:jc w:val="right"/>
                            <w:rPr>
                              <w:color w:val="595959" w:themeColor="text1" w:themeTint="A6"/>
                              <w:szCs w:val="18"/>
                            </w:rPr>
                          </w:pPr>
                          <w:r>
                            <w:rPr>
                              <w:color w:val="595959" w:themeColor="text1" w:themeTint="A6"/>
                              <w:szCs w:val="18"/>
                            </w:rPr>
                            <w:t>dokument@kvalitetsgruppen.com</w:t>
                          </w:r>
                        </w:p>
                        <w:p w14:paraId="1E2B98C6" w14:textId="77777777" w:rsidR="0004707B" w:rsidRPr="00505FBD" w:rsidRDefault="0004707B" w:rsidP="0004707B">
                          <w:pPr>
                            <w:pStyle w:val="Ingetavstnd"/>
                            <w:jc w:val="right"/>
                            <w:rPr>
                              <w:color w:val="595959" w:themeColor="text1" w:themeTint="A6"/>
                              <w:szCs w:val="18"/>
                            </w:rPr>
                          </w:pPr>
                          <w:r w:rsidRPr="00505FBD">
                            <w:rPr>
                              <w:color w:val="595959" w:themeColor="text1" w:themeTint="A6"/>
                              <w:szCs w:val="18"/>
                            </w:rPr>
                            <w:t>Vi som står bakom Kvalitetsdokument.se är KvalitetsGruppen Hässleholm AB. Vi är ett konsultföretag som hjälper småföretag att införa kvalitets-, miljö- och arbetsmiljöledningssystem. Ni hittar mer information om oss på</w:t>
                          </w:r>
                          <w:bookmarkStart w:id="3" w:name="_Hlk497458975"/>
                          <w:r>
                            <w:rPr>
                              <w:color w:val="595959" w:themeColor="text1" w:themeTint="A6"/>
                              <w:szCs w:val="18"/>
                            </w:rPr>
                            <w:t xml:space="preserve"> </w:t>
                          </w:r>
                          <w:hyperlink r:id="rId10" w:history="1">
                            <w:r w:rsidRPr="005A1851">
                              <w:rPr>
                                <w:rFonts w:eastAsiaTheme="minorHAnsi" w:cs="Calibri"/>
                                <w:color w:val="0000FF"/>
                                <w:u w:val="single"/>
                              </w:rPr>
                              <w:t>Kvalitetsgrupppen.com</w:t>
                            </w:r>
                          </w:hyperlink>
                          <w:bookmarkEnd w:id="3"/>
                          <w:r>
                            <w:rPr>
                              <w:color w:val="595959" w:themeColor="text1" w:themeTint="A6"/>
                              <w:szCs w:val="18"/>
                            </w:rPr>
                            <w:t xml:space="preserve"> </w:t>
                          </w:r>
                        </w:p>
                      </w:txbxContent>
                    </v:textbox>
                    <w10:wrap type="square" anchorx="margin" anchory="margin"/>
                  </v:shape>
                </w:pict>
              </mc:Fallback>
            </mc:AlternateContent>
          </w:r>
          <w:r>
            <w:br w:type="page"/>
          </w:r>
        </w:p>
      </w:sdtContent>
    </w:sdt>
    <w:sdt>
      <w:sdtPr>
        <w:id w:val="-1547370689"/>
        <w:docPartObj>
          <w:docPartGallery w:val="Table of Contents"/>
          <w:docPartUnique/>
        </w:docPartObj>
      </w:sdtPr>
      <w:sdtEndPr>
        <w:rPr>
          <w:rFonts w:asciiTheme="minorHAnsi" w:hAnsiTheme="minorHAnsi" w:cstheme="minorBidi"/>
          <w:b/>
          <w:bCs/>
          <w:color w:val="auto"/>
          <w:sz w:val="20"/>
          <w:szCs w:val="20"/>
          <w:lang w:eastAsia="en-US"/>
        </w:rPr>
      </w:sdtEndPr>
      <w:sdtContent>
        <w:p w14:paraId="4C3B35D2" w14:textId="794DFC9A" w:rsidR="000E7970" w:rsidRDefault="000E7970">
          <w:pPr>
            <w:pStyle w:val="Innehllsfrteckningsrubrik"/>
          </w:pPr>
          <w:r>
            <w:t>Innehållsförteckning</w:t>
          </w:r>
        </w:p>
        <w:p w14:paraId="5E4FD9FA" w14:textId="303B8D27" w:rsidR="000E7970" w:rsidRDefault="000E7970">
          <w:pPr>
            <w:pStyle w:val="Innehll1"/>
            <w:tabs>
              <w:tab w:val="right" w:leader="dot" w:pos="9062"/>
            </w:tabs>
            <w:rPr>
              <w:noProof/>
              <w:kern w:val="2"/>
              <w:sz w:val="24"/>
              <w:szCs w:val="24"/>
              <w:lang w:val="en-SE" w:eastAsia="en-SE"/>
              <w14:ligatures w14:val="standardContextual"/>
            </w:rPr>
          </w:pPr>
          <w:r>
            <w:fldChar w:fldCharType="begin"/>
          </w:r>
          <w:r>
            <w:instrText xml:space="preserve"> TOC \o "1-3" \h \z \u </w:instrText>
          </w:r>
          <w:r>
            <w:fldChar w:fldCharType="separate"/>
          </w:r>
          <w:hyperlink w:anchor="_Toc235961948" w:history="1">
            <w:r w:rsidRPr="00273856">
              <w:rPr>
                <w:rStyle w:val="Hyperlnk"/>
                <w:noProof/>
              </w:rPr>
              <w:t>Fri support</w:t>
            </w:r>
            <w:r>
              <w:rPr>
                <w:noProof/>
                <w:webHidden/>
              </w:rPr>
              <w:tab/>
            </w:r>
            <w:r>
              <w:rPr>
                <w:noProof/>
                <w:webHidden/>
              </w:rPr>
              <w:fldChar w:fldCharType="begin"/>
            </w:r>
            <w:r>
              <w:rPr>
                <w:noProof/>
                <w:webHidden/>
              </w:rPr>
              <w:instrText xml:space="preserve"> PAGEREF _Toc235961948 \h </w:instrText>
            </w:r>
            <w:r>
              <w:rPr>
                <w:noProof/>
                <w:webHidden/>
              </w:rPr>
            </w:r>
            <w:r>
              <w:rPr>
                <w:noProof/>
                <w:webHidden/>
              </w:rPr>
              <w:fldChar w:fldCharType="separate"/>
            </w:r>
            <w:r>
              <w:rPr>
                <w:noProof/>
                <w:webHidden/>
              </w:rPr>
              <w:t>2</w:t>
            </w:r>
            <w:r>
              <w:rPr>
                <w:noProof/>
                <w:webHidden/>
              </w:rPr>
              <w:fldChar w:fldCharType="end"/>
            </w:r>
          </w:hyperlink>
        </w:p>
        <w:p w14:paraId="386A2642" w14:textId="3E1354F0" w:rsidR="000E7970" w:rsidRDefault="000E7970">
          <w:pPr>
            <w:pStyle w:val="Innehll2"/>
            <w:tabs>
              <w:tab w:val="right" w:leader="dot" w:pos="9062"/>
            </w:tabs>
            <w:rPr>
              <w:noProof/>
              <w:kern w:val="2"/>
              <w:sz w:val="24"/>
              <w:szCs w:val="24"/>
              <w:lang w:val="en-SE" w:eastAsia="en-SE"/>
              <w14:ligatures w14:val="standardContextual"/>
            </w:rPr>
          </w:pPr>
          <w:hyperlink w:anchor="_Toc235961949" w:history="1">
            <w:r w:rsidRPr="00273856">
              <w:rPr>
                <w:rStyle w:val="Hyperlnk"/>
                <w:noProof/>
              </w:rPr>
              <w:t>Avvikelsehantering</w:t>
            </w:r>
            <w:r>
              <w:rPr>
                <w:noProof/>
                <w:webHidden/>
              </w:rPr>
              <w:tab/>
            </w:r>
            <w:r>
              <w:rPr>
                <w:noProof/>
                <w:webHidden/>
              </w:rPr>
              <w:fldChar w:fldCharType="begin"/>
            </w:r>
            <w:r>
              <w:rPr>
                <w:noProof/>
                <w:webHidden/>
              </w:rPr>
              <w:instrText xml:space="preserve"> PAGEREF _Toc235961949 \h </w:instrText>
            </w:r>
            <w:r>
              <w:rPr>
                <w:noProof/>
                <w:webHidden/>
              </w:rPr>
            </w:r>
            <w:r>
              <w:rPr>
                <w:noProof/>
                <w:webHidden/>
              </w:rPr>
              <w:fldChar w:fldCharType="separate"/>
            </w:r>
            <w:r>
              <w:rPr>
                <w:noProof/>
                <w:webHidden/>
              </w:rPr>
              <w:t>2</w:t>
            </w:r>
            <w:r>
              <w:rPr>
                <w:noProof/>
                <w:webHidden/>
              </w:rPr>
              <w:fldChar w:fldCharType="end"/>
            </w:r>
          </w:hyperlink>
        </w:p>
        <w:p w14:paraId="5B4A9508" w14:textId="665A5DBC" w:rsidR="000E7970" w:rsidRDefault="000E7970">
          <w:pPr>
            <w:pStyle w:val="Innehll3"/>
            <w:tabs>
              <w:tab w:val="right" w:leader="dot" w:pos="9062"/>
            </w:tabs>
            <w:rPr>
              <w:noProof/>
              <w:kern w:val="2"/>
              <w:sz w:val="24"/>
              <w:szCs w:val="24"/>
              <w:lang w:val="en-SE" w:eastAsia="en-SE"/>
              <w14:ligatures w14:val="standardContextual"/>
            </w:rPr>
          </w:pPr>
          <w:hyperlink w:anchor="_Toc235961950" w:history="1">
            <w:r w:rsidRPr="00273856">
              <w:rPr>
                <w:rStyle w:val="Hyperlnk"/>
                <w:noProof/>
              </w:rPr>
              <w:t>Sammanställ era avvikelser</w:t>
            </w:r>
            <w:r>
              <w:rPr>
                <w:noProof/>
                <w:webHidden/>
              </w:rPr>
              <w:tab/>
            </w:r>
            <w:r>
              <w:rPr>
                <w:noProof/>
                <w:webHidden/>
              </w:rPr>
              <w:fldChar w:fldCharType="begin"/>
            </w:r>
            <w:r>
              <w:rPr>
                <w:noProof/>
                <w:webHidden/>
              </w:rPr>
              <w:instrText xml:space="preserve"> PAGEREF _Toc235961950 \h </w:instrText>
            </w:r>
            <w:r>
              <w:rPr>
                <w:noProof/>
                <w:webHidden/>
              </w:rPr>
            </w:r>
            <w:r>
              <w:rPr>
                <w:noProof/>
                <w:webHidden/>
              </w:rPr>
              <w:fldChar w:fldCharType="separate"/>
            </w:r>
            <w:r>
              <w:rPr>
                <w:noProof/>
                <w:webHidden/>
              </w:rPr>
              <w:t>2</w:t>
            </w:r>
            <w:r>
              <w:rPr>
                <w:noProof/>
                <w:webHidden/>
              </w:rPr>
              <w:fldChar w:fldCharType="end"/>
            </w:r>
          </w:hyperlink>
        </w:p>
        <w:p w14:paraId="574432B0" w14:textId="086D6CE3" w:rsidR="000E7970" w:rsidRDefault="000E7970">
          <w:pPr>
            <w:pStyle w:val="Innehll3"/>
            <w:tabs>
              <w:tab w:val="right" w:leader="dot" w:pos="9062"/>
            </w:tabs>
            <w:rPr>
              <w:noProof/>
              <w:kern w:val="2"/>
              <w:sz w:val="24"/>
              <w:szCs w:val="24"/>
              <w:lang w:val="en-SE" w:eastAsia="en-SE"/>
              <w14:ligatures w14:val="standardContextual"/>
            </w:rPr>
          </w:pPr>
          <w:hyperlink w:anchor="_Toc235961951" w:history="1">
            <w:r w:rsidRPr="00273856">
              <w:rPr>
                <w:rStyle w:val="Hyperlnk"/>
                <w:noProof/>
              </w:rPr>
              <w:t>Två veckor</w:t>
            </w:r>
            <w:r>
              <w:rPr>
                <w:noProof/>
                <w:webHidden/>
              </w:rPr>
              <w:tab/>
            </w:r>
            <w:r>
              <w:rPr>
                <w:noProof/>
                <w:webHidden/>
              </w:rPr>
              <w:fldChar w:fldCharType="begin"/>
            </w:r>
            <w:r>
              <w:rPr>
                <w:noProof/>
                <w:webHidden/>
              </w:rPr>
              <w:instrText xml:space="preserve"> PAGEREF _Toc235961951 \h </w:instrText>
            </w:r>
            <w:r>
              <w:rPr>
                <w:noProof/>
                <w:webHidden/>
              </w:rPr>
            </w:r>
            <w:r>
              <w:rPr>
                <w:noProof/>
                <w:webHidden/>
              </w:rPr>
              <w:fldChar w:fldCharType="separate"/>
            </w:r>
            <w:r>
              <w:rPr>
                <w:noProof/>
                <w:webHidden/>
              </w:rPr>
              <w:t>2</w:t>
            </w:r>
            <w:r>
              <w:rPr>
                <w:noProof/>
                <w:webHidden/>
              </w:rPr>
              <w:fldChar w:fldCharType="end"/>
            </w:r>
          </w:hyperlink>
        </w:p>
        <w:p w14:paraId="6E598185" w14:textId="66AE2290" w:rsidR="000E7970" w:rsidRDefault="000E7970">
          <w:pPr>
            <w:pStyle w:val="Innehll3"/>
            <w:tabs>
              <w:tab w:val="right" w:leader="dot" w:pos="9062"/>
            </w:tabs>
            <w:rPr>
              <w:noProof/>
              <w:kern w:val="2"/>
              <w:sz w:val="24"/>
              <w:szCs w:val="24"/>
              <w:lang w:val="en-SE" w:eastAsia="en-SE"/>
              <w14:ligatures w14:val="standardContextual"/>
            </w:rPr>
          </w:pPr>
          <w:hyperlink w:anchor="_Toc235961952" w:history="1">
            <w:r w:rsidRPr="00273856">
              <w:rPr>
                <w:rStyle w:val="Hyperlnk"/>
                <w:noProof/>
              </w:rPr>
              <w:t>Resterande 50 veckor</w:t>
            </w:r>
            <w:r>
              <w:rPr>
                <w:noProof/>
                <w:webHidden/>
              </w:rPr>
              <w:tab/>
            </w:r>
            <w:r>
              <w:rPr>
                <w:noProof/>
                <w:webHidden/>
              </w:rPr>
              <w:fldChar w:fldCharType="begin"/>
            </w:r>
            <w:r>
              <w:rPr>
                <w:noProof/>
                <w:webHidden/>
              </w:rPr>
              <w:instrText xml:space="preserve"> PAGEREF _Toc235961952 \h </w:instrText>
            </w:r>
            <w:r>
              <w:rPr>
                <w:noProof/>
                <w:webHidden/>
              </w:rPr>
            </w:r>
            <w:r>
              <w:rPr>
                <w:noProof/>
                <w:webHidden/>
              </w:rPr>
              <w:fldChar w:fldCharType="separate"/>
            </w:r>
            <w:r>
              <w:rPr>
                <w:noProof/>
                <w:webHidden/>
              </w:rPr>
              <w:t>2</w:t>
            </w:r>
            <w:r>
              <w:rPr>
                <w:noProof/>
                <w:webHidden/>
              </w:rPr>
              <w:fldChar w:fldCharType="end"/>
            </w:r>
          </w:hyperlink>
        </w:p>
        <w:p w14:paraId="7ACAC79F" w14:textId="2286E621" w:rsidR="000E7970" w:rsidRDefault="000E7970">
          <w:pPr>
            <w:pStyle w:val="Innehll2"/>
            <w:tabs>
              <w:tab w:val="right" w:leader="dot" w:pos="9062"/>
            </w:tabs>
            <w:rPr>
              <w:noProof/>
              <w:kern w:val="2"/>
              <w:sz w:val="24"/>
              <w:szCs w:val="24"/>
              <w:lang w:val="en-SE" w:eastAsia="en-SE"/>
              <w14:ligatures w14:val="standardContextual"/>
            </w:rPr>
          </w:pPr>
          <w:hyperlink w:anchor="_Toc235961953" w:history="1">
            <w:r w:rsidRPr="00273856">
              <w:rPr>
                <w:rStyle w:val="Hyperlnk"/>
                <w:noProof/>
              </w:rPr>
              <w:t>Att fylla i avvikelserapporter</w:t>
            </w:r>
            <w:r>
              <w:rPr>
                <w:noProof/>
                <w:webHidden/>
              </w:rPr>
              <w:tab/>
            </w:r>
            <w:r>
              <w:rPr>
                <w:noProof/>
                <w:webHidden/>
              </w:rPr>
              <w:fldChar w:fldCharType="begin"/>
            </w:r>
            <w:r>
              <w:rPr>
                <w:noProof/>
                <w:webHidden/>
              </w:rPr>
              <w:instrText xml:space="preserve"> PAGEREF _Toc235961953 \h </w:instrText>
            </w:r>
            <w:r>
              <w:rPr>
                <w:noProof/>
                <w:webHidden/>
              </w:rPr>
            </w:r>
            <w:r>
              <w:rPr>
                <w:noProof/>
                <w:webHidden/>
              </w:rPr>
              <w:fldChar w:fldCharType="separate"/>
            </w:r>
            <w:r>
              <w:rPr>
                <w:noProof/>
                <w:webHidden/>
              </w:rPr>
              <w:t>3</w:t>
            </w:r>
            <w:r>
              <w:rPr>
                <w:noProof/>
                <w:webHidden/>
              </w:rPr>
              <w:fldChar w:fldCharType="end"/>
            </w:r>
          </w:hyperlink>
        </w:p>
        <w:p w14:paraId="505905CA" w14:textId="60A680E5" w:rsidR="000E7970" w:rsidRDefault="000E7970">
          <w:pPr>
            <w:pStyle w:val="Innehll3"/>
            <w:tabs>
              <w:tab w:val="right" w:leader="dot" w:pos="9062"/>
            </w:tabs>
            <w:rPr>
              <w:noProof/>
              <w:kern w:val="2"/>
              <w:sz w:val="24"/>
              <w:szCs w:val="24"/>
              <w:lang w:val="en-SE" w:eastAsia="en-SE"/>
              <w14:ligatures w14:val="standardContextual"/>
            </w:rPr>
          </w:pPr>
          <w:hyperlink w:anchor="_Toc235961954" w:history="1">
            <w:r w:rsidRPr="00273856">
              <w:rPr>
                <w:rStyle w:val="Hyperlnk"/>
                <w:noProof/>
              </w:rPr>
              <w:t>Att motivera sina medarbetare att skriva avvikelser</w:t>
            </w:r>
            <w:r>
              <w:rPr>
                <w:noProof/>
                <w:webHidden/>
              </w:rPr>
              <w:tab/>
            </w:r>
            <w:r>
              <w:rPr>
                <w:noProof/>
                <w:webHidden/>
              </w:rPr>
              <w:fldChar w:fldCharType="begin"/>
            </w:r>
            <w:r>
              <w:rPr>
                <w:noProof/>
                <w:webHidden/>
              </w:rPr>
              <w:instrText xml:space="preserve"> PAGEREF _Toc235961954 \h </w:instrText>
            </w:r>
            <w:r>
              <w:rPr>
                <w:noProof/>
                <w:webHidden/>
              </w:rPr>
            </w:r>
            <w:r>
              <w:rPr>
                <w:noProof/>
                <w:webHidden/>
              </w:rPr>
              <w:fldChar w:fldCharType="separate"/>
            </w:r>
            <w:r>
              <w:rPr>
                <w:noProof/>
                <w:webHidden/>
              </w:rPr>
              <w:t>3</w:t>
            </w:r>
            <w:r>
              <w:rPr>
                <w:noProof/>
                <w:webHidden/>
              </w:rPr>
              <w:fldChar w:fldCharType="end"/>
            </w:r>
          </w:hyperlink>
        </w:p>
        <w:p w14:paraId="023FE6EF" w14:textId="4E08FE2B" w:rsidR="000E7970" w:rsidRDefault="000E7970">
          <w:pPr>
            <w:pStyle w:val="Innehll3"/>
            <w:tabs>
              <w:tab w:val="right" w:leader="dot" w:pos="9062"/>
            </w:tabs>
            <w:rPr>
              <w:noProof/>
              <w:kern w:val="2"/>
              <w:sz w:val="24"/>
              <w:szCs w:val="24"/>
              <w:lang w:val="en-SE" w:eastAsia="en-SE"/>
              <w14:ligatures w14:val="standardContextual"/>
            </w:rPr>
          </w:pPr>
          <w:hyperlink w:anchor="_Toc235961955" w:history="1">
            <w:r w:rsidRPr="00273856">
              <w:rPr>
                <w:rStyle w:val="Hyperlnk"/>
                <w:noProof/>
              </w:rPr>
              <w:t>Förbättringsverksamhet</w:t>
            </w:r>
            <w:r>
              <w:rPr>
                <w:noProof/>
                <w:webHidden/>
              </w:rPr>
              <w:tab/>
            </w:r>
            <w:r>
              <w:rPr>
                <w:noProof/>
                <w:webHidden/>
              </w:rPr>
              <w:fldChar w:fldCharType="begin"/>
            </w:r>
            <w:r>
              <w:rPr>
                <w:noProof/>
                <w:webHidden/>
              </w:rPr>
              <w:instrText xml:space="preserve"> PAGEREF _Toc235961955 \h </w:instrText>
            </w:r>
            <w:r>
              <w:rPr>
                <w:noProof/>
                <w:webHidden/>
              </w:rPr>
            </w:r>
            <w:r>
              <w:rPr>
                <w:noProof/>
                <w:webHidden/>
              </w:rPr>
              <w:fldChar w:fldCharType="separate"/>
            </w:r>
            <w:r>
              <w:rPr>
                <w:noProof/>
                <w:webHidden/>
              </w:rPr>
              <w:t>3</w:t>
            </w:r>
            <w:r>
              <w:rPr>
                <w:noProof/>
                <w:webHidden/>
              </w:rPr>
              <w:fldChar w:fldCharType="end"/>
            </w:r>
          </w:hyperlink>
        </w:p>
        <w:p w14:paraId="688B1C6A" w14:textId="0331FCC0" w:rsidR="000E7970" w:rsidRDefault="000E7970">
          <w:pPr>
            <w:pStyle w:val="Innehll1"/>
            <w:tabs>
              <w:tab w:val="right" w:leader="dot" w:pos="9062"/>
            </w:tabs>
            <w:rPr>
              <w:noProof/>
              <w:kern w:val="2"/>
              <w:sz w:val="24"/>
              <w:szCs w:val="24"/>
              <w:lang w:val="en-SE" w:eastAsia="en-SE"/>
              <w14:ligatures w14:val="standardContextual"/>
            </w:rPr>
          </w:pPr>
          <w:hyperlink w:anchor="_Toc235961956" w:history="1">
            <w:r w:rsidRPr="00273856">
              <w:rPr>
                <w:rStyle w:val="Hyperlnk"/>
                <w:noProof/>
              </w:rPr>
              <w:t>Sammanställning av avvikelse</w:t>
            </w:r>
            <w:r>
              <w:rPr>
                <w:noProof/>
                <w:webHidden/>
              </w:rPr>
              <w:tab/>
            </w:r>
            <w:r>
              <w:rPr>
                <w:noProof/>
                <w:webHidden/>
              </w:rPr>
              <w:fldChar w:fldCharType="begin"/>
            </w:r>
            <w:r>
              <w:rPr>
                <w:noProof/>
                <w:webHidden/>
              </w:rPr>
              <w:instrText xml:space="preserve"> PAGEREF _Toc235961956 \h </w:instrText>
            </w:r>
            <w:r>
              <w:rPr>
                <w:noProof/>
                <w:webHidden/>
              </w:rPr>
            </w:r>
            <w:r>
              <w:rPr>
                <w:noProof/>
                <w:webHidden/>
              </w:rPr>
              <w:fldChar w:fldCharType="separate"/>
            </w:r>
            <w:r>
              <w:rPr>
                <w:noProof/>
                <w:webHidden/>
              </w:rPr>
              <w:t>5</w:t>
            </w:r>
            <w:r>
              <w:rPr>
                <w:noProof/>
                <w:webHidden/>
              </w:rPr>
              <w:fldChar w:fldCharType="end"/>
            </w:r>
          </w:hyperlink>
        </w:p>
        <w:p w14:paraId="3BCDF430" w14:textId="39BDB50E" w:rsidR="000E7970" w:rsidRDefault="000E7970">
          <w:pPr>
            <w:pStyle w:val="Innehll1"/>
            <w:tabs>
              <w:tab w:val="right" w:leader="dot" w:pos="9062"/>
            </w:tabs>
            <w:rPr>
              <w:noProof/>
              <w:kern w:val="2"/>
              <w:sz w:val="24"/>
              <w:szCs w:val="24"/>
              <w:lang w:val="en-SE" w:eastAsia="en-SE"/>
              <w14:ligatures w14:val="standardContextual"/>
            </w:rPr>
          </w:pPr>
          <w:hyperlink w:anchor="_Toc235961957" w:history="1">
            <w:r w:rsidRPr="00273856">
              <w:rPr>
                <w:rStyle w:val="Hyperlnk"/>
                <w:noProof/>
              </w:rPr>
              <w:t>Avvikelserapport</w:t>
            </w:r>
            <w:r>
              <w:rPr>
                <w:noProof/>
                <w:webHidden/>
              </w:rPr>
              <w:tab/>
            </w:r>
            <w:r>
              <w:rPr>
                <w:noProof/>
                <w:webHidden/>
              </w:rPr>
              <w:fldChar w:fldCharType="begin"/>
            </w:r>
            <w:r>
              <w:rPr>
                <w:noProof/>
                <w:webHidden/>
              </w:rPr>
              <w:instrText xml:space="preserve"> PAGEREF _Toc235961957 \h </w:instrText>
            </w:r>
            <w:r>
              <w:rPr>
                <w:noProof/>
                <w:webHidden/>
              </w:rPr>
            </w:r>
            <w:r>
              <w:rPr>
                <w:noProof/>
                <w:webHidden/>
              </w:rPr>
              <w:fldChar w:fldCharType="separate"/>
            </w:r>
            <w:r>
              <w:rPr>
                <w:noProof/>
                <w:webHidden/>
              </w:rPr>
              <w:t>6</w:t>
            </w:r>
            <w:r>
              <w:rPr>
                <w:noProof/>
                <w:webHidden/>
              </w:rPr>
              <w:fldChar w:fldCharType="end"/>
            </w:r>
          </w:hyperlink>
        </w:p>
        <w:p w14:paraId="168C89C4" w14:textId="40D83AEF" w:rsidR="000E7970" w:rsidRDefault="000E7970">
          <w:r>
            <w:rPr>
              <w:b/>
              <w:bCs/>
            </w:rPr>
            <w:fldChar w:fldCharType="end"/>
          </w:r>
        </w:p>
      </w:sdtContent>
    </w:sdt>
    <w:p w14:paraId="13E18C53" w14:textId="2E7507D4" w:rsidR="004836F0" w:rsidRDefault="004836F0">
      <w:pPr>
        <w:rPr>
          <w:rFonts w:asciiTheme="majorHAnsi" w:eastAsiaTheme="majorEastAsia" w:hAnsiTheme="majorHAnsi" w:cstheme="majorBidi"/>
          <w:color w:val="0B5294" w:themeColor="accent1" w:themeShade="BF"/>
          <w:sz w:val="32"/>
          <w:szCs w:val="32"/>
        </w:rPr>
      </w:pPr>
      <w:r>
        <w:br w:type="page"/>
      </w:r>
    </w:p>
    <w:p w14:paraId="2FEB78B6" w14:textId="5B5B80FC" w:rsidR="006E5B5C" w:rsidRDefault="006E5B5C" w:rsidP="000E7970">
      <w:pPr>
        <w:pStyle w:val="Rubrik1"/>
      </w:pPr>
      <w:bookmarkStart w:id="4" w:name="_Toc235961948"/>
      <w:r>
        <w:lastRenderedPageBreak/>
        <w:t>Fri support</w:t>
      </w:r>
      <w:bookmarkEnd w:id="1"/>
      <w:bookmarkEnd w:id="4"/>
    </w:p>
    <w:p w14:paraId="7782B781" w14:textId="55E718B9" w:rsidR="006E5B5C" w:rsidRDefault="006E5B5C" w:rsidP="001A518E">
      <w:r>
        <w:t xml:space="preserve">Ni har rätt till fri support för hur denna produkt ska användas i er verksamhet. Vänd er till </w:t>
      </w:r>
      <w:hyperlink r:id="rId11" w:history="1">
        <w:r w:rsidR="00937D72" w:rsidRPr="00CC369E">
          <w:rPr>
            <w:rStyle w:val="Hyperlnk"/>
            <w:rFonts w:ascii="Calibri" w:hAnsi="Calibri" w:cs="Calibri"/>
            <w:sz w:val="24"/>
          </w:rPr>
          <w:t>dokument@kvalitetsgruppen.com</w:t>
        </w:r>
      </w:hyperlink>
      <w:r>
        <w:t xml:space="preserve"> eller ring oss måndag-fredag, 08.00-17.00 på 0451-837 15 om ni har frågor.</w:t>
      </w:r>
    </w:p>
    <w:p w14:paraId="6CC6C473" w14:textId="02C713B2" w:rsidR="006F7922" w:rsidRPr="00847DB4" w:rsidRDefault="00BC486E" w:rsidP="000E7970">
      <w:pPr>
        <w:pStyle w:val="Rubrik2"/>
      </w:pPr>
      <w:bookmarkStart w:id="5" w:name="_Hlk497400313"/>
      <w:bookmarkStart w:id="6" w:name="_Toc463860853"/>
      <w:bookmarkStart w:id="7" w:name="_Toc497401025"/>
      <w:bookmarkStart w:id="8" w:name="_Toc497401057"/>
      <w:bookmarkStart w:id="9" w:name="_Toc497401071"/>
      <w:bookmarkStart w:id="10" w:name="_Toc235961949"/>
      <w:bookmarkEnd w:id="0"/>
      <w:r w:rsidRPr="004836F0">
        <w:t>Avvikelsehantering</w:t>
      </w:r>
      <w:bookmarkEnd w:id="6"/>
      <w:bookmarkEnd w:id="7"/>
      <w:bookmarkEnd w:id="8"/>
      <w:bookmarkEnd w:id="9"/>
      <w:bookmarkEnd w:id="10"/>
    </w:p>
    <w:p w14:paraId="086C848A" w14:textId="570403A2" w:rsidR="004836F0" w:rsidRDefault="00505FBD" w:rsidP="001A518E">
      <w:pPr>
        <w:rPr>
          <w:lang w:eastAsia="sv-SE"/>
        </w:rPr>
      </w:pPr>
      <w:r w:rsidRPr="00505FBD">
        <w:rPr>
          <w:lang w:eastAsia="sv-SE"/>
        </w:rPr>
        <w:t>Enligt kravstandarderna ISO 9001:2015</w:t>
      </w:r>
      <w:r w:rsidR="00977B76">
        <w:rPr>
          <w:lang w:eastAsia="sv-SE"/>
        </w:rPr>
        <w:t>,</w:t>
      </w:r>
      <w:r w:rsidRPr="00505FBD">
        <w:rPr>
          <w:lang w:eastAsia="sv-SE"/>
        </w:rPr>
        <w:t xml:space="preserve"> ISO 14001:2015</w:t>
      </w:r>
      <w:r w:rsidR="00977B76">
        <w:rPr>
          <w:lang w:eastAsia="sv-SE"/>
        </w:rPr>
        <w:t xml:space="preserve"> och ISO 45001:2023</w:t>
      </w:r>
      <w:r w:rsidRPr="00505FBD">
        <w:rPr>
          <w:lang w:eastAsia="sv-SE"/>
        </w:rPr>
        <w:t xml:space="preserve"> krav på att man ska bedriva en fungerande avvikelsehantering. Tanken med avvikelsehantering är att man ska ta reda på vilka fel och brister man har i sin verksamhet och utifrån detta bedriva förbättringsarbete. </w:t>
      </w:r>
    </w:p>
    <w:p w14:paraId="136DE461" w14:textId="77777777" w:rsidR="006F7922" w:rsidRPr="000E7970" w:rsidRDefault="00BC486E" w:rsidP="000E7970">
      <w:pPr>
        <w:pStyle w:val="Rubrik3"/>
      </w:pPr>
      <w:bookmarkStart w:id="11" w:name="_Toc463860854"/>
      <w:bookmarkStart w:id="12" w:name="_Toc497401026"/>
      <w:bookmarkStart w:id="13" w:name="_Toc497401058"/>
      <w:bookmarkStart w:id="14" w:name="_Toc497401072"/>
      <w:bookmarkStart w:id="15" w:name="_Toc235961950"/>
      <w:r w:rsidRPr="000E7970">
        <w:t>Sammanställ era avvikelser</w:t>
      </w:r>
      <w:bookmarkEnd w:id="11"/>
      <w:bookmarkEnd w:id="12"/>
      <w:bookmarkEnd w:id="13"/>
      <w:bookmarkEnd w:id="14"/>
      <w:bookmarkEnd w:id="15"/>
    </w:p>
    <w:p w14:paraId="79DF0745" w14:textId="77777777" w:rsidR="00505FBD" w:rsidRPr="00505FBD" w:rsidRDefault="00505FBD" w:rsidP="001A518E">
      <w:pPr>
        <w:rPr>
          <w:lang w:eastAsia="sv-SE"/>
        </w:rPr>
      </w:pPr>
      <w:r w:rsidRPr="00505FBD">
        <w:rPr>
          <w:lang w:eastAsia="sv-SE"/>
        </w:rPr>
        <w:t>Avvikelser innebär frustration, omarbetningar och en onödig kostnad för verksamheten.</w:t>
      </w:r>
    </w:p>
    <w:p w14:paraId="7A30A955" w14:textId="74755EFD" w:rsidR="00A47B1C" w:rsidRPr="00505FBD" w:rsidRDefault="00505FBD" w:rsidP="001A518E">
      <w:pPr>
        <w:rPr>
          <w:lang w:eastAsia="sv-SE"/>
        </w:rPr>
      </w:pPr>
      <w:r w:rsidRPr="00505FBD">
        <w:rPr>
          <w:lang w:eastAsia="sv-SE"/>
        </w:rPr>
        <w:t>Många avvikelser i verksamheten kan man avvärja genom att aktivt bedriva ett förebyggande förbättringsarbete genom hela verksamheten.</w:t>
      </w:r>
      <w:r w:rsidR="00A47B1C">
        <w:rPr>
          <w:lang w:eastAsia="sv-SE"/>
        </w:rPr>
        <w:t xml:space="preserve"> </w:t>
      </w:r>
      <w:r w:rsidRPr="00505FBD">
        <w:rPr>
          <w:lang w:eastAsia="sv-SE"/>
        </w:rPr>
        <w:t xml:space="preserve">Tyvärr är det vanligt att detta inte görs, kanske pga. tidsbrist eller att man faktiskt inte vet hur många fel som uppstår i verksamheten i dagsläget. </w:t>
      </w:r>
    </w:p>
    <w:p w14:paraId="3663748E" w14:textId="2605BC15" w:rsidR="00505FBD" w:rsidRPr="00505FBD" w:rsidRDefault="00505FBD" w:rsidP="001A518E">
      <w:pPr>
        <w:rPr>
          <w:lang w:eastAsia="sv-SE"/>
        </w:rPr>
      </w:pPr>
      <w:r w:rsidRPr="00505FBD">
        <w:rPr>
          <w:lang w:eastAsia="sv-SE"/>
        </w:rPr>
        <w:t xml:space="preserve">Men genom att man tar reda på hur mycket fel och brister som finns inom verksamheten och ser kostnaden, svart på vitt, är det inget svårt beslut att påbörja arbetet med avvikelsehantering, förebyggande åtgärder och förbättringsverksamhet. </w:t>
      </w:r>
    </w:p>
    <w:p w14:paraId="04428B53" w14:textId="517DA9D0" w:rsidR="004836F0" w:rsidRDefault="00505FBD" w:rsidP="001A518E">
      <w:pPr>
        <w:rPr>
          <w:lang w:eastAsia="sv-SE"/>
        </w:rPr>
      </w:pPr>
      <w:r w:rsidRPr="00505FBD">
        <w:rPr>
          <w:lang w:eastAsia="sv-SE"/>
        </w:rPr>
        <w:t xml:space="preserve">En bra början till arbetet med avvikelsehantering är att man börjar med att sammanställa alla avvikelser som man upptäcker i verksamheten. Avvikelse i det här sammanhanget ska utläsas som fel i produktionen, fel från tjänstemän, reklamation eller klagomål från kund. </w:t>
      </w:r>
    </w:p>
    <w:p w14:paraId="721B10AD" w14:textId="77777777" w:rsidR="006F7922" w:rsidRPr="00505FBD" w:rsidRDefault="00BC486E" w:rsidP="000E7970">
      <w:pPr>
        <w:pStyle w:val="Rubrik3"/>
      </w:pPr>
      <w:bookmarkStart w:id="16" w:name="_Toc463860855"/>
      <w:bookmarkStart w:id="17" w:name="_Toc235961951"/>
      <w:r w:rsidRPr="00505FBD">
        <w:t>Två veckor</w:t>
      </w:r>
      <w:bookmarkEnd w:id="16"/>
      <w:bookmarkEnd w:id="17"/>
    </w:p>
    <w:p w14:paraId="3F5F8544" w14:textId="263558E3" w:rsidR="00505FBD" w:rsidRPr="00505FBD" w:rsidRDefault="00505FBD" w:rsidP="001A518E">
      <w:pPr>
        <w:rPr>
          <w:lang w:eastAsia="sv-SE"/>
        </w:rPr>
      </w:pPr>
      <w:r w:rsidRPr="00505FBD">
        <w:rPr>
          <w:lang w:eastAsia="sv-SE"/>
        </w:rPr>
        <w:t>Vår rekommendation är att man låter sina medarbetare att skriva upp</w:t>
      </w:r>
      <w:r w:rsidR="00B0675A">
        <w:rPr>
          <w:lang w:eastAsia="sv-SE"/>
        </w:rPr>
        <w:t xml:space="preserve"> </w:t>
      </w:r>
      <w:r w:rsidR="00B0675A" w:rsidRPr="00B0675A">
        <w:rPr>
          <w:i/>
          <w:lang w:eastAsia="sv-SE"/>
        </w:rPr>
        <w:t>(sätta ett streck vid varje avvikelsetyp)</w:t>
      </w:r>
      <w:r w:rsidRPr="00505FBD">
        <w:rPr>
          <w:lang w:eastAsia="sv-SE"/>
        </w:rPr>
        <w:t xml:space="preserve"> ALLA fel som begås under två veckors period och sedan låter man en arbetsgrupp utvärdera och sammanställa en lista över dem fel och brister som framkommit. </w:t>
      </w:r>
    </w:p>
    <w:p w14:paraId="5FCDD96F" w14:textId="450D319E" w:rsidR="00505FBD" w:rsidRPr="00505FBD" w:rsidRDefault="00505FBD" w:rsidP="001A518E">
      <w:pPr>
        <w:rPr>
          <w:lang w:eastAsia="sv-SE"/>
        </w:rPr>
      </w:pPr>
      <w:r w:rsidRPr="00505FBD">
        <w:rPr>
          <w:lang w:eastAsia="sv-SE"/>
        </w:rPr>
        <w:t>Det är inte meningen att man ska lägga ner en massa tid på alla dessa fel som framkommit, men man bör ändå ha med dem i sammanställningen så att även småfel i verksamheten synliggörs. Många småfel kan ses som obetydliga, men dessa kan i sin tur ge indikationer på att någonting större är fel i verksamheten oavsett om det handlar om bristande kompetens, felaktiga instruktioner eller dålig kommunikation. Det sistnämna är ett vanligt, men ofta osynligt fel i en verksamhet.</w:t>
      </w:r>
    </w:p>
    <w:p w14:paraId="0159130C" w14:textId="5CC23204" w:rsidR="004836F0" w:rsidRDefault="00505FBD" w:rsidP="001A518E">
      <w:pPr>
        <w:rPr>
          <w:lang w:eastAsia="sv-SE"/>
        </w:rPr>
      </w:pPr>
      <w:r w:rsidRPr="00505FBD">
        <w:rPr>
          <w:lang w:eastAsia="sv-SE"/>
        </w:rPr>
        <w:t>Arbetsgruppen ska sedan bestämma hur ni ska gå tillväga med resultatet av sammanställningen. Några avvikelser kommer ta tid att få bort, medan andra kan förebyggas bort snabbt. Men det viktiga är att man synliggör de avvikelser som finns!</w:t>
      </w:r>
    </w:p>
    <w:p w14:paraId="7EA03513" w14:textId="77777777" w:rsidR="006F7922" w:rsidRPr="00505FBD" w:rsidRDefault="00BC486E" w:rsidP="000E7970">
      <w:pPr>
        <w:pStyle w:val="Rubrik3"/>
      </w:pPr>
      <w:bookmarkStart w:id="18" w:name="_Toc463860856"/>
      <w:bookmarkStart w:id="19" w:name="_Toc235961952"/>
      <w:r w:rsidRPr="00505FBD">
        <w:t>Resterande 50 veckor</w:t>
      </w:r>
      <w:bookmarkEnd w:id="18"/>
      <w:bookmarkEnd w:id="19"/>
    </w:p>
    <w:p w14:paraId="632108B8" w14:textId="77777777" w:rsidR="00505FBD" w:rsidRPr="00505FBD" w:rsidRDefault="00505FBD" w:rsidP="00505FBD">
      <w:pPr>
        <w:spacing w:after="0" w:line="240" w:lineRule="auto"/>
        <w:rPr>
          <w:rFonts w:ascii="Calibri" w:hAnsi="Calibri" w:cs="Calibri"/>
          <w:sz w:val="24"/>
          <w:szCs w:val="24"/>
          <w:lang w:eastAsia="sv-SE"/>
        </w:rPr>
      </w:pPr>
      <w:r w:rsidRPr="00505FBD">
        <w:rPr>
          <w:rFonts w:ascii="Calibri" w:hAnsi="Calibri" w:cs="Calibri"/>
          <w:sz w:val="24"/>
          <w:szCs w:val="24"/>
          <w:lang w:eastAsia="sv-SE"/>
        </w:rPr>
        <w:t>Efter samanställningen av två veckors perioden när man skrivit upp ALLA fel, bör man i sin tur enbart koncentrera sig på betydande avvikelser och sköta den vanliga avvikelsehanteringen kontinuerligt. Vad betydande avvikelser är, får man bestämma när listan är framtagen och presenterad för ledningen. Det är ledningen som ska besluta vilken nivå på avvikelserna som krävs för att man ska skriva upp dessa.</w:t>
      </w:r>
    </w:p>
    <w:p w14:paraId="44995F4D" w14:textId="77777777" w:rsidR="000E7970" w:rsidRDefault="00505FBD" w:rsidP="000E7970">
      <w:pPr>
        <w:rPr>
          <w:lang w:eastAsia="sv-SE"/>
        </w:rPr>
      </w:pPr>
      <w:r w:rsidRPr="00505FBD">
        <w:rPr>
          <w:lang w:eastAsia="sv-SE"/>
        </w:rPr>
        <w:t xml:space="preserve">Sedan får det ingå i medarbetarnas kompetens att hantera detta. Ni kan vid era personalmöten diskutera exempel på avvikelser och var ribban går för att skriva en avvikelserapport så att inte medarbetarna känner sig osäkra på detta. </w:t>
      </w:r>
      <w:bookmarkStart w:id="20" w:name="_Toc463860857"/>
    </w:p>
    <w:p w14:paraId="1FF91E05" w14:textId="77777777" w:rsidR="000E7970" w:rsidRDefault="000E7970">
      <w:pPr>
        <w:rPr>
          <w:rFonts w:asciiTheme="majorHAnsi" w:eastAsiaTheme="majorEastAsia" w:hAnsiTheme="majorHAnsi" w:cstheme="majorBidi"/>
          <w:color w:val="0B5294" w:themeColor="accent1" w:themeShade="BF"/>
          <w:sz w:val="28"/>
          <w:szCs w:val="28"/>
          <w:lang w:eastAsia="sv-SE"/>
        </w:rPr>
      </w:pPr>
      <w:r>
        <w:br w:type="page"/>
      </w:r>
    </w:p>
    <w:p w14:paraId="2C6FE450" w14:textId="284952C5" w:rsidR="006F7922" w:rsidRPr="000E7970" w:rsidRDefault="00BC486E" w:rsidP="000E7970">
      <w:pPr>
        <w:pStyle w:val="Rubrik2"/>
        <w:rPr>
          <w:rFonts w:eastAsiaTheme="minorEastAsia"/>
          <w:sz w:val="20"/>
          <w:szCs w:val="20"/>
        </w:rPr>
      </w:pPr>
      <w:bookmarkStart w:id="21" w:name="_Toc235961953"/>
      <w:r w:rsidRPr="00505FBD">
        <w:lastRenderedPageBreak/>
        <w:t>Att fylla i avvikelserapporter</w:t>
      </w:r>
      <w:bookmarkEnd w:id="20"/>
      <w:bookmarkEnd w:id="21"/>
    </w:p>
    <w:p w14:paraId="5B9690FA" w14:textId="77777777" w:rsidR="00505FBD" w:rsidRPr="00505FBD" w:rsidRDefault="00505FBD" w:rsidP="001A518E">
      <w:pPr>
        <w:rPr>
          <w:lang w:eastAsia="sv-SE"/>
        </w:rPr>
      </w:pPr>
      <w:r w:rsidRPr="00505FBD">
        <w:rPr>
          <w:lang w:eastAsia="sv-SE"/>
        </w:rPr>
        <w:t xml:space="preserve">Medarbetaren fyller i </w:t>
      </w:r>
      <w:r w:rsidRPr="00505FBD">
        <w:rPr>
          <w:i/>
          <w:lang w:eastAsia="sv-SE"/>
        </w:rPr>
        <w:t>beskrivning av händelse</w:t>
      </w:r>
      <w:r w:rsidRPr="00505FBD">
        <w:rPr>
          <w:lang w:eastAsia="sv-SE"/>
        </w:rPr>
        <w:t xml:space="preserve"> och </w:t>
      </w:r>
      <w:r w:rsidRPr="00505FBD">
        <w:rPr>
          <w:i/>
          <w:lang w:eastAsia="sv-SE"/>
        </w:rPr>
        <w:t>korrigerande åtgärd</w:t>
      </w:r>
      <w:r w:rsidRPr="00505FBD">
        <w:rPr>
          <w:lang w:eastAsia="sv-SE"/>
        </w:rPr>
        <w:t xml:space="preserve"> på blanketten Avvikelserapport, den sistnämnda ifylles endast om medarbetaren själv kunnat göra en korrigerande åtgärd i anslutning till avvikelsen. Det räcker med att fylla i en kort beskrivning av händelsen, det viktigaste är att det går att skapa sig en översikt av vad som hänt.  </w:t>
      </w:r>
    </w:p>
    <w:p w14:paraId="3A449E56" w14:textId="77777777" w:rsidR="00505FBD" w:rsidRPr="00505FBD" w:rsidRDefault="00505FBD" w:rsidP="001A518E">
      <w:pPr>
        <w:rPr>
          <w:lang w:eastAsia="sv-SE"/>
        </w:rPr>
      </w:pPr>
      <w:r w:rsidRPr="00505FBD">
        <w:rPr>
          <w:lang w:eastAsia="sv-SE"/>
        </w:rPr>
        <w:t xml:space="preserve">Därefter lämnar medarbetaren in rapporten till den som är ansvarig för utredning av avvikelser, exempelvis kvalitetsansvarig, och denne tar över ansvaret för avvikelsen genom att kontrollera att avvikelsen korrigerats, fyller i </w:t>
      </w:r>
      <w:r w:rsidRPr="00505FBD">
        <w:rPr>
          <w:i/>
          <w:lang w:eastAsia="sv-SE"/>
        </w:rPr>
        <w:t>grundorsaken till avvikelsen</w:t>
      </w:r>
      <w:r w:rsidRPr="00505FBD">
        <w:rPr>
          <w:lang w:eastAsia="sv-SE"/>
        </w:rPr>
        <w:t xml:space="preserve">, </w:t>
      </w:r>
      <w:r w:rsidRPr="00505FBD">
        <w:rPr>
          <w:i/>
          <w:lang w:eastAsia="sv-SE"/>
        </w:rPr>
        <w:t>förebyggande åtgärder</w:t>
      </w:r>
      <w:r w:rsidRPr="00505FBD">
        <w:rPr>
          <w:lang w:eastAsia="sv-SE"/>
        </w:rPr>
        <w:t xml:space="preserve"> samt </w:t>
      </w:r>
      <w:r w:rsidRPr="00505FBD">
        <w:rPr>
          <w:i/>
          <w:lang w:eastAsia="sv-SE"/>
        </w:rPr>
        <w:t>avvikelsekostnad</w:t>
      </w:r>
      <w:r w:rsidRPr="00505FBD">
        <w:rPr>
          <w:lang w:eastAsia="sv-SE"/>
        </w:rPr>
        <w:t xml:space="preserve">. </w:t>
      </w:r>
    </w:p>
    <w:p w14:paraId="24FDE0AE" w14:textId="2105BC51" w:rsidR="004836F0" w:rsidRDefault="00505FBD" w:rsidP="001A518E">
      <w:pPr>
        <w:rPr>
          <w:lang w:eastAsia="sv-SE"/>
        </w:rPr>
      </w:pPr>
      <w:r w:rsidRPr="00505FBD">
        <w:rPr>
          <w:lang w:eastAsia="sv-SE"/>
        </w:rPr>
        <w:t xml:space="preserve">Förebyggande åtgärder är något som kvalitetsansvarig tillsammans med medarbetarna kan ta fram. Vid behov kan man tillsätta en arbetsgrupp som hjälps åt att arbeta fram förbättringar och förebyggande åtgärder. En tid efter att avvikelsen korrigerats och man tagit fram förebyggande åtgärder och implementerat dessa i verksamheten följer man upp hur väl de förebyggande åtgärderna fungerat. Har det skett en förbättring eller bör man arbeta vidare med detta? Detta fyller man i på </w:t>
      </w:r>
      <w:r w:rsidRPr="00505FBD">
        <w:rPr>
          <w:i/>
          <w:lang w:eastAsia="sv-SE"/>
        </w:rPr>
        <w:t>uppföljning av avvikelse</w:t>
      </w:r>
      <w:r w:rsidRPr="00505FBD">
        <w:rPr>
          <w:lang w:eastAsia="sv-SE"/>
        </w:rPr>
        <w:t>.</w:t>
      </w:r>
    </w:p>
    <w:p w14:paraId="432B22F9" w14:textId="77777777" w:rsidR="006F7922" w:rsidRPr="004836F0" w:rsidRDefault="00BC486E" w:rsidP="000E7970">
      <w:pPr>
        <w:pStyle w:val="Rubrik3"/>
      </w:pPr>
      <w:bookmarkStart w:id="22" w:name="_Toc463860858"/>
      <w:bookmarkStart w:id="23" w:name="_Toc235961954"/>
      <w:r w:rsidRPr="004836F0">
        <w:t>Att motivera sina medarbetare att skriva avvikelser</w:t>
      </w:r>
      <w:bookmarkEnd w:id="22"/>
      <w:bookmarkEnd w:id="23"/>
    </w:p>
    <w:p w14:paraId="68E98724" w14:textId="77777777" w:rsidR="00505FBD" w:rsidRPr="00505FBD" w:rsidRDefault="00505FBD" w:rsidP="001A518E">
      <w:pPr>
        <w:rPr>
          <w:lang w:eastAsia="sv-SE"/>
        </w:rPr>
      </w:pPr>
      <w:r w:rsidRPr="00505FBD">
        <w:rPr>
          <w:lang w:eastAsia="sv-SE"/>
        </w:rPr>
        <w:t xml:space="preserve">Avvikelsehantering är för många det förbättringsverktyg som är svårast att införa i verksamheten. I vissa företag kan detta bero på att medarbetarna helt enkelt inte tar ledningen på allvar. Man lyssnar och förstår, men sedan rullar ändå allting på som vanligt och man tycker att det är onödigt att lägga tid på att skriva avvikelserapporter. Det är inte helt ovanligt att man tillkallar konsulthjälp för att införa just detta område. </w:t>
      </w:r>
    </w:p>
    <w:p w14:paraId="2B014064" w14:textId="77777777" w:rsidR="00505FBD" w:rsidRPr="00505FBD" w:rsidRDefault="00505FBD" w:rsidP="001A518E">
      <w:pPr>
        <w:rPr>
          <w:lang w:eastAsia="sv-SE"/>
        </w:rPr>
      </w:pPr>
      <w:r w:rsidRPr="00505FBD">
        <w:rPr>
          <w:lang w:eastAsia="sv-SE"/>
        </w:rPr>
        <w:t xml:space="preserve">Avvikelse har ofta en negativ klang och det är därför viktigt att få medarbetarna att förstå vad det hela går ut på. Det handlar inte om att leta syndabockar utan om att hitta fel som inträffar i verksamheten, för att sedan kunna göra förbättringar på dessa områden. Det är viktigt att engagera sina medarbetare och få en bra start redan från början. </w:t>
      </w:r>
    </w:p>
    <w:p w14:paraId="0693DCC5" w14:textId="77777777" w:rsidR="00505FBD" w:rsidRPr="00505FBD" w:rsidRDefault="00505FBD" w:rsidP="001A518E">
      <w:pPr>
        <w:rPr>
          <w:lang w:eastAsia="sv-SE"/>
        </w:rPr>
      </w:pPr>
      <w:r w:rsidRPr="00505FBD">
        <w:rPr>
          <w:lang w:eastAsia="sv-SE"/>
        </w:rPr>
        <w:t>För att motivera medarbetarna kan man exemplifiera med hur mycket en viss sorts fel kostar företaget utslaget på en hel månad och ett helt år. Specificera så långt det går med kostnaden för omarbetning, reklamationshantering och kostnad i arbetstid.</w:t>
      </w:r>
    </w:p>
    <w:p w14:paraId="71892DCE" w14:textId="77777777" w:rsidR="00505FBD" w:rsidRPr="00505FBD" w:rsidRDefault="00505FBD" w:rsidP="00505FBD">
      <w:pPr>
        <w:spacing w:after="0" w:line="240" w:lineRule="auto"/>
        <w:rPr>
          <w:rFonts w:ascii="Calibri" w:hAnsi="Calibri" w:cs="Calibri"/>
          <w:sz w:val="24"/>
          <w:szCs w:val="24"/>
          <w:lang w:eastAsia="sv-SE"/>
        </w:rPr>
      </w:pPr>
    </w:p>
    <w:p w14:paraId="36AF398A" w14:textId="77777777" w:rsidR="00505FBD" w:rsidRPr="00505FBD" w:rsidRDefault="00505FBD" w:rsidP="001A518E">
      <w:pPr>
        <w:rPr>
          <w:lang w:eastAsia="sv-SE"/>
        </w:rPr>
      </w:pPr>
      <w:r w:rsidRPr="00505FBD">
        <w:rPr>
          <w:lang w:eastAsia="sv-SE"/>
        </w:rPr>
        <w:t xml:space="preserve">Det är viktigt att kvalitetsansvarig eller ledningen visar att det händer något med avvikelserapporterna. Lämnar man hela tiden in avvikelserapporter utan att det sker en förändring så är det inte konstigt att medarbetarna tappar motivationen. </w:t>
      </w:r>
    </w:p>
    <w:p w14:paraId="7EEA80E7" w14:textId="74162260" w:rsidR="001A518E" w:rsidRDefault="00505FBD" w:rsidP="001A518E">
      <w:pPr>
        <w:rPr>
          <w:lang w:eastAsia="sv-SE"/>
        </w:rPr>
      </w:pPr>
      <w:r w:rsidRPr="00505FBD">
        <w:rPr>
          <w:lang w:eastAsia="sv-SE"/>
        </w:rPr>
        <w:t>Det är viktigt att se på avvikelsehantering ur positiv synvinkel. Det går ut på att alla ska hjälpas åt att bli bättre. När man genomfört sammanställning över de vanligaste avvikelserna som sker och har fått fram lite statistik runt detta kan det kanske vara läge att sätta upp ett mål som alla tillsammans strävar efter att nå. T ex ett minsta antal tillåtna avvikande produkter eller att förbättra leveranssäkerheten.</w:t>
      </w:r>
    </w:p>
    <w:p w14:paraId="40C01469" w14:textId="2D7B2C81" w:rsidR="006F7922" w:rsidRPr="000E7970" w:rsidRDefault="00BC486E" w:rsidP="000E7970">
      <w:pPr>
        <w:pStyle w:val="Rubrik3"/>
        <w:rPr>
          <w:sz w:val="32"/>
          <w:szCs w:val="32"/>
        </w:rPr>
      </w:pPr>
      <w:bookmarkStart w:id="24" w:name="_Toc463860859"/>
      <w:bookmarkStart w:id="25" w:name="_Toc235961955"/>
      <w:r w:rsidRPr="004836F0">
        <w:t>Förbättringsverksamhet</w:t>
      </w:r>
      <w:bookmarkEnd w:id="24"/>
      <w:bookmarkEnd w:id="25"/>
    </w:p>
    <w:p w14:paraId="23DBD1E5" w14:textId="77777777" w:rsidR="00505FBD" w:rsidRPr="00505FBD" w:rsidRDefault="00505FBD" w:rsidP="001A518E">
      <w:pPr>
        <w:rPr>
          <w:lang w:eastAsia="sv-SE"/>
        </w:rPr>
      </w:pPr>
      <w:r w:rsidRPr="00505FBD">
        <w:rPr>
          <w:lang w:eastAsia="sv-SE"/>
        </w:rPr>
        <w:t>I samband med att man inför avvikelsehantering kan man också passa på att införa ett system för förbättringsverksamhet. Detta går hand i hand med avvikelsehanteringen och det är oftast lite lättare att införa än avvikelsehantering då det är mera positivt betonat.</w:t>
      </w:r>
    </w:p>
    <w:p w14:paraId="56B1138A" w14:textId="77777777" w:rsidR="00505FBD" w:rsidRPr="00505FBD" w:rsidRDefault="00505FBD" w:rsidP="001A518E">
      <w:pPr>
        <w:rPr>
          <w:lang w:eastAsia="sv-SE"/>
        </w:rPr>
      </w:pPr>
      <w:r w:rsidRPr="00505FBD">
        <w:rPr>
          <w:lang w:eastAsia="sv-SE"/>
        </w:rPr>
        <w:t>Det finns många olika sätt man kan bedriva förbättringsverksamhet på. Man kan exempelvis låta medarbetarna lämna in förbättringsförslag skriftligt, tillsätta en förbättringsgrupp inom ett specifikt område eller kanske ha brainstorming på nästa personalmöte.</w:t>
      </w:r>
    </w:p>
    <w:p w14:paraId="6ACCE880" w14:textId="77777777" w:rsidR="000E7970" w:rsidRDefault="00505FBD" w:rsidP="000E7970">
      <w:pPr>
        <w:rPr>
          <w:lang w:eastAsia="sv-SE"/>
        </w:rPr>
      </w:pPr>
      <w:r w:rsidRPr="00505FBD">
        <w:rPr>
          <w:lang w:eastAsia="sv-SE"/>
        </w:rPr>
        <w:t>Det viktiga är att stimulera till kreativitet. Tänk på att om ni tillsätter en förbättringsgrupp så är det de som mest berörs av förändringen som ska vara involverade i denna grupp. Det är större chans att genomdriva en lyckad förändring eller förbättring om de individer som berörs av förändringen har varit med och arbetat fram den.</w:t>
      </w:r>
      <w:bookmarkStart w:id="26" w:name="_Toc497400676"/>
      <w:bookmarkStart w:id="27" w:name="_Toc497401027"/>
      <w:bookmarkStart w:id="28" w:name="_Toc497401059"/>
      <w:bookmarkStart w:id="29" w:name="_Toc497401073"/>
    </w:p>
    <w:p w14:paraId="74E27FA3" w14:textId="77777777" w:rsidR="000E7970" w:rsidRDefault="000E7970">
      <w:pPr>
        <w:rPr>
          <w:lang w:eastAsia="sv-SE"/>
        </w:rPr>
      </w:pPr>
      <w:r>
        <w:rPr>
          <w:lang w:eastAsia="sv-SE"/>
        </w:rPr>
        <w:lastRenderedPageBreak/>
        <w:br w:type="page"/>
      </w:r>
    </w:p>
    <w:p w14:paraId="70930152" w14:textId="520069AA" w:rsidR="00A47B1C" w:rsidRDefault="00DA5716" w:rsidP="000E7970">
      <w:pPr>
        <w:pStyle w:val="Rubrik1"/>
      </w:pPr>
      <w:bookmarkStart w:id="30" w:name="_Toc235961956"/>
      <w:r>
        <w:lastRenderedPageBreak/>
        <w:t>Sammanställning av avvikelse</w:t>
      </w:r>
      <w:bookmarkEnd w:id="30"/>
    </w:p>
    <w:p w14:paraId="5B8B6A40" w14:textId="77777777" w:rsidR="00DA5716" w:rsidRPr="00DA5716" w:rsidRDefault="00DA5716" w:rsidP="00DA5716">
      <w:pPr>
        <w:pStyle w:val="Ingetavstnd"/>
      </w:pPr>
    </w:p>
    <w:tbl>
      <w:tblPr>
        <w:tblStyle w:val="Rutntstabell1ljusdekorfrg1"/>
        <w:tblW w:w="0" w:type="auto"/>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480" w:firstRow="0" w:lastRow="0" w:firstColumn="1" w:lastColumn="0" w:noHBand="0" w:noVBand="1"/>
      </w:tblPr>
      <w:tblGrid>
        <w:gridCol w:w="1413"/>
        <w:gridCol w:w="101"/>
        <w:gridCol w:w="3123"/>
        <w:gridCol w:w="1337"/>
        <w:gridCol w:w="1548"/>
        <w:gridCol w:w="411"/>
        <w:gridCol w:w="1129"/>
      </w:tblGrid>
      <w:tr w:rsidR="008D7BE1" w:rsidRPr="001A518E" w14:paraId="371AD1BF" w14:textId="77777777" w:rsidTr="00D8250B">
        <w:tc>
          <w:tcPr>
            <w:cnfStyle w:val="001000000000" w:firstRow="0" w:lastRow="0" w:firstColumn="1" w:lastColumn="0" w:oddVBand="0" w:evenVBand="0" w:oddHBand="0" w:evenHBand="0" w:firstRowFirstColumn="0" w:firstRowLastColumn="0" w:lastRowFirstColumn="0" w:lastRowLastColumn="0"/>
            <w:tcW w:w="1514" w:type="dxa"/>
            <w:gridSpan w:val="2"/>
            <w:shd w:val="clear" w:color="auto" w:fill="DBEFF9" w:themeFill="background2"/>
          </w:tcPr>
          <w:bookmarkEnd w:id="26"/>
          <w:bookmarkEnd w:id="27"/>
          <w:bookmarkEnd w:id="28"/>
          <w:bookmarkEnd w:id="29"/>
          <w:p w14:paraId="1CCCE66B" w14:textId="73BF56FC" w:rsidR="008D7BE1" w:rsidRPr="001A518E" w:rsidRDefault="008D7BE1" w:rsidP="001A518E">
            <w:pPr>
              <w:spacing w:after="120"/>
              <w:rPr>
                <w:lang w:eastAsia="sv-SE"/>
              </w:rPr>
            </w:pPr>
            <w:r w:rsidRPr="001A518E">
              <w:rPr>
                <w:lang w:eastAsia="sv-SE"/>
              </w:rPr>
              <w:t>Inlämnat av</w:t>
            </w:r>
          </w:p>
        </w:tc>
        <w:sdt>
          <w:sdtPr>
            <w:rPr>
              <w:lang w:eastAsia="sv-SE"/>
            </w:rPr>
            <w:id w:val="1063454700"/>
            <w:placeholder>
              <w:docPart w:val="AC4414A5A9F545EB8C9EA50EE0A6C9A3"/>
            </w:placeholder>
          </w:sdtPr>
          <w:sdtContent>
            <w:tc>
              <w:tcPr>
                <w:tcW w:w="3123" w:type="dxa"/>
                <w:shd w:val="clear" w:color="auto" w:fill="DBEFF9" w:themeFill="background2"/>
              </w:tcPr>
              <w:p w14:paraId="7BB05BBA" w14:textId="0E78EE32" w:rsidR="008D7BE1" w:rsidRPr="001A518E" w:rsidRDefault="008D7BE1"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lang w:eastAsia="sv-SE"/>
                  </w:rPr>
                  <w:t>(Helst ska det vara anonymt)</w:t>
                </w:r>
              </w:p>
            </w:tc>
          </w:sdtContent>
        </w:sdt>
        <w:tc>
          <w:tcPr>
            <w:tcW w:w="1337" w:type="dxa"/>
            <w:shd w:val="clear" w:color="auto" w:fill="DBEFF9" w:themeFill="background2"/>
          </w:tcPr>
          <w:p w14:paraId="37BBEC00" w14:textId="4D8158B9" w:rsidR="008D7BE1" w:rsidRPr="002E1DAD" w:rsidRDefault="008D7BE1" w:rsidP="001A518E">
            <w:pPr>
              <w:spacing w:after="120"/>
              <w:cnfStyle w:val="000000000000" w:firstRow="0" w:lastRow="0" w:firstColumn="0" w:lastColumn="0" w:oddVBand="0" w:evenVBand="0" w:oddHBand="0" w:evenHBand="0" w:firstRowFirstColumn="0" w:firstRowLastColumn="0" w:lastRowFirstColumn="0" w:lastRowLastColumn="0"/>
              <w:rPr>
                <w:b/>
                <w:bCs/>
                <w:lang w:eastAsia="sv-SE"/>
              </w:rPr>
            </w:pPr>
            <w:r w:rsidRPr="002E1DAD">
              <w:rPr>
                <w:b/>
                <w:bCs/>
                <w:lang w:eastAsia="sv-SE"/>
              </w:rPr>
              <w:t>Tidsperiod:</w:t>
            </w:r>
          </w:p>
        </w:tc>
        <w:sdt>
          <w:sdtPr>
            <w:rPr>
              <w:lang w:eastAsia="sv-SE"/>
            </w:rPr>
            <w:id w:val="946284149"/>
            <w:placeholder>
              <w:docPart w:val="7D070774B0174AF7BD84968F4C72A6FC"/>
            </w:placeholder>
            <w:date>
              <w:dateFormat w:val="yyyy-MM-dd"/>
              <w:lid w:val="sv-SE"/>
              <w:storeMappedDataAs w:val="dateTime"/>
              <w:calendar w:val="gregorian"/>
            </w:date>
          </w:sdtPr>
          <w:sdtContent>
            <w:tc>
              <w:tcPr>
                <w:tcW w:w="1548" w:type="dxa"/>
                <w:shd w:val="clear" w:color="auto" w:fill="DBEFF9" w:themeFill="background2"/>
              </w:tcPr>
              <w:p w14:paraId="3F599889" w14:textId="307B36C6" w:rsidR="008D7BE1" w:rsidRPr="001A518E" w:rsidRDefault="008D7BE1"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lang w:eastAsia="sv-SE"/>
                  </w:rPr>
                  <w:t>[Startdatum]</w:t>
                </w:r>
              </w:p>
            </w:tc>
          </w:sdtContent>
        </w:sdt>
        <w:sdt>
          <w:sdtPr>
            <w:rPr>
              <w:lang w:eastAsia="sv-SE"/>
            </w:rPr>
            <w:id w:val="-1617746787"/>
            <w:placeholder>
              <w:docPart w:val="F482A5B72F3E4AFB941245F0C99AC630"/>
            </w:placeholder>
            <w:date>
              <w:dateFormat w:val="yyyy-MM-dd"/>
              <w:lid w:val="sv-SE"/>
              <w:storeMappedDataAs w:val="dateTime"/>
              <w:calendar w:val="gregorian"/>
            </w:date>
          </w:sdtPr>
          <w:sdtContent>
            <w:tc>
              <w:tcPr>
                <w:tcW w:w="1540" w:type="dxa"/>
                <w:gridSpan w:val="2"/>
                <w:shd w:val="clear" w:color="auto" w:fill="DBEFF9" w:themeFill="background2"/>
              </w:tcPr>
              <w:p w14:paraId="6B3DA61F" w14:textId="56A3D381" w:rsidR="008D7BE1" w:rsidRPr="001A518E" w:rsidRDefault="008D7BE1"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lang w:eastAsia="sv-SE"/>
                  </w:rPr>
                  <w:t>[Slutdatum]</w:t>
                </w:r>
              </w:p>
            </w:tc>
          </w:sdtContent>
        </w:sdt>
      </w:tr>
      <w:tr w:rsidR="00505FBD" w:rsidRPr="001A518E" w14:paraId="71A19C60"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shd w:val="clear" w:color="auto" w:fill="DBEFF9" w:themeFill="background2"/>
          </w:tcPr>
          <w:p w14:paraId="68DFD59F" w14:textId="77777777" w:rsidR="00505FBD" w:rsidRPr="002E1DAD" w:rsidRDefault="00505FBD" w:rsidP="001A518E">
            <w:pPr>
              <w:spacing w:after="120"/>
              <w:rPr>
                <w:lang w:eastAsia="sv-SE"/>
              </w:rPr>
            </w:pPr>
            <w:r w:rsidRPr="002E1DAD">
              <w:rPr>
                <w:lang w:eastAsia="sv-SE"/>
              </w:rPr>
              <w:t>Avvikelsetyp</w:t>
            </w:r>
          </w:p>
        </w:tc>
        <w:tc>
          <w:tcPr>
            <w:tcW w:w="4425" w:type="dxa"/>
            <w:gridSpan w:val="4"/>
            <w:shd w:val="clear" w:color="auto" w:fill="DBEFF9" w:themeFill="background2"/>
          </w:tcPr>
          <w:p w14:paraId="6E13333D" w14:textId="77777777" w:rsidR="00505FBD" w:rsidRPr="002E1DAD" w:rsidRDefault="00505FBD" w:rsidP="001A518E">
            <w:pPr>
              <w:spacing w:after="120"/>
              <w:cnfStyle w:val="000000000000" w:firstRow="0" w:lastRow="0" w:firstColumn="0" w:lastColumn="0" w:oddVBand="0" w:evenVBand="0" w:oddHBand="0" w:evenHBand="0" w:firstRowFirstColumn="0" w:firstRowLastColumn="0" w:lastRowFirstColumn="0" w:lastRowLastColumn="0"/>
              <w:rPr>
                <w:b/>
                <w:bCs/>
                <w:lang w:eastAsia="sv-SE"/>
              </w:rPr>
            </w:pPr>
            <w:r w:rsidRPr="002E1DAD">
              <w:rPr>
                <w:b/>
                <w:bCs/>
                <w:lang w:eastAsia="sv-SE"/>
              </w:rPr>
              <w:t>Antal upptäckta fel</w:t>
            </w:r>
          </w:p>
        </w:tc>
      </w:tr>
      <w:tr w:rsidR="002E1DAD" w:rsidRPr="001A518E" w14:paraId="5087DDA0"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5FF8FA65" w14:textId="77777777" w:rsidR="002E1DAD" w:rsidRPr="001A518E" w:rsidRDefault="002E1DAD" w:rsidP="002E1DAD">
            <w:pPr>
              <w:spacing w:after="120"/>
              <w:rPr>
                <w:b w:val="0"/>
                <w:bCs w:val="0"/>
                <w:lang w:eastAsia="sv-SE"/>
              </w:rPr>
            </w:pPr>
            <w:r w:rsidRPr="001A518E">
              <w:rPr>
                <w:b w:val="0"/>
                <w:bCs w:val="0"/>
                <w:lang w:eastAsia="sv-SE"/>
              </w:rPr>
              <w:t>Fel i arbetsordern</w:t>
            </w:r>
          </w:p>
        </w:tc>
        <w:tc>
          <w:tcPr>
            <w:tcW w:w="4425" w:type="dxa"/>
            <w:gridSpan w:val="4"/>
          </w:tcPr>
          <w:sdt>
            <w:sdtPr>
              <w:rPr>
                <w:lang w:eastAsia="sv-SE"/>
              </w:rPr>
              <w:id w:val="1412901163"/>
              <w:placeholder>
                <w:docPart w:val="2622BBEE17DE43378E05F66AD15DBA44"/>
              </w:placeholder>
              <w:text/>
            </w:sdtPr>
            <w:sdtContent>
              <w:p w14:paraId="6DAAE7B4" w14:textId="7B0FCBAD"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4687237E"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074E1912" w14:textId="77777777" w:rsidR="002E1DAD" w:rsidRPr="001A518E" w:rsidRDefault="002E1DAD" w:rsidP="002E1DAD">
            <w:pPr>
              <w:spacing w:after="120"/>
              <w:rPr>
                <w:b w:val="0"/>
                <w:bCs w:val="0"/>
                <w:lang w:eastAsia="sv-SE"/>
              </w:rPr>
            </w:pPr>
            <w:r w:rsidRPr="001A518E">
              <w:rPr>
                <w:b w:val="0"/>
                <w:bCs w:val="0"/>
                <w:lang w:eastAsia="sv-SE"/>
              </w:rPr>
              <w:t>Produkt restad</w:t>
            </w:r>
          </w:p>
        </w:tc>
        <w:tc>
          <w:tcPr>
            <w:tcW w:w="4425" w:type="dxa"/>
            <w:gridSpan w:val="4"/>
          </w:tcPr>
          <w:sdt>
            <w:sdtPr>
              <w:rPr>
                <w:lang w:eastAsia="sv-SE"/>
              </w:rPr>
              <w:id w:val="1700284024"/>
              <w:placeholder>
                <w:docPart w:val="6F0A0348FC6B4DD89508A587BFACC72F"/>
              </w:placeholder>
              <w:text/>
            </w:sdtPr>
            <w:sdtContent>
              <w:p w14:paraId="5A248820" w14:textId="5B483C21"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300E928A"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496979E1" w14:textId="77777777" w:rsidR="002E1DAD" w:rsidRPr="001A518E" w:rsidRDefault="002E1DAD" w:rsidP="002E1DAD">
            <w:pPr>
              <w:spacing w:after="120"/>
              <w:rPr>
                <w:b w:val="0"/>
                <w:bCs w:val="0"/>
                <w:lang w:eastAsia="sv-SE"/>
              </w:rPr>
            </w:pPr>
            <w:r w:rsidRPr="001A518E">
              <w:rPr>
                <w:b w:val="0"/>
                <w:bCs w:val="0"/>
                <w:lang w:eastAsia="sv-SE"/>
              </w:rPr>
              <w:t>Fel på produkten</w:t>
            </w:r>
          </w:p>
        </w:tc>
        <w:tc>
          <w:tcPr>
            <w:tcW w:w="4425" w:type="dxa"/>
            <w:gridSpan w:val="4"/>
          </w:tcPr>
          <w:sdt>
            <w:sdtPr>
              <w:rPr>
                <w:lang w:eastAsia="sv-SE"/>
              </w:rPr>
              <w:id w:val="640154090"/>
              <w:placeholder>
                <w:docPart w:val="AF5E027AA8084CDC98B9D09620CD827A"/>
              </w:placeholder>
              <w:text/>
            </w:sdtPr>
            <w:sdtContent>
              <w:p w14:paraId="6E759629" w14:textId="03E11F37"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53288A0F"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3A18847C" w14:textId="77777777" w:rsidR="002E1DAD" w:rsidRPr="001A518E" w:rsidRDefault="002E1DAD" w:rsidP="002E1DAD">
            <w:pPr>
              <w:spacing w:after="120"/>
              <w:rPr>
                <w:b w:val="0"/>
                <w:bCs w:val="0"/>
                <w:lang w:eastAsia="sv-SE"/>
              </w:rPr>
            </w:pPr>
            <w:r w:rsidRPr="001A518E">
              <w:rPr>
                <w:b w:val="0"/>
                <w:bCs w:val="0"/>
                <w:lang w:eastAsia="sv-SE"/>
              </w:rPr>
              <w:t>Glömt nycklarna</w:t>
            </w:r>
          </w:p>
        </w:tc>
        <w:tc>
          <w:tcPr>
            <w:tcW w:w="4425" w:type="dxa"/>
            <w:gridSpan w:val="4"/>
          </w:tcPr>
          <w:sdt>
            <w:sdtPr>
              <w:rPr>
                <w:lang w:eastAsia="sv-SE"/>
              </w:rPr>
              <w:id w:val="989445588"/>
              <w:placeholder>
                <w:docPart w:val="7F7596B7ED724DACAB4E8DB536CF7F66"/>
              </w:placeholder>
              <w:text/>
            </w:sdtPr>
            <w:sdtContent>
              <w:p w14:paraId="599F6668" w14:textId="72508D0F"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39A4E95E"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554538F7" w14:textId="77777777" w:rsidR="002E1DAD" w:rsidRPr="001A518E" w:rsidRDefault="002E1DAD" w:rsidP="002E1DAD">
            <w:pPr>
              <w:spacing w:after="120"/>
              <w:rPr>
                <w:b w:val="0"/>
                <w:bCs w:val="0"/>
                <w:lang w:eastAsia="sv-SE"/>
              </w:rPr>
            </w:pPr>
            <w:r w:rsidRPr="001A518E">
              <w:rPr>
                <w:b w:val="0"/>
                <w:bCs w:val="0"/>
                <w:lang w:eastAsia="sv-SE"/>
              </w:rPr>
              <w:t>Fel adress</w:t>
            </w:r>
          </w:p>
        </w:tc>
        <w:tc>
          <w:tcPr>
            <w:tcW w:w="4425" w:type="dxa"/>
            <w:gridSpan w:val="4"/>
          </w:tcPr>
          <w:sdt>
            <w:sdtPr>
              <w:rPr>
                <w:lang w:eastAsia="sv-SE"/>
              </w:rPr>
              <w:id w:val="-762460230"/>
              <w:placeholder>
                <w:docPart w:val="F84CD6BCF5B44AEDA6487F8A02EE72F1"/>
              </w:placeholder>
              <w:text/>
            </w:sdtPr>
            <w:sdtContent>
              <w:p w14:paraId="5BA73B90" w14:textId="444EB59B"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77E81669"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06997DC3" w14:textId="77777777" w:rsidR="002E1DAD" w:rsidRPr="001A518E" w:rsidRDefault="002E1DAD" w:rsidP="002E1DAD">
            <w:pPr>
              <w:spacing w:after="120"/>
              <w:rPr>
                <w:b w:val="0"/>
                <w:bCs w:val="0"/>
                <w:lang w:eastAsia="sv-SE"/>
              </w:rPr>
            </w:pPr>
            <w:r w:rsidRPr="001A518E">
              <w:rPr>
                <w:b w:val="0"/>
                <w:bCs w:val="0"/>
                <w:lang w:eastAsia="sv-SE"/>
              </w:rPr>
              <w:t>Glömt material</w:t>
            </w:r>
          </w:p>
        </w:tc>
        <w:tc>
          <w:tcPr>
            <w:tcW w:w="4425" w:type="dxa"/>
            <w:gridSpan w:val="4"/>
          </w:tcPr>
          <w:sdt>
            <w:sdtPr>
              <w:rPr>
                <w:lang w:eastAsia="sv-SE"/>
              </w:rPr>
              <w:id w:val="278377909"/>
              <w:placeholder>
                <w:docPart w:val="62968D1A53164C648E180A550106AF1A"/>
              </w:placeholder>
              <w:text/>
            </w:sdtPr>
            <w:sdtContent>
              <w:p w14:paraId="497A67AC" w14:textId="1E709412"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181B69FA"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1DB0ADB0" w14:textId="77777777" w:rsidR="002E1DAD" w:rsidRPr="001A518E" w:rsidRDefault="002E1DAD" w:rsidP="002E1DAD">
            <w:pPr>
              <w:spacing w:after="120"/>
              <w:rPr>
                <w:b w:val="0"/>
                <w:bCs w:val="0"/>
                <w:lang w:eastAsia="sv-SE"/>
              </w:rPr>
            </w:pPr>
            <w:r w:rsidRPr="001A518E">
              <w:rPr>
                <w:b w:val="0"/>
                <w:bCs w:val="0"/>
                <w:lang w:eastAsia="sv-SE"/>
              </w:rPr>
              <w:t>Produkt försenad</w:t>
            </w:r>
          </w:p>
        </w:tc>
        <w:tc>
          <w:tcPr>
            <w:tcW w:w="4425" w:type="dxa"/>
            <w:gridSpan w:val="4"/>
          </w:tcPr>
          <w:sdt>
            <w:sdtPr>
              <w:rPr>
                <w:lang w:eastAsia="sv-SE"/>
              </w:rPr>
              <w:id w:val="-1821101079"/>
              <w:placeholder>
                <w:docPart w:val="E81E979C26514896BF1E2ABF9240C2FA"/>
              </w:placeholder>
              <w:text/>
            </w:sdtPr>
            <w:sdtContent>
              <w:p w14:paraId="1E03F003" w14:textId="6AC00946"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260F58F3"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6EBD48DA" w14:textId="77777777" w:rsidR="002E1DAD" w:rsidRPr="001A518E" w:rsidRDefault="002E1DAD" w:rsidP="002E1DAD">
            <w:pPr>
              <w:spacing w:after="120"/>
              <w:rPr>
                <w:b w:val="0"/>
                <w:bCs w:val="0"/>
                <w:lang w:eastAsia="sv-SE"/>
              </w:rPr>
            </w:pPr>
            <w:r w:rsidRPr="001A518E">
              <w:rPr>
                <w:b w:val="0"/>
                <w:bCs w:val="0"/>
                <w:lang w:eastAsia="sv-SE"/>
              </w:rPr>
              <w:t>Glömt verktyg</w:t>
            </w:r>
          </w:p>
        </w:tc>
        <w:tc>
          <w:tcPr>
            <w:tcW w:w="4425" w:type="dxa"/>
            <w:gridSpan w:val="4"/>
          </w:tcPr>
          <w:sdt>
            <w:sdtPr>
              <w:rPr>
                <w:lang w:eastAsia="sv-SE"/>
              </w:rPr>
              <w:id w:val="-434837032"/>
              <w:placeholder>
                <w:docPart w:val="D4EE022CEB444E2D8986C78860C5C651"/>
              </w:placeholder>
              <w:text/>
            </w:sdtPr>
            <w:sdtContent>
              <w:p w14:paraId="6EA0B367" w14:textId="378DA1C8"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366E1E4D"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35D436B9" w14:textId="77777777" w:rsidR="002E1DAD" w:rsidRPr="001A518E" w:rsidRDefault="002E1DAD" w:rsidP="002E1DAD">
            <w:pPr>
              <w:spacing w:after="120"/>
              <w:rPr>
                <w:b w:val="0"/>
                <w:bCs w:val="0"/>
                <w:lang w:eastAsia="sv-SE"/>
              </w:rPr>
            </w:pPr>
            <w:r w:rsidRPr="001A518E">
              <w:rPr>
                <w:b w:val="0"/>
                <w:bCs w:val="0"/>
                <w:lang w:eastAsia="sv-SE"/>
              </w:rPr>
              <w:t>Har glömt att fakturera</w:t>
            </w:r>
          </w:p>
        </w:tc>
        <w:tc>
          <w:tcPr>
            <w:tcW w:w="4425" w:type="dxa"/>
            <w:gridSpan w:val="4"/>
          </w:tcPr>
          <w:sdt>
            <w:sdtPr>
              <w:rPr>
                <w:lang w:eastAsia="sv-SE"/>
              </w:rPr>
              <w:id w:val="1231579912"/>
              <w:placeholder>
                <w:docPart w:val="543C86CEC4EE4456A9EB024EA572DC0E"/>
              </w:placeholder>
              <w:text/>
            </w:sdtPr>
            <w:sdtContent>
              <w:p w14:paraId="294425E2" w14:textId="34389A1A"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2C9ED384"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398D4996" w14:textId="77777777" w:rsidR="002E1DAD" w:rsidRPr="001A518E" w:rsidRDefault="002E1DAD" w:rsidP="002E1DAD">
            <w:pPr>
              <w:spacing w:after="120"/>
              <w:rPr>
                <w:lang w:eastAsia="sv-SE"/>
              </w:rPr>
            </w:pPr>
          </w:p>
        </w:tc>
        <w:tc>
          <w:tcPr>
            <w:tcW w:w="4425" w:type="dxa"/>
            <w:gridSpan w:val="4"/>
          </w:tcPr>
          <w:sdt>
            <w:sdtPr>
              <w:rPr>
                <w:lang w:eastAsia="sv-SE"/>
              </w:rPr>
              <w:id w:val="-84996025"/>
              <w:placeholder>
                <w:docPart w:val="26BD62F65004434692C4748464438185"/>
              </w:placeholder>
              <w:text/>
            </w:sdtPr>
            <w:sdtContent>
              <w:p w14:paraId="7C4CE29E" w14:textId="60F105A5"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661815A1"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64253C34" w14:textId="77777777" w:rsidR="002E1DAD" w:rsidRPr="001A518E" w:rsidRDefault="002E1DAD" w:rsidP="002E1DAD">
            <w:pPr>
              <w:spacing w:after="120"/>
              <w:rPr>
                <w:lang w:eastAsia="sv-SE"/>
              </w:rPr>
            </w:pPr>
          </w:p>
        </w:tc>
        <w:tc>
          <w:tcPr>
            <w:tcW w:w="4425" w:type="dxa"/>
            <w:gridSpan w:val="4"/>
          </w:tcPr>
          <w:sdt>
            <w:sdtPr>
              <w:rPr>
                <w:lang w:eastAsia="sv-SE"/>
              </w:rPr>
              <w:id w:val="-22637547"/>
              <w:placeholder>
                <w:docPart w:val="E25306E76C784CCBA2B6748B5F0D1E8D"/>
              </w:placeholder>
              <w:text/>
            </w:sdtPr>
            <w:sdtContent>
              <w:p w14:paraId="03837B26" w14:textId="1EEA2169"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773384A7"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45029D80" w14:textId="77777777" w:rsidR="002E1DAD" w:rsidRPr="001A518E" w:rsidRDefault="002E1DAD" w:rsidP="002E1DAD">
            <w:pPr>
              <w:spacing w:after="120"/>
              <w:rPr>
                <w:lang w:eastAsia="sv-SE"/>
              </w:rPr>
            </w:pPr>
          </w:p>
        </w:tc>
        <w:tc>
          <w:tcPr>
            <w:tcW w:w="4425" w:type="dxa"/>
            <w:gridSpan w:val="4"/>
          </w:tcPr>
          <w:sdt>
            <w:sdtPr>
              <w:rPr>
                <w:lang w:eastAsia="sv-SE"/>
              </w:rPr>
              <w:id w:val="-1643733762"/>
              <w:placeholder>
                <w:docPart w:val="A28959058F484DFFA705719791094D10"/>
              </w:placeholder>
              <w:text/>
            </w:sdtPr>
            <w:sdtContent>
              <w:p w14:paraId="10611371" w14:textId="0A3BAB05"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4587E5ED"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0E74FA20" w14:textId="77777777" w:rsidR="002E1DAD" w:rsidRPr="001A518E" w:rsidRDefault="002E1DAD" w:rsidP="002E1DAD">
            <w:pPr>
              <w:spacing w:after="120"/>
              <w:rPr>
                <w:lang w:eastAsia="sv-SE"/>
              </w:rPr>
            </w:pPr>
          </w:p>
        </w:tc>
        <w:tc>
          <w:tcPr>
            <w:tcW w:w="4425" w:type="dxa"/>
            <w:gridSpan w:val="4"/>
          </w:tcPr>
          <w:sdt>
            <w:sdtPr>
              <w:rPr>
                <w:lang w:eastAsia="sv-SE"/>
              </w:rPr>
              <w:id w:val="-603266751"/>
              <w:placeholder>
                <w:docPart w:val="CE514750ED734C2BA888988B94C746CA"/>
              </w:placeholder>
              <w:text/>
            </w:sdtPr>
            <w:sdtContent>
              <w:p w14:paraId="38AC500D" w14:textId="72026125"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7D1833C1"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098CA1D2" w14:textId="77777777" w:rsidR="002E1DAD" w:rsidRPr="001A518E" w:rsidRDefault="002E1DAD" w:rsidP="002E1DAD">
            <w:pPr>
              <w:spacing w:after="120"/>
              <w:rPr>
                <w:lang w:eastAsia="sv-SE"/>
              </w:rPr>
            </w:pPr>
          </w:p>
        </w:tc>
        <w:tc>
          <w:tcPr>
            <w:tcW w:w="4425" w:type="dxa"/>
            <w:gridSpan w:val="4"/>
          </w:tcPr>
          <w:sdt>
            <w:sdtPr>
              <w:rPr>
                <w:lang w:eastAsia="sv-SE"/>
              </w:rPr>
              <w:id w:val="-1779179747"/>
              <w:placeholder>
                <w:docPart w:val="BE331C0D3DE04010B9643A31B5EC694D"/>
              </w:placeholder>
              <w:text/>
            </w:sdtPr>
            <w:sdtContent>
              <w:p w14:paraId="7328BE44" w14:textId="6B0FEF1F"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3787AF61"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24867976" w14:textId="77777777" w:rsidR="002E1DAD" w:rsidRPr="001A518E" w:rsidRDefault="002E1DAD" w:rsidP="002E1DAD">
            <w:pPr>
              <w:spacing w:after="120"/>
              <w:rPr>
                <w:lang w:eastAsia="sv-SE"/>
              </w:rPr>
            </w:pPr>
          </w:p>
        </w:tc>
        <w:tc>
          <w:tcPr>
            <w:tcW w:w="4425" w:type="dxa"/>
            <w:gridSpan w:val="4"/>
          </w:tcPr>
          <w:sdt>
            <w:sdtPr>
              <w:rPr>
                <w:lang w:eastAsia="sv-SE"/>
              </w:rPr>
              <w:id w:val="1921136151"/>
              <w:placeholder>
                <w:docPart w:val="6EB2042BA29C49ADB3BD5855699BA194"/>
              </w:placeholder>
              <w:text/>
            </w:sdtPr>
            <w:sdtContent>
              <w:p w14:paraId="55EE7191" w14:textId="2B02FDA4"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13F478D8"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6B5FDEB3" w14:textId="77777777" w:rsidR="002E1DAD" w:rsidRPr="001A518E" w:rsidRDefault="002E1DAD" w:rsidP="002E1DAD">
            <w:pPr>
              <w:spacing w:after="120"/>
              <w:rPr>
                <w:lang w:eastAsia="sv-SE"/>
              </w:rPr>
            </w:pPr>
          </w:p>
        </w:tc>
        <w:tc>
          <w:tcPr>
            <w:tcW w:w="4425" w:type="dxa"/>
            <w:gridSpan w:val="4"/>
          </w:tcPr>
          <w:sdt>
            <w:sdtPr>
              <w:rPr>
                <w:lang w:eastAsia="sv-SE"/>
              </w:rPr>
              <w:id w:val="-1352027767"/>
              <w:placeholder>
                <w:docPart w:val="AD945EF690474D0287F2497A6191CEF4"/>
              </w:placeholder>
              <w:text/>
            </w:sdtPr>
            <w:sdtContent>
              <w:p w14:paraId="57EF5749" w14:textId="1C020E0F"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5D788B1D"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24CCAA79" w14:textId="77777777" w:rsidR="002E1DAD" w:rsidRPr="001A518E" w:rsidRDefault="002E1DAD" w:rsidP="002E1DAD">
            <w:pPr>
              <w:spacing w:after="120"/>
              <w:rPr>
                <w:lang w:eastAsia="sv-SE"/>
              </w:rPr>
            </w:pPr>
          </w:p>
        </w:tc>
        <w:tc>
          <w:tcPr>
            <w:tcW w:w="4425" w:type="dxa"/>
            <w:gridSpan w:val="4"/>
          </w:tcPr>
          <w:sdt>
            <w:sdtPr>
              <w:rPr>
                <w:lang w:eastAsia="sv-SE"/>
              </w:rPr>
              <w:id w:val="1013567013"/>
              <w:placeholder>
                <w:docPart w:val="E628EE72A8B243E2A24BA48FEA4E44E7"/>
              </w:placeholder>
              <w:text/>
            </w:sdtPr>
            <w:sdtContent>
              <w:p w14:paraId="5AB499AE" w14:textId="6B2A6CCB"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2AEAD68A"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747DCEBE" w14:textId="77777777" w:rsidR="002E1DAD" w:rsidRPr="001A518E" w:rsidRDefault="002E1DAD" w:rsidP="002E1DAD">
            <w:pPr>
              <w:spacing w:after="120"/>
              <w:rPr>
                <w:lang w:eastAsia="sv-SE"/>
              </w:rPr>
            </w:pPr>
          </w:p>
        </w:tc>
        <w:tc>
          <w:tcPr>
            <w:tcW w:w="4425" w:type="dxa"/>
            <w:gridSpan w:val="4"/>
          </w:tcPr>
          <w:sdt>
            <w:sdtPr>
              <w:rPr>
                <w:lang w:eastAsia="sv-SE"/>
              </w:rPr>
              <w:id w:val="1713302690"/>
              <w:placeholder>
                <w:docPart w:val="E17AD8AD5DF547A994A8B27ED46838F3"/>
              </w:placeholder>
              <w:text/>
            </w:sdtPr>
            <w:sdtContent>
              <w:p w14:paraId="19714EDB" w14:textId="2FF3885E"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566ABE9C"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0E3541B4" w14:textId="77777777" w:rsidR="002E1DAD" w:rsidRPr="001A518E" w:rsidRDefault="002E1DAD" w:rsidP="002E1DAD">
            <w:pPr>
              <w:spacing w:after="120"/>
              <w:rPr>
                <w:lang w:eastAsia="sv-SE"/>
              </w:rPr>
            </w:pPr>
          </w:p>
        </w:tc>
        <w:tc>
          <w:tcPr>
            <w:tcW w:w="4425" w:type="dxa"/>
            <w:gridSpan w:val="4"/>
          </w:tcPr>
          <w:sdt>
            <w:sdtPr>
              <w:rPr>
                <w:lang w:eastAsia="sv-SE"/>
              </w:rPr>
              <w:id w:val="599298930"/>
              <w:placeholder>
                <w:docPart w:val="09FE8BD3321F43989F62A42C4EAAF32A"/>
              </w:placeholder>
              <w:text/>
            </w:sdtPr>
            <w:sdtContent>
              <w:p w14:paraId="2C265A81" w14:textId="6D78B583"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4D89B2DB"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581F45E8" w14:textId="77777777" w:rsidR="002E1DAD" w:rsidRPr="001A518E" w:rsidRDefault="002E1DAD" w:rsidP="002E1DAD">
            <w:pPr>
              <w:spacing w:after="120"/>
              <w:rPr>
                <w:lang w:eastAsia="sv-SE"/>
              </w:rPr>
            </w:pPr>
          </w:p>
        </w:tc>
        <w:tc>
          <w:tcPr>
            <w:tcW w:w="4425" w:type="dxa"/>
            <w:gridSpan w:val="4"/>
          </w:tcPr>
          <w:sdt>
            <w:sdtPr>
              <w:rPr>
                <w:lang w:eastAsia="sv-SE"/>
              </w:rPr>
              <w:id w:val="-127170057"/>
              <w:placeholder>
                <w:docPart w:val="DAED055AEF154E5EAF55B19EF995825B"/>
              </w:placeholder>
              <w:text/>
            </w:sdtPr>
            <w:sdtContent>
              <w:p w14:paraId="42C9A9F3" w14:textId="0E711DA3"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5E77B38B"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369F64C2" w14:textId="77777777" w:rsidR="002E1DAD" w:rsidRPr="001A518E" w:rsidRDefault="002E1DAD" w:rsidP="002E1DAD">
            <w:pPr>
              <w:spacing w:after="120"/>
              <w:rPr>
                <w:lang w:eastAsia="sv-SE"/>
              </w:rPr>
            </w:pPr>
          </w:p>
        </w:tc>
        <w:tc>
          <w:tcPr>
            <w:tcW w:w="4425" w:type="dxa"/>
            <w:gridSpan w:val="4"/>
          </w:tcPr>
          <w:sdt>
            <w:sdtPr>
              <w:rPr>
                <w:lang w:eastAsia="sv-SE"/>
              </w:rPr>
              <w:id w:val="-1585439785"/>
              <w:placeholder>
                <w:docPart w:val="6678DA3E948E4C21ADE2241FB6130E50"/>
              </w:placeholder>
              <w:text/>
            </w:sdtPr>
            <w:sdtContent>
              <w:p w14:paraId="1BE94138" w14:textId="2F00516E"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DA5716" w:rsidRPr="001A518E" w14:paraId="5CCC8041" w14:textId="77777777" w:rsidTr="00D8250B">
        <w:tc>
          <w:tcPr>
            <w:cnfStyle w:val="001000000000" w:firstRow="0" w:lastRow="0" w:firstColumn="1" w:lastColumn="0" w:oddVBand="0" w:evenVBand="0" w:oddHBand="0" w:evenHBand="0" w:firstRowFirstColumn="0" w:firstRowLastColumn="0" w:lastRowFirstColumn="0" w:lastRowLastColumn="0"/>
            <w:tcW w:w="4637" w:type="dxa"/>
            <w:gridSpan w:val="3"/>
          </w:tcPr>
          <w:p w14:paraId="312FD029" w14:textId="77777777" w:rsidR="00DA5716" w:rsidRPr="001A518E" w:rsidRDefault="00DA5716" w:rsidP="001A518E">
            <w:pPr>
              <w:spacing w:after="120"/>
              <w:rPr>
                <w:lang w:eastAsia="sv-SE"/>
              </w:rPr>
            </w:pPr>
          </w:p>
        </w:tc>
        <w:tc>
          <w:tcPr>
            <w:tcW w:w="4425" w:type="dxa"/>
            <w:gridSpan w:val="4"/>
          </w:tcPr>
          <w:sdt>
            <w:sdtPr>
              <w:rPr>
                <w:lang w:eastAsia="sv-SE"/>
              </w:rPr>
              <w:id w:val="-1760741443"/>
              <w:placeholder>
                <w:docPart w:val="A63B095122F64768BC85E723DB63E5C4"/>
              </w:placeholder>
              <w:text/>
            </w:sdtPr>
            <w:sdtContent>
              <w:p w14:paraId="1251879E" w14:textId="306C376C" w:rsidR="00DA5716" w:rsidRPr="001A518E" w:rsidRDefault="002E1DAD"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lang w:eastAsia="sv-SE"/>
                  </w:rPr>
                  <w:t>[</w:t>
                </w:r>
                <w:r>
                  <w:rPr>
                    <w:lang w:eastAsia="sv-SE"/>
                  </w:rPr>
                  <w:t>Antal</w:t>
                </w:r>
                <w:r w:rsidRPr="001A518E">
                  <w:rPr>
                    <w:lang w:eastAsia="sv-SE"/>
                  </w:rPr>
                  <w:t>]</w:t>
                </w:r>
              </w:p>
            </w:sdtContent>
          </w:sdt>
        </w:tc>
      </w:tr>
      <w:tr w:rsidR="00DA5716" w:rsidRPr="001A518E" w14:paraId="3CF38244" w14:textId="77777777" w:rsidTr="00D8250B">
        <w:tc>
          <w:tcPr>
            <w:cnfStyle w:val="001000000000" w:firstRow="0" w:lastRow="0" w:firstColumn="1" w:lastColumn="0" w:oddVBand="0" w:evenVBand="0" w:oddHBand="0" w:evenHBand="0" w:firstRowFirstColumn="0" w:firstRowLastColumn="0" w:lastRowFirstColumn="0" w:lastRowLastColumn="0"/>
            <w:tcW w:w="1413" w:type="dxa"/>
            <w:shd w:val="clear" w:color="auto" w:fill="DBEFF9" w:themeFill="background2"/>
          </w:tcPr>
          <w:p w14:paraId="58B4EB30" w14:textId="3BD055BC" w:rsidR="00DA5716" w:rsidRPr="001A518E" w:rsidRDefault="00DA5716" w:rsidP="001A518E">
            <w:pPr>
              <w:spacing w:after="120"/>
              <w:rPr>
                <w:b w:val="0"/>
                <w:bCs w:val="0"/>
                <w:lang w:eastAsia="sv-SE"/>
              </w:rPr>
            </w:pPr>
            <w:r w:rsidRPr="001A518E">
              <w:t>Utfärdat av:</w:t>
            </w:r>
          </w:p>
        </w:tc>
        <w:sdt>
          <w:sdtPr>
            <w:rPr>
              <w:lang w:eastAsia="sv-SE"/>
            </w:rPr>
            <w:id w:val="963078270"/>
            <w:placeholder>
              <w:docPart w:val="DefaultPlaceholder_-1854013440"/>
            </w:placeholder>
            <w:text/>
          </w:sdtPr>
          <w:sdtContent>
            <w:tc>
              <w:tcPr>
                <w:tcW w:w="3224" w:type="dxa"/>
                <w:gridSpan w:val="2"/>
              </w:tcPr>
              <w:p w14:paraId="658FBDDF" w14:textId="08BB8395" w:rsidR="00DA5716" w:rsidRPr="001A518E" w:rsidRDefault="00DA5716"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lang w:eastAsia="sv-SE"/>
                  </w:rPr>
                  <w:t>[Ange namn]</w:t>
                </w:r>
              </w:p>
            </w:tc>
          </w:sdtContent>
        </w:sdt>
        <w:tc>
          <w:tcPr>
            <w:tcW w:w="3296" w:type="dxa"/>
            <w:gridSpan w:val="3"/>
            <w:shd w:val="clear" w:color="auto" w:fill="DBEFF9" w:themeFill="background2"/>
          </w:tcPr>
          <w:p w14:paraId="10FD20E7" w14:textId="44B165E2" w:rsidR="00DA5716" w:rsidRPr="002E1DAD" w:rsidRDefault="00DA5716" w:rsidP="001A518E">
            <w:pPr>
              <w:spacing w:after="120"/>
              <w:cnfStyle w:val="000000000000" w:firstRow="0" w:lastRow="0" w:firstColumn="0" w:lastColumn="0" w:oddVBand="0" w:evenVBand="0" w:oddHBand="0" w:evenHBand="0" w:firstRowFirstColumn="0" w:firstRowLastColumn="0" w:lastRowFirstColumn="0" w:lastRowLastColumn="0"/>
              <w:rPr>
                <w:b/>
                <w:bCs/>
                <w:lang w:eastAsia="sv-SE"/>
              </w:rPr>
            </w:pPr>
            <w:r w:rsidRPr="002E1DAD">
              <w:rPr>
                <w:b/>
                <w:bCs/>
                <w:lang w:eastAsia="sv-SE"/>
              </w:rPr>
              <w:t>Utfärdat datum:</w:t>
            </w:r>
          </w:p>
        </w:tc>
        <w:tc>
          <w:tcPr>
            <w:tcW w:w="1129" w:type="dxa"/>
          </w:tcPr>
          <w:sdt>
            <w:sdtPr>
              <w:rPr>
                <w:lang w:eastAsia="sv-SE"/>
              </w:rPr>
              <w:id w:val="-1830274882"/>
              <w:placeholder>
                <w:docPart w:val="DefaultPlaceholder_-1854013437"/>
              </w:placeholder>
              <w:date>
                <w:dateFormat w:val="yyyy-MM-dd"/>
                <w:lid w:val="sv-SE"/>
                <w:storeMappedDataAs w:val="dateTime"/>
                <w:calendar w:val="gregorian"/>
              </w:date>
            </w:sdtPr>
            <w:sdtContent>
              <w:p w14:paraId="56740BBF" w14:textId="4237798B" w:rsidR="00DA5716" w:rsidRPr="001A518E" w:rsidRDefault="00DA5716"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lang w:eastAsia="sv-SE"/>
                  </w:rPr>
                  <w:t>[</w:t>
                </w:r>
                <w:r w:rsidR="002E1DAD">
                  <w:rPr>
                    <w:lang w:eastAsia="sv-SE"/>
                  </w:rPr>
                  <w:t>D</w:t>
                </w:r>
                <w:r w:rsidRPr="001A518E">
                  <w:rPr>
                    <w:lang w:eastAsia="sv-SE"/>
                  </w:rPr>
                  <w:t>atum]</w:t>
                </w:r>
              </w:p>
            </w:sdtContent>
          </w:sdt>
        </w:tc>
      </w:tr>
    </w:tbl>
    <w:p w14:paraId="7C6548D0" w14:textId="77777777" w:rsidR="00505FBD" w:rsidRPr="00505FBD" w:rsidRDefault="00505FBD" w:rsidP="00505FBD">
      <w:pPr>
        <w:spacing w:after="0" w:line="240" w:lineRule="auto"/>
        <w:rPr>
          <w:rFonts w:ascii="Calibri" w:hAnsi="Calibri" w:cs="Calibri"/>
          <w:sz w:val="24"/>
          <w:szCs w:val="24"/>
          <w:lang w:eastAsia="sv-SE"/>
        </w:rPr>
      </w:pPr>
    </w:p>
    <w:p w14:paraId="30E3C7C9" w14:textId="7EB78229" w:rsidR="00A47B1C" w:rsidRDefault="00505FBD" w:rsidP="008D7BE1">
      <w:pPr>
        <w:spacing w:after="0" w:line="240" w:lineRule="auto"/>
        <w:rPr>
          <w:rFonts w:ascii="Calibri" w:hAnsi="Calibri" w:cs="Calibri"/>
          <w:sz w:val="24"/>
          <w:szCs w:val="24"/>
          <w:lang w:eastAsia="sv-SE"/>
        </w:rPr>
      </w:pPr>
      <w:r w:rsidRPr="00505FBD">
        <w:rPr>
          <w:rFonts w:ascii="Calibri" w:hAnsi="Calibri" w:cs="Calibri"/>
          <w:sz w:val="24"/>
          <w:szCs w:val="24"/>
          <w:lang w:eastAsia="sv-SE"/>
        </w:rPr>
        <w:t>Kom ihåg att anpassa avvikelsetyperna efter er verksamhet, ovan ifyllda avvikelsetyper är endast generella exempel.</w:t>
      </w:r>
    </w:p>
    <w:p w14:paraId="707EFC8E" w14:textId="77777777" w:rsidR="00DA5716" w:rsidRDefault="00DA5716" w:rsidP="008D7BE1">
      <w:pPr>
        <w:spacing w:after="0" w:line="240" w:lineRule="auto"/>
        <w:rPr>
          <w:rFonts w:ascii="Calibri" w:hAnsi="Calibri" w:cs="Calibri"/>
          <w:sz w:val="24"/>
          <w:szCs w:val="24"/>
          <w:lang w:eastAsia="sv-SE"/>
        </w:rPr>
      </w:pPr>
    </w:p>
    <w:p w14:paraId="2045939E" w14:textId="77777777" w:rsidR="00DA5716" w:rsidRDefault="00DA5716" w:rsidP="008D7BE1">
      <w:pPr>
        <w:spacing w:after="0" w:line="240" w:lineRule="auto"/>
        <w:rPr>
          <w:rFonts w:ascii="Calibri" w:hAnsi="Calibri" w:cs="Calibri"/>
          <w:sz w:val="24"/>
          <w:szCs w:val="24"/>
          <w:lang w:eastAsia="sv-SE"/>
        </w:rPr>
      </w:pPr>
    </w:p>
    <w:p w14:paraId="5413998F" w14:textId="77777777" w:rsidR="00DA5716" w:rsidRDefault="00DA5716" w:rsidP="008D7BE1">
      <w:pPr>
        <w:spacing w:after="0" w:line="240" w:lineRule="auto"/>
        <w:rPr>
          <w:rFonts w:ascii="Calibri" w:hAnsi="Calibri" w:cs="Calibri"/>
          <w:sz w:val="24"/>
          <w:szCs w:val="24"/>
          <w:lang w:eastAsia="sv-SE"/>
        </w:rPr>
      </w:pPr>
    </w:p>
    <w:p w14:paraId="4791B65E" w14:textId="77777777" w:rsidR="00DA5716" w:rsidRDefault="00DA5716" w:rsidP="008D7BE1">
      <w:pPr>
        <w:spacing w:after="0" w:line="240" w:lineRule="auto"/>
        <w:rPr>
          <w:rFonts w:ascii="Calibri" w:hAnsi="Calibri" w:cs="Calibri"/>
          <w:sz w:val="24"/>
          <w:szCs w:val="24"/>
          <w:lang w:eastAsia="sv-SE"/>
        </w:rPr>
      </w:pPr>
    </w:p>
    <w:p w14:paraId="17A03184" w14:textId="77777777" w:rsidR="001A518E" w:rsidRDefault="001A518E" w:rsidP="008D7BE1">
      <w:pPr>
        <w:spacing w:after="0" w:line="240" w:lineRule="auto"/>
        <w:rPr>
          <w:rFonts w:ascii="Calibri" w:hAnsi="Calibri" w:cs="Calibri"/>
          <w:sz w:val="24"/>
          <w:szCs w:val="24"/>
          <w:lang w:eastAsia="sv-SE"/>
        </w:rPr>
      </w:pPr>
    </w:p>
    <w:p w14:paraId="27EBB7F6" w14:textId="77777777" w:rsidR="001A518E" w:rsidRDefault="001A518E" w:rsidP="008D7BE1">
      <w:pPr>
        <w:spacing w:after="0" w:line="240" w:lineRule="auto"/>
        <w:rPr>
          <w:rFonts w:ascii="Calibri" w:hAnsi="Calibri" w:cs="Calibri"/>
          <w:sz w:val="24"/>
          <w:szCs w:val="24"/>
          <w:lang w:eastAsia="sv-SE"/>
        </w:rPr>
      </w:pPr>
    </w:p>
    <w:p w14:paraId="3DE24FF7" w14:textId="77777777" w:rsidR="00847DB4" w:rsidRDefault="00847DB4">
      <w:pPr>
        <w:rPr>
          <w:rFonts w:asciiTheme="majorHAnsi" w:hAnsiTheme="majorHAnsi" w:cstheme="majorBidi"/>
          <w:color w:val="0B5294" w:themeColor="accent1" w:themeShade="BF"/>
          <w:sz w:val="32"/>
          <w:szCs w:val="32"/>
          <w:lang w:eastAsia="sv-SE"/>
        </w:rPr>
      </w:pPr>
      <w:r>
        <w:br w:type="page"/>
      </w:r>
    </w:p>
    <w:p w14:paraId="3A29A8CB" w14:textId="20BE4178" w:rsidR="00DA5716" w:rsidRPr="000E7970" w:rsidRDefault="00DA5716" w:rsidP="000E7970">
      <w:pPr>
        <w:pStyle w:val="Rubrik1"/>
      </w:pPr>
      <w:bookmarkStart w:id="31" w:name="_Toc235961957"/>
      <w:r w:rsidRPr="000E7970">
        <w:lastRenderedPageBreak/>
        <w:t>Avvikelserapport</w:t>
      </w:r>
      <w:bookmarkEnd w:id="31"/>
    </w:p>
    <w:p w14:paraId="2A7CFDAA" w14:textId="77777777" w:rsidR="00DA5716" w:rsidRDefault="00DA5716" w:rsidP="008D7BE1">
      <w:pPr>
        <w:spacing w:after="0" w:line="240" w:lineRule="auto"/>
        <w:rPr>
          <w:rFonts w:ascii="Calibri" w:hAnsi="Calibri" w:cs="Calibri"/>
          <w:sz w:val="24"/>
          <w:szCs w:val="24"/>
          <w:lang w:eastAsia="sv-SE"/>
        </w:rPr>
      </w:pPr>
    </w:p>
    <w:tbl>
      <w:tblPr>
        <w:tblStyle w:val="Rutntstabell1ljusdekorfrg1"/>
        <w:tblW w:w="0" w:type="auto"/>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080" w:firstRow="0" w:lastRow="0" w:firstColumn="1" w:lastColumn="0" w:noHBand="0" w:noVBand="0"/>
      </w:tblPr>
      <w:tblGrid>
        <w:gridCol w:w="2547"/>
        <w:gridCol w:w="3352"/>
        <w:gridCol w:w="1064"/>
        <w:gridCol w:w="128"/>
        <w:gridCol w:w="985"/>
        <w:gridCol w:w="26"/>
        <w:gridCol w:w="960"/>
      </w:tblGrid>
      <w:tr w:rsidR="001A518E" w:rsidRPr="001A518E" w14:paraId="43750082" w14:textId="77777777" w:rsidTr="00D8250B">
        <w:tc>
          <w:tcPr>
            <w:cnfStyle w:val="001000000000" w:firstRow="0" w:lastRow="0" w:firstColumn="1" w:lastColumn="0" w:oddVBand="0" w:evenVBand="0" w:oddHBand="0" w:evenHBand="0" w:firstRowFirstColumn="0" w:firstRowLastColumn="0" w:lastRowFirstColumn="0" w:lastRowLastColumn="0"/>
            <w:tcW w:w="2547" w:type="dxa"/>
            <w:shd w:val="clear" w:color="auto" w:fill="DBEFF9" w:themeFill="background2"/>
          </w:tcPr>
          <w:p w14:paraId="076C1900" w14:textId="1BBF4557" w:rsidR="008D7BE1" w:rsidRPr="001A518E" w:rsidRDefault="008D7BE1" w:rsidP="001A518E">
            <w:pPr>
              <w:spacing w:after="120"/>
              <w:rPr>
                <w:lang w:eastAsia="sv-SE"/>
              </w:rPr>
            </w:pPr>
            <w:r w:rsidRPr="001A518E">
              <w:rPr>
                <w:lang w:eastAsia="sv-SE"/>
              </w:rPr>
              <w:t>Order/projekt nr:</w:t>
            </w:r>
          </w:p>
        </w:tc>
        <w:sdt>
          <w:sdtPr>
            <w:rPr>
              <w:lang w:eastAsia="sv-SE"/>
            </w:rPr>
            <w:id w:val="-1784878778"/>
            <w:placeholder>
              <w:docPart w:val="DefaultPlaceholder_-1854013440"/>
            </w:placeholder>
            <w:text/>
          </w:sdtPr>
          <w:sdtContent>
            <w:tc>
              <w:tcPr>
                <w:tcW w:w="4544" w:type="dxa"/>
                <w:gridSpan w:val="3"/>
              </w:tcPr>
              <w:p w14:paraId="5907C674" w14:textId="4EE88F4F" w:rsidR="008D7BE1" w:rsidRPr="001A518E" w:rsidRDefault="00DA5716"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lang w:eastAsia="sv-SE"/>
                  </w:rPr>
                  <w:t>[Ange order-/projektnummer]</w:t>
                </w:r>
              </w:p>
            </w:tc>
          </w:sdtContent>
        </w:sdt>
        <w:tc>
          <w:tcPr>
            <w:tcW w:w="1011" w:type="dxa"/>
            <w:gridSpan w:val="2"/>
            <w:shd w:val="clear" w:color="auto" w:fill="DBEFF9" w:themeFill="background2"/>
          </w:tcPr>
          <w:p w14:paraId="1A55257D" w14:textId="09E8CF16" w:rsidR="008D7BE1" w:rsidRPr="002E1DAD" w:rsidRDefault="008D7BE1" w:rsidP="001A518E">
            <w:pPr>
              <w:spacing w:after="120"/>
              <w:cnfStyle w:val="000000000000" w:firstRow="0" w:lastRow="0" w:firstColumn="0" w:lastColumn="0" w:oddVBand="0" w:evenVBand="0" w:oddHBand="0" w:evenHBand="0" w:firstRowFirstColumn="0" w:firstRowLastColumn="0" w:lastRowFirstColumn="0" w:lastRowLastColumn="0"/>
              <w:rPr>
                <w:b/>
                <w:bCs/>
                <w:lang w:eastAsia="sv-SE"/>
              </w:rPr>
            </w:pPr>
            <w:r w:rsidRPr="002E1DAD">
              <w:rPr>
                <w:b/>
                <w:bCs/>
                <w:lang w:eastAsia="sv-SE"/>
              </w:rPr>
              <w:t>Datum:</w:t>
            </w:r>
          </w:p>
        </w:tc>
        <w:sdt>
          <w:sdtPr>
            <w:rPr>
              <w:rFonts w:eastAsia="Times New Roman" w:cs="Times New Roman"/>
            </w:rPr>
            <w:id w:val="2050336299"/>
            <w:placeholder>
              <w:docPart w:val="90BAB57D86A4471F890C072643E3D9CC"/>
            </w:placeholder>
            <w:date>
              <w:dateFormat w:val="yyyy-MM-dd"/>
              <w:lid w:val="sv-SE"/>
              <w:storeMappedDataAs w:val="dateTime"/>
              <w:calendar w:val="gregorian"/>
            </w:date>
          </w:sdtPr>
          <w:sdtContent>
            <w:tc>
              <w:tcPr>
                <w:tcW w:w="960" w:type="dxa"/>
              </w:tcPr>
              <w:p w14:paraId="4F8BDB9D" w14:textId="07985B1B" w:rsidR="008D7BE1" w:rsidRPr="001A518E" w:rsidRDefault="002E1DAD"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rFonts w:eastAsia="Times New Roman" w:cs="Times New Roman"/>
                  </w:rPr>
                  <w:t>[</w:t>
                </w:r>
                <w:r>
                  <w:rPr>
                    <w:rFonts w:eastAsia="Times New Roman" w:cs="Times New Roman"/>
                  </w:rPr>
                  <w:t>D</w:t>
                </w:r>
                <w:r w:rsidRPr="001A518E">
                  <w:rPr>
                    <w:rFonts w:eastAsia="Times New Roman" w:cs="Times New Roman"/>
                  </w:rPr>
                  <w:t>atum]</w:t>
                </w:r>
              </w:p>
            </w:tc>
          </w:sdtContent>
        </w:sdt>
      </w:tr>
      <w:tr w:rsidR="007005D6" w:rsidRPr="001A518E" w14:paraId="6CC4C45B" w14:textId="77777777" w:rsidTr="00D8250B">
        <w:tc>
          <w:tcPr>
            <w:cnfStyle w:val="001000000000" w:firstRow="0" w:lastRow="0" w:firstColumn="1" w:lastColumn="0" w:oddVBand="0" w:evenVBand="0" w:oddHBand="0" w:evenHBand="0" w:firstRowFirstColumn="0" w:firstRowLastColumn="0" w:lastRowFirstColumn="0" w:lastRowLastColumn="0"/>
            <w:tcW w:w="2547" w:type="dxa"/>
            <w:shd w:val="clear" w:color="auto" w:fill="DBEFF9" w:themeFill="background2"/>
          </w:tcPr>
          <w:p w14:paraId="33623CC6" w14:textId="27782DAE" w:rsidR="007005D6" w:rsidRPr="001A518E" w:rsidRDefault="007005D6" w:rsidP="001A518E">
            <w:pPr>
              <w:spacing w:after="120"/>
              <w:rPr>
                <w:color w:val="00B0F0"/>
                <w:lang w:eastAsia="sv-SE"/>
              </w:rPr>
            </w:pPr>
            <w:r w:rsidRPr="001A518E">
              <w:rPr>
                <w:lang w:eastAsia="sv-SE"/>
              </w:rPr>
              <w:t>Inlämnat av</w:t>
            </w:r>
            <w:r w:rsidR="00AD2CA4" w:rsidRPr="001A518E">
              <w:rPr>
                <w:lang w:eastAsia="sv-SE"/>
              </w:rPr>
              <w:t>:</w:t>
            </w:r>
          </w:p>
        </w:tc>
        <w:sdt>
          <w:sdtPr>
            <w:rPr>
              <w:lang w:eastAsia="sv-SE"/>
            </w:rPr>
            <w:id w:val="-601873508"/>
            <w:placeholder>
              <w:docPart w:val="DefaultPlaceholder_-1854013440"/>
            </w:placeholder>
            <w:text/>
          </w:sdtPr>
          <w:sdtContent>
            <w:tc>
              <w:tcPr>
                <w:tcW w:w="6515" w:type="dxa"/>
                <w:gridSpan w:val="6"/>
              </w:tcPr>
              <w:p w14:paraId="5AC2585D" w14:textId="3BC77643" w:rsidR="007005D6" w:rsidRPr="001A518E" w:rsidRDefault="005E3B05"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5E3B05">
                  <w:rPr>
                    <w:lang w:eastAsia="sv-SE"/>
                  </w:rPr>
                  <w:t>[Namn på den som rapporterar avvikelsen]</w:t>
                </w:r>
              </w:p>
            </w:tc>
          </w:sdtContent>
        </w:sdt>
      </w:tr>
      <w:tr w:rsidR="007005D6" w:rsidRPr="001A518E" w14:paraId="45683E2E" w14:textId="77777777" w:rsidTr="00D8250B">
        <w:tc>
          <w:tcPr>
            <w:cnfStyle w:val="001000000000" w:firstRow="0" w:lastRow="0" w:firstColumn="1" w:lastColumn="0" w:oddVBand="0" w:evenVBand="0" w:oddHBand="0" w:evenHBand="0" w:firstRowFirstColumn="0" w:firstRowLastColumn="0" w:lastRowFirstColumn="0" w:lastRowLastColumn="0"/>
            <w:tcW w:w="2547" w:type="dxa"/>
            <w:shd w:val="clear" w:color="auto" w:fill="DBEFF9" w:themeFill="background2"/>
          </w:tcPr>
          <w:p w14:paraId="53ADD40A" w14:textId="487D2921" w:rsidR="007005D6" w:rsidRPr="001A518E" w:rsidRDefault="007005D6" w:rsidP="001A518E">
            <w:pPr>
              <w:spacing w:after="120"/>
              <w:rPr>
                <w:lang w:eastAsia="sv-SE"/>
              </w:rPr>
            </w:pPr>
            <w:r w:rsidRPr="001A518E">
              <w:rPr>
                <w:lang w:eastAsia="sv-SE"/>
              </w:rPr>
              <w:t>Avdelning</w:t>
            </w:r>
            <w:r w:rsidR="00AD2CA4" w:rsidRPr="001A518E">
              <w:rPr>
                <w:lang w:eastAsia="sv-SE"/>
              </w:rPr>
              <w:t>:</w:t>
            </w:r>
          </w:p>
        </w:tc>
        <w:sdt>
          <w:sdtPr>
            <w:rPr>
              <w:lang w:eastAsia="sv-SE"/>
            </w:rPr>
            <w:id w:val="739378302"/>
            <w:placeholder>
              <w:docPart w:val="DefaultPlaceholder_-1854013440"/>
            </w:placeholder>
            <w:text/>
          </w:sdtPr>
          <w:sdtContent>
            <w:tc>
              <w:tcPr>
                <w:tcW w:w="6515" w:type="dxa"/>
                <w:gridSpan w:val="6"/>
              </w:tcPr>
              <w:p w14:paraId="4EAC5C92" w14:textId="21A019C5" w:rsidR="007005D6" w:rsidRPr="001A518E" w:rsidRDefault="005E3B05"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5E3B05">
                  <w:rPr>
                    <w:lang w:eastAsia="sv-SE"/>
                  </w:rPr>
                  <w:t>[Ange avdelning eller enhet]</w:t>
                </w:r>
              </w:p>
            </w:tc>
          </w:sdtContent>
        </w:sdt>
      </w:tr>
      <w:tr w:rsidR="00505FBD" w:rsidRPr="001A518E" w14:paraId="17B8D488" w14:textId="77777777" w:rsidTr="00D8250B">
        <w:tc>
          <w:tcPr>
            <w:cnfStyle w:val="001000000000" w:firstRow="0" w:lastRow="0" w:firstColumn="1" w:lastColumn="0" w:oddVBand="0" w:evenVBand="0" w:oddHBand="0" w:evenHBand="0" w:firstRowFirstColumn="0" w:firstRowLastColumn="0" w:lastRowFirstColumn="0" w:lastRowLastColumn="0"/>
            <w:tcW w:w="9062" w:type="dxa"/>
            <w:gridSpan w:val="7"/>
            <w:shd w:val="clear" w:color="auto" w:fill="DBEFF9" w:themeFill="background2"/>
          </w:tcPr>
          <w:p w14:paraId="4B264F30" w14:textId="77777777" w:rsidR="0069538A" w:rsidRPr="001A518E" w:rsidRDefault="00505FBD" w:rsidP="001A518E">
            <w:pPr>
              <w:spacing w:after="120"/>
              <w:rPr>
                <w:color w:val="00B0F0"/>
                <w:lang w:eastAsia="sv-SE"/>
              </w:rPr>
            </w:pPr>
            <w:r w:rsidRPr="001A518E">
              <w:rPr>
                <w:lang w:eastAsia="sv-SE"/>
              </w:rPr>
              <w:t>Beskrivning av händelse</w:t>
            </w:r>
          </w:p>
        </w:tc>
      </w:tr>
      <w:tr w:rsidR="007005D6" w:rsidRPr="001A518E" w14:paraId="3D3BF108" w14:textId="77777777" w:rsidTr="00D8250B">
        <w:tc>
          <w:tcPr>
            <w:cnfStyle w:val="001000000000" w:firstRow="0" w:lastRow="0" w:firstColumn="1" w:lastColumn="0" w:oddVBand="0" w:evenVBand="0" w:oddHBand="0" w:evenHBand="0" w:firstRowFirstColumn="0" w:firstRowLastColumn="0" w:lastRowFirstColumn="0" w:lastRowLastColumn="0"/>
            <w:tcW w:w="9062" w:type="dxa"/>
            <w:gridSpan w:val="7"/>
          </w:tcPr>
          <w:sdt>
            <w:sdtPr>
              <w:rPr>
                <w:lang w:eastAsia="sv-SE"/>
              </w:rPr>
              <w:id w:val="-609196384"/>
              <w:placeholder>
                <w:docPart w:val="DefaultPlaceholder_-1854013440"/>
              </w:placeholder>
              <w:text/>
            </w:sdtPr>
            <w:sdtContent>
              <w:p w14:paraId="121711BC" w14:textId="77777777" w:rsidR="005E3B05" w:rsidRPr="001A518E" w:rsidRDefault="005E3B05" w:rsidP="001A518E">
                <w:pPr>
                  <w:spacing w:after="120"/>
                  <w:rPr>
                    <w:b w:val="0"/>
                    <w:bCs w:val="0"/>
                    <w:lang w:eastAsia="sv-SE"/>
                  </w:rPr>
                </w:pPr>
                <w:r w:rsidRPr="005E3B05">
                  <w:rPr>
                    <w:b w:val="0"/>
                    <w:bCs w:val="0"/>
                    <w:lang w:eastAsia="sv-SE"/>
                  </w:rPr>
                  <w:t>[Beskriv kortfattat vad som inträffat och när det upptäcktes]</w:t>
                </w:r>
              </w:p>
              <w:p w14:paraId="667F5064" w14:textId="60C44710" w:rsidR="005E3B05" w:rsidRPr="001A518E" w:rsidRDefault="00000000" w:rsidP="001A518E">
                <w:pPr>
                  <w:spacing w:after="120"/>
                  <w:rPr>
                    <w:lang w:eastAsia="sv-SE"/>
                  </w:rPr>
                </w:pPr>
              </w:p>
            </w:sdtContent>
          </w:sdt>
        </w:tc>
      </w:tr>
      <w:tr w:rsidR="00505FBD" w:rsidRPr="001A518E" w14:paraId="29C0FDC9" w14:textId="77777777" w:rsidTr="00D8250B">
        <w:tc>
          <w:tcPr>
            <w:cnfStyle w:val="001000000000" w:firstRow="0" w:lastRow="0" w:firstColumn="1" w:lastColumn="0" w:oddVBand="0" w:evenVBand="0" w:oddHBand="0" w:evenHBand="0" w:firstRowFirstColumn="0" w:firstRowLastColumn="0" w:lastRowFirstColumn="0" w:lastRowLastColumn="0"/>
            <w:tcW w:w="9062" w:type="dxa"/>
            <w:gridSpan w:val="7"/>
            <w:shd w:val="clear" w:color="auto" w:fill="DBEFF9" w:themeFill="background2"/>
          </w:tcPr>
          <w:p w14:paraId="3F9A9E8B" w14:textId="77777777" w:rsidR="0069538A" w:rsidRPr="001A518E" w:rsidRDefault="00505FBD" w:rsidP="001A518E">
            <w:pPr>
              <w:spacing w:after="120"/>
              <w:rPr>
                <w:lang w:eastAsia="sv-SE"/>
              </w:rPr>
            </w:pPr>
            <w:r w:rsidRPr="001A518E">
              <w:rPr>
                <w:lang w:eastAsia="sv-SE"/>
              </w:rPr>
              <w:t>Korrigerande åtgärd</w:t>
            </w:r>
          </w:p>
        </w:tc>
      </w:tr>
      <w:tr w:rsidR="007005D6" w:rsidRPr="001A518E" w14:paraId="704CED5D" w14:textId="77777777" w:rsidTr="00D8250B">
        <w:tc>
          <w:tcPr>
            <w:cnfStyle w:val="001000000000" w:firstRow="0" w:lastRow="0" w:firstColumn="1" w:lastColumn="0" w:oddVBand="0" w:evenVBand="0" w:oddHBand="0" w:evenHBand="0" w:firstRowFirstColumn="0" w:firstRowLastColumn="0" w:lastRowFirstColumn="0" w:lastRowLastColumn="0"/>
            <w:tcW w:w="9062" w:type="dxa"/>
            <w:gridSpan w:val="7"/>
          </w:tcPr>
          <w:sdt>
            <w:sdtPr>
              <w:rPr>
                <w:lang w:eastAsia="sv-SE"/>
              </w:rPr>
              <w:id w:val="-431282883"/>
              <w:placeholder>
                <w:docPart w:val="DefaultPlaceholder_-1854013440"/>
              </w:placeholder>
              <w:text/>
            </w:sdtPr>
            <w:sdtContent>
              <w:p w14:paraId="25E6E171" w14:textId="77777777" w:rsidR="00DA5716" w:rsidRPr="001A518E" w:rsidRDefault="005E3B05" w:rsidP="001A518E">
                <w:pPr>
                  <w:spacing w:after="120"/>
                  <w:rPr>
                    <w:lang w:eastAsia="sv-SE"/>
                  </w:rPr>
                </w:pPr>
                <w:r w:rsidRPr="005E3B05">
                  <w:rPr>
                    <w:b w:val="0"/>
                    <w:bCs w:val="0"/>
                    <w:lang w:eastAsia="sv-SE"/>
                  </w:rPr>
                  <w:t>[Beskriv åtgärden som utförts för att rätta till problemet]</w:t>
                </w:r>
              </w:p>
              <w:p w14:paraId="0B9F109C" w14:textId="78DB592F" w:rsidR="005E3B05" w:rsidRPr="001A518E" w:rsidRDefault="00000000" w:rsidP="001A518E">
                <w:pPr>
                  <w:spacing w:after="120"/>
                  <w:rPr>
                    <w:b w:val="0"/>
                    <w:bCs w:val="0"/>
                    <w:lang w:eastAsia="sv-SE"/>
                  </w:rPr>
                </w:pPr>
              </w:p>
            </w:sdtContent>
          </w:sdt>
        </w:tc>
      </w:tr>
      <w:tr w:rsidR="00505FBD" w:rsidRPr="001A518E" w14:paraId="3A8BD986" w14:textId="77777777" w:rsidTr="00D8250B">
        <w:tc>
          <w:tcPr>
            <w:cnfStyle w:val="001000000000" w:firstRow="0" w:lastRow="0" w:firstColumn="1" w:lastColumn="0" w:oddVBand="0" w:evenVBand="0" w:oddHBand="0" w:evenHBand="0" w:firstRowFirstColumn="0" w:firstRowLastColumn="0" w:lastRowFirstColumn="0" w:lastRowLastColumn="0"/>
            <w:tcW w:w="9062" w:type="dxa"/>
            <w:gridSpan w:val="7"/>
            <w:shd w:val="clear" w:color="auto" w:fill="DBEFF9" w:themeFill="background2"/>
          </w:tcPr>
          <w:p w14:paraId="523AF312" w14:textId="2B559BA0" w:rsidR="00505FBD" w:rsidRPr="001A518E" w:rsidRDefault="009C3E13" w:rsidP="001A518E">
            <w:pPr>
              <w:spacing w:after="120"/>
              <w:rPr>
                <w:lang w:eastAsia="sv-SE"/>
              </w:rPr>
            </w:pPr>
            <w:r w:rsidRPr="001A518E">
              <w:rPr>
                <w:lang w:eastAsia="sv-SE"/>
              </w:rPr>
              <w:t>Resterande</w:t>
            </w:r>
            <w:r w:rsidR="00505FBD" w:rsidRPr="001A518E">
              <w:rPr>
                <w:lang w:eastAsia="sv-SE"/>
              </w:rPr>
              <w:t xml:space="preserve"> information ifylles av utredare</w:t>
            </w:r>
          </w:p>
        </w:tc>
      </w:tr>
      <w:tr w:rsidR="005E3B05" w:rsidRPr="001A518E" w14:paraId="3DBF0FE0" w14:textId="77777777" w:rsidTr="00D8250B">
        <w:tc>
          <w:tcPr>
            <w:cnfStyle w:val="001000000000" w:firstRow="0" w:lastRow="0" w:firstColumn="1" w:lastColumn="0" w:oddVBand="0" w:evenVBand="0" w:oddHBand="0" w:evenHBand="0" w:firstRowFirstColumn="0" w:firstRowLastColumn="0" w:lastRowFirstColumn="0" w:lastRowLastColumn="0"/>
            <w:tcW w:w="2547" w:type="dxa"/>
            <w:shd w:val="clear" w:color="auto" w:fill="DBEFF9" w:themeFill="background2"/>
          </w:tcPr>
          <w:p w14:paraId="75990C11" w14:textId="4409763A" w:rsidR="005E3B05" w:rsidRPr="001A518E" w:rsidRDefault="005E3B05" w:rsidP="001A518E">
            <w:pPr>
              <w:spacing w:after="120"/>
              <w:rPr>
                <w:b w:val="0"/>
                <w:bCs w:val="0"/>
                <w:lang w:eastAsia="sv-SE"/>
              </w:rPr>
            </w:pPr>
            <w:r w:rsidRPr="001A518E">
              <w:rPr>
                <w:lang w:eastAsia="sv-SE"/>
              </w:rPr>
              <w:t>Mottogs den:</w:t>
            </w:r>
          </w:p>
        </w:tc>
        <w:tc>
          <w:tcPr>
            <w:tcW w:w="6515" w:type="dxa"/>
            <w:gridSpan w:val="6"/>
          </w:tcPr>
          <w:sdt>
            <w:sdtPr>
              <w:id w:val="-1386401665"/>
              <w:placeholder>
                <w:docPart w:val="DefaultPlaceholder_-1854013437"/>
              </w:placeholder>
              <w:date>
                <w:dateFormat w:val="yyyy-MM-dd"/>
                <w:lid w:val="sv-SE"/>
                <w:storeMappedDataAs w:val="dateTime"/>
                <w:calendar w:val="gregorian"/>
              </w:date>
            </w:sdtPr>
            <w:sdtContent>
              <w:p w14:paraId="02ACE44D" w14:textId="122310A7" w:rsidR="005E3B05" w:rsidRPr="001A518E" w:rsidRDefault="002E1DAD" w:rsidP="001A518E">
                <w:pPr>
                  <w:spacing w:after="120"/>
                  <w:cnfStyle w:val="000000000000" w:firstRow="0" w:lastRow="0" w:firstColumn="0" w:lastColumn="0" w:oddVBand="0" w:evenVBand="0" w:oddHBand="0" w:evenHBand="0" w:firstRowFirstColumn="0" w:firstRowLastColumn="0" w:lastRowFirstColumn="0" w:lastRowLastColumn="0"/>
                </w:pPr>
                <w:r>
                  <w:t>[D</w:t>
                </w:r>
                <w:r w:rsidR="005E3B05" w:rsidRPr="005E3B05">
                  <w:t>atum]</w:t>
                </w:r>
              </w:p>
            </w:sdtContent>
          </w:sdt>
        </w:tc>
      </w:tr>
      <w:tr w:rsidR="005E3B05" w:rsidRPr="001A518E" w14:paraId="5718DF6F" w14:textId="77777777" w:rsidTr="00D8250B">
        <w:tc>
          <w:tcPr>
            <w:cnfStyle w:val="001000000000" w:firstRow="0" w:lastRow="0" w:firstColumn="1" w:lastColumn="0" w:oddVBand="0" w:evenVBand="0" w:oddHBand="0" w:evenHBand="0" w:firstRowFirstColumn="0" w:firstRowLastColumn="0" w:lastRowFirstColumn="0" w:lastRowLastColumn="0"/>
            <w:tcW w:w="2547" w:type="dxa"/>
            <w:shd w:val="clear" w:color="auto" w:fill="DBEFF9" w:themeFill="background2"/>
          </w:tcPr>
          <w:p w14:paraId="5FFA48FB" w14:textId="01A22246" w:rsidR="005E3B05" w:rsidRPr="001A518E" w:rsidRDefault="005E3B05" w:rsidP="001A518E">
            <w:pPr>
              <w:spacing w:after="120"/>
              <w:rPr>
                <w:lang w:eastAsia="sv-SE"/>
              </w:rPr>
            </w:pPr>
            <w:r w:rsidRPr="005E3B05">
              <w:rPr>
                <w:lang w:eastAsia="sv-SE"/>
              </w:rPr>
              <w:t>Signatur</w:t>
            </w:r>
            <w:r w:rsidRPr="001A518E">
              <w:rPr>
                <w:lang w:eastAsia="sv-SE"/>
              </w:rPr>
              <w:t>:</w:t>
            </w:r>
          </w:p>
        </w:tc>
        <w:tc>
          <w:tcPr>
            <w:tcW w:w="6515" w:type="dxa"/>
            <w:gridSpan w:val="6"/>
          </w:tcPr>
          <w:p w14:paraId="1FCEAEE9" w14:textId="77777777" w:rsidR="005E3B05" w:rsidRPr="001A518E" w:rsidRDefault="005E3B05" w:rsidP="001A518E">
            <w:pPr>
              <w:spacing w:after="120"/>
              <w:cnfStyle w:val="000000000000" w:firstRow="0" w:lastRow="0" w:firstColumn="0" w:lastColumn="0" w:oddVBand="0" w:evenVBand="0" w:oddHBand="0" w:evenHBand="0" w:firstRowFirstColumn="0" w:firstRowLastColumn="0" w:lastRowFirstColumn="0" w:lastRowLastColumn="0"/>
            </w:pPr>
          </w:p>
        </w:tc>
      </w:tr>
      <w:tr w:rsidR="00505FBD" w:rsidRPr="001A518E" w14:paraId="18C18E78" w14:textId="77777777" w:rsidTr="00D8250B">
        <w:tc>
          <w:tcPr>
            <w:cnfStyle w:val="001000000000" w:firstRow="0" w:lastRow="0" w:firstColumn="1" w:lastColumn="0" w:oddVBand="0" w:evenVBand="0" w:oddHBand="0" w:evenHBand="0" w:firstRowFirstColumn="0" w:firstRowLastColumn="0" w:lastRowFirstColumn="0" w:lastRowLastColumn="0"/>
            <w:tcW w:w="9062" w:type="dxa"/>
            <w:gridSpan w:val="7"/>
            <w:shd w:val="clear" w:color="auto" w:fill="DBEFF9" w:themeFill="background2"/>
          </w:tcPr>
          <w:p w14:paraId="65D0DD2A" w14:textId="77777777" w:rsidR="0069538A" w:rsidRPr="001A518E" w:rsidRDefault="00505FBD" w:rsidP="001A518E">
            <w:pPr>
              <w:spacing w:after="120"/>
              <w:rPr>
                <w:lang w:eastAsia="sv-SE"/>
              </w:rPr>
            </w:pPr>
            <w:r w:rsidRPr="001A518E">
              <w:rPr>
                <w:lang w:eastAsia="sv-SE"/>
              </w:rPr>
              <w:t>Grundorsak till avvikelse</w:t>
            </w:r>
          </w:p>
        </w:tc>
      </w:tr>
      <w:tr w:rsidR="007005D6" w:rsidRPr="001A518E" w14:paraId="122F3B4A" w14:textId="77777777" w:rsidTr="00D8250B">
        <w:tc>
          <w:tcPr>
            <w:cnfStyle w:val="001000000000" w:firstRow="0" w:lastRow="0" w:firstColumn="1" w:lastColumn="0" w:oddVBand="0" w:evenVBand="0" w:oddHBand="0" w:evenHBand="0" w:firstRowFirstColumn="0" w:firstRowLastColumn="0" w:lastRowFirstColumn="0" w:lastRowLastColumn="0"/>
            <w:tcW w:w="9062" w:type="dxa"/>
            <w:gridSpan w:val="7"/>
          </w:tcPr>
          <w:sdt>
            <w:sdtPr>
              <w:rPr>
                <w:lang w:eastAsia="sv-SE"/>
              </w:rPr>
              <w:id w:val="1916743878"/>
              <w:placeholder>
                <w:docPart w:val="DefaultPlaceholder_-1854013440"/>
              </w:placeholder>
              <w:text/>
            </w:sdtPr>
            <w:sdtContent>
              <w:p w14:paraId="22DFB1ED" w14:textId="77777777" w:rsidR="007005D6" w:rsidRDefault="005E3B05" w:rsidP="001A518E">
                <w:pPr>
                  <w:spacing w:after="120"/>
                  <w:rPr>
                    <w:lang w:eastAsia="sv-SE"/>
                  </w:rPr>
                </w:pPr>
                <w:r w:rsidRPr="005E3B05">
                  <w:rPr>
                    <w:b w:val="0"/>
                    <w:bCs w:val="0"/>
                    <w:lang w:eastAsia="sv-SE"/>
                  </w:rPr>
                  <w:t>[Beskriv den identifierade grundorsaken – varför hände det?]</w:t>
                </w:r>
              </w:p>
            </w:sdtContent>
          </w:sdt>
          <w:p w14:paraId="2FD825CF" w14:textId="28FAD090" w:rsidR="002E1DAD" w:rsidRPr="001A518E" w:rsidRDefault="002E1DAD" w:rsidP="001A518E">
            <w:pPr>
              <w:spacing w:after="120"/>
              <w:rPr>
                <w:b w:val="0"/>
                <w:bCs w:val="0"/>
                <w:lang w:eastAsia="sv-SE"/>
              </w:rPr>
            </w:pPr>
          </w:p>
        </w:tc>
      </w:tr>
      <w:tr w:rsidR="00505FBD" w:rsidRPr="001A518E" w14:paraId="24106F2A" w14:textId="77777777" w:rsidTr="00D8250B">
        <w:tc>
          <w:tcPr>
            <w:cnfStyle w:val="001000000000" w:firstRow="0" w:lastRow="0" w:firstColumn="1" w:lastColumn="0" w:oddVBand="0" w:evenVBand="0" w:oddHBand="0" w:evenHBand="0" w:firstRowFirstColumn="0" w:firstRowLastColumn="0" w:lastRowFirstColumn="0" w:lastRowLastColumn="0"/>
            <w:tcW w:w="9062" w:type="dxa"/>
            <w:gridSpan w:val="7"/>
            <w:shd w:val="clear" w:color="auto" w:fill="DBEFF9" w:themeFill="background2"/>
          </w:tcPr>
          <w:p w14:paraId="390230A1" w14:textId="77777777" w:rsidR="00505FBD" w:rsidRPr="001A518E" w:rsidRDefault="00505FBD" w:rsidP="001A518E">
            <w:pPr>
              <w:spacing w:after="120"/>
              <w:rPr>
                <w:lang w:eastAsia="sv-SE"/>
              </w:rPr>
            </w:pPr>
            <w:r w:rsidRPr="001A518E">
              <w:rPr>
                <w:lang w:eastAsia="sv-SE"/>
              </w:rPr>
              <w:t>Förebyggande åtgärd</w:t>
            </w:r>
          </w:p>
        </w:tc>
      </w:tr>
      <w:tr w:rsidR="007005D6" w:rsidRPr="001A518E" w14:paraId="6A0183C2" w14:textId="77777777" w:rsidTr="00D8250B">
        <w:tc>
          <w:tcPr>
            <w:cnfStyle w:val="001000000000" w:firstRow="0" w:lastRow="0" w:firstColumn="1" w:lastColumn="0" w:oddVBand="0" w:evenVBand="0" w:oddHBand="0" w:evenHBand="0" w:firstRowFirstColumn="0" w:firstRowLastColumn="0" w:lastRowFirstColumn="0" w:lastRowLastColumn="0"/>
            <w:tcW w:w="9062" w:type="dxa"/>
            <w:gridSpan w:val="7"/>
          </w:tcPr>
          <w:sdt>
            <w:sdtPr>
              <w:rPr>
                <w:lang w:eastAsia="sv-SE"/>
              </w:rPr>
              <w:id w:val="-1203710461"/>
              <w:placeholder>
                <w:docPart w:val="DefaultPlaceholder_-1854013440"/>
              </w:placeholder>
              <w:text/>
            </w:sdtPr>
            <w:sdtContent>
              <w:p w14:paraId="6BBF668F" w14:textId="77777777" w:rsidR="007005D6" w:rsidRPr="001A518E" w:rsidRDefault="005E3B05" w:rsidP="001A518E">
                <w:pPr>
                  <w:spacing w:after="120"/>
                  <w:rPr>
                    <w:lang w:eastAsia="sv-SE"/>
                  </w:rPr>
                </w:pPr>
                <w:r w:rsidRPr="005E3B05">
                  <w:rPr>
                    <w:b w:val="0"/>
                    <w:bCs w:val="0"/>
                    <w:lang w:eastAsia="sv-SE"/>
                  </w:rPr>
                  <w:t>[Beskriv vad som har införts för att förhindra att avvikelsen upprepas]</w:t>
                </w:r>
              </w:p>
            </w:sdtContent>
          </w:sdt>
          <w:p w14:paraId="13FCF2F6" w14:textId="13206072" w:rsidR="005E3B05" w:rsidRPr="001A518E" w:rsidRDefault="005E3B05" w:rsidP="001A518E">
            <w:pPr>
              <w:spacing w:after="120"/>
              <w:rPr>
                <w:b w:val="0"/>
                <w:bCs w:val="0"/>
                <w:lang w:eastAsia="sv-SE"/>
              </w:rPr>
            </w:pPr>
          </w:p>
        </w:tc>
      </w:tr>
      <w:tr w:rsidR="00505FBD" w:rsidRPr="001A518E" w14:paraId="4A92B175" w14:textId="77777777" w:rsidTr="00D8250B">
        <w:tc>
          <w:tcPr>
            <w:cnfStyle w:val="001000000000" w:firstRow="0" w:lastRow="0" w:firstColumn="1" w:lastColumn="0" w:oddVBand="0" w:evenVBand="0" w:oddHBand="0" w:evenHBand="0" w:firstRowFirstColumn="0" w:firstRowLastColumn="0" w:lastRowFirstColumn="0" w:lastRowLastColumn="0"/>
            <w:tcW w:w="9062" w:type="dxa"/>
            <w:gridSpan w:val="7"/>
            <w:shd w:val="clear" w:color="auto" w:fill="DBEFF9" w:themeFill="background2"/>
          </w:tcPr>
          <w:p w14:paraId="572892C0" w14:textId="77777777" w:rsidR="00505FBD" w:rsidRPr="001A518E" w:rsidRDefault="00505FBD" w:rsidP="001A518E">
            <w:pPr>
              <w:spacing w:after="120"/>
              <w:rPr>
                <w:lang w:eastAsia="sv-SE"/>
              </w:rPr>
            </w:pPr>
            <w:r w:rsidRPr="001A518E">
              <w:rPr>
                <w:lang w:eastAsia="sv-SE"/>
              </w:rPr>
              <w:t>Uppföljning</w:t>
            </w:r>
          </w:p>
        </w:tc>
      </w:tr>
      <w:tr w:rsidR="007005D6" w:rsidRPr="001A518E" w14:paraId="0F7EB89E" w14:textId="77777777" w:rsidTr="00D8250B">
        <w:tc>
          <w:tcPr>
            <w:cnfStyle w:val="001000000000" w:firstRow="0" w:lastRow="0" w:firstColumn="1" w:lastColumn="0" w:oddVBand="0" w:evenVBand="0" w:oddHBand="0" w:evenHBand="0" w:firstRowFirstColumn="0" w:firstRowLastColumn="0" w:lastRowFirstColumn="0" w:lastRowLastColumn="0"/>
            <w:tcW w:w="9062" w:type="dxa"/>
            <w:gridSpan w:val="7"/>
          </w:tcPr>
          <w:sdt>
            <w:sdtPr>
              <w:rPr>
                <w:lang w:eastAsia="sv-SE"/>
              </w:rPr>
              <w:id w:val="318934030"/>
              <w:placeholder>
                <w:docPart w:val="DefaultPlaceholder_-1854013440"/>
              </w:placeholder>
              <w:text/>
            </w:sdtPr>
            <w:sdtContent>
              <w:p w14:paraId="204F4702" w14:textId="77777777" w:rsidR="001A518E" w:rsidRPr="001A518E" w:rsidRDefault="001A518E" w:rsidP="001A518E">
                <w:pPr>
                  <w:spacing w:after="120"/>
                  <w:rPr>
                    <w:lang w:eastAsia="sv-SE"/>
                  </w:rPr>
                </w:pPr>
                <w:r w:rsidRPr="001A518E">
                  <w:rPr>
                    <w:b w:val="0"/>
                    <w:bCs w:val="0"/>
                    <w:lang w:eastAsia="sv-SE"/>
                  </w:rPr>
                  <w:t>[Beskriv hur åtgärderna har följts upp och om de varit effektiva]</w:t>
                </w:r>
              </w:p>
            </w:sdtContent>
          </w:sdt>
          <w:p w14:paraId="45CE1EC1" w14:textId="2CB81CAC" w:rsidR="001A518E" w:rsidRPr="001A518E" w:rsidRDefault="001A518E" w:rsidP="001A518E">
            <w:pPr>
              <w:spacing w:after="120"/>
              <w:rPr>
                <w:b w:val="0"/>
                <w:bCs w:val="0"/>
                <w:lang w:eastAsia="sv-SE"/>
              </w:rPr>
            </w:pPr>
          </w:p>
        </w:tc>
      </w:tr>
      <w:tr w:rsidR="00CF190F" w:rsidRPr="001A518E" w14:paraId="717A29A1" w14:textId="77777777" w:rsidTr="00D8250B">
        <w:tc>
          <w:tcPr>
            <w:cnfStyle w:val="001000000000" w:firstRow="0" w:lastRow="0" w:firstColumn="1" w:lastColumn="0" w:oddVBand="0" w:evenVBand="0" w:oddHBand="0" w:evenHBand="0" w:firstRowFirstColumn="0" w:firstRowLastColumn="0" w:lastRowFirstColumn="0" w:lastRowLastColumn="0"/>
            <w:tcW w:w="2547" w:type="dxa"/>
            <w:shd w:val="clear" w:color="auto" w:fill="DBEFF9" w:themeFill="background2"/>
          </w:tcPr>
          <w:p w14:paraId="0B7D4B76" w14:textId="1C503EF1" w:rsidR="00CF190F" w:rsidRPr="001A518E" w:rsidRDefault="00CF190F" w:rsidP="001A518E">
            <w:pPr>
              <w:spacing w:after="120"/>
              <w:rPr>
                <w:lang w:eastAsia="sv-SE"/>
              </w:rPr>
            </w:pPr>
            <w:r w:rsidRPr="001A518E">
              <w:rPr>
                <w:lang w:eastAsia="sv-SE"/>
              </w:rPr>
              <w:t>Avvikelsekostnad</w:t>
            </w:r>
            <w:r w:rsidR="00AD2CA4" w:rsidRPr="001A518E">
              <w:rPr>
                <w:lang w:eastAsia="sv-SE"/>
              </w:rPr>
              <w:t>:</w:t>
            </w:r>
          </w:p>
        </w:tc>
        <w:sdt>
          <w:sdtPr>
            <w:rPr>
              <w:lang w:eastAsia="sv-SE"/>
            </w:rPr>
            <w:id w:val="-1861428946"/>
            <w:placeholder>
              <w:docPart w:val="DefaultPlaceholder_-1854013440"/>
            </w:placeholder>
            <w:text/>
          </w:sdtPr>
          <w:sdtContent>
            <w:tc>
              <w:tcPr>
                <w:tcW w:w="6515" w:type="dxa"/>
                <w:gridSpan w:val="6"/>
              </w:tcPr>
              <w:p w14:paraId="60C49AF9" w14:textId="1CD6EE18" w:rsidR="00CF190F" w:rsidRPr="001A518E" w:rsidRDefault="005E3B05"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5E3B05">
                  <w:rPr>
                    <w:lang w:eastAsia="sv-SE"/>
                  </w:rPr>
                  <w:t>[</w:t>
                </w:r>
                <w:r w:rsidR="002E1DAD">
                  <w:rPr>
                    <w:lang w:eastAsia="sv-SE"/>
                  </w:rPr>
                  <w:t>Kostnad</w:t>
                </w:r>
                <w:r w:rsidRPr="005E3B05">
                  <w:rPr>
                    <w:lang w:eastAsia="sv-SE"/>
                  </w:rPr>
                  <w:t>]</w:t>
                </w:r>
              </w:p>
            </w:tc>
          </w:sdtContent>
        </w:sdt>
      </w:tr>
      <w:tr w:rsidR="001A518E" w:rsidRPr="001A518E" w14:paraId="6538E699" w14:textId="77777777" w:rsidTr="00D8250B">
        <w:tc>
          <w:tcPr>
            <w:cnfStyle w:val="001000000000" w:firstRow="0" w:lastRow="0" w:firstColumn="1" w:lastColumn="0" w:oddVBand="0" w:evenVBand="0" w:oddHBand="0" w:evenHBand="0" w:firstRowFirstColumn="0" w:firstRowLastColumn="0" w:lastRowFirstColumn="0" w:lastRowLastColumn="0"/>
            <w:tcW w:w="2547" w:type="dxa"/>
            <w:shd w:val="clear" w:color="auto" w:fill="DBEFF9" w:themeFill="background2"/>
          </w:tcPr>
          <w:p w14:paraId="769C0A42" w14:textId="2F4244A5" w:rsidR="00CF190F" w:rsidRPr="001A518E" w:rsidRDefault="00CF190F" w:rsidP="001A518E">
            <w:pPr>
              <w:spacing w:after="120"/>
              <w:rPr>
                <w:lang w:eastAsia="sv-SE"/>
              </w:rPr>
            </w:pPr>
            <w:r w:rsidRPr="001A518E">
              <w:rPr>
                <w:lang w:eastAsia="sv-SE"/>
              </w:rPr>
              <w:t>Uppföljning genomförd</w:t>
            </w:r>
            <w:r w:rsidR="00AD2CA4" w:rsidRPr="001A518E">
              <w:rPr>
                <w:lang w:eastAsia="sv-SE"/>
              </w:rPr>
              <w:t>:</w:t>
            </w:r>
          </w:p>
        </w:tc>
        <w:sdt>
          <w:sdtPr>
            <w:rPr>
              <w:lang w:eastAsia="sv-SE"/>
            </w:rPr>
            <w:id w:val="900179484"/>
            <w:placeholder>
              <w:docPart w:val="DefaultPlaceholder_-1854013437"/>
            </w:placeholder>
            <w:date>
              <w:dateFormat w:val="yyyy-MM-dd"/>
              <w:lid w:val="sv-SE"/>
              <w:storeMappedDataAs w:val="dateTime"/>
              <w:calendar w:val="gregorian"/>
            </w:date>
          </w:sdtPr>
          <w:sdtContent>
            <w:tc>
              <w:tcPr>
                <w:tcW w:w="3352" w:type="dxa"/>
              </w:tcPr>
              <w:p w14:paraId="5B428115" w14:textId="24E55AA9" w:rsidR="00CF190F" w:rsidRPr="001A518E" w:rsidRDefault="005E3B05"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5E3B05">
                  <w:rPr>
                    <w:lang w:eastAsia="sv-SE"/>
                  </w:rPr>
                  <w:t>[</w:t>
                </w:r>
                <w:r w:rsidR="002E1DAD">
                  <w:rPr>
                    <w:lang w:eastAsia="sv-SE"/>
                  </w:rPr>
                  <w:t>D</w:t>
                </w:r>
                <w:r w:rsidRPr="005E3B05">
                  <w:rPr>
                    <w:lang w:eastAsia="sv-SE"/>
                  </w:rPr>
                  <w:t>atum]</w:t>
                </w:r>
              </w:p>
            </w:tc>
          </w:sdtContent>
        </w:sdt>
        <w:tc>
          <w:tcPr>
            <w:tcW w:w="1064" w:type="dxa"/>
            <w:shd w:val="clear" w:color="auto" w:fill="DBEFF9" w:themeFill="background2"/>
          </w:tcPr>
          <w:p w14:paraId="215EED41" w14:textId="4D8B6497" w:rsidR="00CF190F" w:rsidRPr="002E1DAD" w:rsidRDefault="00CF190F" w:rsidP="001A518E">
            <w:pPr>
              <w:spacing w:after="120"/>
              <w:cnfStyle w:val="000000000000" w:firstRow="0" w:lastRow="0" w:firstColumn="0" w:lastColumn="0" w:oddVBand="0" w:evenVBand="0" w:oddHBand="0" w:evenHBand="0" w:firstRowFirstColumn="0" w:firstRowLastColumn="0" w:lastRowFirstColumn="0" w:lastRowLastColumn="0"/>
              <w:rPr>
                <w:b/>
                <w:bCs/>
                <w:lang w:eastAsia="sv-SE"/>
              </w:rPr>
            </w:pPr>
            <w:r w:rsidRPr="002E1DAD">
              <w:rPr>
                <w:b/>
                <w:bCs/>
                <w:lang w:eastAsia="sv-SE"/>
              </w:rPr>
              <w:t>Signatur</w:t>
            </w:r>
            <w:r w:rsidR="00AD2CA4" w:rsidRPr="002E1DAD">
              <w:rPr>
                <w:b/>
                <w:bCs/>
                <w:lang w:eastAsia="sv-SE"/>
              </w:rPr>
              <w:t>:</w:t>
            </w:r>
          </w:p>
        </w:tc>
        <w:tc>
          <w:tcPr>
            <w:tcW w:w="2099" w:type="dxa"/>
            <w:gridSpan w:val="4"/>
          </w:tcPr>
          <w:p w14:paraId="51C09C4C" w14:textId="756E5CE9" w:rsidR="00CF190F" w:rsidRPr="001A518E" w:rsidRDefault="00CF190F"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p>
        </w:tc>
      </w:tr>
      <w:bookmarkEnd w:id="5"/>
      <w:tr w:rsidR="001A518E" w:rsidRPr="001A518E" w14:paraId="7E789A05" w14:textId="77777777" w:rsidTr="00D8250B">
        <w:trPr>
          <w:trHeight w:val="20"/>
        </w:trPr>
        <w:tc>
          <w:tcPr>
            <w:cnfStyle w:val="001000000000" w:firstRow="0" w:lastRow="0" w:firstColumn="1" w:lastColumn="0" w:oddVBand="0" w:evenVBand="0" w:oddHBand="0" w:evenHBand="0" w:firstRowFirstColumn="0" w:firstRowLastColumn="0" w:lastRowFirstColumn="0" w:lastRowLastColumn="0"/>
            <w:tcW w:w="2547" w:type="dxa"/>
            <w:shd w:val="clear" w:color="auto" w:fill="DBEFF9" w:themeFill="background2"/>
          </w:tcPr>
          <w:p w14:paraId="52F3775D" w14:textId="60E794BF" w:rsidR="00712178" w:rsidRPr="001A518E" w:rsidRDefault="00712178" w:rsidP="001A518E">
            <w:pPr>
              <w:spacing w:after="120"/>
              <w:rPr>
                <w:rFonts w:eastAsia="Times New Roman" w:cs="Times New Roman"/>
              </w:rPr>
            </w:pPr>
            <w:r w:rsidRPr="001A518E">
              <w:rPr>
                <w:rFonts w:eastAsia="Times New Roman" w:cs="Times New Roman"/>
              </w:rPr>
              <w:t>Utfärdat av</w:t>
            </w:r>
            <w:r w:rsidR="00AD2CA4" w:rsidRPr="001A518E">
              <w:rPr>
                <w:rFonts w:eastAsia="Times New Roman" w:cs="Times New Roman"/>
              </w:rPr>
              <w:t>:</w:t>
            </w:r>
          </w:p>
        </w:tc>
        <w:sdt>
          <w:sdtPr>
            <w:rPr>
              <w:rFonts w:eastAsia="Times New Roman" w:cs="Times New Roman"/>
            </w:rPr>
            <w:id w:val="-992870093"/>
            <w:placeholder>
              <w:docPart w:val="DefaultPlaceholder_-1854013440"/>
            </w:placeholder>
            <w:text/>
          </w:sdtPr>
          <w:sdtContent>
            <w:tc>
              <w:tcPr>
                <w:tcW w:w="3352" w:type="dxa"/>
              </w:tcPr>
              <w:p w14:paraId="61370752" w14:textId="0DD3C563" w:rsidR="00712178" w:rsidRPr="001A518E" w:rsidRDefault="005E3B05" w:rsidP="001A518E">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5E3B05">
                  <w:rPr>
                    <w:rFonts w:eastAsia="Times New Roman" w:cs="Times New Roman"/>
                  </w:rPr>
                  <w:t>[Namn]</w:t>
                </w:r>
              </w:p>
            </w:tc>
          </w:sdtContent>
        </w:sdt>
        <w:tc>
          <w:tcPr>
            <w:tcW w:w="2177" w:type="dxa"/>
            <w:gridSpan w:val="3"/>
            <w:shd w:val="clear" w:color="auto" w:fill="DBEFF9" w:themeFill="background2"/>
          </w:tcPr>
          <w:p w14:paraId="1720BB25" w14:textId="779EC1CE" w:rsidR="00712178" w:rsidRPr="002E1DAD" w:rsidRDefault="00712178" w:rsidP="001A518E">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b/>
                <w:bCs/>
              </w:rPr>
            </w:pPr>
            <w:r w:rsidRPr="002E1DAD">
              <w:rPr>
                <w:rFonts w:eastAsia="Times New Roman" w:cs="Times New Roman"/>
                <w:b/>
                <w:bCs/>
              </w:rPr>
              <w:t>Utfärdat datum</w:t>
            </w:r>
            <w:r w:rsidR="00AD2CA4" w:rsidRPr="002E1DAD">
              <w:rPr>
                <w:rFonts w:eastAsia="Times New Roman" w:cs="Times New Roman"/>
                <w:b/>
                <w:bCs/>
              </w:rPr>
              <w:t>:</w:t>
            </w:r>
          </w:p>
        </w:tc>
        <w:sdt>
          <w:sdtPr>
            <w:rPr>
              <w:rFonts w:eastAsia="Times New Roman" w:cs="Times New Roman"/>
            </w:rPr>
            <w:id w:val="-1440130552"/>
            <w:placeholder>
              <w:docPart w:val="DefaultPlaceholder_-1854013437"/>
            </w:placeholder>
            <w:date>
              <w:dateFormat w:val="yyyy-MM-dd"/>
              <w:lid w:val="sv-SE"/>
              <w:storeMappedDataAs w:val="dateTime"/>
              <w:calendar w:val="gregorian"/>
            </w:date>
          </w:sdtPr>
          <w:sdtContent>
            <w:tc>
              <w:tcPr>
                <w:tcW w:w="986" w:type="dxa"/>
                <w:gridSpan w:val="2"/>
              </w:tcPr>
              <w:p w14:paraId="5DB83290" w14:textId="6197686B" w:rsidR="00712178" w:rsidRPr="001A518E" w:rsidRDefault="00AD2CA4" w:rsidP="001A518E">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1A518E">
                  <w:rPr>
                    <w:rFonts w:eastAsia="Times New Roman" w:cs="Times New Roman"/>
                  </w:rPr>
                  <w:t>[</w:t>
                </w:r>
                <w:r w:rsidR="002E1DAD">
                  <w:rPr>
                    <w:rFonts w:eastAsia="Times New Roman" w:cs="Times New Roman"/>
                  </w:rPr>
                  <w:t>D</w:t>
                </w:r>
                <w:r w:rsidRPr="001A518E">
                  <w:rPr>
                    <w:rFonts w:eastAsia="Times New Roman" w:cs="Times New Roman"/>
                  </w:rPr>
                  <w:t>atum]</w:t>
                </w:r>
              </w:p>
            </w:tc>
          </w:sdtContent>
        </w:sdt>
      </w:tr>
    </w:tbl>
    <w:p w14:paraId="73B9BE9B" w14:textId="77777777" w:rsidR="002A12F5" w:rsidRDefault="002A12F5"/>
    <w:sectPr w:rsidR="002A12F5" w:rsidSect="00505FBD">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2A3B4" w14:textId="77777777" w:rsidR="003E0045" w:rsidRDefault="003E0045" w:rsidP="00505FBD">
      <w:pPr>
        <w:spacing w:after="0" w:line="240" w:lineRule="auto"/>
      </w:pPr>
      <w:r>
        <w:separator/>
      </w:r>
    </w:p>
  </w:endnote>
  <w:endnote w:type="continuationSeparator" w:id="0">
    <w:p w14:paraId="012F290B" w14:textId="77777777" w:rsidR="003E0045" w:rsidRDefault="003E0045" w:rsidP="00505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F77C" w14:textId="77777777" w:rsidR="00505FBD" w:rsidRPr="00505FBD" w:rsidRDefault="00505FBD" w:rsidP="00505FBD">
    <w:pPr>
      <w:pBdr>
        <w:top w:val="single" w:sz="4" w:space="1" w:color="auto"/>
      </w:pBdr>
      <w:tabs>
        <w:tab w:val="center" w:pos="4536"/>
        <w:tab w:val="right" w:pos="9072"/>
      </w:tabs>
      <w:spacing w:after="0" w:line="240" w:lineRule="auto"/>
      <w:jc w:val="center"/>
      <w:rPr>
        <w:sz w:val="16"/>
        <w:szCs w:val="16"/>
      </w:rPr>
    </w:pPr>
    <w:r w:rsidRPr="00505FBD">
      <w:rPr>
        <w:sz w:val="16"/>
        <w:szCs w:val="16"/>
      </w:rPr>
      <w:t xml:space="preserve">Detta är en produkt från </w:t>
    </w:r>
    <w:hyperlink r:id="rId1" w:history="1">
      <w:r w:rsidRPr="00505FBD">
        <w:rPr>
          <w:color w:val="0000FF"/>
          <w:sz w:val="16"/>
          <w:szCs w:val="16"/>
          <w:u w:val="single"/>
        </w:rPr>
        <w:t>Kvalitetsdokument.se</w:t>
      </w:r>
    </w:hyperlink>
  </w:p>
  <w:p w14:paraId="04B032F5" w14:textId="77777777" w:rsidR="00505FBD" w:rsidRPr="00505FBD" w:rsidRDefault="00505FBD" w:rsidP="00505FBD">
    <w:pPr>
      <w:tabs>
        <w:tab w:val="center" w:pos="4536"/>
        <w:tab w:val="right" w:pos="9072"/>
      </w:tabs>
      <w:spacing w:after="0" w:line="240" w:lineRule="auto"/>
      <w:jc w:val="center"/>
      <w:rPr>
        <w:sz w:val="16"/>
        <w:szCs w:val="16"/>
      </w:rPr>
    </w:pPr>
    <w:r w:rsidRPr="00505FBD">
      <w:rPr>
        <w:sz w:val="16"/>
        <w:szCs w:val="16"/>
      </w:rPr>
      <w:t>Copyright KvalitetsGruppen Hässleholm AB - med ensamrätt</w:t>
    </w:r>
  </w:p>
  <w:p w14:paraId="769F8B7C" w14:textId="77777777" w:rsidR="00505FBD" w:rsidRPr="00B0675A" w:rsidRDefault="00505FBD" w:rsidP="00B0675A">
    <w:pPr>
      <w:tabs>
        <w:tab w:val="center" w:pos="4536"/>
        <w:tab w:val="right" w:pos="9072"/>
      </w:tabs>
      <w:spacing w:after="0" w:line="240" w:lineRule="auto"/>
      <w:jc w:val="center"/>
      <w:rPr>
        <w:sz w:val="16"/>
        <w:szCs w:val="16"/>
      </w:rPr>
    </w:pPr>
    <w:r w:rsidRPr="00505FBD">
      <w:rPr>
        <w:sz w:val="16"/>
        <w:szCs w:val="16"/>
      </w:rPr>
      <w:t>Produkten är för eget bruk inom den egna verksamheten och får 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C9FF" w14:textId="77777777" w:rsidR="003E0045" w:rsidRDefault="003E0045" w:rsidP="00505FBD">
      <w:pPr>
        <w:spacing w:after="0" w:line="240" w:lineRule="auto"/>
      </w:pPr>
      <w:r>
        <w:separator/>
      </w:r>
    </w:p>
  </w:footnote>
  <w:footnote w:type="continuationSeparator" w:id="0">
    <w:p w14:paraId="64D93542" w14:textId="77777777" w:rsidR="003E0045" w:rsidRDefault="003E0045" w:rsidP="00505F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B736" w14:textId="77777777" w:rsidR="00505FBD" w:rsidRDefault="00505FBD">
    <w:pPr>
      <w:pStyle w:val="Sidhuvud"/>
    </w:pPr>
    <w:r>
      <w:rPr>
        <w:caps/>
        <w:noProof/>
        <w:color w:val="808080" w:themeColor="background1" w:themeShade="80"/>
      </w:rPr>
      <mc:AlternateContent>
        <mc:Choice Requires="wpg">
          <w:drawing>
            <wp:anchor distT="0" distB="0" distL="114300" distR="114300" simplePos="0" relativeHeight="251659264" behindDoc="0" locked="0" layoutInCell="1" allowOverlap="1" wp14:anchorId="6CEC6169" wp14:editId="4361E39E">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5A73F9" w14:textId="77777777" w:rsidR="00505FBD" w:rsidRDefault="00505FBD">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BE55AB">
                              <w:rPr>
                                <w:noProof/>
                                <w:color w:val="FFFFFF" w:themeColor="background1"/>
                                <w:sz w:val="24"/>
                                <w:szCs w:val="24"/>
                              </w:rPr>
                              <w:t>5</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EC6169"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0f6fc6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D5A73F9" w14:textId="77777777" w:rsidR="00505FBD" w:rsidRDefault="00505FBD">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BE55AB">
                        <w:rPr>
                          <w:noProof/>
                          <w:color w:val="FFFFFF" w:themeColor="background1"/>
                          <w:sz w:val="24"/>
                          <w:szCs w:val="24"/>
                        </w:rPr>
                        <w:t>5</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A2898"/>
    <w:multiLevelType w:val="hybridMultilevel"/>
    <w:tmpl w:val="F0A20BF8"/>
    <w:lvl w:ilvl="0" w:tplc="041D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77F214E"/>
    <w:multiLevelType w:val="hybridMultilevel"/>
    <w:tmpl w:val="C576C6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5EEA039D"/>
    <w:multiLevelType w:val="hybridMultilevel"/>
    <w:tmpl w:val="6C2A274C"/>
    <w:lvl w:ilvl="0" w:tplc="041D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7390B39"/>
    <w:multiLevelType w:val="hybridMultilevel"/>
    <w:tmpl w:val="88AA5C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38153319">
    <w:abstractNumId w:val="1"/>
  </w:num>
  <w:num w:numId="2" w16cid:durableId="406466412">
    <w:abstractNumId w:val="0"/>
  </w:num>
  <w:num w:numId="3" w16cid:durableId="780147019">
    <w:abstractNumId w:val="3"/>
  </w:num>
  <w:num w:numId="4" w16cid:durableId="1164055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attachedTemplate r:id="rId1"/>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FC3"/>
    <w:rsid w:val="0004707B"/>
    <w:rsid w:val="000548EE"/>
    <w:rsid w:val="00064284"/>
    <w:rsid w:val="000E7970"/>
    <w:rsid w:val="000F4566"/>
    <w:rsid w:val="001A518E"/>
    <w:rsid w:val="002A12F5"/>
    <w:rsid w:val="002A2A58"/>
    <w:rsid w:val="002A570B"/>
    <w:rsid w:val="002D1944"/>
    <w:rsid w:val="002E1DAD"/>
    <w:rsid w:val="002F4577"/>
    <w:rsid w:val="00311FC3"/>
    <w:rsid w:val="00324F6B"/>
    <w:rsid w:val="003E0045"/>
    <w:rsid w:val="003F09BB"/>
    <w:rsid w:val="00412973"/>
    <w:rsid w:val="004836F0"/>
    <w:rsid w:val="004A4077"/>
    <w:rsid w:val="004E4878"/>
    <w:rsid w:val="00505FBD"/>
    <w:rsid w:val="005931A7"/>
    <w:rsid w:val="005A1851"/>
    <w:rsid w:val="005B13BC"/>
    <w:rsid w:val="005E3B05"/>
    <w:rsid w:val="005E7C87"/>
    <w:rsid w:val="005F0366"/>
    <w:rsid w:val="00666508"/>
    <w:rsid w:val="00666E2F"/>
    <w:rsid w:val="0069538A"/>
    <w:rsid w:val="006E0602"/>
    <w:rsid w:val="006E5B5C"/>
    <w:rsid w:val="006F7922"/>
    <w:rsid w:val="007005D6"/>
    <w:rsid w:val="00712178"/>
    <w:rsid w:val="00764E35"/>
    <w:rsid w:val="00787778"/>
    <w:rsid w:val="00847DB4"/>
    <w:rsid w:val="008A58E0"/>
    <w:rsid w:val="008D7BE1"/>
    <w:rsid w:val="00937D72"/>
    <w:rsid w:val="009405F4"/>
    <w:rsid w:val="00977B76"/>
    <w:rsid w:val="009869A5"/>
    <w:rsid w:val="009A0DA8"/>
    <w:rsid w:val="009B3BBD"/>
    <w:rsid w:val="009C2BB1"/>
    <w:rsid w:val="009C3E13"/>
    <w:rsid w:val="009D79A6"/>
    <w:rsid w:val="009E50C9"/>
    <w:rsid w:val="00A151D0"/>
    <w:rsid w:val="00A47B1C"/>
    <w:rsid w:val="00AD2CA4"/>
    <w:rsid w:val="00AF3A06"/>
    <w:rsid w:val="00B0675A"/>
    <w:rsid w:val="00B34297"/>
    <w:rsid w:val="00B5345F"/>
    <w:rsid w:val="00B851CD"/>
    <w:rsid w:val="00BC486E"/>
    <w:rsid w:val="00BE55AB"/>
    <w:rsid w:val="00CC59D9"/>
    <w:rsid w:val="00CF190F"/>
    <w:rsid w:val="00D417A0"/>
    <w:rsid w:val="00D52AC2"/>
    <w:rsid w:val="00D82092"/>
    <w:rsid w:val="00D8250B"/>
    <w:rsid w:val="00DA5716"/>
    <w:rsid w:val="00DD25CF"/>
    <w:rsid w:val="00EF38FD"/>
    <w:rsid w:val="00F04188"/>
    <w:rsid w:val="00F07DEB"/>
    <w:rsid w:val="00F32D87"/>
    <w:rsid w:val="00F5043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15BCE"/>
  <w15:chartTrackingRefBased/>
  <w15:docId w15:val="{EF5B1C61-D2A7-46B3-AFAB-FF7B5FD86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6F0"/>
  </w:style>
  <w:style w:type="paragraph" w:styleId="Rubrik1">
    <w:name w:val="heading 1"/>
    <w:basedOn w:val="Normal"/>
    <w:next w:val="Normal"/>
    <w:link w:val="Rubrik1Char"/>
    <w:autoRedefine/>
    <w:uiPriority w:val="9"/>
    <w:qFormat/>
    <w:rsid w:val="000E7970"/>
    <w:pPr>
      <w:keepNext/>
      <w:keepLines/>
      <w:spacing w:before="360" w:after="40" w:line="240" w:lineRule="auto"/>
      <w:outlineLvl w:val="0"/>
    </w:pPr>
    <w:rPr>
      <w:rFonts w:asciiTheme="majorHAnsi" w:hAnsiTheme="majorHAnsi" w:cstheme="majorBidi"/>
      <w:color w:val="0B5294" w:themeColor="accent1" w:themeShade="BF"/>
      <w:sz w:val="32"/>
      <w:szCs w:val="32"/>
      <w:lang w:eastAsia="sv-SE"/>
    </w:rPr>
  </w:style>
  <w:style w:type="paragraph" w:styleId="Rubrik2">
    <w:name w:val="heading 2"/>
    <w:basedOn w:val="Normal"/>
    <w:next w:val="Normal"/>
    <w:link w:val="Rubrik2Char"/>
    <w:autoRedefine/>
    <w:uiPriority w:val="9"/>
    <w:unhideWhenUsed/>
    <w:qFormat/>
    <w:rsid w:val="000E7970"/>
    <w:pPr>
      <w:keepNext/>
      <w:keepLines/>
      <w:spacing w:before="360" w:after="40" w:line="240" w:lineRule="auto"/>
      <w:outlineLvl w:val="1"/>
    </w:pPr>
    <w:rPr>
      <w:rFonts w:asciiTheme="majorHAnsi" w:eastAsiaTheme="majorEastAsia" w:hAnsiTheme="majorHAnsi" w:cstheme="majorBidi"/>
      <w:color w:val="0B5294" w:themeColor="accent1" w:themeShade="BF"/>
      <w:sz w:val="28"/>
      <w:szCs w:val="28"/>
      <w:lang w:eastAsia="sv-SE"/>
    </w:rPr>
  </w:style>
  <w:style w:type="paragraph" w:styleId="Rubrik3">
    <w:name w:val="heading 3"/>
    <w:basedOn w:val="Normal"/>
    <w:next w:val="Normal"/>
    <w:link w:val="Rubrik3Char"/>
    <w:autoRedefine/>
    <w:uiPriority w:val="9"/>
    <w:unhideWhenUsed/>
    <w:qFormat/>
    <w:rsid w:val="000E7970"/>
    <w:pPr>
      <w:keepNext/>
      <w:keepLines/>
      <w:spacing w:before="360" w:after="40" w:line="240" w:lineRule="auto"/>
      <w:outlineLvl w:val="2"/>
    </w:pPr>
    <w:rPr>
      <w:rFonts w:asciiTheme="majorHAnsi" w:eastAsiaTheme="majorEastAsia" w:hAnsiTheme="majorHAnsi" w:cstheme="majorBidi"/>
      <w:color w:val="0B5294" w:themeColor="accent1" w:themeShade="BF"/>
      <w:sz w:val="24"/>
      <w:szCs w:val="24"/>
      <w:lang w:eastAsia="sv-SE"/>
    </w:rPr>
  </w:style>
  <w:style w:type="paragraph" w:styleId="Rubrik4">
    <w:name w:val="heading 4"/>
    <w:basedOn w:val="Normal"/>
    <w:next w:val="Normal"/>
    <w:link w:val="Rubrik4Char"/>
    <w:uiPriority w:val="9"/>
    <w:semiHidden/>
    <w:unhideWhenUsed/>
    <w:qFormat/>
    <w:rsid w:val="004836F0"/>
    <w:pPr>
      <w:keepNext/>
      <w:keepLines/>
      <w:spacing w:before="40" w:after="0"/>
      <w:outlineLvl w:val="3"/>
    </w:pPr>
    <w:rPr>
      <w:rFonts w:asciiTheme="majorHAnsi" w:eastAsiaTheme="majorEastAsia" w:hAnsiTheme="majorHAnsi" w:cstheme="majorBidi"/>
      <w:sz w:val="22"/>
      <w:szCs w:val="22"/>
    </w:rPr>
  </w:style>
  <w:style w:type="paragraph" w:styleId="Rubrik5">
    <w:name w:val="heading 5"/>
    <w:basedOn w:val="Normal"/>
    <w:next w:val="Normal"/>
    <w:link w:val="Rubrik5Char"/>
    <w:uiPriority w:val="9"/>
    <w:semiHidden/>
    <w:unhideWhenUsed/>
    <w:qFormat/>
    <w:rsid w:val="004836F0"/>
    <w:pPr>
      <w:keepNext/>
      <w:keepLines/>
      <w:spacing w:before="40" w:after="0"/>
      <w:outlineLvl w:val="4"/>
    </w:pPr>
    <w:rPr>
      <w:rFonts w:asciiTheme="majorHAnsi" w:eastAsiaTheme="majorEastAsia" w:hAnsiTheme="majorHAnsi" w:cstheme="majorBidi"/>
      <w:color w:val="17406D" w:themeColor="text2"/>
      <w:sz w:val="22"/>
      <w:szCs w:val="22"/>
    </w:rPr>
  </w:style>
  <w:style w:type="paragraph" w:styleId="Rubrik6">
    <w:name w:val="heading 6"/>
    <w:basedOn w:val="Normal"/>
    <w:next w:val="Normal"/>
    <w:link w:val="Rubrik6Char"/>
    <w:uiPriority w:val="9"/>
    <w:semiHidden/>
    <w:unhideWhenUsed/>
    <w:qFormat/>
    <w:rsid w:val="004836F0"/>
    <w:pPr>
      <w:keepNext/>
      <w:keepLines/>
      <w:spacing w:before="40" w:after="0"/>
      <w:outlineLvl w:val="5"/>
    </w:pPr>
    <w:rPr>
      <w:rFonts w:asciiTheme="majorHAnsi" w:eastAsiaTheme="majorEastAsia" w:hAnsiTheme="majorHAnsi" w:cstheme="majorBidi"/>
      <w:i/>
      <w:iCs/>
      <w:color w:val="17406D" w:themeColor="text2"/>
      <w:sz w:val="21"/>
      <w:szCs w:val="21"/>
    </w:rPr>
  </w:style>
  <w:style w:type="paragraph" w:styleId="Rubrik7">
    <w:name w:val="heading 7"/>
    <w:basedOn w:val="Normal"/>
    <w:next w:val="Normal"/>
    <w:link w:val="Rubrik7Char"/>
    <w:uiPriority w:val="9"/>
    <w:semiHidden/>
    <w:unhideWhenUsed/>
    <w:qFormat/>
    <w:rsid w:val="004836F0"/>
    <w:pPr>
      <w:keepNext/>
      <w:keepLines/>
      <w:spacing w:before="40" w:after="0"/>
      <w:outlineLvl w:val="6"/>
    </w:pPr>
    <w:rPr>
      <w:rFonts w:asciiTheme="majorHAnsi" w:eastAsiaTheme="majorEastAsia" w:hAnsiTheme="majorHAnsi" w:cstheme="majorBidi"/>
      <w:i/>
      <w:iCs/>
      <w:color w:val="073763" w:themeColor="accent1" w:themeShade="80"/>
      <w:sz w:val="21"/>
      <w:szCs w:val="21"/>
    </w:rPr>
  </w:style>
  <w:style w:type="paragraph" w:styleId="Rubrik8">
    <w:name w:val="heading 8"/>
    <w:basedOn w:val="Normal"/>
    <w:next w:val="Normal"/>
    <w:link w:val="Rubrik8Char"/>
    <w:uiPriority w:val="9"/>
    <w:semiHidden/>
    <w:unhideWhenUsed/>
    <w:qFormat/>
    <w:rsid w:val="004836F0"/>
    <w:pPr>
      <w:keepNext/>
      <w:keepLines/>
      <w:spacing w:before="40" w:after="0"/>
      <w:outlineLvl w:val="7"/>
    </w:pPr>
    <w:rPr>
      <w:rFonts w:asciiTheme="majorHAnsi" w:eastAsiaTheme="majorEastAsia" w:hAnsiTheme="majorHAnsi" w:cstheme="majorBidi"/>
      <w:b/>
      <w:bCs/>
      <w:color w:val="17406D" w:themeColor="text2"/>
    </w:rPr>
  </w:style>
  <w:style w:type="paragraph" w:styleId="Rubrik9">
    <w:name w:val="heading 9"/>
    <w:basedOn w:val="Normal"/>
    <w:next w:val="Normal"/>
    <w:link w:val="Rubrik9Char"/>
    <w:uiPriority w:val="9"/>
    <w:semiHidden/>
    <w:unhideWhenUsed/>
    <w:qFormat/>
    <w:rsid w:val="004836F0"/>
    <w:pPr>
      <w:keepNext/>
      <w:keepLines/>
      <w:spacing w:before="40" w:after="0"/>
      <w:outlineLvl w:val="8"/>
    </w:pPr>
    <w:rPr>
      <w:rFonts w:asciiTheme="majorHAnsi" w:eastAsiaTheme="majorEastAsia" w:hAnsiTheme="majorHAnsi" w:cstheme="majorBidi"/>
      <w:b/>
      <w:bCs/>
      <w:i/>
      <w:iCs/>
      <w:color w:val="17406D" w:themeColor="text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4836F0"/>
    <w:pPr>
      <w:spacing w:after="0" w:line="240" w:lineRule="auto"/>
    </w:pPr>
  </w:style>
  <w:style w:type="character" w:customStyle="1" w:styleId="IngetavstndChar">
    <w:name w:val="Inget avstånd Char"/>
    <w:basedOn w:val="Standardstycketeckensnitt"/>
    <w:link w:val="Ingetavstnd"/>
    <w:uiPriority w:val="1"/>
    <w:rsid w:val="00505FBD"/>
  </w:style>
  <w:style w:type="character" w:styleId="Hyperlnk">
    <w:name w:val="Hyperlink"/>
    <w:basedOn w:val="Standardstycketeckensnitt"/>
    <w:uiPriority w:val="99"/>
    <w:unhideWhenUsed/>
    <w:rsid w:val="00505FBD"/>
    <w:rPr>
      <w:color w:val="F49100" w:themeColor="hyperlink"/>
      <w:u w:val="single"/>
    </w:rPr>
  </w:style>
  <w:style w:type="character" w:styleId="Olstomnmnande">
    <w:name w:val="Unresolved Mention"/>
    <w:basedOn w:val="Standardstycketeckensnitt"/>
    <w:uiPriority w:val="99"/>
    <w:semiHidden/>
    <w:unhideWhenUsed/>
    <w:rsid w:val="00505FBD"/>
    <w:rPr>
      <w:color w:val="808080"/>
      <w:shd w:val="clear" w:color="auto" w:fill="E6E6E6"/>
    </w:rPr>
  </w:style>
  <w:style w:type="paragraph" w:styleId="Sidhuvud">
    <w:name w:val="header"/>
    <w:basedOn w:val="Normal"/>
    <w:link w:val="SidhuvudChar"/>
    <w:uiPriority w:val="99"/>
    <w:unhideWhenUsed/>
    <w:rsid w:val="00505FBD"/>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505FBD"/>
  </w:style>
  <w:style w:type="paragraph" w:styleId="Sidfot">
    <w:name w:val="footer"/>
    <w:basedOn w:val="Normal"/>
    <w:link w:val="SidfotChar"/>
    <w:uiPriority w:val="99"/>
    <w:unhideWhenUsed/>
    <w:rsid w:val="00505FBD"/>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505FBD"/>
  </w:style>
  <w:style w:type="table" w:styleId="Rutntstabell1ljusdekorfrg1">
    <w:name w:val="Grid Table 1 Light Accent 1"/>
    <w:basedOn w:val="Normaltabell"/>
    <w:uiPriority w:val="46"/>
    <w:rsid w:val="00505FBD"/>
    <w:pPr>
      <w:spacing w:after="0" w:line="240" w:lineRule="auto"/>
    </w:pPr>
    <w:tblPr>
      <w:tblStyleRowBandSize w:val="1"/>
      <w:tblStyleColBandSize w:val="1"/>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2" w:space="0" w:color="59A9F2" w:themeColor="accent1" w:themeTint="99"/>
        </w:tcBorders>
      </w:tcPr>
    </w:tblStylePr>
    <w:tblStylePr w:type="firstCol">
      <w:rPr>
        <w:b/>
        <w:bCs/>
      </w:rPr>
    </w:tblStylePr>
    <w:tblStylePr w:type="lastCol">
      <w:rPr>
        <w:b/>
        <w:bCs/>
      </w:rPr>
    </w:tblStylePr>
  </w:style>
  <w:style w:type="character" w:customStyle="1" w:styleId="Rubrik1Char">
    <w:name w:val="Rubrik 1 Char"/>
    <w:basedOn w:val="Standardstycketeckensnitt"/>
    <w:link w:val="Rubrik1"/>
    <w:uiPriority w:val="9"/>
    <w:rsid w:val="000E7970"/>
    <w:rPr>
      <w:rFonts w:asciiTheme="majorHAnsi" w:hAnsiTheme="majorHAnsi" w:cstheme="majorBidi"/>
      <w:color w:val="0B5294" w:themeColor="accent1" w:themeShade="BF"/>
      <w:sz w:val="32"/>
      <w:szCs w:val="32"/>
      <w:lang w:eastAsia="sv-SE"/>
    </w:rPr>
  </w:style>
  <w:style w:type="paragraph" w:styleId="Innehllsfrteckningsrubrik">
    <w:name w:val="TOC Heading"/>
    <w:basedOn w:val="Rubrik1"/>
    <w:next w:val="Normal"/>
    <w:uiPriority w:val="39"/>
    <w:unhideWhenUsed/>
    <w:qFormat/>
    <w:rsid w:val="004836F0"/>
    <w:pPr>
      <w:outlineLvl w:val="9"/>
    </w:pPr>
  </w:style>
  <w:style w:type="paragraph" w:styleId="Innehll1">
    <w:name w:val="toc 1"/>
    <w:basedOn w:val="Normal"/>
    <w:next w:val="Normal"/>
    <w:autoRedefine/>
    <w:uiPriority w:val="39"/>
    <w:unhideWhenUsed/>
    <w:rsid w:val="00505FBD"/>
    <w:pPr>
      <w:spacing w:after="100"/>
    </w:pPr>
  </w:style>
  <w:style w:type="table" w:customStyle="1" w:styleId="Rutntstabell1ljusdekorfrg11">
    <w:name w:val="Rutnätstabell 1 ljus – dekorfärg 11"/>
    <w:basedOn w:val="Normaltabell"/>
    <w:next w:val="Rutntstabell1ljusdekorfrg1"/>
    <w:uiPriority w:val="46"/>
    <w:rsid w:val="00712178"/>
    <w:pPr>
      <w:spacing w:after="0" w:line="240" w:lineRule="auto"/>
    </w:pPr>
    <w:rPr>
      <w:rFonts w:eastAsia="Times New Roman" w:cs="Times New Roman"/>
    </w:rPr>
    <w:tblPr>
      <w:tblStyleRowBandSize w:val="1"/>
      <w:tblStyleColBandSize w:val="1"/>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Pr>
    <w:tblStylePr w:type="firstRow">
      <w:rPr>
        <w:rFonts w:cs="Times New Roman"/>
        <w:b/>
        <w:bCs/>
      </w:rPr>
      <w:tblPr/>
      <w:tcPr>
        <w:tcBorders>
          <w:bottom w:val="single" w:sz="12" w:space="0" w:color="59A9F2" w:themeColor="accent1" w:themeTint="99"/>
        </w:tcBorders>
      </w:tcPr>
    </w:tblStylePr>
    <w:tblStylePr w:type="lastRow">
      <w:rPr>
        <w:rFonts w:cs="Times New Roman"/>
        <w:b/>
        <w:bCs/>
      </w:rPr>
      <w:tblPr/>
      <w:tcPr>
        <w:tcBorders>
          <w:top w:val="double" w:sz="2" w:space="0" w:color="59A9F2" w:themeColor="accent1" w:themeTint="99"/>
        </w:tcBorders>
      </w:tcPr>
    </w:tblStylePr>
    <w:tblStylePr w:type="firstCol">
      <w:rPr>
        <w:rFonts w:cs="Times New Roman"/>
        <w:b/>
        <w:bCs/>
      </w:rPr>
    </w:tblStylePr>
    <w:tblStylePr w:type="lastCol">
      <w:rPr>
        <w:rFonts w:cs="Times New Roman"/>
        <w:b/>
        <w:bCs/>
      </w:rPr>
    </w:tblStylePr>
  </w:style>
  <w:style w:type="character" w:styleId="Platshllartext">
    <w:name w:val="Placeholder Text"/>
    <w:basedOn w:val="Standardstycketeckensnitt"/>
    <w:uiPriority w:val="99"/>
    <w:semiHidden/>
    <w:rsid w:val="00AD2CA4"/>
    <w:rPr>
      <w:color w:val="666666"/>
    </w:rPr>
  </w:style>
  <w:style w:type="character" w:customStyle="1" w:styleId="Rubrik2Char">
    <w:name w:val="Rubrik 2 Char"/>
    <w:basedOn w:val="Standardstycketeckensnitt"/>
    <w:link w:val="Rubrik2"/>
    <w:uiPriority w:val="9"/>
    <w:rsid w:val="000E7970"/>
    <w:rPr>
      <w:rFonts w:asciiTheme="majorHAnsi" w:eastAsiaTheme="majorEastAsia" w:hAnsiTheme="majorHAnsi" w:cstheme="majorBidi"/>
      <w:color w:val="0B5294" w:themeColor="accent1" w:themeShade="BF"/>
      <w:sz w:val="28"/>
      <w:szCs w:val="28"/>
      <w:lang w:eastAsia="sv-SE"/>
    </w:rPr>
  </w:style>
  <w:style w:type="paragraph" w:styleId="Liststycke">
    <w:name w:val="List Paragraph"/>
    <w:basedOn w:val="Normal"/>
    <w:uiPriority w:val="34"/>
    <w:qFormat/>
    <w:rsid w:val="008D7BE1"/>
    <w:pPr>
      <w:ind w:left="720"/>
      <w:contextualSpacing/>
    </w:pPr>
  </w:style>
  <w:style w:type="character" w:customStyle="1" w:styleId="Rubrik3Char">
    <w:name w:val="Rubrik 3 Char"/>
    <w:basedOn w:val="Standardstycketeckensnitt"/>
    <w:link w:val="Rubrik3"/>
    <w:uiPriority w:val="9"/>
    <w:rsid w:val="000E7970"/>
    <w:rPr>
      <w:rFonts w:asciiTheme="majorHAnsi" w:eastAsiaTheme="majorEastAsia" w:hAnsiTheme="majorHAnsi" w:cstheme="majorBidi"/>
      <w:color w:val="0B5294" w:themeColor="accent1" w:themeShade="BF"/>
      <w:sz w:val="24"/>
      <w:szCs w:val="24"/>
      <w:lang w:eastAsia="sv-SE"/>
    </w:rPr>
  </w:style>
  <w:style w:type="character" w:customStyle="1" w:styleId="Rubrik4Char">
    <w:name w:val="Rubrik 4 Char"/>
    <w:basedOn w:val="Standardstycketeckensnitt"/>
    <w:link w:val="Rubrik4"/>
    <w:uiPriority w:val="9"/>
    <w:semiHidden/>
    <w:rsid w:val="004836F0"/>
    <w:rPr>
      <w:rFonts w:asciiTheme="majorHAnsi" w:eastAsiaTheme="majorEastAsia" w:hAnsiTheme="majorHAnsi" w:cstheme="majorBidi"/>
      <w:sz w:val="22"/>
      <w:szCs w:val="22"/>
    </w:rPr>
  </w:style>
  <w:style w:type="character" w:customStyle="1" w:styleId="Rubrik5Char">
    <w:name w:val="Rubrik 5 Char"/>
    <w:basedOn w:val="Standardstycketeckensnitt"/>
    <w:link w:val="Rubrik5"/>
    <w:uiPriority w:val="9"/>
    <w:semiHidden/>
    <w:rsid w:val="004836F0"/>
    <w:rPr>
      <w:rFonts w:asciiTheme="majorHAnsi" w:eastAsiaTheme="majorEastAsia" w:hAnsiTheme="majorHAnsi" w:cstheme="majorBidi"/>
      <w:color w:val="17406D" w:themeColor="text2"/>
      <w:sz w:val="22"/>
      <w:szCs w:val="22"/>
    </w:rPr>
  </w:style>
  <w:style w:type="character" w:customStyle="1" w:styleId="Rubrik6Char">
    <w:name w:val="Rubrik 6 Char"/>
    <w:basedOn w:val="Standardstycketeckensnitt"/>
    <w:link w:val="Rubrik6"/>
    <w:uiPriority w:val="9"/>
    <w:semiHidden/>
    <w:rsid w:val="004836F0"/>
    <w:rPr>
      <w:rFonts w:asciiTheme="majorHAnsi" w:eastAsiaTheme="majorEastAsia" w:hAnsiTheme="majorHAnsi" w:cstheme="majorBidi"/>
      <w:i/>
      <w:iCs/>
      <w:color w:val="17406D" w:themeColor="text2"/>
      <w:sz w:val="21"/>
      <w:szCs w:val="21"/>
    </w:rPr>
  </w:style>
  <w:style w:type="character" w:customStyle="1" w:styleId="Rubrik7Char">
    <w:name w:val="Rubrik 7 Char"/>
    <w:basedOn w:val="Standardstycketeckensnitt"/>
    <w:link w:val="Rubrik7"/>
    <w:uiPriority w:val="9"/>
    <w:semiHidden/>
    <w:rsid w:val="004836F0"/>
    <w:rPr>
      <w:rFonts w:asciiTheme="majorHAnsi" w:eastAsiaTheme="majorEastAsia" w:hAnsiTheme="majorHAnsi" w:cstheme="majorBidi"/>
      <w:i/>
      <w:iCs/>
      <w:color w:val="073763" w:themeColor="accent1" w:themeShade="80"/>
      <w:sz w:val="21"/>
      <w:szCs w:val="21"/>
    </w:rPr>
  </w:style>
  <w:style w:type="character" w:customStyle="1" w:styleId="Rubrik8Char">
    <w:name w:val="Rubrik 8 Char"/>
    <w:basedOn w:val="Standardstycketeckensnitt"/>
    <w:link w:val="Rubrik8"/>
    <w:uiPriority w:val="9"/>
    <w:semiHidden/>
    <w:rsid w:val="004836F0"/>
    <w:rPr>
      <w:rFonts w:asciiTheme="majorHAnsi" w:eastAsiaTheme="majorEastAsia" w:hAnsiTheme="majorHAnsi" w:cstheme="majorBidi"/>
      <w:b/>
      <w:bCs/>
      <w:color w:val="17406D" w:themeColor="text2"/>
    </w:rPr>
  </w:style>
  <w:style w:type="character" w:customStyle="1" w:styleId="Rubrik9Char">
    <w:name w:val="Rubrik 9 Char"/>
    <w:basedOn w:val="Standardstycketeckensnitt"/>
    <w:link w:val="Rubrik9"/>
    <w:uiPriority w:val="9"/>
    <w:semiHidden/>
    <w:rsid w:val="004836F0"/>
    <w:rPr>
      <w:rFonts w:asciiTheme="majorHAnsi" w:eastAsiaTheme="majorEastAsia" w:hAnsiTheme="majorHAnsi" w:cstheme="majorBidi"/>
      <w:b/>
      <w:bCs/>
      <w:i/>
      <w:iCs/>
      <w:color w:val="17406D" w:themeColor="text2"/>
    </w:rPr>
  </w:style>
  <w:style w:type="paragraph" w:styleId="Beskrivning">
    <w:name w:val="caption"/>
    <w:basedOn w:val="Normal"/>
    <w:next w:val="Normal"/>
    <w:uiPriority w:val="35"/>
    <w:semiHidden/>
    <w:unhideWhenUsed/>
    <w:qFormat/>
    <w:rsid w:val="004836F0"/>
    <w:pPr>
      <w:spacing w:line="240" w:lineRule="auto"/>
    </w:pPr>
    <w:rPr>
      <w:b/>
      <w:bCs/>
      <w:smallCaps/>
      <w:color w:val="595959" w:themeColor="text1" w:themeTint="A6"/>
      <w:spacing w:val="6"/>
    </w:rPr>
  </w:style>
  <w:style w:type="paragraph" w:styleId="Rubrik">
    <w:name w:val="Title"/>
    <w:basedOn w:val="Normal"/>
    <w:next w:val="Normal"/>
    <w:link w:val="RubrikChar"/>
    <w:uiPriority w:val="10"/>
    <w:qFormat/>
    <w:rsid w:val="004836F0"/>
    <w:pPr>
      <w:spacing w:after="0" w:line="240" w:lineRule="auto"/>
      <w:contextualSpacing/>
    </w:pPr>
    <w:rPr>
      <w:rFonts w:asciiTheme="majorHAnsi" w:eastAsiaTheme="majorEastAsia" w:hAnsiTheme="majorHAnsi" w:cstheme="majorBidi"/>
      <w:color w:val="0F6FC6" w:themeColor="accent1"/>
      <w:spacing w:val="-10"/>
      <w:sz w:val="56"/>
      <w:szCs w:val="56"/>
    </w:rPr>
  </w:style>
  <w:style w:type="character" w:customStyle="1" w:styleId="RubrikChar">
    <w:name w:val="Rubrik Char"/>
    <w:basedOn w:val="Standardstycketeckensnitt"/>
    <w:link w:val="Rubrik"/>
    <w:uiPriority w:val="10"/>
    <w:rsid w:val="004836F0"/>
    <w:rPr>
      <w:rFonts w:asciiTheme="majorHAnsi" w:eastAsiaTheme="majorEastAsia" w:hAnsiTheme="majorHAnsi" w:cstheme="majorBidi"/>
      <w:color w:val="0F6FC6" w:themeColor="accent1"/>
      <w:spacing w:val="-10"/>
      <w:sz w:val="56"/>
      <w:szCs w:val="56"/>
    </w:rPr>
  </w:style>
  <w:style w:type="paragraph" w:styleId="Underrubrik">
    <w:name w:val="Subtitle"/>
    <w:basedOn w:val="Normal"/>
    <w:next w:val="Normal"/>
    <w:link w:val="UnderrubrikChar"/>
    <w:uiPriority w:val="11"/>
    <w:qFormat/>
    <w:rsid w:val="004836F0"/>
    <w:pPr>
      <w:numPr>
        <w:ilvl w:val="1"/>
      </w:numPr>
      <w:spacing w:line="240" w:lineRule="auto"/>
    </w:pPr>
    <w:rPr>
      <w:rFonts w:asciiTheme="majorHAnsi" w:eastAsiaTheme="majorEastAsia" w:hAnsiTheme="majorHAnsi" w:cstheme="majorBidi"/>
      <w:sz w:val="24"/>
      <w:szCs w:val="24"/>
    </w:rPr>
  </w:style>
  <w:style w:type="character" w:customStyle="1" w:styleId="UnderrubrikChar">
    <w:name w:val="Underrubrik Char"/>
    <w:basedOn w:val="Standardstycketeckensnitt"/>
    <w:link w:val="Underrubrik"/>
    <w:uiPriority w:val="11"/>
    <w:rsid w:val="004836F0"/>
    <w:rPr>
      <w:rFonts w:asciiTheme="majorHAnsi" w:eastAsiaTheme="majorEastAsia" w:hAnsiTheme="majorHAnsi" w:cstheme="majorBidi"/>
      <w:sz w:val="24"/>
      <w:szCs w:val="24"/>
    </w:rPr>
  </w:style>
  <w:style w:type="character" w:styleId="Stark">
    <w:name w:val="Strong"/>
    <w:basedOn w:val="Standardstycketeckensnitt"/>
    <w:uiPriority w:val="22"/>
    <w:qFormat/>
    <w:rsid w:val="004836F0"/>
    <w:rPr>
      <w:b/>
      <w:bCs/>
    </w:rPr>
  </w:style>
  <w:style w:type="character" w:styleId="Betoning">
    <w:name w:val="Emphasis"/>
    <w:basedOn w:val="Standardstycketeckensnitt"/>
    <w:uiPriority w:val="20"/>
    <w:qFormat/>
    <w:rsid w:val="004836F0"/>
    <w:rPr>
      <w:i/>
      <w:iCs/>
    </w:rPr>
  </w:style>
  <w:style w:type="paragraph" w:styleId="Citat">
    <w:name w:val="Quote"/>
    <w:basedOn w:val="Normal"/>
    <w:next w:val="Normal"/>
    <w:link w:val="CitatChar"/>
    <w:uiPriority w:val="29"/>
    <w:qFormat/>
    <w:rsid w:val="004836F0"/>
    <w:pPr>
      <w:spacing w:before="160"/>
      <w:ind w:left="720" w:right="720"/>
    </w:pPr>
    <w:rPr>
      <w:i/>
      <w:iCs/>
      <w:color w:val="404040" w:themeColor="text1" w:themeTint="BF"/>
    </w:rPr>
  </w:style>
  <w:style w:type="character" w:customStyle="1" w:styleId="CitatChar">
    <w:name w:val="Citat Char"/>
    <w:basedOn w:val="Standardstycketeckensnitt"/>
    <w:link w:val="Citat"/>
    <w:uiPriority w:val="29"/>
    <w:rsid w:val="004836F0"/>
    <w:rPr>
      <w:i/>
      <w:iCs/>
      <w:color w:val="404040" w:themeColor="text1" w:themeTint="BF"/>
    </w:rPr>
  </w:style>
  <w:style w:type="paragraph" w:styleId="Starktcitat">
    <w:name w:val="Intense Quote"/>
    <w:basedOn w:val="Normal"/>
    <w:next w:val="Normal"/>
    <w:link w:val="StarktcitatChar"/>
    <w:uiPriority w:val="30"/>
    <w:qFormat/>
    <w:rsid w:val="004836F0"/>
    <w:pPr>
      <w:pBdr>
        <w:left w:val="single" w:sz="18" w:space="12" w:color="0F6FC6" w:themeColor="accent1"/>
      </w:pBdr>
      <w:spacing w:before="100" w:beforeAutospacing="1" w:line="300" w:lineRule="auto"/>
      <w:ind w:left="1224" w:right="1224"/>
    </w:pPr>
    <w:rPr>
      <w:rFonts w:asciiTheme="majorHAnsi" w:eastAsiaTheme="majorEastAsia" w:hAnsiTheme="majorHAnsi" w:cstheme="majorBidi"/>
      <w:color w:val="0F6FC6" w:themeColor="accent1"/>
      <w:sz w:val="28"/>
      <w:szCs w:val="28"/>
    </w:rPr>
  </w:style>
  <w:style w:type="character" w:customStyle="1" w:styleId="StarktcitatChar">
    <w:name w:val="Starkt citat Char"/>
    <w:basedOn w:val="Standardstycketeckensnitt"/>
    <w:link w:val="Starktcitat"/>
    <w:uiPriority w:val="30"/>
    <w:rsid w:val="004836F0"/>
    <w:rPr>
      <w:rFonts w:asciiTheme="majorHAnsi" w:eastAsiaTheme="majorEastAsia" w:hAnsiTheme="majorHAnsi" w:cstheme="majorBidi"/>
      <w:color w:val="0F6FC6" w:themeColor="accent1"/>
      <w:sz w:val="28"/>
      <w:szCs w:val="28"/>
    </w:rPr>
  </w:style>
  <w:style w:type="character" w:styleId="Diskretbetoning">
    <w:name w:val="Subtle Emphasis"/>
    <w:basedOn w:val="Standardstycketeckensnitt"/>
    <w:uiPriority w:val="19"/>
    <w:qFormat/>
    <w:rsid w:val="004836F0"/>
    <w:rPr>
      <w:i/>
      <w:iCs/>
      <w:color w:val="404040" w:themeColor="text1" w:themeTint="BF"/>
    </w:rPr>
  </w:style>
  <w:style w:type="character" w:styleId="Starkbetoning">
    <w:name w:val="Intense Emphasis"/>
    <w:basedOn w:val="Standardstycketeckensnitt"/>
    <w:uiPriority w:val="21"/>
    <w:qFormat/>
    <w:rsid w:val="004836F0"/>
    <w:rPr>
      <w:b/>
      <w:bCs/>
      <w:i/>
      <w:iCs/>
    </w:rPr>
  </w:style>
  <w:style w:type="character" w:styleId="Diskretreferens">
    <w:name w:val="Subtle Reference"/>
    <w:basedOn w:val="Standardstycketeckensnitt"/>
    <w:uiPriority w:val="31"/>
    <w:qFormat/>
    <w:rsid w:val="004836F0"/>
    <w:rPr>
      <w:smallCaps/>
      <w:color w:val="404040" w:themeColor="text1" w:themeTint="BF"/>
      <w:u w:val="single" w:color="7F7F7F" w:themeColor="text1" w:themeTint="80"/>
    </w:rPr>
  </w:style>
  <w:style w:type="character" w:styleId="Starkreferens">
    <w:name w:val="Intense Reference"/>
    <w:basedOn w:val="Standardstycketeckensnitt"/>
    <w:uiPriority w:val="32"/>
    <w:qFormat/>
    <w:rsid w:val="004836F0"/>
    <w:rPr>
      <w:b/>
      <w:bCs/>
      <w:smallCaps/>
      <w:spacing w:val="5"/>
      <w:u w:val="single"/>
    </w:rPr>
  </w:style>
  <w:style w:type="character" w:styleId="Bokenstitel">
    <w:name w:val="Book Title"/>
    <w:basedOn w:val="Standardstycketeckensnitt"/>
    <w:uiPriority w:val="33"/>
    <w:qFormat/>
    <w:rsid w:val="004836F0"/>
    <w:rPr>
      <w:b/>
      <w:bCs/>
      <w:smallCaps/>
    </w:rPr>
  </w:style>
  <w:style w:type="paragraph" w:styleId="Innehll2">
    <w:name w:val="toc 2"/>
    <w:basedOn w:val="Normal"/>
    <w:next w:val="Normal"/>
    <w:autoRedefine/>
    <w:uiPriority w:val="39"/>
    <w:unhideWhenUsed/>
    <w:rsid w:val="00847DB4"/>
    <w:pPr>
      <w:spacing w:after="100"/>
      <w:ind w:left="200"/>
    </w:pPr>
  </w:style>
  <w:style w:type="paragraph" w:styleId="Innehll3">
    <w:name w:val="toc 3"/>
    <w:basedOn w:val="Normal"/>
    <w:next w:val="Normal"/>
    <w:autoRedefine/>
    <w:uiPriority w:val="39"/>
    <w:unhideWhenUsed/>
    <w:rsid w:val="00847DB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okument@kvalitetsgruppen.com" TargetMode="Externa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s://kvalitetsgruppen.com/" TargetMode="External"/><Relationship Id="rId4" Type="http://schemas.openxmlformats.org/officeDocument/2006/relationships/webSettings" Target="webSettings.xml"/><Relationship Id="rId9" Type="http://schemas.openxmlformats.org/officeDocument/2006/relationships/hyperlink" Target="https://kvalitetsgruppen.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an\Desktop\Upplagde%20och%20kontrollerade\2%20Blanketter\Upplagd\Blankett_-_Avvikelserap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Allmänt"/>
          <w:gallery w:val="placeholder"/>
        </w:category>
        <w:types>
          <w:type w:val="bbPlcHdr"/>
        </w:types>
        <w:behaviors>
          <w:behavior w:val="content"/>
        </w:behaviors>
        <w:guid w:val="{BA9606DA-7131-45BA-8C57-6C71335CE266}"/>
      </w:docPartPr>
      <w:docPartBody>
        <w:p w:rsidR="00E87AAC" w:rsidRDefault="005E7545">
          <w:r w:rsidRPr="005361D4">
            <w:rPr>
              <w:rStyle w:val="Platshllartext"/>
            </w:rPr>
            <w:t>Klicka eller tryck här för att ange datum.</w:t>
          </w:r>
        </w:p>
      </w:docPartBody>
    </w:docPart>
    <w:docPart>
      <w:docPartPr>
        <w:name w:val="DefaultPlaceholder_-1854013440"/>
        <w:category>
          <w:name w:val="Allmänt"/>
          <w:gallery w:val="placeholder"/>
        </w:category>
        <w:types>
          <w:type w:val="bbPlcHdr"/>
        </w:types>
        <w:behaviors>
          <w:behavior w:val="content"/>
        </w:behaviors>
        <w:guid w:val="{EFB668F3-6E7B-4BA6-AE43-D6B7F0F6B58F}"/>
      </w:docPartPr>
      <w:docPartBody>
        <w:p w:rsidR="00E87AAC" w:rsidRDefault="005E7545">
          <w:r w:rsidRPr="005361D4">
            <w:rPr>
              <w:rStyle w:val="Platshllartext"/>
            </w:rPr>
            <w:t>Klicka eller tryck här för att ange text.</w:t>
          </w:r>
        </w:p>
      </w:docPartBody>
    </w:docPart>
    <w:docPart>
      <w:docPartPr>
        <w:name w:val="AC4414A5A9F545EB8C9EA50EE0A6C9A3"/>
        <w:category>
          <w:name w:val="Allmänt"/>
          <w:gallery w:val="placeholder"/>
        </w:category>
        <w:types>
          <w:type w:val="bbPlcHdr"/>
        </w:types>
        <w:behaviors>
          <w:behavior w:val="content"/>
        </w:behaviors>
        <w:guid w:val="{E2A7B00D-0A59-4F92-A563-97FD4215ADCF}"/>
      </w:docPartPr>
      <w:docPartBody>
        <w:p w:rsidR="00E87AAC" w:rsidRDefault="005E7545" w:rsidP="005E7545">
          <w:pPr>
            <w:pStyle w:val="AC4414A5A9F545EB8C9EA50EE0A6C9A3"/>
          </w:pPr>
          <w:r w:rsidRPr="005361D4">
            <w:rPr>
              <w:rStyle w:val="Platshllartext"/>
            </w:rPr>
            <w:t>Klicka eller tryck här för att ange text.</w:t>
          </w:r>
        </w:p>
      </w:docPartBody>
    </w:docPart>
    <w:docPart>
      <w:docPartPr>
        <w:name w:val="7D070774B0174AF7BD84968F4C72A6FC"/>
        <w:category>
          <w:name w:val="Allmänt"/>
          <w:gallery w:val="placeholder"/>
        </w:category>
        <w:types>
          <w:type w:val="bbPlcHdr"/>
        </w:types>
        <w:behaviors>
          <w:behavior w:val="content"/>
        </w:behaviors>
        <w:guid w:val="{1CCA7C3F-1C1E-4D7C-AC41-2C6D05DB2A11}"/>
      </w:docPartPr>
      <w:docPartBody>
        <w:p w:rsidR="00E87AAC" w:rsidRDefault="005E7545" w:rsidP="005E7545">
          <w:pPr>
            <w:pStyle w:val="7D070774B0174AF7BD84968F4C72A6FC"/>
          </w:pPr>
          <w:r w:rsidRPr="005361D4">
            <w:rPr>
              <w:rStyle w:val="Platshllartext"/>
            </w:rPr>
            <w:t>Klicka eller tryck här för att ange datum.</w:t>
          </w:r>
        </w:p>
      </w:docPartBody>
    </w:docPart>
    <w:docPart>
      <w:docPartPr>
        <w:name w:val="F482A5B72F3E4AFB941245F0C99AC630"/>
        <w:category>
          <w:name w:val="Allmänt"/>
          <w:gallery w:val="placeholder"/>
        </w:category>
        <w:types>
          <w:type w:val="bbPlcHdr"/>
        </w:types>
        <w:behaviors>
          <w:behavior w:val="content"/>
        </w:behaviors>
        <w:guid w:val="{DCB4B0DB-3326-4595-BEFB-CA5C3B981C2B}"/>
      </w:docPartPr>
      <w:docPartBody>
        <w:p w:rsidR="00E87AAC" w:rsidRDefault="005E7545" w:rsidP="005E7545">
          <w:pPr>
            <w:pStyle w:val="F482A5B72F3E4AFB941245F0C99AC630"/>
          </w:pPr>
          <w:r w:rsidRPr="005361D4">
            <w:rPr>
              <w:rStyle w:val="Platshllartext"/>
            </w:rPr>
            <w:t>Klicka eller tryck här för att ange datum.</w:t>
          </w:r>
        </w:p>
      </w:docPartBody>
    </w:docPart>
    <w:docPart>
      <w:docPartPr>
        <w:name w:val="90BAB57D86A4471F890C072643E3D9CC"/>
        <w:category>
          <w:name w:val="Allmänt"/>
          <w:gallery w:val="placeholder"/>
        </w:category>
        <w:types>
          <w:type w:val="bbPlcHdr"/>
        </w:types>
        <w:behaviors>
          <w:behavior w:val="content"/>
        </w:behaviors>
        <w:guid w:val="{1609AB4E-F4F6-43B8-B75D-184BF066B599}"/>
      </w:docPartPr>
      <w:docPartBody>
        <w:p w:rsidR="00F84563" w:rsidRDefault="00E87AAC" w:rsidP="00E87AAC">
          <w:pPr>
            <w:pStyle w:val="90BAB57D86A4471F890C072643E3D9CC"/>
          </w:pPr>
          <w:r w:rsidRPr="005361D4">
            <w:rPr>
              <w:rStyle w:val="Platshllartext"/>
            </w:rPr>
            <w:t>Klicka eller tryck här för att ange datum.</w:t>
          </w:r>
        </w:p>
      </w:docPartBody>
    </w:docPart>
    <w:docPart>
      <w:docPartPr>
        <w:name w:val="A63B095122F64768BC85E723DB63E5C4"/>
        <w:category>
          <w:name w:val="Allmänt"/>
          <w:gallery w:val="placeholder"/>
        </w:category>
        <w:types>
          <w:type w:val="bbPlcHdr"/>
        </w:types>
        <w:behaviors>
          <w:behavior w:val="content"/>
        </w:behaviors>
        <w:guid w:val="{27ECE824-7013-4618-9DEE-6B428AC74FAF}"/>
      </w:docPartPr>
      <w:docPartBody>
        <w:p w:rsidR="00F84563" w:rsidRDefault="00E87AAC" w:rsidP="00E87AAC">
          <w:pPr>
            <w:pStyle w:val="A63B095122F64768BC85E723DB63E5C4"/>
          </w:pPr>
          <w:r w:rsidRPr="005361D4">
            <w:rPr>
              <w:rStyle w:val="Platshllartext"/>
            </w:rPr>
            <w:t>Klicka eller tryck här för att ange text.</w:t>
          </w:r>
        </w:p>
      </w:docPartBody>
    </w:docPart>
    <w:docPart>
      <w:docPartPr>
        <w:name w:val="2622BBEE17DE43378E05F66AD15DBA44"/>
        <w:category>
          <w:name w:val="Allmänt"/>
          <w:gallery w:val="placeholder"/>
        </w:category>
        <w:types>
          <w:type w:val="bbPlcHdr"/>
        </w:types>
        <w:behaviors>
          <w:behavior w:val="content"/>
        </w:behaviors>
        <w:guid w:val="{A652AE11-B504-4448-9B3B-03287962F6B9}"/>
      </w:docPartPr>
      <w:docPartBody>
        <w:p w:rsidR="00F84563" w:rsidRDefault="00E87AAC" w:rsidP="00E87AAC">
          <w:pPr>
            <w:pStyle w:val="2622BBEE17DE43378E05F66AD15DBA44"/>
          </w:pPr>
          <w:r w:rsidRPr="005361D4">
            <w:rPr>
              <w:rStyle w:val="Platshllartext"/>
            </w:rPr>
            <w:t>Klicka eller tryck här för att ange text.</w:t>
          </w:r>
        </w:p>
      </w:docPartBody>
    </w:docPart>
    <w:docPart>
      <w:docPartPr>
        <w:name w:val="6F0A0348FC6B4DD89508A587BFACC72F"/>
        <w:category>
          <w:name w:val="Allmänt"/>
          <w:gallery w:val="placeholder"/>
        </w:category>
        <w:types>
          <w:type w:val="bbPlcHdr"/>
        </w:types>
        <w:behaviors>
          <w:behavior w:val="content"/>
        </w:behaviors>
        <w:guid w:val="{7FEE909B-7519-4B42-A11F-40D8B5B5A0C0}"/>
      </w:docPartPr>
      <w:docPartBody>
        <w:p w:rsidR="00F84563" w:rsidRDefault="00E87AAC" w:rsidP="00E87AAC">
          <w:pPr>
            <w:pStyle w:val="6F0A0348FC6B4DD89508A587BFACC72F"/>
          </w:pPr>
          <w:r w:rsidRPr="005361D4">
            <w:rPr>
              <w:rStyle w:val="Platshllartext"/>
            </w:rPr>
            <w:t>Klicka eller tryck här för att ange text.</w:t>
          </w:r>
        </w:p>
      </w:docPartBody>
    </w:docPart>
    <w:docPart>
      <w:docPartPr>
        <w:name w:val="AF5E027AA8084CDC98B9D09620CD827A"/>
        <w:category>
          <w:name w:val="Allmänt"/>
          <w:gallery w:val="placeholder"/>
        </w:category>
        <w:types>
          <w:type w:val="bbPlcHdr"/>
        </w:types>
        <w:behaviors>
          <w:behavior w:val="content"/>
        </w:behaviors>
        <w:guid w:val="{D05CBFBD-0B25-49AC-862D-155C02354092}"/>
      </w:docPartPr>
      <w:docPartBody>
        <w:p w:rsidR="00F84563" w:rsidRDefault="00E87AAC" w:rsidP="00E87AAC">
          <w:pPr>
            <w:pStyle w:val="AF5E027AA8084CDC98B9D09620CD827A"/>
          </w:pPr>
          <w:r w:rsidRPr="005361D4">
            <w:rPr>
              <w:rStyle w:val="Platshllartext"/>
            </w:rPr>
            <w:t>Klicka eller tryck här för att ange text.</w:t>
          </w:r>
        </w:p>
      </w:docPartBody>
    </w:docPart>
    <w:docPart>
      <w:docPartPr>
        <w:name w:val="7F7596B7ED724DACAB4E8DB536CF7F66"/>
        <w:category>
          <w:name w:val="Allmänt"/>
          <w:gallery w:val="placeholder"/>
        </w:category>
        <w:types>
          <w:type w:val="bbPlcHdr"/>
        </w:types>
        <w:behaviors>
          <w:behavior w:val="content"/>
        </w:behaviors>
        <w:guid w:val="{CAD71182-EB30-4217-8285-C70859AB554E}"/>
      </w:docPartPr>
      <w:docPartBody>
        <w:p w:rsidR="00F84563" w:rsidRDefault="00E87AAC" w:rsidP="00E87AAC">
          <w:pPr>
            <w:pStyle w:val="7F7596B7ED724DACAB4E8DB536CF7F66"/>
          </w:pPr>
          <w:r w:rsidRPr="005361D4">
            <w:rPr>
              <w:rStyle w:val="Platshllartext"/>
            </w:rPr>
            <w:t>Klicka eller tryck här för att ange text.</w:t>
          </w:r>
        </w:p>
      </w:docPartBody>
    </w:docPart>
    <w:docPart>
      <w:docPartPr>
        <w:name w:val="F84CD6BCF5B44AEDA6487F8A02EE72F1"/>
        <w:category>
          <w:name w:val="Allmänt"/>
          <w:gallery w:val="placeholder"/>
        </w:category>
        <w:types>
          <w:type w:val="bbPlcHdr"/>
        </w:types>
        <w:behaviors>
          <w:behavior w:val="content"/>
        </w:behaviors>
        <w:guid w:val="{256DD56B-C6ED-4BFE-9387-F4EECB67E999}"/>
      </w:docPartPr>
      <w:docPartBody>
        <w:p w:rsidR="00F84563" w:rsidRDefault="00E87AAC" w:rsidP="00E87AAC">
          <w:pPr>
            <w:pStyle w:val="F84CD6BCF5B44AEDA6487F8A02EE72F1"/>
          </w:pPr>
          <w:r w:rsidRPr="005361D4">
            <w:rPr>
              <w:rStyle w:val="Platshllartext"/>
            </w:rPr>
            <w:t>Klicka eller tryck här för att ange text.</w:t>
          </w:r>
        </w:p>
      </w:docPartBody>
    </w:docPart>
    <w:docPart>
      <w:docPartPr>
        <w:name w:val="62968D1A53164C648E180A550106AF1A"/>
        <w:category>
          <w:name w:val="Allmänt"/>
          <w:gallery w:val="placeholder"/>
        </w:category>
        <w:types>
          <w:type w:val="bbPlcHdr"/>
        </w:types>
        <w:behaviors>
          <w:behavior w:val="content"/>
        </w:behaviors>
        <w:guid w:val="{B7CD61A9-58AF-4F52-A619-37B3F4000E1E}"/>
      </w:docPartPr>
      <w:docPartBody>
        <w:p w:rsidR="00F84563" w:rsidRDefault="00E87AAC" w:rsidP="00E87AAC">
          <w:pPr>
            <w:pStyle w:val="62968D1A53164C648E180A550106AF1A"/>
          </w:pPr>
          <w:r w:rsidRPr="005361D4">
            <w:rPr>
              <w:rStyle w:val="Platshllartext"/>
            </w:rPr>
            <w:t>Klicka eller tryck här för att ange text.</w:t>
          </w:r>
        </w:p>
      </w:docPartBody>
    </w:docPart>
    <w:docPart>
      <w:docPartPr>
        <w:name w:val="E81E979C26514896BF1E2ABF9240C2FA"/>
        <w:category>
          <w:name w:val="Allmänt"/>
          <w:gallery w:val="placeholder"/>
        </w:category>
        <w:types>
          <w:type w:val="bbPlcHdr"/>
        </w:types>
        <w:behaviors>
          <w:behavior w:val="content"/>
        </w:behaviors>
        <w:guid w:val="{38797D90-060A-44D5-B8A7-A3605F9CECC7}"/>
      </w:docPartPr>
      <w:docPartBody>
        <w:p w:rsidR="00F84563" w:rsidRDefault="00E87AAC" w:rsidP="00E87AAC">
          <w:pPr>
            <w:pStyle w:val="E81E979C26514896BF1E2ABF9240C2FA"/>
          </w:pPr>
          <w:r w:rsidRPr="005361D4">
            <w:rPr>
              <w:rStyle w:val="Platshllartext"/>
            </w:rPr>
            <w:t>Klicka eller tryck här för att ange text.</w:t>
          </w:r>
        </w:p>
      </w:docPartBody>
    </w:docPart>
    <w:docPart>
      <w:docPartPr>
        <w:name w:val="D4EE022CEB444E2D8986C78860C5C651"/>
        <w:category>
          <w:name w:val="Allmänt"/>
          <w:gallery w:val="placeholder"/>
        </w:category>
        <w:types>
          <w:type w:val="bbPlcHdr"/>
        </w:types>
        <w:behaviors>
          <w:behavior w:val="content"/>
        </w:behaviors>
        <w:guid w:val="{8B0F7529-1867-458F-B0EF-F14A84379147}"/>
      </w:docPartPr>
      <w:docPartBody>
        <w:p w:rsidR="00F84563" w:rsidRDefault="00E87AAC" w:rsidP="00E87AAC">
          <w:pPr>
            <w:pStyle w:val="D4EE022CEB444E2D8986C78860C5C651"/>
          </w:pPr>
          <w:r w:rsidRPr="005361D4">
            <w:rPr>
              <w:rStyle w:val="Platshllartext"/>
            </w:rPr>
            <w:t>Klicka eller tryck här för att ange text.</w:t>
          </w:r>
        </w:p>
      </w:docPartBody>
    </w:docPart>
    <w:docPart>
      <w:docPartPr>
        <w:name w:val="543C86CEC4EE4456A9EB024EA572DC0E"/>
        <w:category>
          <w:name w:val="Allmänt"/>
          <w:gallery w:val="placeholder"/>
        </w:category>
        <w:types>
          <w:type w:val="bbPlcHdr"/>
        </w:types>
        <w:behaviors>
          <w:behavior w:val="content"/>
        </w:behaviors>
        <w:guid w:val="{0E58F833-146E-4955-B28E-B5523CBF3252}"/>
      </w:docPartPr>
      <w:docPartBody>
        <w:p w:rsidR="00F84563" w:rsidRDefault="00E87AAC" w:rsidP="00E87AAC">
          <w:pPr>
            <w:pStyle w:val="543C86CEC4EE4456A9EB024EA572DC0E"/>
          </w:pPr>
          <w:r w:rsidRPr="005361D4">
            <w:rPr>
              <w:rStyle w:val="Platshllartext"/>
            </w:rPr>
            <w:t>Klicka eller tryck här för att ange text.</w:t>
          </w:r>
        </w:p>
      </w:docPartBody>
    </w:docPart>
    <w:docPart>
      <w:docPartPr>
        <w:name w:val="26BD62F65004434692C4748464438185"/>
        <w:category>
          <w:name w:val="Allmänt"/>
          <w:gallery w:val="placeholder"/>
        </w:category>
        <w:types>
          <w:type w:val="bbPlcHdr"/>
        </w:types>
        <w:behaviors>
          <w:behavior w:val="content"/>
        </w:behaviors>
        <w:guid w:val="{0DC7CC60-671B-4169-A5EE-3C51E003F2D8}"/>
      </w:docPartPr>
      <w:docPartBody>
        <w:p w:rsidR="00F84563" w:rsidRDefault="00E87AAC" w:rsidP="00E87AAC">
          <w:pPr>
            <w:pStyle w:val="26BD62F65004434692C4748464438185"/>
          </w:pPr>
          <w:r w:rsidRPr="005361D4">
            <w:rPr>
              <w:rStyle w:val="Platshllartext"/>
            </w:rPr>
            <w:t>Klicka eller tryck här för att ange text.</w:t>
          </w:r>
        </w:p>
      </w:docPartBody>
    </w:docPart>
    <w:docPart>
      <w:docPartPr>
        <w:name w:val="E25306E76C784CCBA2B6748B5F0D1E8D"/>
        <w:category>
          <w:name w:val="Allmänt"/>
          <w:gallery w:val="placeholder"/>
        </w:category>
        <w:types>
          <w:type w:val="bbPlcHdr"/>
        </w:types>
        <w:behaviors>
          <w:behavior w:val="content"/>
        </w:behaviors>
        <w:guid w:val="{AE61BFB2-5D76-4EA4-969C-E6EB2B563C52}"/>
      </w:docPartPr>
      <w:docPartBody>
        <w:p w:rsidR="00F84563" w:rsidRDefault="00E87AAC" w:rsidP="00E87AAC">
          <w:pPr>
            <w:pStyle w:val="E25306E76C784CCBA2B6748B5F0D1E8D"/>
          </w:pPr>
          <w:r w:rsidRPr="005361D4">
            <w:rPr>
              <w:rStyle w:val="Platshllartext"/>
            </w:rPr>
            <w:t>Klicka eller tryck här för att ange text.</w:t>
          </w:r>
        </w:p>
      </w:docPartBody>
    </w:docPart>
    <w:docPart>
      <w:docPartPr>
        <w:name w:val="A28959058F484DFFA705719791094D10"/>
        <w:category>
          <w:name w:val="Allmänt"/>
          <w:gallery w:val="placeholder"/>
        </w:category>
        <w:types>
          <w:type w:val="bbPlcHdr"/>
        </w:types>
        <w:behaviors>
          <w:behavior w:val="content"/>
        </w:behaviors>
        <w:guid w:val="{33FDCFCE-A6B5-416C-BBCF-99396413867C}"/>
      </w:docPartPr>
      <w:docPartBody>
        <w:p w:rsidR="00F84563" w:rsidRDefault="00E87AAC" w:rsidP="00E87AAC">
          <w:pPr>
            <w:pStyle w:val="A28959058F484DFFA705719791094D10"/>
          </w:pPr>
          <w:r w:rsidRPr="005361D4">
            <w:rPr>
              <w:rStyle w:val="Platshllartext"/>
            </w:rPr>
            <w:t>Klicka eller tryck här för att ange text.</w:t>
          </w:r>
        </w:p>
      </w:docPartBody>
    </w:docPart>
    <w:docPart>
      <w:docPartPr>
        <w:name w:val="CE514750ED734C2BA888988B94C746CA"/>
        <w:category>
          <w:name w:val="Allmänt"/>
          <w:gallery w:val="placeholder"/>
        </w:category>
        <w:types>
          <w:type w:val="bbPlcHdr"/>
        </w:types>
        <w:behaviors>
          <w:behavior w:val="content"/>
        </w:behaviors>
        <w:guid w:val="{164A4309-9C0A-4C67-A817-97BBD0461BA4}"/>
      </w:docPartPr>
      <w:docPartBody>
        <w:p w:rsidR="00F84563" w:rsidRDefault="00E87AAC" w:rsidP="00E87AAC">
          <w:pPr>
            <w:pStyle w:val="CE514750ED734C2BA888988B94C746CA"/>
          </w:pPr>
          <w:r w:rsidRPr="005361D4">
            <w:rPr>
              <w:rStyle w:val="Platshllartext"/>
            </w:rPr>
            <w:t>Klicka eller tryck här för att ange text.</w:t>
          </w:r>
        </w:p>
      </w:docPartBody>
    </w:docPart>
    <w:docPart>
      <w:docPartPr>
        <w:name w:val="BE331C0D3DE04010B9643A31B5EC694D"/>
        <w:category>
          <w:name w:val="Allmänt"/>
          <w:gallery w:val="placeholder"/>
        </w:category>
        <w:types>
          <w:type w:val="bbPlcHdr"/>
        </w:types>
        <w:behaviors>
          <w:behavior w:val="content"/>
        </w:behaviors>
        <w:guid w:val="{E23EAA2E-A044-46D4-BC30-D6318470BD0A}"/>
      </w:docPartPr>
      <w:docPartBody>
        <w:p w:rsidR="00F84563" w:rsidRDefault="00E87AAC" w:rsidP="00E87AAC">
          <w:pPr>
            <w:pStyle w:val="BE331C0D3DE04010B9643A31B5EC694D"/>
          </w:pPr>
          <w:r w:rsidRPr="005361D4">
            <w:rPr>
              <w:rStyle w:val="Platshllartext"/>
            </w:rPr>
            <w:t>Klicka eller tryck här för att ange text.</w:t>
          </w:r>
        </w:p>
      </w:docPartBody>
    </w:docPart>
    <w:docPart>
      <w:docPartPr>
        <w:name w:val="6EB2042BA29C49ADB3BD5855699BA194"/>
        <w:category>
          <w:name w:val="Allmänt"/>
          <w:gallery w:val="placeholder"/>
        </w:category>
        <w:types>
          <w:type w:val="bbPlcHdr"/>
        </w:types>
        <w:behaviors>
          <w:behavior w:val="content"/>
        </w:behaviors>
        <w:guid w:val="{8D8CA2E7-862F-4EBD-A862-2F18E5711A22}"/>
      </w:docPartPr>
      <w:docPartBody>
        <w:p w:rsidR="00F84563" w:rsidRDefault="00E87AAC" w:rsidP="00E87AAC">
          <w:pPr>
            <w:pStyle w:val="6EB2042BA29C49ADB3BD5855699BA194"/>
          </w:pPr>
          <w:r w:rsidRPr="005361D4">
            <w:rPr>
              <w:rStyle w:val="Platshllartext"/>
            </w:rPr>
            <w:t>Klicka eller tryck här för att ange text.</w:t>
          </w:r>
        </w:p>
      </w:docPartBody>
    </w:docPart>
    <w:docPart>
      <w:docPartPr>
        <w:name w:val="AD945EF690474D0287F2497A6191CEF4"/>
        <w:category>
          <w:name w:val="Allmänt"/>
          <w:gallery w:val="placeholder"/>
        </w:category>
        <w:types>
          <w:type w:val="bbPlcHdr"/>
        </w:types>
        <w:behaviors>
          <w:behavior w:val="content"/>
        </w:behaviors>
        <w:guid w:val="{54790AD6-EE7D-4002-9EE3-EDC9CFF08988}"/>
      </w:docPartPr>
      <w:docPartBody>
        <w:p w:rsidR="00F84563" w:rsidRDefault="00E87AAC" w:rsidP="00E87AAC">
          <w:pPr>
            <w:pStyle w:val="AD945EF690474D0287F2497A6191CEF4"/>
          </w:pPr>
          <w:r w:rsidRPr="005361D4">
            <w:rPr>
              <w:rStyle w:val="Platshllartext"/>
            </w:rPr>
            <w:t>Klicka eller tryck här för att ange text.</w:t>
          </w:r>
        </w:p>
      </w:docPartBody>
    </w:docPart>
    <w:docPart>
      <w:docPartPr>
        <w:name w:val="E628EE72A8B243E2A24BA48FEA4E44E7"/>
        <w:category>
          <w:name w:val="Allmänt"/>
          <w:gallery w:val="placeholder"/>
        </w:category>
        <w:types>
          <w:type w:val="bbPlcHdr"/>
        </w:types>
        <w:behaviors>
          <w:behavior w:val="content"/>
        </w:behaviors>
        <w:guid w:val="{215E92E3-29DD-4DE2-A9C4-C39CCC86B81C}"/>
      </w:docPartPr>
      <w:docPartBody>
        <w:p w:rsidR="00F84563" w:rsidRDefault="00E87AAC" w:rsidP="00E87AAC">
          <w:pPr>
            <w:pStyle w:val="E628EE72A8B243E2A24BA48FEA4E44E7"/>
          </w:pPr>
          <w:r w:rsidRPr="005361D4">
            <w:rPr>
              <w:rStyle w:val="Platshllartext"/>
            </w:rPr>
            <w:t>Klicka eller tryck här för att ange text.</w:t>
          </w:r>
        </w:p>
      </w:docPartBody>
    </w:docPart>
    <w:docPart>
      <w:docPartPr>
        <w:name w:val="E17AD8AD5DF547A994A8B27ED46838F3"/>
        <w:category>
          <w:name w:val="Allmänt"/>
          <w:gallery w:val="placeholder"/>
        </w:category>
        <w:types>
          <w:type w:val="bbPlcHdr"/>
        </w:types>
        <w:behaviors>
          <w:behavior w:val="content"/>
        </w:behaviors>
        <w:guid w:val="{7321031D-7793-4201-A00F-82E797168AA6}"/>
      </w:docPartPr>
      <w:docPartBody>
        <w:p w:rsidR="00F84563" w:rsidRDefault="00E87AAC" w:rsidP="00E87AAC">
          <w:pPr>
            <w:pStyle w:val="E17AD8AD5DF547A994A8B27ED46838F3"/>
          </w:pPr>
          <w:r w:rsidRPr="005361D4">
            <w:rPr>
              <w:rStyle w:val="Platshllartext"/>
            </w:rPr>
            <w:t>Klicka eller tryck här för att ange text.</w:t>
          </w:r>
        </w:p>
      </w:docPartBody>
    </w:docPart>
    <w:docPart>
      <w:docPartPr>
        <w:name w:val="09FE8BD3321F43989F62A42C4EAAF32A"/>
        <w:category>
          <w:name w:val="Allmänt"/>
          <w:gallery w:val="placeholder"/>
        </w:category>
        <w:types>
          <w:type w:val="bbPlcHdr"/>
        </w:types>
        <w:behaviors>
          <w:behavior w:val="content"/>
        </w:behaviors>
        <w:guid w:val="{20FA4C76-1A85-4CBB-A267-737DED12E09F}"/>
      </w:docPartPr>
      <w:docPartBody>
        <w:p w:rsidR="00F84563" w:rsidRDefault="00E87AAC" w:rsidP="00E87AAC">
          <w:pPr>
            <w:pStyle w:val="09FE8BD3321F43989F62A42C4EAAF32A"/>
          </w:pPr>
          <w:r w:rsidRPr="005361D4">
            <w:rPr>
              <w:rStyle w:val="Platshllartext"/>
            </w:rPr>
            <w:t>Klicka eller tryck här för att ange text.</w:t>
          </w:r>
        </w:p>
      </w:docPartBody>
    </w:docPart>
    <w:docPart>
      <w:docPartPr>
        <w:name w:val="DAED055AEF154E5EAF55B19EF995825B"/>
        <w:category>
          <w:name w:val="Allmänt"/>
          <w:gallery w:val="placeholder"/>
        </w:category>
        <w:types>
          <w:type w:val="bbPlcHdr"/>
        </w:types>
        <w:behaviors>
          <w:behavior w:val="content"/>
        </w:behaviors>
        <w:guid w:val="{943AEE73-8527-444C-8F33-A64C07304350}"/>
      </w:docPartPr>
      <w:docPartBody>
        <w:p w:rsidR="00F84563" w:rsidRDefault="00E87AAC" w:rsidP="00E87AAC">
          <w:pPr>
            <w:pStyle w:val="DAED055AEF154E5EAF55B19EF995825B"/>
          </w:pPr>
          <w:r w:rsidRPr="005361D4">
            <w:rPr>
              <w:rStyle w:val="Platshllartext"/>
            </w:rPr>
            <w:t>Klicka eller tryck här för att ange text.</w:t>
          </w:r>
        </w:p>
      </w:docPartBody>
    </w:docPart>
    <w:docPart>
      <w:docPartPr>
        <w:name w:val="6678DA3E948E4C21ADE2241FB6130E50"/>
        <w:category>
          <w:name w:val="Allmänt"/>
          <w:gallery w:val="placeholder"/>
        </w:category>
        <w:types>
          <w:type w:val="bbPlcHdr"/>
        </w:types>
        <w:behaviors>
          <w:behavior w:val="content"/>
        </w:behaviors>
        <w:guid w:val="{D53BB754-7AD0-4CDF-AE03-B8D3C75DEA9D}"/>
      </w:docPartPr>
      <w:docPartBody>
        <w:p w:rsidR="00F84563" w:rsidRDefault="00E87AAC" w:rsidP="00E87AAC">
          <w:pPr>
            <w:pStyle w:val="6678DA3E948E4C21ADE2241FB6130E50"/>
          </w:pPr>
          <w:r w:rsidRPr="005361D4">
            <w:rPr>
              <w:rStyle w:val="Platshllartext"/>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545"/>
    <w:rsid w:val="00233D5C"/>
    <w:rsid w:val="004A4077"/>
    <w:rsid w:val="005E7545"/>
    <w:rsid w:val="00764E35"/>
    <w:rsid w:val="008A5489"/>
    <w:rsid w:val="00A57787"/>
    <w:rsid w:val="00E87AAC"/>
    <w:rsid w:val="00EF38FD"/>
    <w:rsid w:val="00F8456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E87AAC"/>
    <w:rPr>
      <w:color w:val="666666"/>
    </w:rPr>
  </w:style>
  <w:style w:type="paragraph" w:customStyle="1" w:styleId="36DE869470E240CF9EA621BAF3A34C22">
    <w:name w:val="36DE869470E240CF9EA621BAF3A34C22"/>
    <w:rsid w:val="005E7545"/>
  </w:style>
  <w:style w:type="paragraph" w:customStyle="1" w:styleId="EA67CCFB1E444EA1B97E192AA7391D61">
    <w:name w:val="EA67CCFB1E444EA1B97E192AA7391D61"/>
    <w:rsid w:val="005E7545"/>
  </w:style>
  <w:style w:type="paragraph" w:customStyle="1" w:styleId="B11DC59F7D5F40789526CA7CA434E260">
    <w:name w:val="B11DC59F7D5F40789526CA7CA434E260"/>
    <w:rsid w:val="005E7545"/>
  </w:style>
  <w:style w:type="paragraph" w:customStyle="1" w:styleId="94517993E54F447CA3002185AED3D3D5">
    <w:name w:val="94517993E54F447CA3002185AED3D3D5"/>
    <w:rsid w:val="005E7545"/>
  </w:style>
  <w:style w:type="paragraph" w:customStyle="1" w:styleId="E8706E05EDD441BB8FA8385174249CC8">
    <w:name w:val="E8706E05EDD441BB8FA8385174249CC8"/>
    <w:rsid w:val="005E7545"/>
  </w:style>
  <w:style w:type="paragraph" w:customStyle="1" w:styleId="235F2FCC46074195848A60CB034B2195">
    <w:name w:val="235F2FCC46074195848A60CB034B2195"/>
    <w:rsid w:val="005E7545"/>
  </w:style>
  <w:style w:type="paragraph" w:customStyle="1" w:styleId="B233594E65064D96BBBED33B7A3F6A09">
    <w:name w:val="B233594E65064D96BBBED33B7A3F6A09"/>
    <w:rsid w:val="005E7545"/>
  </w:style>
  <w:style w:type="paragraph" w:customStyle="1" w:styleId="0F0D4DBC5AC2457F8125A7B2D96F669D">
    <w:name w:val="0F0D4DBC5AC2457F8125A7B2D96F669D"/>
    <w:rsid w:val="005E7545"/>
  </w:style>
  <w:style w:type="paragraph" w:customStyle="1" w:styleId="36769F01236A41FEBB8FBDCC45CEBFC8">
    <w:name w:val="36769F01236A41FEBB8FBDCC45CEBFC8"/>
    <w:rsid w:val="005E7545"/>
  </w:style>
  <w:style w:type="paragraph" w:customStyle="1" w:styleId="36ACA4BCFC584AE694EC0D60E6986A9B">
    <w:name w:val="36ACA4BCFC584AE694EC0D60E6986A9B"/>
    <w:rsid w:val="005E7545"/>
  </w:style>
  <w:style w:type="paragraph" w:customStyle="1" w:styleId="6DED56C08CD041ECB266FFEF6460F689">
    <w:name w:val="6DED56C08CD041ECB266FFEF6460F689"/>
    <w:rsid w:val="005E7545"/>
  </w:style>
  <w:style w:type="paragraph" w:customStyle="1" w:styleId="83B6BDCA570844A5BCD62C408DA78A05">
    <w:name w:val="83B6BDCA570844A5BCD62C408DA78A05"/>
    <w:rsid w:val="005E7545"/>
  </w:style>
  <w:style w:type="paragraph" w:customStyle="1" w:styleId="AC4414A5A9F545EB8C9EA50EE0A6C9A3">
    <w:name w:val="AC4414A5A9F545EB8C9EA50EE0A6C9A3"/>
    <w:rsid w:val="005E7545"/>
  </w:style>
  <w:style w:type="paragraph" w:customStyle="1" w:styleId="7D070774B0174AF7BD84968F4C72A6FC">
    <w:name w:val="7D070774B0174AF7BD84968F4C72A6FC"/>
    <w:rsid w:val="005E7545"/>
  </w:style>
  <w:style w:type="paragraph" w:customStyle="1" w:styleId="F482A5B72F3E4AFB941245F0C99AC630">
    <w:name w:val="F482A5B72F3E4AFB941245F0C99AC630"/>
    <w:rsid w:val="005E7545"/>
  </w:style>
  <w:style w:type="paragraph" w:customStyle="1" w:styleId="45F218C0B6AC4179805DD8CD071E3E8C">
    <w:name w:val="45F218C0B6AC4179805DD8CD071E3E8C"/>
    <w:rsid w:val="00E87AAC"/>
  </w:style>
  <w:style w:type="paragraph" w:customStyle="1" w:styleId="ADA1CF2B8CDF4DFE99F9E413BB5788F1">
    <w:name w:val="ADA1CF2B8CDF4DFE99F9E413BB5788F1"/>
    <w:rsid w:val="00E87AAC"/>
  </w:style>
  <w:style w:type="paragraph" w:customStyle="1" w:styleId="297B1242473E4734A75DAE4CC5D3761A">
    <w:name w:val="297B1242473E4734A75DAE4CC5D3761A"/>
    <w:rsid w:val="00E87AAC"/>
  </w:style>
  <w:style w:type="paragraph" w:customStyle="1" w:styleId="6A4ACAE2A4184D5CAAE1288FAF57ED8B">
    <w:name w:val="6A4ACAE2A4184D5CAAE1288FAF57ED8B"/>
    <w:rsid w:val="00E87AAC"/>
  </w:style>
  <w:style w:type="paragraph" w:customStyle="1" w:styleId="340C29A751394DBC908486A87357D587">
    <w:name w:val="340C29A751394DBC908486A87357D587"/>
    <w:rsid w:val="00E87AAC"/>
  </w:style>
  <w:style w:type="paragraph" w:customStyle="1" w:styleId="C2D941F57B47480EA03BBBF71CC0B59F">
    <w:name w:val="C2D941F57B47480EA03BBBF71CC0B59F"/>
    <w:rsid w:val="00E87AAC"/>
  </w:style>
  <w:style w:type="paragraph" w:customStyle="1" w:styleId="9B182FBC4E664BACB305E961C06F134D">
    <w:name w:val="9B182FBC4E664BACB305E961C06F134D"/>
    <w:rsid w:val="00E87AAC"/>
  </w:style>
  <w:style w:type="paragraph" w:customStyle="1" w:styleId="AB8290DB05444F2C9870A8DEC6F96E7D">
    <w:name w:val="AB8290DB05444F2C9870A8DEC6F96E7D"/>
    <w:rsid w:val="00E87AAC"/>
  </w:style>
  <w:style w:type="paragraph" w:customStyle="1" w:styleId="36AC6EFB2E484BF68D23054B5A814153">
    <w:name w:val="36AC6EFB2E484BF68D23054B5A814153"/>
    <w:rsid w:val="00E87AAC"/>
  </w:style>
  <w:style w:type="paragraph" w:customStyle="1" w:styleId="F2F3850B32B94F84A049D9B65B86D241">
    <w:name w:val="F2F3850B32B94F84A049D9B65B86D241"/>
    <w:rsid w:val="00E87AAC"/>
  </w:style>
  <w:style w:type="paragraph" w:customStyle="1" w:styleId="7B6D158FBAA74A149C5A71B0D4EBD67E">
    <w:name w:val="7B6D158FBAA74A149C5A71B0D4EBD67E"/>
    <w:rsid w:val="00E87AAC"/>
  </w:style>
  <w:style w:type="paragraph" w:customStyle="1" w:styleId="579FFF80881F4FA983CD10919D13777D">
    <w:name w:val="579FFF80881F4FA983CD10919D13777D"/>
    <w:rsid w:val="00E87AAC"/>
  </w:style>
  <w:style w:type="paragraph" w:customStyle="1" w:styleId="7696D6AC766E49A790C7481972959D12">
    <w:name w:val="7696D6AC766E49A790C7481972959D12"/>
    <w:rsid w:val="00E87AAC"/>
  </w:style>
  <w:style w:type="paragraph" w:customStyle="1" w:styleId="D9403FC610154822B22F78C1820D03D2">
    <w:name w:val="D9403FC610154822B22F78C1820D03D2"/>
    <w:rsid w:val="00E87AAC"/>
  </w:style>
  <w:style w:type="paragraph" w:customStyle="1" w:styleId="19976095477144649E679DB324C34FDA">
    <w:name w:val="19976095477144649E679DB324C34FDA"/>
    <w:rsid w:val="00E87AAC"/>
  </w:style>
  <w:style w:type="paragraph" w:customStyle="1" w:styleId="EF8923D32321434895F91269E7180B16">
    <w:name w:val="EF8923D32321434895F91269E7180B16"/>
    <w:rsid w:val="00E87AAC"/>
  </w:style>
  <w:style w:type="paragraph" w:customStyle="1" w:styleId="CF8901C8C7624F5F943BFDF903671908">
    <w:name w:val="CF8901C8C7624F5F943BFDF903671908"/>
    <w:rsid w:val="00E87AAC"/>
  </w:style>
  <w:style w:type="paragraph" w:customStyle="1" w:styleId="2182937A153B4729A980AC5719087758">
    <w:name w:val="2182937A153B4729A980AC5719087758"/>
    <w:rsid w:val="00E87AAC"/>
  </w:style>
  <w:style w:type="paragraph" w:customStyle="1" w:styleId="4D410F2843B24F829DD8BA797FA17473">
    <w:name w:val="4D410F2843B24F829DD8BA797FA17473"/>
    <w:rsid w:val="00E87AAC"/>
  </w:style>
  <w:style w:type="paragraph" w:customStyle="1" w:styleId="F20EDAC980CD404BA2C91EEC5D7F5B70">
    <w:name w:val="F20EDAC980CD404BA2C91EEC5D7F5B70"/>
    <w:rsid w:val="00E87AAC"/>
  </w:style>
  <w:style w:type="paragraph" w:customStyle="1" w:styleId="A18BD056696741CDA8221504146B9EDC">
    <w:name w:val="A18BD056696741CDA8221504146B9EDC"/>
    <w:rsid w:val="00E87AAC"/>
  </w:style>
  <w:style w:type="paragraph" w:customStyle="1" w:styleId="CE0C6D797482429591EE1E66D5270542">
    <w:name w:val="CE0C6D797482429591EE1E66D5270542"/>
    <w:rsid w:val="00E87AAC"/>
  </w:style>
  <w:style w:type="paragraph" w:customStyle="1" w:styleId="3A3D8DB0324D45E7A68C5C38D11B3A48">
    <w:name w:val="3A3D8DB0324D45E7A68C5C38D11B3A48"/>
    <w:rsid w:val="00E87AAC"/>
  </w:style>
  <w:style w:type="paragraph" w:customStyle="1" w:styleId="90BAA5620BF14D71B30CA8057FC352B0">
    <w:name w:val="90BAA5620BF14D71B30CA8057FC352B0"/>
    <w:rsid w:val="00E87AAC"/>
  </w:style>
  <w:style w:type="paragraph" w:customStyle="1" w:styleId="47EC818F188C44B892A42A706DCA3853">
    <w:name w:val="47EC818F188C44B892A42A706DCA3853"/>
    <w:rsid w:val="00E87AAC"/>
  </w:style>
  <w:style w:type="paragraph" w:customStyle="1" w:styleId="AD32FD5984F94D9292B4A7C5B391CCB1">
    <w:name w:val="AD32FD5984F94D9292B4A7C5B391CCB1"/>
    <w:rsid w:val="00E87AAC"/>
  </w:style>
  <w:style w:type="paragraph" w:customStyle="1" w:styleId="FCDC4CE6F08F42F5B2934B3ABB386DDC">
    <w:name w:val="FCDC4CE6F08F42F5B2934B3ABB386DDC"/>
    <w:rsid w:val="00E87AAC"/>
  </w:style>
  <w:style w:type="paragraph" w:customStyle="1" w:styleId="D10CBDE3425B42F68E2D608F998F2F89">
    <w:name w:val="D10CBDE3425B42F68E2D608F998F2F89"/>
    <w:rsid w:val="00E87AAC"/>
  </w:style>
  <w:style w:type="paragraph" w:customStyle="1" w:styleId="9C57050909914A8E98852ED66ACB6824">
    <w:name w:val="9C57050909914A8E98852ED66ACB6824"/>
    <w:rsid w:val="00E87AAC"/>
  </w:style>
  <w:style w:type="paragraph" w:customStyle="1" w:styleId="94ED414F82084D7886B0B41934FE7637">
    <w:name w:val="94ED414F82084D7886B0B41934FE7637"/>
    <w:rsid w:val="00E87AAC"/>
  </w:style>
  <w:style w:type="paragraph" w:customStyle="1" w:styleId="8F6F84F7900F4C8E838082B82AFDE6C4">
    <w:name w:val="8F6F84F7900F4C8E838082B82AFDE6C4"/>
    <w:rsid w:val="00E87AAC"/>
  </w:style>
  <w:style w:type="paragraph" w:customStyle="1" w:styleId="66965394004846ABB0BB418F43C729B5">
    <w:name w:val="66965394004846ABB0BB418F43C729B5"/>
    <w:rsid w:val="00E87AAC"/>
  </w:style>
  <w:style w:type="paragraph" w:customStyle="1" w:styleId="5BB0C025DCCE48A4B5694EDA1EF5D6CA">
    <w:name w:val="5BB0C025DCCE48A4B5694EDA1EF5D6CA"/>
    <w:rsid w:val="00E87AAC"/>
  </w:style>
  <w:style w:type="paragraph" w:customStyle="1" w:styleId="2975B1F6FBC2444DACBAE3BAA2106871">
    <w:name w:val="2975B1F6FBC2444DACBAE3BAA2106871"/>
    <w:rsid w:val="00E87AAC"/>
  </w:style>
  <w:style w:type="paragraph" w:customStyle="1" w:styleId="93504BD00E5E45CDB55BD3EFFCAE5575">
    <w:name w:val="93504BD00E5E45CDB55BD3EFFCAE5575"/>
    <w:rsid w:val="00E87AAC"/>
  </w:style>
  <w:style w:type="paragraph" w:customStyle="1" w:styleId="08B711E8EA0445F4AAA9EDAB99103B56">
    <w:name w:val="08B711E8EA0445F4AAA9EDAB99103B56"/>
    <w:rsid w:val="00E87AAC"/>
  </w:style>
  <w:style w:type="paragraph" w:customStyle="1" w:styleId="90BAB57D86A4471F890C072643E3D9CC">
    <w:name w:val="90BAB57D86A4471F890C072643E3D9CC"/>
    <w:rsid w:val="00E87AAC"/>
  </w:style>
  <w:style w:type="paragraph" w:customStyle="1" w:styleId="A63B095122F64768BC85E723DB63E5C4">
    <w:name w:val="A63B095122F64768BC85E723DB63E5C4"/>
    <w:rsid w:val="00E87AAC"/>
  </w:style>
  <w:style w:type="paragraph" w:customStyle="1" w:styleId="2622BBEE17DE43378E05F66AD15DBA44">
    <w:name w:val="2622BBEE17DE43378E05F66AD15DBA44"/>
    <w:rsid w:val="00E87AAC"/>
  </w:style>
  <w:style w:type="paragraph" w:customStyle="1" w:styleId="6F0A0348FC6B4DD89508A587BFACC72F">
    <w:name w:val="6F0A0348FC6B4DD89508A587BFACC72F"/>
    <w:rsid w:val="00E87AAC"/>
  </w:style>
  <w:style w:type="paragraph" w:customStyle="1" w:styleId="AF5E027AA8084CDC98B9D09620CD827A">
    <w:name w:val="AF5E027AA8084CDC98B9D09620CD827A"/>
    <w:rsid w:val="00E87AAC"/>
  </w:style>
  <w:style w:type="paragraph" w:customStyle="1" w:styleId="7F7596B7ED724DACAB4E8DB536CF7F66">
    <w:name w:val="7F7596B7ED724DACAB4E8DB536CF7F66"/>
    <w:rsid w:val="00E87AAC"/>
  </w:style>
  <w:style w:type="paragraph" w:customStyle="1" w:styleId="F84CD6BCF5B44AEDA6487F8A02EE72F1">
    <w:name w:val="F84CD6BCF5B44AEDA6487F8A02EE72F1"/>
    <w:rsid w:val="00E87AAC"/>
  </w:style>
  <w:style w:type="paragraph" w:customStyle="1" w:styleId="62968D1A53164C648E180A550106AF1A">
    <w:name w:val="62968D1A53164C648E180A550106AF1A"/>
    <w:rsid w:val="00E87AAC"/>
  </w:style>
  <w:style w:type="paragraph" w:customStyle="1" w:styleId="E81E979C26514896BF1E2ABF9240C2FA">
    <w:name w:val="E81E979C26514896BF1E2ABF9240C2FA"/>
    <w:rsid w:val="00E87AAC"/>
  </w:style>
  <w:style w:type="paragraph" w:customStyle="1" w:styleId="D4EE022CEB444E2D8986C78860C5C651">
    <w:name w:val="D4EE022CEB444E2D8986C78860C5C651"/>
    <w:rsid w:val="00E87AAC"/>
  </w:style>
  <w:style w:type="paragraph" w:customStyle="1" w:styleId="543C86CEC4EE4456A9EB024EA572DC0E">
    <w:name w:val="543C86CEC4EE4456A9EB024EA572DC0E"/>
    <w:rsid w:val="00E87AAC"/>
  </w:style>
  <w:style w:type="paragraph" w:customStyle="1" w:styleId="26BD62F65004434692C4748464438185">
    <w:name w:val="26BD62F65004434692C4748464438185"/>
    <w:rsid w:val="00E87AAC"/>
  </w:style>
  <w:style w:type="paragraph" w:customStyle="1" w:styleId="E25306E76C784CCBA2B6748B5F0D1E8D">
    <w:name w:val="E25306E76C784CCBA2B6748B5F0D1E8D"/>
    <w:rsid w:val="00E87AAC"/>
  </w:style>
  <w:style w:type="paragraph" w:customStyle="1" w:styleId="A28959058F484DFFA705719791094D10">
    <w:name w:val="A28959058F484DFFA705719791094D10"/>
    <w:rsid w:val="00E87AAC"/>
  </w:style>
  <w:style w:type="paragraph" w:customStyle="1" w:styleId="CE514750ED734C2BA888988B94C746CA">
    <w:name w:val="CE514750ED734C2BA888988B94C746CA"/>
    <w:rsid w:val="00E87AAC"/>
  </w:style>
  <w:style w:type="paragraph" w:customStyle="1" w:styleId="BE331C0D3DE04010B9643A31B5EC694D">
    <w:name w:val="BE331C0D3DE04010B9643A31B5EC694D"/>
    <w:rsid w:val="00E87AAC"/>
  </w:style>
  <w:style w:type="paragraph" w:customStyle="1" w:styleId="6EB2042BA29C49ADB3BD5855699BA194">
    <w:name w:val="6EB2042BA29C49ADB3BD5855699BA194"/>
    <w:rsid w:val="00E87AAC"/>
  </w:style>
  <w:style w:type="paragraph" w:customStyle="1" w:styleId="AD945EF690474D0287F2497A6191CEF4">
    <w:name w:val="AD945EF690474D0287F2497A6191CEF4"/>
    <w:rsid w:val="00E87AAC"/>
  </w:style>
  <w:style w:type="paragraph" w:customStyle="1" w:styleId="E628EE72A8B243E2A24BA48FEA4E44E7">
    <w:name w:val="E628EE72A8B243E2A24BA48FEA4E44E7"/>
    <w:rsid w:val="00E87AAC"/>
  </w:style>
  <w:style w:type="paragraph" w:customStyle="1" w:styleId="E17AD8AD5DF547A994A8B27ED46838F3">
    <w:name w:val="E17AD8AD5DF547A994A8B27ED46838F3"/>
    <w:rsid w:val="00E87AAC"/>
  </w:style>
  <w:style w:type="paragraph" w:customStyle="1" w:styleId="09FE8BD3321F43989F62A42C4EAAF32A">
    <w:name w:val="09FE8BD3321F43989F62A42C4EAAF32A"/>
    <w:rsid w:val="00E87AAC"/>
  </w:style>
  <w:style w:type="paragraph" w:customStyle="1" w:styleId="DAED055AEF154E5EAF55B19EF995825B">
    <w:name w:val="DAED055AEF154E5EAF55B19EF995825B"/>
    <w:rsid w:val="00E87AAC"/>
  </w:style>
  <w:style w:type="paragraph" w:customStyle="1" w:styleId="6678DA3E948E4C21ADE2241FB6130E50">
    <w:name w:val="6678DA3E948E4C21ADE2241FB6130E50"/>
    <w:rsid w:val="00E87A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Blå">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Blankett_-_Avvikelserapport</Template>
  <TotalTime>82</TotalTime>
  <Pages>7</Pages>
  <Words>1416</Words>
  <Characters>8076</Characters>
  <Application>Microsoft Office Word</Application>
  <DocSecurity>0</DocSecurity>
  <Lines>67</Lines>
  <Paragraphs>18</Paragraphs>
  <ScaleCrop>false</ScaleCrop>
  <HeadingPairs>
    <vt:vector size="2" baseType="variant">
      <vt:variant>
        <vt:lpstr>Rubrik</vt:lpstr>
      </vt:variant>
      <vt:variant>
        <vt:i4>1</vt:i4>
      </vt:variant>
    </vt:vector>
  </HeadingPairs>
  <TitlesOfParts>
    <vt:vector size="1" baseType="lpstr">
      <vt:lpstr>Avvikelserapport</vt:lpstr>
    </vt:vector>
  </TitlesOfParts>
  <Company/>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Avvikelserapport</dc:title>
  <dc:subject>Blankett</dc:subject>
  <dc:creator>Detta är en produkt från KvalitetsDokument.se</dc:creator>
  <cp:keywords/>
  <dc:description/>
  <cp:lastModifiedBy>Patrik Kürtök</cp:lastModifiedBy>
  <cp:revision>9</cp:revision>
  <dcterms:created xsi:type="dcterms:W3CDTF">2026-01-23T09:57:00Z</dcterms:created>
  <dcterms:modified xsi:type="dcterms:W3CDTF">2026-07-26T10:40:00Z</dcterms:modified>
</cp:coreProperties>
</file>