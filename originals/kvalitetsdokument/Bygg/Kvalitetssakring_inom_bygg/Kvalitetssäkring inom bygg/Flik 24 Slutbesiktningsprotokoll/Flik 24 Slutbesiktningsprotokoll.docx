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76A" w:rsidRPr="004958BE" w:rsidRDefault="00B6776A" w:rsidP="00B6776A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="Calibri" w:hAnsi="Calibri" w:cs="Leelawadee"/>
          <w:bCs/>
          <w:sz w:val="22"/>
          <w:szCs w:val="22"/>
          <w:lang w:eastAsia="sv-SE"/>
        </w:rPr>
      </w:pPr>
      <w:r w:rsidRPr="004958BE">
        <w:rPr>
          <w:rFonts w:ascii="Calibri" w:hAnsi="Calibri" w:cs="Leelawadee"/>
          <w:bCs/>
          <w:sz w:val="22"/>
          <w:szCs w:val="22"/>
          <w:lang w:eastAsia="sv-SE"/>
        </w:rPr>
        <w:t>Flik 2</w:t>
      </w:r>
      <w:r w:rsidR="00B64600" w:rsidRPr="004958BE">
        <w:rPr>
          <w:rFonts w:ascii="Calibri" w:hAnsi="Calibri" w:cs="Leelawadee"/>
          <w:bCs/>
          <w:sz w:val="22"/>
          <w:szCs w:val="22"/>
          <w:lang w:eastAsia="sv-SE"/>
        </w:rPr>
        <w:t>4</w:t>
      </w:r>
      <w:r w:rsidRPr="004958BE">
        <w:rPr>
          <w:rFonts w:ascii="Calibri" w:hAnsi="Calibri" w:cs="Leelawadee"/>
          <w:bCs/>
          <w:sz w:val="22"/>
          <w:szCs w:val="22"/>
          <w:lang w:eastAsia="sv-SE"/>
        </w:rPr>
        <w:t xml:space="preserve"> </w:t>
      </w:r>
      <w:r w:rsidRPr="004958BE">
        <w:rPr>
          <w:rFonts w:ascii="Calibri" w:hAnsi="Calibri" w:cs="Leelawadee"/>
          <w:bCs/>
          <w:sz w:val="22"/>
          <w:szCs w:val="22"/>
          <w:lang w:eastAsia="sv-SE"/>
        </w:rPr>
        <w:tab/>
        <w:t>Slutbesiktningsprotokoll</w:t>
      </w:r>
    </w:p>
    <w:p w:rsidR="00B822EE" w:rsidRPr="004958BE" w:rsidRDefault="00B822EE" w:rsidP="00176834">
      <w:pPr>
        <w:rPr>
          <w:rFonts w:ascii="Calibri" w:hAnsi="Calibri" w:cs="Leelawadee"/>
          <w:sz w:val="22"/>
          <w:szCs w:val="22"/>
        </w:rPr>
      </w:pPr>
    </w:p>
    <w:p w:rsidR="00841A06" w:rsidRPr="004958BE" w:rsidRDefault="00841A06" w:rsidP="00176834">
      <w:pPr>
        <w:rPr>
          <w:rFonts w:ascii="Calibri" w:hAnsi="Calibri" w:cs="Leelawadee"/>
          <w:sz w:val="22"/>
          <w:szCs w:val="22"/>
        </w:rPr>
      </w:pPr>
    </w:p>
    <w:p w:rsidR="00841A06" w:rsidRPr="004958BE" w:rsidRDefault="00841A06" w:rsidP="00176834">
      <w:pPr>
        <w:rPr>
          <w:rFonts w:ascii="Calibri" w:hAnsi="Calibri" w:cs="Leelawadee"/>
          <w:sz w:val="22"/>
          <w:szCs w:val="22"/>
        </w:rPr>
      </w:pPr>
      <w:r w:rsidRPr="004958BE">
        <w:rPr>
          <w:rFonts w:ascii="Calibri" w:hAnsi="Calibri" w:cs="Leelawadee"/>
          <w:sz w:val="22"/>
          <w:szCs w:val="22"/>
        </w:rPr>
        <w:t>Här kan lägga in besiktningsprotokollet för byggprojektet.</w:t>
      </w:r>
    </w:p>
    <w:p w:rsidR="00173085" w:rsidRPr="004958BE" w:rsidRDefault="00173085" w:rsidP="00176834">
      <w:pPr>
        <w:rPr>
          <w:rFonts w:ascii="Calibri" w:hAnsi="Calibri" w:cs="Leelawadee"/>
          <w:sz w:val="22"/>
          <w:szCs w:val="22"/>
        </w:rPr>
      </w:pPr>
    </w:p>
    <w:p w:rsidR="00173085" w:rsidRPr="004958BE" w:rsidRDefault="00173085" w:rsidP="00176834">
      <w:pPr>
        <w:rPr>
          <w:rFonts w:ascii="Calibri" w:hAnsi="Calibri" w:cs="Leelawadee"/>
          <w:sz w:val="22"/>
          <w:szCs w:val="22"/>
        </w:rPr>
      </w:pPr>
    </w:p>
    <w:p w:rsidR="00173085" w:rsidRPr="004958BE" w:rsidRDefault="00173085" w:rsidP="00176834">
      <w:pPr>
        <w:rPr>
          <w:rFonts w:ascii="Calibri" w:hAnsi="Calibri" w:cs="Leelawadee"/>
          <w:sz w:val="22"/>
          <w:szCs w:val="22"/>
        </w:rPr>
      </w:pPr>
    </w:p>
    <w:p w:rsidR="00173085" w:rsidRPr="004958BE" w:rsidRDefault="00173085" w:rsidP="00176834">
      <w:pPr>
        <w:rPr>
          <w:rFonts w:ascii="Calibri" w:hAnsi="Calibri" w:cs="Leelawadee"/>
          <w:sz w:val="22"/>
          <w:szCs w:val="22"/>
        </w:rPr>
      </w:pPr>
    </w:p>
    <w:p w:rsidR="00173085" w:rsidRPr="004958BE" w:rsidRDefault="00173085" w:rsidP="00176834">
      <w:pPr>
        <w:rPr>
          <w:rFonts w:ascii="Calibri" w:hAnsi="Calibri" w:cs="Leelawadee"/>
          <w:sz w:val="22"/>
          <w:szCs w:val="22"/>
        </w:rPr>
      </w:pPr>
    </w:p>
    <w:p w:rsidR="00173085" w:rsidRPr="004958BE" w:rsidRDefault="0062240C" w:rsidP="00173085">
      <w:pPr>
        <w:jc w:val="center"/>
        <w:rPr>
          <w:rFonts w:ascii="Calibri" w:hAnsi="Calibri" w:cs="Leelawadee"/>
          <w:sz w:val="22"/>
          <w:szCs w:val="22"/>
        </w:rPr>
      </w:pPr>
      <w:r w:rsidRPr="004958BE">
        <w:rPr>
          <w:rFonts w:ascii="Calibri" w:hAnsi="Calibri" w:cs="Leelawadee"/>
          <w:noProof/>
          <w:sz w:val="22"/>
          <w:szCs w:val="22"/>
          <w:lang w:eastAsia="sv-SE"/>
        </w:rPr>
        <w:drawing>
          <wp:inline distT="0" distB="0" distL="0" distR="0">
            <wp:extent cx="3752850" cy="3752850"/>
            <wp:effectExtent l="0" t="0" r="0" b="0"/>
            <wp:docPr id="1" name="Bild 1" descr="MC900318376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C900318376[1]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3085" w:rsidRPr="004958BE" w:rsidSect="00292D3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1762" w:rsidRDefault="006F1762">
      <w:r>
        <w:separator/>
      </w:r>
    </w:p>
  </w:endnote>
  <w:endnote w:type="continuationSeparator" w:id="0">
    <w:p w:rsidR="006F1762" w:rsidRDefault="006F1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693" w:rsidRDefault="00310693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693" w:rsidRDefault="00310693" w:rsidP="00310693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A01B81" w:rsidRPr="00310693" w:rsidRDefault="00310693" w:rsidP="00310693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datum: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1B81" w:rsidRPr="008A1078" w:rsidRDefault="00A01B81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:rsidR="00A01B81" w:rsidRDefault="00A01B81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:rsidR="00A01B81" w:rsidRDefault="00A01B81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:rsidR="00A01B81" w:rsidRDefault="00A01B81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:rsidR="00A01B81" w:rsidRDefault="00A01B81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1762" w:rsidRDefault="006F1762">
      <w:r>
        <w:separator/>
      </w:r>
    </w:p>
  </w:footnote>
  <w:footnote w:type="continuationSeparator" w:id="0">
    <w:p w:rsidR="006F1762" w:rsidRDefault="006F17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693" w:rsidRDefault="00310693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0"/>
      <w:gridCol w:w="1527"/>
      <w:gridCol w:w="1520"/>
      <w:gridCol w:w="3012"/>
    </w:tblGrid>
    <w:tr w:rsidR="003E443C" w:rsidRPr="006F1762" w:rsidTr="004628F9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3E443C" w:rsidRPr="006F1762" w:rsidRDefault="003E443C" w:rsidP="003E443C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3E443C" w:rsidRPr="006F1762" w:rsidRDefault="003E443C" w:rsidP="003E443C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6F1762">
            <w:rPr>
              <w:rFonts w:ascii="Leelawadee" w:hAnsi="Leelawadee" w:cs="Leelawadee"/>
              <w:b/>
            </w:rPr>
            <w:t>Slutbesiktning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3E443C" w:rsidRPr="006F1762" w:rsidRDefault="003E443C" w:rsidP="003E443C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3E443C" w:rsidRPr="006F1762" w:rsidTr="004628F9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3E443C" w:rsidRPr="006F1762" w:rsidRDefault="003E443C" w:rsidP="003E443C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3E443C" w:rsidRPr="006F1762" w:rsidTr="004628F9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3E443C" w:rsidRPr="006F1762" w:rsidRDefault="003E443C" w:rsidP="003E443C">
          <w:pPr>
            <w:rPr>
              <w:rFonts w:ascii="Leelawadee" w:hAnsi="Leelawadee" w:cs="Leelawadee"/>
              <w:sz w:val="16"/>
              <w:szCs w:val="16"/>
            </w:rPr>
          </w:pPr>
          <w:r w:rsidRPr="006F1762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3E443C" w:rsidRPr="006F1762" w:rsidRDefault="003E443C" w:rsidP="003E443C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6F1762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A01B81" w:rsidRDefault="003E443C">
    <w:pPr>
      <w:pStyle w:val="Sidhuvud"/>
    </w:pPr>
    <w:r w:rsidRPr="003E443C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443C" w:rsidRDefault="003E443C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310693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3E443C" w:rsidRDefault="003E443C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310693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1B81" w:rsidRDefault="00A01B81" w:rsidP="0021560F">
    <w:pPr>
      <w:tabs>
        <w:tab w:val="center" w:pos="4536"/>
        <w:tab w:val="left" w:pos="6840"/>
      </w:tabs>
      <w:rPr>
        <w:rFonts w:ascii="Arial" w:hAnsi="Arial" w:cs="Arial"/>
        <w:b/>
        <w:sz w:val="20"/>
        <w:szCs w:val="20"/>
      </w:rPr>
    </w:pPr>
  </w:p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605"/>
      <w:gridCol w:w="4605"/>
    </w:tblGrid>
    <w:tr w:rsidR="00A01B81" w:rsidRPr="006F1762" w:rsidTr="006F1762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A01B81" w:rsidRPr="006F1762" w:rsidRDefault="00A01B81" w:rsidP="006F1762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6F1762">
            <w:rPr>
              <w:rFonts w:ascii="Leelawadee" w:hAnsi="Leelawadee" w:cs="Leelawadee"/>
              <w:b/>
            </w:rPr>
            <w:t>Slutbesiktning</w:t>
          </w:r>
        </w:p>
      </w:tc>
    </w:tr>
    <w:tr w:rsidR="00A01B81" w:rsidRPr="006F1762" w:rsidTr="006F1762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A01B81" w:rsidRPr="006F1762" w:rsidRDefault="00A01B81" w:rsidP="006F1762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A01B81" w:rsidRPr="006F1762" w:rsidTr="006F1762"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A01B81" w:rsidRPr="006F1762" w:rsidRDefault="00A01B81">
          <w:pPr>
            <w:rPr>
              <w:rFonts w:ascii="Leelawadee" w:hAnsi="Leelawadee" w:cs="Leelawadee"/>
              <w:sz w:val="16"/>
              <w:szCs w:val="16"/>
            </w:rPr>
          </w:pPr>
          <w:r w:rsidRPr="006F1762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A01B81" w:rsidRPr="006F1762" w:rsidRDefault="00A01B81" w:rsidP="006F1762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6F1762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A01B81" w:rsidRDefault="00A01B81" w:rsidP="0021560F">
    <w:pPr>
      <w:pStyle w:val="Sidhuvud"/>
    </w:pPr>
  </w:p>
  <w:p w:rsidR="00A01B81" w:rsidRPr="0021560F" w:rsidRDefault="00A01B81" w:rsidP="0021560F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7169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36"/>
    <w:rsid w:val="0004512D"/>
    <w:rsid w:val="00050B90"/>
    <w:rsid w:val="00096315"/>
    <w:rsid w:val="000A7511"/>
    <w:rsid w:val="000A7E85"/>
    <w:rsid w:val="000B1306"/>
    <w:rsid w:val="000D00A0"/>
    <w:rsid w:val="00173085"/>
    <w:rsid w:val="001746E7"/>
    <w:rsid w:val="00176834"/>
    <w:rsid w:val="001A4097"/>
    <w:rsid w:val="001D6DDB"/>
    <w:rsid w:val="001E263B"/>
    <w:rsid w:val="0021560F"/>
    <w:rsid w:val="00241CB0"/>
    <w:rsid w:val="00292D37"/>
    <w:rsid w:val="00305C8C"/>
    <w:rsid w:val="00310693"/>
    <w:rsid w:val="00327E07"/>
    <w:rsid w:val="00330837"/>
    <w:rsid w:val="00343F9D"/>
    <w:rsid w:val="003544D7"/>
    <w:rsid w:val="0037740D"/>
    <w:rsid w:val="003A6299"/>
    <w:rsid w:val="003E443C"/>
    <w:rsid w:val="004366B8"/>
    <w:rsid w:val="00437CA0"/>
    <w:rsid w:val="00476252"/>
    <w:rsid w:val="00485E5B"/>
    <w:rsid w:val="00492BF9"/>
    <w:rsid w:val="004958BE"/>
    <w:rsid w:val="004A0010"/>
    <w:rsid w:val="004C17BB"/>
    <w:rsid w:val="0055025E"/>
    <w:rsid w:val="005552B1"/>
    <w:rsid w:val="00560F7C"/>
    <w:rsid w:val="005D7F75"/>
    <w:rsid w:val="005E62B6"/>
    <w:rsid w:val="00601609"/>
    <w:rsid w:val="0062240C"/>
    <w:rsid w:val="00627B1E"/>
    <w:rsid w:val="00671A16"/>
    <w:rsid w:val="006B37C3"/>
    <w:rsid w:val="006D581A"/>
    <w:rsid w:val="006D7DB8"/>
    <w:rsid w:val="006F1762"/>
    <w:rsid w:val="007654F3"/>
    <w:rsid w:val="0078230A"/>
    <w:rsid w:val="007E3D2E"/>
    <w:rsid w:val="007F4B2A"/>
    <w:rsid w:val="00841A06"/>
    <w:rsid w:val="00845957"/>
    <w:rsid w:val="0085277B"/>
    <w:rsid w:val="008A0FB4"/>
    <w:rsid w:val="008A1078"/>
    <w:rsid w:val="008A20AA"/>
    <w:rsid w:val="008B5DF4"/>
    <w:rsid w:val="008D014C"/>
    <w:rsid w:val="009016F3"/>
    <w:rsid w:val="009159AA"/>
    <w:rsid w:val="0092460E"/>
    <w:rsid w:val="009571FE"/>
    <w:rsid w:val="009663BB"/>
    <w:rsid w:val="009D17D7"/>
    <w:rsid w:val="009E68CF"/>
    <w:rsid w:val="00A01B81"/>
    <w:rsid w:val="00A1078D"/>
    <w:rsid w:val="00A25BB6"/>
    <w:rsid w:val="00A45CCC"/>
    <w:rsid w:val="00A86EED"/>
    <w:rsid w:val="00A961D8"/>
    <w:rsid w:val="00AE3C9B"/>
    <w:rsid w:val="00AF1792"/>
    <w:rsid w:val="00B500D3"/>
    <w:rsid w:val="00B64600"/>
    <w:rsid w:val="00B6776A"/>
    <w:rsid w:val="00B822EE"/>
    <w:rsid w:val="00BA75C0"/>
    <w:rsid w:val="00C03F9D"/>
    <w:rsid w:val="00C97959"/>
    <w:rsid w:val="00CD0976"/>
    <w:rsid w:val="00D271F5"/>
    <w:rsid w:val="00D41F41"/>
    <w:rsid w:val="00D65F7A"/>
    <w:rsid w:val="00D92C4A"/>
    <w:rsid w:val="00DF5AE6"/>
    <w:rsid w:val="00E07C72"/>
    <w:rsid w:val="00E50336"/>
    <w:rsid w:val="00E8522A"/>
    <w:rsid w:val="00E86E70"/>
    <w:rsid w:val="00EE3A9C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;"/>
  <w14:docId w14:val="2EB0F76C"/>
  <w15:chartTrackingRefBased/>
  <w15:docId w15:val="{D2D2938A-4E5C-435B-8D57-5BC9EDD39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6776A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character" w:customStyle="1" w:styleId="SidhuvudChar">
    <w:name w:val="Sidhuvud Char"/>
    <w:basedOn w:val="Standardstycketeckensnitt"/>
    <w:link w:val="Sidhuvud"/>
    <w:uiPriority w:val="99"/>
    <w:rsid w:val="003E443C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310693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1</TotalTime>
  <Pages>1</Pages>
  <Words>10</Words>
  <Characters>92</Characters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2012-09-26T14:20:00Z</cp:lastPrinted>
  <dcterms:created xsi:type="dcterms:W3CDTF">2016-07-23T13:11:00Z</dcterms:created>
  <dcterms:modified xsi:type="dcterms:W3CDTF">2016-10-09T12:40:00Z</dcterms:modified>
</cp:coreProperties>
</file>