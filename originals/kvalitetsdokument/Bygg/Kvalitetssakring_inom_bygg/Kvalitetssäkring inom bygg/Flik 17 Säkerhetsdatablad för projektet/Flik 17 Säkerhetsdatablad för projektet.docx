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1FE" w:rsidRPr="007C5156" w:rsidRDefault="009571FE" w:rsidP="009571FE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/>
          <w:sz w:val="22"/>
          <w:szCs w:val="22"/>
          <w:lang w:eastAsia="sv-SE"/>
        </w:rPr>
      </w:pPr>
      <w:r w:rsidRPr="007C5156">
        <w:rPr>
          <w:rFonts w:ascii="Calibri" w:hAnsi="Calibri" w:cs="Arial"/>
          <w:b/>
          <w:sz w:val="22"/>
          <w:szCs w:val="22"/>
          <w:lang w:eastAsia="sv-SE"/>
        </w:rPr>
        <w:t>Flik 1</w:t>
      </w:r>
      <w:r w:rsidR="00FB35E1" w:rsidRPr="007C5156">
        <w:rPr>
          <w:rFonts w:ascii="Calibri" w:hAnsi="Calibri" w:cs="Arial"/>
          <w:b/>
          <w:sz w:val="22"/>
          <w:szCs w:val="22"/>
          <w:lang w:eastAsia="sv-SE"/>
        </w:rPr>
        <w:t>7</w:t>
      </w:r>
      <w:r w:rsidRPr="007C5156">
        <w:rPr>
          <w:rFonts w:ascii="Calibri" w:hAnsi="Calibri" w:cs="Arial"/>
          <w:b/>
          <w:sz w:val="22"/>
          <w:szCs w:val="22"/>
          <w:lang w:eastAsia="sv-SE"/>
        </w:rPr>
        <w:tab/>
        <w:t xml:space="preserve">Säkerhetsdatablad för </w:t>
      </w:r>
      <w:r w:rsidR="00BE0BD0" w:rsidRPr="007C5156">
        <w:rPr>
          <w:rFonts w:ascii="Calibri" w:hAnsi="Calibri" w:cs="Arial"/>
          <w:b/>
          <w:sz w:val="22"/>
          <w:szCs w:val="22"/>
          <w:lang w:eastAsia="sv-SE"/>
        </w:rPr>
        <w:t>bygg</w:t>
      </w:r>
      <w:r w:rsidRPr="007C5156">
        <w:rPr>
          <w:rFonts w:ascii="Calibri" w:hAnsi="Calibri" w:cs="Arial"/>
          <w:b/>
          <w:sz w:val="22"/>
          <w:szCs w:val="22"/>
          <w:lang w:eastAsia="sv-SE"/>
        </w:rPr>
        <w:t>projektet</w:t>
      </w:r>
    </w:p>
    <w:p w:rsidR="0096017B" w:rsidRPr="007C5156" w:rsidRDefault="00FB35E1" w:rsidP="009571FE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Cs/>
          <w:sz w:val="22"/>
          <w:szCs w:val="22"/>
          <w:lang w:eastAsia="sv-SE"/>
        </w:rPr>
      </w:pPr>
      <w:r w:rsidRPr="007C5156">
        <w:rPr>
          <w:rFonts w:ascii="Calibri" w:hAnsi="Calibri" w:cs="Arial"/>
          <w:bCs/>
          <w:sz w:val="22"/>
          <w:szCs w:val="22"/>
          <w:lang w:eastAsia="sv-SE"/>
        </w:rPr>
        <w:t xml:space="preserve">Skriv ned alla farliga kemikalier som kräver speciellhantering i nedanstående tabell. </w:t>
      </w:r>
    </w:p>
    <w:p w:rsidR="00077EFB" w:rsidRPr="007C5156" w:rsidRDefault="00077EFB" w:rsidP="009571FE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Cs/>
          <w:sz w:val="22"/>
          <w:szCs w:val="22"/>
          <w:lang w:eastAsia="sv-SE"/>
        </w:rPr>
      </w:pPr>
      <w:r w:rsidRPr="007C5156">
        <w:rPr>
          <w:rFonts w:ascii="Calibri" w:hAnsi="Calibri" w:cs="Arial"/>
          <w:bCs/>
          <w:sz w:val="22"/>
          <w:szCs w:val="22"/>
          <w:lang w:eastAsia="sv-SE"/>
        </w:rPr>
        <w:t>Säkerhetsdatabladen hittas på tillverkarens hemsida.</w:t>
      </w:r>
    </w:p>
    <w:tbl>
      <w:tblPr>
        <w:tblStyle w:val="Rutntstabell4dekorfrg5"/>
        <w:tblW w:w="0" w:type="auto"/>
        <w:tblLook w:val="01E0" w:firstRow="1" w:lastRow="1" w:firstColumn="1" w:lastColumn="1" w:noHBand="0" w:noVBand="0"/>
      </w:tblPr>
      <w:tblGrid>
        <w:gridCol w:w="2805"/>
        <w:gridCol w:w="3196"/>
        <w:gridCol w:w="1657"/>
        <w:gridCol w:w="1401"/>
      </w:tblGrid>
      <w:tr w:rsidR="00FB35E1" w:rsidRPr="00787BB8" w:rsidTr="00D7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4"/>
          </w:tcPr>
          <w:p w:rsidR="00FB35E1" w:rsidRPr="00787BB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libri" w:hAnsi="Calibri" w:cs="Arial"/>
                <w:bCs w:val="0"/>
                <w:color w:val="FFFFFF"/>
                <w:sz w:val="22"/>
                <w:szCs w:val="22"/>
                <w:lang w:eastAsia="sv-SE"/>
              </w:rPr>
            </w:pPr>
            <w:r w:rsidRPr="00787BB8">
              <w:rPr>
                <w:rFonts w:ascii="Calibri" w:hAnsi="Calibri" w:cs="Arial"/>
                <w:color w:val="FFFFFF"/>
                <w:sz w:val="22"/>
                <w:szCs w:val="22"/>
                <w:lang w:eastAsia="sv-SE"/>
              </w:rPr>
              <w:t>Innehållsförteckning</w:t>
            </w:r>
          </w:p>
        </w:tc>
      </w:tr>
      <w:tr w:rsidR="00FB35E1" w:rsidRPr="00D72078" w:rsidTr="00D72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jc w:val="center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D72078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Produkt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jc w:val="center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  <w:r w:rsidRPr="00D72078">
              <w:rPr>
                <w:rFonts w:ascii="Calibri" w:hAnsi="Calibri" w:cs="Arial"/>
                <w:bCs/>
                <w:sz w:val="22"/>
                <w:szCs w:val="22"/>
                <w:lang w:eastAsia="sv-SE"/>
              </w:rPr>
              <w:t>Säkerhetsdatablad ja/nej</w:t>
            </w: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  <w:r w:rsidRPr="00D72078">
              <w:rPr>
                <w:rFonts w:ascii="Calibri" w:hAnsi="Calibri" w:cs="Arial"/>
                <w:bCs/>
                <w:sz w:val="22"/>
                <w:szCs w:val="22"/>
                <w:lang w:eastAsia="sv-SE"/>
              </w:rPr>
              <w:t>Ansvarig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jc w:val="center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D72078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Datum</w:t>
            </w:r>
          </w:p>
        </w:tc>
      </w:tr>
      <w:tr w:rsidR="00FB35E1" w:rsidRPr="00D72078" w:rsidTr="00D72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  <w:tr w:rsidR="00FB35E1" w:rsidRPr="00D72078" w:rsidTr="00D7207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4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1680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421" w:type="dxa"/>
          </w:tcPr>
          <w:p w:rsidR="00FB35E1" w:rsidRPr="00D72078" w:rsidRDefault="00FB35E1" w:rsidP="00787BB8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spacing w:before="60" w:after="60" w:line="360" w:lineRule="auto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</w:tr>
    </w:tbl>
    <w:p w:rsidR="0096017B" w:rsidRPr="007C5156" w:rsidRDefault="0096017B" w:rsidP="00494C53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Cs/>
          <w:sz w:val="22"/>
          <w:szCs w:val="22"/>
          <w:lang w:eastAsia="sv-SE"/>
        </w:rPr>
      </w:pPr>
    </w:p>
    <w:sectPr w:rsidR="0096017B" w:rsidRPr="007C5156" w:rsidSect="001810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7BB8" w:rsidRDefault="00787BB8">
      <w:r>
        <w:separator/>
      </w:r>
    </w:p>
  </w:endnote>
  <w:endnote w:type="continuationSeparator" w:id="0">
    <w:p w:rsidR="00787BB8" w:rsidRDefault="00787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E27" w:rsidRDefault="009E1E2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EA7" w:rsidRDefault="00295EA7" w:rsidP="00295EA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9E1E27" w:rsidRPr="00295EA7" w:rsidRDefault="00295EA7" w:rsidP="00295EA7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E27" w:rsidRPr="008A1078" w:rsidRDefault="009E1E27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9E1E27" w:rsidRDefault="009E1E2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9E1E27" w:rsidRDefault="009E1E2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9E1E27" w:rsidRDefault="009E1E27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9E1E27" w:rsidRDefault="009E1E2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7BB8" w:rsidRDefault="00787BB8">
      <w:r>
        <w:separator/>
      </w:r>
    </w:p>
  </w:footnote>
  <w:footnote w:type="continuationSeparator" w:id="0">
    <w:p w:rsidR="00787BB8" w:rsidRDefault="00787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E27" w:rsidRDefault="009E1E2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7"/>
      <w:gridCol w:w="1533"/>
      <w:gridCol w:w="1521"/>
      <w:gridCol w:w="3008"/>
    </w:tblGrid>
    <w:tr w:rsidR="00A44AC6" w:rsidRPr="0019788D" w:rsidTr="0030054E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A44AC6" w:rsidRPr="0019788D" w:rsidRDefault="00A44AC6" w:rsidP="00A44AC6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A44AC6" w:rsidRPr="0019788D" w:rsidRDefault="00A44AC6" w:rsidP="00A44AC6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19788D">
            <w:rPr>
              <w:rFonts w:ascii="Leelawadee" w:hAnsi="Leelawadee" w:cs="Leelawadee"/>
              <w:b/>
            </w:rPr>
            <w:t>Säkerhetsdatablad för byggprojektet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A44AC6" w:rsidRPr="0019788D" w:rsidRDefault="00A44AC6" w:rsidP="00A44AC6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A44AC6" w:rsidRPr="0019788D" w:rsidTr="0030054E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A44AC6" w:rsidRPr="0019788D" w:rsidRDefault="00A44AC6" w:rsidP="00A44AC6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A44AC6" w:rsidRPr="0019788D" w:rsidTr="0030054E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A44AC6" w:rsidRPr="0019788D" w:rsidRDefault="00A44AC6" w:rsidP="00A44AC6">
          <w:pPr>
            <w:rPr>
              <w:rFonts w:ascii="Leelawadee" w:hAnsi="Leelawadee" w:cs="Leelawadee"/>
              <w:sz w:val="16"/>
              <w:szCs w:val="16"/>
            </w:rPr>
          </w:pPr>
          <w:r w:rsidRPr="0019788D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A44AC6" w:rsidRPr="0019788D" w:rsidRDefault="00A44AC6" w:rsidP="00A44AC6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19788D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9E1E27" w:rsidRDefault="00A44AC6">
    <w:pPr>
      <w:pStyle w:val="Sidhuvud"/>
    </w:pPr>
    <w:r w:rsidRPr="00A44AC6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4AC6" w:rsidRDefault="00A44AC6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95EA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A44AC6" w:rsidRDefault="00A44AC6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295EA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E27" w:rsidRPr="00BB2D9E" w:rsidRDefault="009E1E27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9217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50B90"/>
    <w:rsid w:val="00077EFB"/>
    <w:rsid w:val="00096315"/>
    <w:rsid w:val="000A7511"/>
    <w:rsid w:val="000D00A0"/>
    <w:rsid w:val="00124B29"/>
    <w:rsid w:val="001746E7"/>
    <w:rsid w:val="00176834"/>
    <w:rsid w:val="00181028"/>
    <w:rsid w:val="0019788D"/>
    <w:rsid w:val="001A4097"/>
    <w:rsid w:val="001D6DDB"/>
    <w:rsid w:val="001E263B"/>
    <w:rsid w:val="00241CB0"/>
    <w:rsid w:val="00295EA7"/>
    <w:rsid w:val="00305C8C"/>
    <w:rsid w:val="003138E2"/>
    <w:rsid w:val="00327E07"/>
    <w:rsid w:val="00330837"/>
    <w:rsid w:val="00343F9D"/>
    <w:rsid w:val="003544D7"/>
    <w:rsid w:val="0037740D"/>
    <w:rsid w:val="004366B8"/>
    <w:rsid w:val="00437CA0"/>
    <w:rsid w:val="004708D3"/>
    <w:rsid w:val="00476252"/>
    <w:rsid w:val="00492BF9"/>
    <w:rsid w:val="00494C53"/>
    <w:rsid w:val="004A0010"/>
    <w:rsid w:val="004C17BB"/>
    <w:rsid w:val="0055025E"/>
    <w:rsid w:val="005552B1"/>
    <w:rsid w:val="00560F7C"/>
    <w:rsid w:val="005838C6"/>
    <w:rsid w:val="00601609"/>
    <w:rsid w:val="00627B1E"/>
    <w:rsid w:val="006600E0"/>
    <w:rsid w:val="00671A16"/>
    <w:rsid w:val="00692B34"/>
    <w:rsid w:val="006B37C3"/>
    <w:rsid w:val="006D581A"/>
    <w:rsid w:val="006D7DB8"/>
    <w:rsid w:val="006E07DB"/>
    <w:rsid w:val="0078230A"/>
    <w:rsid w:val="00787BB8"/>
    <w:rsid w:val="007C5156"/>
    <w:rsid w:val="007E3D2E"/>
    <w:rsid w:val="007F4B2A"/>
    <w:rsid w:val="008325B0"/>
    <w:rsid w:val="0085277B"/>
    <w:rsid w:val="008A0FB4"/>
    <w:rsid w:val="008A1078"/>
    <w:rsid w:val="008A20AA"/>
    <w:rsid w:val="008B5DF4"/>
    <w:rsid w:val="009016F3"/>
    <w:rsid w:val="009159AA"/>
    <w:rsid w:val="0092460E"/>
    <w:rsid w:val="009571FE"/>
    <w:rsid w:val="0096017B"/>
    <w:rsid w:val="009663BB"/>
    <w:rsid w:val="009D17D7"/>
    <w:rsid w:val="009E1E27"/>
    <w:rsid w:val="009E68CF"/>
    <w:rsid w:val="009F0374"/>
    <w:rsid w:val="00A0149E"/>
    <w:rsid w:val="00A1078D"/>
    <w:rsid w:val="00A25BB6"/>
    <w:rsid w:val="00A44AC6"/>
    <w:rsid w:val="00A45CCC"/>
    <w:rsid w:val="00A86EED"/>
    <w:rsid w:val="00AF1792"/>
    <w:rsid w:val="00B500D3"/>
    <w:rsid w:val="00B822EE"/>
    <w:rsid w:val="00BA75C0"/>
    <w:rsid w:val="00BE0BD0"/>
    <w:rsid w:val="00C03F9D"/>
    <w:rsid w:val="00C675EA"/>
    <w:rsid w:val="00C85E1F"/>
    <w:rsid w:val="00C97959"/>
    <w:rsid w:val="00CD0976"/>
    <w:rsid w:val="00D271F5"/>
    <w:rsid w:val="00D41F41"/>
    <w:rsid w:val="00D65F7A"/>
    <w:rsid w:val="00D72078"/>
    <w:rsid w:val="00D92C4A"/>
    <w:rsid w:val="00DF5AE6"/>
    <w:rsid w:val="00E07C72"/>
    <w:rsid w:val="00E50336"/>
    <w:rsid w:val="00E8522A"/>
    <w:rsid w:val="00E86E70"/>
    <w:rsid w:val="00EB461F"/>
    <w:rsid w:val="00EE3A9C"/>
    <w:rsid w:val="00FB35E1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458B0C3A"/>
  <w15:chartTrackingRefBased/>
  <w15:docId w15:val="{09347188-DCCB-4144-8DF7-622E38BC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571FE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C85E1F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D7207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A44AC6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295EA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0</TotalTime>
  <Pages>1</Pages>
  <Words>27</Words>
  <Characters>324</Characters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2016-07-23T13:08:00Z</dcterms:created>
  <dcterms:modified xsi:type="dcterms:W3CDTF">2016-10-09T12:37:00Z</dcterms:modified>
</cp:coreProperties>
</file>