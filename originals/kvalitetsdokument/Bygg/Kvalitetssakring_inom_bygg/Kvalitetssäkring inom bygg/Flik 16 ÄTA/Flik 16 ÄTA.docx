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EE9" w:rsidRDefault="00852A12">
      <w:pPr>
        <w:rPr>
          <w:rFonts w:ascii="Calibri" w:hAnsi="Calibri"/>
          <w:sz w:val="22"/>
          <w:szCs w:val="22"/>
        </w:rPr>
      </w:pPr>
      <w:r w:rsidRPr="008A084C">
        <w:rPr>
          <w:rFonts w:ascii="Calibri" w:hAnsi="Calibri"/>
          <w:sz w:val="22"/>
          <w:szCs w:val="22"/>
        </w:rPr>
        <w:t>Flik 16 ÄTA</w:t>
      </w:r>
    </w:p>
    <w:p w:rsidR="00052DFE" w:rsidRPr="008A084C" w:rsidRDefault="00052DFE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300"/>
        <w:gridCol w:w="282"/>
        <w:gridCol w:w="5069"/>
        <w:gridCol w:w="986"/>
        <w:gridCol w:w="1422"/>
      </w:tblGrid>
      <w:tr w:rsidR="00052DFE" w:rsidRPr="00052DFE" w:rsidTr="00C40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spacing w:before="120" w:after="120"/>
              <w:rPr>
                <w:rFonts w:ascii="Calibri" w:hAnsi="Calibri"/>
                <w:b w:val="0"/>
                <w:sz w:val="22"/>
                <w:szCs w:val="22"/>
              </w:rPr>
            </w:pPr>
            <w:r w:rsidRPr="00052DFE"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  <w:t>ÄTA – Ändring - Tillägg- Avgående</w:t>
            </w: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7" w:type="dxa"/>
            <w:gridSpan w:val="2"/>
          </w:tcPr>
          <w:p w:rsidR="00052DFE" w:rsidRPr="00052DFE" w:rsidRDefault="00052DFE" w:rsidP="00052DFE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ÄTA order nr</w:t>
            </w:r>
          </w:p>
        </w:tc>
        <w:tc>
          <w:tcPr>
            <w:tcW w:w="5237" w:type="dxa"/>
          </w:tcPr>
          <w:p w:rsidR="00052DFE" w:rsidRPr="00052DFE" w:rsidRDefault="00052DFE" w:rsidP="00052DFE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2" w:type="dxa"/>
          </w:tcPr>
          <w:p w:rsidR="00052DFE" w:rsidRPr="00052DFE" w:rsidRDefault="00052DFE" w:rsidP="00052DFE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52DFE">
              <w:rPr>
                <w:rFonts w:ascii="Calibri" w:hAnsi="Calibri" w:cs="Leelawadee"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446" w:type="dxa"/>
          </w:tcPr>
          <w:p w:rsidR="00052DFE" w:rsidRPr="00052DFE" w:rsidRDefault="00052DFE" w:rsidP="00052DFE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52DFE">
              <w:rPr>
                <w:rFonts w:ascii="Calibri" w:hAnsi="Calibri"/>
                <w:sz w:val="22"/>
                <w:szCs w:val="22"/>
              </w:rPr>
              <w:t>2015-07-07</w:t>
            </w:r>
          </w:p>
        </w:tc>
      </w:tr>
      <w:tr w:rsidR="00052DFE" w:rsidRPr="00052DFE" w:rsidTr="00C40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spacing w:before="60" w:after="60"/>
              <w:rPr>
                <w:rFonts w:ascii="Calibri" w:hAnsi="Calibri"/>
                <w:b w:val="0"/>
                <w:sz w:val="22"/>
                <w:szCs w:val="22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Objekt</w:t>
            </w: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Beskrivning av ÄTA</w:t>
            </w: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Rapportör</w:t>
            </w:r>
          </w:p>
        </w:tc>
        <w:tc>
          <w:tcPr>
            <w:tcW w:w="7967" w:type="dxa"/>
            <w:gridSpan w:val="4"/>
          </w:tcPr>
          <w:p w:rsidR="00052DFE" w:rsidRPr="00052DFE" w:rsidRDefault="00052DFE" w:rsidP="00052DFE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Orsak till ÄTA</w:t>
            </w:r>
          </w:p>
        </w:tc>
      </w:tr>
      <w:tr w:rsidR="00052DFE" w:rsidRPr="00052DFE" w:rsidTr="00C40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Hänvisa till handlingar och ritningar</w:t>
            </w:r>
          </w:p>
        </w:tc>
      </w:tr>
      <w:tr w:rsidR="00052DFE" w:rsidRPr="00052DFE" w:rsidTr="00C40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1. ………………………….. beställer härmed följande ändrings-/tilläggsarbete</w:t>
            </w:r>
          </w:p>
          <w:p w:rsidR="00052DFE" w:rsidRPr="00052DFE" w:rsidRDefault="00052DFE" w:rsidP="00052DFE">
            <w:pPr>
              <w:spacing w:before="60" w:after="6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2a.</w:t>
            </w:r>
            <w:r w:rsidR="007721E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 </w:t>
            </w:r>
            <w:sdt>
              <w:sdtPr>
                <w:rPr>
                  <w:rFonts w:ascii="Calibri" w:hAnsi="Calibri" w:cs="Leelawadee"/>
                  <w:sz w:val="22"/>
                  <w:szCs w:val="22"/>
                  <w:lang w:eastAsia="sv-SE"/>
                </w:rPr>
                <w:id w:val="-1629999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21E3">
                  <w:rPr>
                    <w:rFonts w:ascii="MS Gothic" w:eastAsia="MS Gothic" w:hAnsi="MS Gothic" w:cs="Leelawadee" w:hint="eastAsia"/>
                    <w:b w:val="0"/>
                    <w:sz w:val="22"/>
                    <w:szCs w:val="22"/>
                    <w:lang w:eastAsia="sv-SE"/>
                  </w:rPr>
                  <w:t>☐</w:t>
                </w:r>
              </w:sdtContent>
            </w:sdt>
            <w:r w:rsidRPr="00052DFE">
              <w:rPr>
                <w:rFonts w:ascii="Calibri" w:hAnsi="Calibri" w:cs="Leelawadee"/>
                <w:b w:val="0"/>
                <w:sz w:val="22"/>
                <w:szCs w:val="22"/>
              </w:rPr>
              <w:t xml:space="preserve"> </w:t>
            </w: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 Fast pris. …………………………. åtar sig att betala ………………… kr inkl mervärdesskatt för de arbeten som anges under punkt 1.</w:t>
            </w:r>
          </w:p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2b.</w:t>
            </w:r>
            <w:r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 </w:t>
            </w:r>
            <w:sdt>
              <w:sdtPr>
                <w:rPr>
                  <w:rFonts w:ascii="Calibri" w:hAnsi="Calibri" w:cs="Leelawadee"/>
                  <w:sz w:val="22"/>
                  <w:szCs w:val="22"/>
                  <w:lang w:eastAsia="sv-SE"/>
                </w:rPr>
                <w:id w:val="-983617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21E3">
                  <w:rPr>
                    <w:rFonts w:ascii="MS Gothic" w:eastAsia="MS Gothic" w:hAnsi="MS Gothic" w:cs="Leelawadee" w:hint="eastAsia"/>
                    <w:b w:val="0"/>
                    <w:sz w:val="22"/>
                    <w:szCs w:val="22"/>
                    <w:lang w:eastAsia="sv-SE"/>
                  </w:rPr>
                  <w:t>☐</w:t>
                </w:r>
              </w:sdtContent>
            </w:sdt>
            <w:r w:rsidR="007721E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 </w:t>
            </w: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Löpande räkning.</w:t>
            </w:r>
          </w:p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Entreprenörens arbetskostnad debiteras med ……………. kr/timme inkl entreprenörsarvode och mervärdesskatt. Om inte annat anges nedan under övrigt debiteras arbetsledning med samma pris.</w:t>
            </w:r>
          </w:p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 xml:space="preserve">Kostnader för material, varor, hjälpmedel, överenskomna underentreprenader och övriga kostnader debiteras med självkostnad med tillägg för entreprenörarvode på självkostnaderna om…………..%. Därutöver tillkommer mervärdesskatt. </w:t>
            </w:r>
          </w:p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052DFE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Kommentar</w:t>
            </w:r>
          </w:p>
        </w:tc>
      </w:tr>
      <w:tr w:rsidR="00052DFE" w:rsidRPr="00052DFE" w:rsidTr="00C40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2" w:type="dxa"/>
            <w:gridSpan w:val="5"/>
          </w:tcPr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</w:p>
        </w:tc>
      </w:tr>
      <w:tr w:rsidR="00052DFE" w:rsidRPr="00052DFE" w:rsidTr="00C40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</w:tcPr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Signatur</w:t>
            </w:r>
          </w:p>
        </w:tc>
        <w:tc>
          <w:tcPr>
            <w:tcW w:w="5529" w:type="dxa"/>
            <w:gridSpan w:val="2"/>
          </w:tcPr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Leelawadee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992" w:type="dxa"/>
          </w:tcPr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  <w:r w:rsidRPr="00052DFE">
              <w:rPr>
                <w:rFonts w:ascii="Calibri" w:hAnsi="Calibri" w:cs="Leelawadee"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446" w:type="dxa"/>
          </w:tcPr>
          <w:p w:rsidR="00052DFE" w:rsidRPr="00052DFE" w:rsidRDefault="00052DFE" w:rsidP="009A48D9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Leelawadee"/>
                <w:sz w:val="22"/>
                <w:szCs w:val="22"/>
                <w:lang w:eastAsia="sv-SE"/>
              </w:rPr>
            </w:pPr>
          </w:p>
        </w:tc>
      </w:tr>
    </w:tbl>
    <w:p w:rsidR="00B822EE" w:rsidRPr="008A084C" w:rsidRDefault="00B822EE" w:rsidP="00052DFE">
      <w:pPr>
        <w:rPr>
          <w:rFonts w:ascii="Calibri" w:hAnsi="Calibri"/>
          <w:sz w:val="22"/>
          <w:szCs w:val="22"/>
        </w:rPr>
      </w:pPr>
    </w:p>
    <w:sectPr w:rsidR="00B822EE" w:rsidRPr="008A084C" w:rsidSect="000B70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84C" w:rsidRDefault="008A084C">
      <w:r>
        <w:separator/>
      </w:r>
    </w:p>
  </w:endnote>
  <w:endnote w:type="continuationSeparator" w:id="0">
    <w:p w:rsidR="008A084C" w:rsidRDefault="008A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A6F" w:rsidRDefault="004F0A6F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5AEA" w:rsidRDefault="008C5AEA" w:rsidP="008C5AE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4F0A6F" w:rsidRPr="008C5AEA" w:rsidRDefault="008C5AEA" w:rsidP="008C5AE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A6F" w:rsidRPr="008A1078" w:rsidRDefault="004F0A6F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2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4F0A6F" w:rsidRDefault="004F0A6F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4F0A6F" w:rsidRDefault="004F0A6F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4F0A6F" w:rsidRDefault="004F0A6F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4F0A6F" w:rsidRDefault="004F0A6F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84C" w:rsidRDefault="008A084C">
      <w:r>
        <w:separator/>
      </w:r>
    </w:p>
  </w:footnote>
  <w:footnote w:type="continuationSeparator" w:id="0">
    <w:p w:rsidR="008A084C" w:rsidRDefault="008A0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A6F" w:rsidRDefault="004F0A6F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6"/>
      <w:gridCol w:w="1514"/>
      <w:gridCol w:w="1517"/>
      <w:gridCol w:w="3022"/>
    </w:tblGrid>
    <w:tr w:rsidR="00462FBB" w:rsidRPr="00A01B70" w:rsidTr="00DB5DC7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462FBB" w:rsidRPr="00A01B70" w:rsidRDefault="00462FBB" w:rsidP="00462F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462FBB" w:rsidRPr="00A01B70" w:rsidRDefault="00462FBB" w:rsidP="00462F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b/>
            </w:rPr>
            <w:t>ÄTA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462FBB" w:rsidRPr="00A01B70" w:rsidRDefault="00462FBB" w:rsidP="00462FBB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62FBB" w:rsidRPr="00A01B70" w:rsidTr="00DB5DC7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462FBB" w:rsidRPr="00A01B70" w:rsidRDefault="00462FBB" w:rsidP="00462FBB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62FBB" w:rsidRPr="00A01B70" w:rsidTr="00DB5DC7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462FBB" w:rsidRPr="00A01B70" w:rsidRDefault="00462FBB" w:rsidP="00462FBB">
          <w:pPr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462FBB" w:rsidRPr="00A01B70" w:rsidRDefault="00462FBB" w:rsidP="00462FBB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A01B7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4F0A6F" w:rsidRDefault="00462FBB">
    <w:pPr>
      <w:pStyle w:val="Sidhuvud"/>
    </w:pPr>
    <w:r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2FBB" w:rsidRDefault="00462FB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C5A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462FBB" w:rsidRDefault="00462FB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C5AE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A6F" w:rsidRDefault="004F0A6F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52DFE"/>
    <w:rsid w:val="00096315"/>
    <w:rsid w:val="000A7511"/>
    <w:rsid w:val="000B704D"/>
    <w:rsid w:val="000D00A0"/>
    <w:rsid w:val="001746E7"/>
    <w:rsid w:val="00176834"/>
    <w:rsid w:val="00176C0C"/>
    <w:rsid w:val="001A0E99"/>
    <w:rsid w:val="001A4097"/>
    <w:rsid w:val="001D6DDB"/>
    <w:rsid w:val="001E263B"/>
    <w:rsid w:val="00241CB0"/>
    <w:rsid w:val="003058FD"/>
    <w:rsid w:val="00305C8C"/>
    <w:rsid w:val="00327E07"/>
    <w:rsid w:val="00330837"/>
    <w:rsid w:val="00343F9D"/>
    <w:rsid w:val="003544D7"/>
    <w:rsid w:val="0037740D"/>
    <w:rsid w:val="004366B8"/>
    <w:rsid w:val="00437CA0"/>
    <w:rsid w:val="00462FBB"/>
    <w:rsid w:val="00476252"/>
    <w:rsid w:val="00492BF9"/>
    <w:rsid w:val="004A0010"/>
    <w:rsid w:val="004C17BB"/>
    <w:rsid w:val="004F0A6F"/>
    <w:rsid w:val="004F4F98"/>
    <w:rsid w:val="0055025E"/>
    <w:rsid w:val="005552B1"/>
    <w:rsid w:val="00560F7C"/>
    <w:rsid w:val="00601609"/>
    <w:rsid w:val="00627B1E"/>
    <w:rsid w:val="00671A16"/>
    <w:rsid w:val="006B37C3"/>
    <w:rsid w:val="006D581A"/>
    <w:rsid w:val="006D7DB8"/>
    <w:rsid w:val="0072021A"/>
    <w:rsid w:val="007721E3"/>
    <w:rsid w:val="0078230A"/>
    <w:rsid w:val="007E3D2E"/>
    <w:rsid w:val="007F4B2A"/>
    <w:rsid w:val="0085277B"/>
    <w:rsid w:val="00852A12"/>
    <w:rsid w:val="008A084C"/>
    <w:rsid w:val="008A0FB4"/>
    <w:rsid w:val="008A1078"/>
    <w:rsid w:val="008A20AA"/>
    <w:rsid w:val="008B5DF4"/>
    <w:rsid w:val="008C5AEA"/>
    <w:rsid w:val="008D615A"/>
    <w:rsid w:val="009016F3"/>
    <w:rsid w:val="009159AA"/>
    <w:rsid w:val="00922BC6"/>
    <w:rsid w:val="0092460E"/>
    <w:rsid w:val="009663BB"/>
    <w:rsid w:val="0098695E"/>
    <w:rsid w:val="009D17D7"/>
    <w:rsid w:val="009E68CF"/>
    <w:rsid w:val="00A01B70"/>
    <w:rsid w:val="00A1078D"/>
    <w:rsid w:val="00A22702"/>
    <w:rsid w:val="00A25BB6"/>
    <w:rsid w:val="00A45CCC"/>
    <w:rsid w:val="00A86EED"/>
    <w:rsid w:val="00AF1792"/>
    <w:rsid w:val="00B0572D"/>
    <w:rsid w:val="00B500D3"/>
    <w:rsid w:val="00B822EE"/>
    <w:rsid w:val="00BA75C0"/>
    <w:rsid w:val="00C03F9D"/>
    <w:rsid w:val="00C407D5"/>
    <w:rsid w:val="00C97959"/>
    <w:rsid w:val="00CD0976"/>
    <w:rsid w:val="00CD3EE9"/>
    <w:rsid w:val="00D0656E"/>
    <w:rsid w:val="00D271F5"/>
    <w:rsid w:val="00D41F41"/>
    <w:rsid w:val="00D65F7A"/>
    <w:rsid w:val="00D92C4A"/>
    <w:rsid w:val="00DF5AE6"/>
    <w:rsid w:val="00E07C72"/>
    <w:rsid w:val="00E50336"/>
    <w:rsid w:val="00E8522A"/>
    <w:rsid w:val="00E86E70"/>
    <w:rsid w:val="00EE3A9C"/>
    <w:rsid w:val="00F02E7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2E27670B"/>
  <w15:chartTrackingRefBased/>
  <w15:docId w15:val="{3328B68B-1116-445B-B4F3-2EA8B690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41F41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052DF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5">
    <w:name w:val="Grid Table 4 Accent 5"/>
    <w:basedOn w:val="Normaltabell"/>
    <w:uiPriority w:val="49"/>
    <w:rsid w:val="00C407D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462FBB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8C5AE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0</TotalTime>
  <Pages>1</Pages>
  <Words>105</Words>
  <Characters>750</Characters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2016-07-23T11:42:00Z</dcterms:created>
  <dcterms:modified xsi:type="dcterms:W3CDTF">2016-10-09T12:37:00Z</dcterms:modified>
</cp:coreProperties>
</file>