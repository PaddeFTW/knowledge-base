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374" w:rsidRPr="00A86374" w:rsidRDefault="00531715" w:rsidP="00A86374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Leelawadee"/>
          <w:sz w:val="22"/>
          <w:szCs w:val="22"/>
        </w:rPr>
      </w:pPr>
      <w:r w:rsidRPr="006E3C28">
        <w:rPr>
          <w:rFonts w:ascii="Calibri" w:hAnsi="Calibri" w:cs="Leelawadee"/>
          <w:bCs/>
          <w:sz w:val="22"/>
          <w:szCs w:val="22"/>
          <w:lang w:eastAsia="sv-SE"/>
        </w:rPr>
        <w:t>Flik 23</w:t>
      </w:r>
      <w:r w:rsidR="00485E5B" w:rsidRPr="006E3C28">
        <w:rPr>
          <w:rFonts w:ascii="Calibri" w:hAnsi="Calibri" w:cs="Leelawadee"/>
          <w:bCs/>
          <w:sz w:val="22"/>
          <w:szCs w:val="22"/>
          <w:lang w:eastAsia="sv-SE"/>
        </w:rPr>
        <w:tab/>
      </w:r>
      <w:r w:rsidR="00211C3E" w:rsidRPr="006E3C28">
        <w:rPr>
          <w:rFonts w:ascii="Calibri" w:hAnsi="Calibri" w:cs="Leelawadee"/>
          <w:sz w:val="22"/>
          <w:szCs w:val="22"/>
        </w:rPr>
        <w:t>Arbetsplatsbesiktning</w:t>
      </w:r>
    </w:p>
    <w:tbl>
      <w:tblPr>
        <w:tblStyle w:val="Rutntstabell4dekorfrg5"/>
        <w:tblW w:w="9209" w:type="dxa"/>
        <w:tblLook w:val="04A0" w:firstRow="1" w:lastRow="0" w:firstColumn="1" w:lastColumn="0" w:noHBand="0" w:noVBand="1"/>
      </w:tblPr>
      <w:tblGrid>
        <w:gridCol w:w="1765"/>
        <w:gridCol w:w="101"/>
        <w:gridCol w:w="4106"/>
        <w:gridCol w:w="338"/>
        <w:gridCol w:w="375"/>
        <w:gridCol w:w="116"/>
        <w:gridCol w:w="284"/>
        <w:gridCol w:w="991"/>
        <w:gridCol w:w="1133"/>
      </w:tblGrid>
      <w:tr w:rsidR="00A86374" w:rsidRPr="00B812B4" w:rsidTr="000917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A86374" w:rsidRPr="00B812B4" w:rsidRDefault="00A86374" w:rsidP="00B812B4">
            <w:pPr>
              <w:spacing w:before="120" w:after="120"/>
              <w:jc w:val="center"/>
              <w:rPr>
                <w:rFonts w:ascii="Calibri" w:hAnsi="Calibri"/>
                <w:bCs w:val="0"/>
                <w:color w:val="FFFFFF"/>
                <w:sz w:val="22"/>
                <w:szCs w:val="22"/>
              </w:rPr>
            </w:pPr>
            <w:r w:rsidRPr="00B812B4">
              <w:rPr>
                <w:rFonts w:ascii="Calibri" w:hAnsi="Calibri" w:cs="Leelawadee"/>
                <w:color w:val="FFFFFF"/>
                <w:sz w:val="22"/>
                <w:szCs w:val="22"/>
              </w:rPr>
              <w:t>Arbetsplatsbesiktning</w:t>
            </w: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:rsidR="00A86374" w:rsidRPr="0009172E" w:rsidRDefault="00A86374" w:rsidP="00B812B4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9172E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Beställare</w:t>
            </w:r>
          </w:p>
        </w:tc>
        <w:tc>
          <w:tcPr>
            <w:tcW w:w="7444" w:type="dxa"/>
            <w:gridSpan w:val="8"/>
          </w:tcPr>
          <w:p w:rsidR="00A86374" w:rsidRPr="0009172E" w:rsidRDefault="00A86374" w:rsidP="00B81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:rsidR="00A86374" w:rsidRPr="0009172E" w:rsidRDefault="00A86374" w:rsidP="00B812B4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9172E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Entreprenör</w:t>
            </w:r>
          </w:p>
        </w:tc>
        <w:tc>
          <w:tcPr>
            <w:tcW w:w="7444" w:type="dxa"/>
            <w:gridSpan w:val="8"/>
          </w:tcPr>
          <w:p w:rsidR="00A86374" w:rsidRPr="0009172E" w:rsidRDefault="00A86374" w:rsidP="00B81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</w:tcPr>
          <w:p w:rsidR="00A86374" w:rsidRPr="0009172E" w:rsidRDefault="00A86374" w:rsidP="00B812B4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9172E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Referens till</w:t>
            </w:r>
          </w:p>
        </w:tc>
        <w:tc>
          <w:tcPr>
            <w:tcW w:w="7444" w:type="dxa"/>
            <w:gridSpan w:val="8"/>
          </w:tcPr>
          <w:p w:rsidR="00A86374" w:rsidRPr="0009172E" w:rsidRDefault="00A86374" w:rsidP="00B81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9172E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Kontrollmoment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375" w:type="dxa"/>
          </w:tcPr>
          <w:p w:rsidR="00A86374" w:rsidRPr="0009172E" w:rsidRDefault="00A86374" w:rsidP="00B81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991" w:type="dxa"/>
          </w:tcPr>
          <w:p w:rsidR="00A86374" w:rsidRPr="0009172E" w:rsidRDefault="00A86374" w:rsidP="00B81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/>
                <w:sz w:val="22"/>
                <w:szCs w:val="22"/>
              </w:rPr>
              <w:t>Datum</w:t>
            </w:r>
          </w:p>
        </w:tc>
        <w:tc>
          <w:tcPr>
            <w:tcW w:w="1133" w:type="dxa"/>
          </w:tcPr>
          <w:p w:rsidR="00A86374" w:rsidRPr="0009172E" w:rsidRDefault="00A86374" w:rsidP="00B81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/>
                <w:sz w:val="22"/>
                <w:szCs w:val="22"/>
              </w:rPr>
              <w:t>Signatur</w:t>
            </w: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Besiktat byggarbetsplatsen?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Är riskbedömning gjort?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Är arbetsmiljöplanen gjort för byggprojektet?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Är miljöplanen gjort för byggprojektet?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Är kvalitetsplanen gjort för byggprojektet?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Är lagar och förordningar beaktade för byggprojektet?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Är lokal föreskrifter beaktade för byggprojektet?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Har alla entreprenörer informerats om besiktningen av byggarbetsplatsen?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Har alla entreprenörer deltagit i besiktningen av byggarbetsplatsen?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autoSpaceDE w:val="0"/>
              <w:autoSpaceDN w:val="0"/>
              <w:adjustRightInd w:val="0"/>
              <w:spacing w:before="60" w:after="60"/>
              <w:rPr>
                <w:rFonts w:ascii="Calibri" w:hAnsi="Calibri" w:cs="Leelawadee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Leelawadee"/>
                <w:b w:val="0"/>
                <w:sz w:val="22"/>
                <w:szCs w:val="22"/>
                <w:lang w:eastAsia="sv-SE"/>
              </w:rPr>
              <w:t>Om det har varit någon brist är dessa åtgärdade enligt riskbedömningen?</w:t>
            </w: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75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00" w:type="dxa"/>
            <w:gridSpan w:val="2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91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33" w:type="dxa"/>
          </w:tcPr>
          <w:p w:rsidR="00A86374" w:rsidRPr="0009172E" w:rsidRDefault="00A86374" w:rsidP="00B812B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9172E">
              <w:rPr>
                <w:rFonts w:ascii="Calibri" w:hAnsi="Calibri"/>
                <w:b w:val="0"/>
                <w:sz w:val="22"/>
                <w:szCs w:val="22"/>
              </w:rPr>
              <w:t>Övriga anteckningar</w:t>
            </w:r>
          </w:p>
        </w:tc>
      </w:tr>
      <w:tr w:rsidR="00A86374" w:rsidRPr="0009172E" w:rsidTr="00091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</w:tcPr>
          <w:p w:rsidR="00A86374" w:rsidRPr="0009172E" w:rsidRDefault="00A86374" w:rsidP="00B812B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A86374" w:rsidRPr="0009172E" w:rsidRDefault="00A86374" w:rsidP="00B812B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A86374" w:rsidRPr="0009172E" w:rsidRDefault="00A86374" w:rsidP="00B812B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A86374" w:rsidRPr="0009172E" w:rsidRDefault="00A86374" w:rsidP="00B812B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  <w:p w:rsidR="00A86374" w:rsidRPr="0009172E" w:rsidRDefault="00A86374" w:rsidP="00B812B4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</w:tcPr>
          <w:p w:rsidR="00A86374" w:rsidRPr="0009172E" w:rsidRDefault="00A86374" w:rsidP="00A86374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Kontrollansvarig</w:t>
            </w:r>
          </w:p>
        </w:tc>
        <w:tc>
          <w:tcPr>
            <w:tcW w:w="4935" w:type="dxa"/>
            <w:gridSpan w:val="4"/>
          </w:tcPr>
          <w:p w:rsidR="00A86374" w:rsidRPr="0009172E" w:rsidRDefault="00A86374" w:rsidP="00A86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1275" w:type="dxa"/>
            <w:gridSpan w:val="2"/>
          </w:tcPr>
          <w:p w:rsidR="00A86374" w:rsidRPr="0009172E" w:rsidRDefault="00A86374" w:rsidP="00A86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 w:cs="Arial"/>
                <w:bCs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133" w:type="dxa"/>
          </w:tcPr>
          <w:p w:rsidR="00A86374" w:rsidRPr="0009172E" w:rsidRDefault="00A86374" w:rsidP="00A86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/>
                <w:sz w:val="22"/>
                <w:szCs w:val="22"/>
              </w:rPr>
              <w:t>Signatur</w:t>
            </w:r>
          </w:p>
        </w:tc>
      </w:tr>
      <w:tr w:rsidR="00A86374" w:rsidRPr="0009172E" w:rsidTr="0009172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5" w:type="dxa"/>
            <w:gridSpan w:val="4"/>
          </w:tcPr>
          <w:p w:rsidR="00A86374" w:rsidRPr="0009172E" w:rsidRDefault="00A86374" w:rsidP="00A86374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275" w:type="dxa"/>
            <w:gridSpan w:val="2"/>
          </w:tcPr>
          <w:p w:rsidR="00A86374" w:rsidRPr="0009172E" w:rsidRDefault="00A86374" w:rsidP="00A86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Arial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133" w:type="dxa"/>
          </w:tcPr>
          <w:p w:rsidR="00A86374" w:rsidRPr="0009172E" w:rsidRDefault="00A86374" w:rsidP="00A86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</w:p>
        </w:tc>
      </w:tr>
      <w:tr w:rsidR="00A86374" w:rsidRPr="0009172E" w:rsidTr="000917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</w:tcPr>
          <w:p w:rsidR="00A86374" w:rsidRPr="0009172E" w:rsidRDefault="00A86374" w:rsidP="00A86374">
            <w:pPr>
              <w:rPr>
                <w:rFonts w:ascii="Calibri" w:hAnsi="Calibri" w:cs="Arial"/>
                <w:b w:val="0"/>
                <w:bCs w:val="0"/>
                <w:sz w:val="22"/>
                <w:szCs w:val="22"/>
                <w:lang w:eastAsia="sv-SE"/>
              </w:rPr>
            </w:pPr>
            <w:r w:rsidRPr="0009172E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Förklaring</w:t>
            </w:r>
          </w:p>
        </w:tc>
        <w:tc>
          <w:tcPr>
            <w:tcW w:w="7343" w:type="dxa"/>
            <w:gridSpan w:val="7"/>
          </w:tcPr>
          <w:p w:rsidR="00A86374" w:rsidRPr="0009172E" w:rsidRDefault="00A86374" w:rsidP="00A86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</w:rPr>
            </w:pPr>
            <w:r w:rsidRPr="0009172E">
              <w:rPr>
                <w:rFonts w:ascii="Calibri" w:hAnsi="Calibri" w:cs="Arial"/>
                <w:sz w:val="22"/>
                <w:szCs w:val="22"/>
                <w:lang w:eastAsia="sv-SE"/>
              </w:rPr>
              <w:t>1 Kontrollerat och godkänt</w:t>
            </w:r>
          </w:p>
        </w:tc>
      </w:tr>
      <w:tr w:rsidR="00A86374" w:rsidRPr="0009172E" w:rsidTr="0009172E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</w:tcPr>
          <w:p w:rsidR="00A86374" w:rsidRPr="0009172E" w:rsidRDefault="00A86374" w:rsidP="00A86374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9172E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2 Kontrollerat och ej godkänt</w:t>
            </w:r>
          </w:p>
        </w:tc>
      </w:tr>
      <w:tr w:rsidR="00A86374" w:rsidRPr="0009172E" w:rsidTr="0009172E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</w:tcPr>
          <w:p w:rsidR="00A86374" w:rsidRPr="0009172E" w:rsidRDefault="00A86374" w:rsidP="00A86374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09172E">
              <w:rPr>
                <w:rFonts w:ascii="Calibri" w:hAnsi="Calibri" w:cs="Arial"/>
                <w:b w:val="0"/>
                <w:sz w:val="22"/>
                <w:szCs w:val="22"/>
                <w:lang w:eastAsia="sv-SE"/>
              </w:rPr>
              <w:t>3 Ej kontrollerat</w:t>
            </w:r>
          </w:p>
        </w:tc>
      </w:tr>
    </w:tbl>
    <w:p w:rsidR="00A86374" w:rsidRPr="00A86374" w:rsidRDefault="00A86374" w:rsidP="00A86374">
      <w:pPr>
        <w:rPr>
          <w:rFonts w:ascii="Calibri" w:hAnsi="Calibri"/>
          <w:sz w:val="22"/>
          <w:szCs w:val="22"/>
        </w:rPr>
      </w:pPr>
    </w:p>
    <w:sectPr w:rsidR="00A86374" w:rsidRPr="00A86374" w:rsidSect="002530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2B4" w:rsidRDefault="00B812B4">
      <w:r>
        <w:separator/>
      </w:r>
    </w:p>
  </w:endnote>
  <w:endnote w:type="continuationSeparator" w:id="0">
    <w:p w:rsidR="00B812B4" w:rsidRDefault="00B8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623C" w:rsidRDefault="0025623C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623C" w:rsidRDefault="0025623C" w:rsidP="0025623C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211C3E" w:rsidRPr="0025623C" w:rsidRDefault="0025623C" w:rsidP="0025623C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1C3E" w:rsidRPr="008A1078" w:rsidRDefault="00211C3E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211C3E" w:rsidRDefault="00211C3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211C3E" w:rsidRDefault="00211C3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211C3E" w:rsidRDefault="00211C3E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211C3E" w:rsidRDefault="00211C3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2B4" w:rsidRDefault="00B812B4">
      <w:r>
        <w:separator/>
      </w:r>
    </w:p>
  </w:footnote>
  <w:footnote w:type="continuationSeparator" w:id="0">
    <w:p w:rsidR="00B812B4" w:rsidRDefault="00B81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623C" w:rsidRDefault="0025623C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26"/>
      <w:gridCol w:w="1520"/>
      <w:gridCol w:w="3013"/>
    </w:tblGrid>
    <w:tr w:rsidR="00B93E38" w:rsidRPr="004A3480" w:rsidTr="00B13FCE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93E38" w:rsidRPr="004A3480" w:rsidRDefault="00B93E38" w:rsidP="00B93E38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93E38" w:rsidRPr="004A3480" w:rsidRDefault="00B93E38" w:rsidP="00B93E38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b/>
            </w:rPr>
            <w:t>Egenkontroll - Förbesiktning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93E38" w:rsidRPr="004A3480" w:rsidRDefault="00B93E38" w:rsidP="00B93E38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93E38" w:rsidRPr="004A3480" w:rsidTr="00B13FCE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B93E38" w:rsidRPr="004A3480" w:rsidRDefault="00B93E38" w:rsidP="00B93E38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B93E38" w:rsidRPr="004A3480" w:rsidTr="00B13FCE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93E38" w:rsidRPr="004A3480" w:rsidRDefault="00B93E38" w:rsidP="00B93E38">
          <w:pPr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B93E38" w:rsidRPr="004A3480" w:rsidRDefault="00B93E38" w:rsidP="00B93E38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211C3E" w:rsidRPr="002530D1" w:rsidRDefault="00B93E38" w:rsidP="002530D1">
    <w:pPr>
      <w:pStyle w:val="Sidhuvud"/>
    </w:pPr>
    <w:r w:rsidRPr="00B93E38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3E38" w:rsidRDefault="00B93E38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5623C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B93E38" w:rsidRDefault="00B93E38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25623C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1C3E" w:rsidRDefault="00211C3E" w:rsidP="00B60755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211C3E" w:rsidRPr="004A3480" w:rsidTr="004A3480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211C3E" w:rsidRPr="004A3480" w:rsidRDefault="00211C3E" w:rsidP="004A3480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b/>
            </w:rPr>
            <w:t>Förbesiktning</w:t>
          </w:r>
        </w:p>
      </w:tc>
    </w:tr>
    <w:tr w:rsidR="00211C3E" w:rsidRPr="004A3480" w:rsidTr="004A3480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211C3E" w:rsidRPr="004A3480" w:rsidRDefault="00211C3E" w:rsidP="004A3480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211C3E" w:rsidRPr="004A3480" w:rsidTr="004A3480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211C3E" w:rsidRPr="004A3480" w:rsidRDefault="00211C3E">
          <w:pPr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211C3E" w:rsidRPr="004A3480" w:rsidRDefault="00211C3E" w:rsidP="004A3480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A3480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211C3E" w:rsidRDefault="00211C3E" w:rsidP="00B60755">
    <w:pPr>
      <w:pStyle w:val="Sidhuvud"/>
    </w:pPr>
  </w:p>
  <w:p w:rsidR="00211C3E" w:rsidRPr="00BB2D9E" w:rsidRDefault="00211C3E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12511"/>
    <w:rsid w:val="0004512D"/>
    <w:rsid w:val="00050B90"/>
    <w:rsid w:val="0009172E"/>
    <w:rsid w:val="00095A2A"/>
    <w:rsid w:val="00096315"/>
    <w:rsid w:val="000A7511"/>
    <w:rsid w:val="000A7E85"/>
    <w:rsid w:val="000D00A0"/>
    <w:rsid w:val="001746E7"/>
    <w:rsid w:val="00176834"/>
    <w:rsid w:val="001A4097"/>
    <w:rsid w:val="001D6DDB"/>
    <w:rsid w:val="001E263B"/>
    <w:rsid w:val="00211C3E"/>
    <w:rsid w:val="00241CB0"/>
    <w:rsid w:val="002530D1"/>
    <w:rsid w:val="0025623C"/>
    <w:rsid w:val="00305C8C"/>
    <w:rsid w:val="003074AC"/>
    <w:rsid w:val="00327E07"/>
    <w:rsid w:val="00330837"/>
    <w:rsid w:val="00343F9D"/>
    <w:rsid w:val="003544D7"/>
    <w:rsid w:val="00371FFB"/>
    <w:rsid w:val="0037740D"/>
    <w:rsid w:val="003C2D5F"/>
    <w:rsid w:val="00434E50"/>
    <w:rsid w:val="004366B8"/>
    <w:rsid w:val="00437CA0"/>
    <w:rsid w:val="00476252"/>
    <w:rsid w:val="00485E5B"/>
    <w:rsid w:val="00492BF9"/>
    <w:rsid w:val="00495ABF"/>
    <w:rsid w:val="004A0010"/>
    <w:rsid w:val="004A3480"/>
    <w:rsid w:val="004C17BB"/>
    <w:rsid w:val="00531715"/>
    <w:rsid w:val="0055025E"/>
    <w:rsid w:val="005552B1"/>
    <w:rsid w:val="00560F7C"/>
    <w:rsid w:val="005D7F75"/>
    <w:rsid w:val="00601609"/>
    <w:rsid w:val="00627B1E"/>
    <w:rsid w:val="00671A16"/>
    <w:rsid w:val="006B37C3"/>
    <w:rsid w:val="006D581A"/>
    <w:rsid w:val="006D7DB8"/>
    <w:rsid w:val="006E3C28"/>
    <w:rsid w:val="00701A52"/>
    <w:rsid w:val="007654F3"/>
    <w:rsid w:val="0078230A"/>
    <w:rsid w:val="007E3D2E"/>
    <w:rsid w:val="007F4B2A"/>
    <w:rsid w:val="00845957"/>
    <w:rsid w:val="0085277B"/>
    <w:rsid w:val="008A0FB4"/>
    <w:rsid w:val="008A1078"/>
    <w:rsid w:val="008A20AA"/>
    <w:rsid w:val="008A7D77"/>
    <w:rsid w:val="008B5DF4"/>
    <w:rsid w:val="008F5F33"/>
    <w:rsid w:val="008F7750"/>
    <w:rsid w:val="009016F3"/>
    <w:rsid w:val="009159AA"/>
    <w:rsid w:val="0092460E"/>
    <w:rsid w:val="009571FE"/>
    <w:rsid w:val="009663BB"/>
    <w:rsid w:val="009D17D7"/>
    <w:rsid w:val="009E68CF"/>
    <w:rsid w:val="00A1078D"/>
    <w:rsid w:val="00A25BB6"/>
    <w:rsid w:val="00A3724A"/>
    <w:rsid w:val="00A45CCC"/>
    <w:rsid w:val="00A86374"/>
    <w:rsid w:val="00A86EED"/>
    <w:rsid w:val="00AE3C9B"/>
    <w:rsid w:val="00AF1792"/>
    <w:rsid w:val="00B43E00"/>
    <w:rsid w:val="00B500D3"/>
    <w:rsid w:val="00B60755"/>
    <w:rsid w:val="00B812B4"/>
    <w:rsid w:val="00B822EE"/>
    <w:rsid w:val="00B93E38"/>
    <w:rsid w:val="00BA75C0"/>
    <w:rsid w:val="00C03F9D"/>
    <w:rsid w:val="00C24379"/>
    <w:rsid w:val="00C27D78"/>
    <w:rsid w:val="00C97959"/>
    <w:rsid w:val="00CD0976"/>
    <w:rsid w:val="00D271F5"/>
    <w:rsid w:val="00D41F41"/>
    <w:rsid w:val="00D45841"/>
    <w:rsid w:val="00D65F7A"/>
    <w:rsid w:val="00D92C4A"/>
    <w:rsid w:val="00DF5AE6"/>
    <w:rsid w:val="00E07C72"/>
    <w:rsid w:val="00E50336"/>
    <w:rsid w:val="00E8522A"/>
    <w:rsid w:val="00E86E70"/>
    <w:rsid w:val="00EE3A9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6E476A88"/>
  <w15:chartTrackingRefBased/>
  <w15:docId w15:val="{4D1CEDA7-D48C-41D4-A5CF-CCB477E3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85E5B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A86374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09172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B93E38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25623C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0</TotalTime>
  <Pages>2</Pages>
  <Words>93</Words>
  <Characters>808</Characters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2016-07-23T13:10:00Z</dcterms:created>
  <dcterms:modified xsi:type="dcterms:W3CDTF">2016-10-09T12:40:00Z</dcterms:modified>
</cp:coreProperties>
</file>