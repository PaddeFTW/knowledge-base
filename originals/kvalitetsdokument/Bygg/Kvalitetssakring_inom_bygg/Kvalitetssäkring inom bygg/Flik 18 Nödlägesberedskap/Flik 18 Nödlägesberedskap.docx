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BFB" w:rsidRPr="00BD5ECD" w:rsidRDefault="00E60BFB" w:rsidP="00E60BFB">
      <w:pPr>
        <w:rPr>
          <w:rFonts w:ascii="Calibri" w:hAnsi="Calibri" w:cs="Leelawadee"/>
          <w:sz w:val="22"/>
          <w:szCs w:val="22"/>
        </w:rPr>
      </w:pPr>
      <w:r w:rsidRPr="00BD5ECD">
        <w:rPr>
          <w:rFonts w:ascii="Calibri" w:hAnsi="Calibri" w:cs="Leelawadee"/>
          <w:sz w:val="22"/>
          <w:szCs w:val="22"/>
        </w:rPr>
        <w:t>Flik 18 Nödlägesberedskap</w:t>
      </w:r>
    </w:p>
    <w:p w:rsidR="009A6202" w:rsidRPr="00BD5ECD" w:rsidRDefault="009A6202" w:rsidP="00E60BFB">
      <w:pPr>
        <w:rPr>
          <w:rFonts w:ascii="Calibri" w:hAnsi="Calibri" w:cs="Leelawadee"/>
          <w:sz w:val="22"/>
          <w:szCs w:val="22"/>
        </w:rPr>
      </w:pPr>
      <w:r w:rsidRPr="00BD5ECD">
        <w:rPr>
          <w:rFonts w:ascii="Calibri" w:hAnsi="Calibri" w:cs="Leelawadee"/>
          <w:sz w:val="22"/>
          <w:szCs w:val="22"/>
        </w:rPr>
        <w:tab/>
      </w:r>
    </w:p>
    <w:tbl>
      <w:tblPr>
        <w:tblStyle w:val="Rutntstabell4dekorfrg5"/>
        <w:tblW w:w="9285" w:type="dxa"/>
        <w:tblLook w:val="01E0" w:firstRow="1" w:lastRow="1" w:firstColumn="1" w:lastColumn="1" w:noHBand="0" w:noVBand="0"/>
      </w:tblPr>
      <w:tblGrid>
        <w:gridCol w:w="2350"/>
        <w:gridCol w:w="2558"/>
        <w:gridCol w:w="2074"/>
        <w:gridCol w:w="806"/>
        <w:gridCol w:w="1497"/>
      </w:tblGrid>
      <w:tr w:rsidR="009A6202" w:rsidRPr="00C9751A" w:rsidTr="00220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</w:tcPr>
          <w:p w:rsidR="009A6202" w:rsidRPr="00C9751A" w:rsidRDefault="009A6202" w:rsidP="00C9751A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libri" w:hAnsi="Calibri" w:cs="Leelawadee"/>
                <w:bCs w:val="0"/>
                <w:color w:val="FFFFFF"/>
                <w:sz w:val="22"/>
                <w:szCs w:val="22"/>
                <w:lang w:eastAsia="sv-SE"/>
              </w:rPr>
            </w:pPr>
            <w:r w:rsidRPr="00C9751A">
              <w:rPr>
                <w:rFonts w:ascii="Calibri" w:hAnsi="Calibri" w:cs="Leelawadee"/>
                <w:color w:val="FFFFFF"/>
                <w:sz w:val="22"/>
                <w:szCs w:val="22"/>
                <w:lang w:eastAsia="sv-SE"/>
              </w:rPr>
              <w:t>Organisation på arbetsplatserna</w:t>
            </w:r>
          </w:p>
        </w:tc>
      </w:tr>
      <w:tr w:rsidR="009A6202" w:rsidRPr="0022011C" w:rsidTr="0022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Befattning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8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sz w:val="22"/>
                <w:szCs w:val="22"/>
                <w:lang w:eastAsia="sv-SE"/>
              </w:rPr>
              <w:t>Namn</w:t>
            </w:r>
          </w:p>
        </w:tc>
        <w:tc>
          <w:tcPr>
            <w:tcW w:w="2074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sz w:val="22"/>
                <w:szCs w:val="22"/>
                <w:lang w:eastAsia="sv-SE"/>
              </w:rPr>
              <w:t>Telefon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gridSpan w:val="2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Mobil</w:t>
            </w:r>
          </w:p>
        </w:tc>
      </w:tr>
      <w:tr w:rsidR="009A6202" w:rsidRPr="0022011C" w:rsidTr="00220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8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</w:p>
        </w:tc>
        <w:tc>
          <w:tcPr>
            <w:tcW w:w="2074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gridSpan w:val="2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9A6202" w:rsidRPr="0022011C" w:rsidTr="0022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8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</w:p>
        </w:tc>
        <w:tc>
          <w:tcPr>
            <w:tcW w:w="2074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gridSpan w:val="2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9A6202" w:rsidRPr="0022011C" w:rsidTr="00220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8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</w:p>
        </w:tc>
        <w:tc>
          <w:tcPr>
            <w:tcW w:w="2074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gridSpan w:val="2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2C29CD" w:rsidRPr="0022011C" w:rsidTr="0022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RÄDDNINGSHJÄLP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35" w:type="dxa"/>
            <w:gridSpan w:val="4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Telefon</w:t>
            </w:r>
          </w:p>
        </w:tc>
      </w:tr>
      <w:tr w:rsidR="009A6202" w:rsidRPr="0022011C" w:rsidTr="00220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Räddningstjänst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35" w:type="dxa"/>
            <w:gridSpan w:val="4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112</w:t>
            </w:r>
          </w:p>
        </w:tc>
      </w:tr>
      <w:tr w:rsidR="009A6202" w:rsidRPr="0022011C" w:rsidTr="0022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Sjukhus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35" w:type="dxa"/>
            <w:gridSpan w:val="4"/>
          </w:tcPr>
          <w:p w:rsidR="009A6202" w:rsidRPr="0022011C" w:rsidRDefault="009A6202" w:rsidP="00C9751A">
            <w:pPr>
              <w:tabs>
                <w:tab w:val="left" w:pos="1540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</w:rPr>
              <w:tab/>
            </w:r>
          </w:p>
        </w:tc>
      </w:tr>
      <w:tr w:rsidR="009A6202" w:rsidRPr="0022011C" w:rsidTr="00220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Läkare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35" w:type="dxa"/>
            <w:gridSpan w:val="4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9A6202" w:rsidRPr="0022011C" w:rsidTr="0022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Polis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935" w:type="dxa"/>
            <w:gridSpan w:val="4"/>
          </w:tcPr>
          <w:p w:rsidR="009A6202" w:rsidRPr="0022011C" w:rsidRDefault="009A6202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2C29CD" w:rsidRPr="0022011C" w:rsidTr="00220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INTERN / EXTERN KOMMUNIKATION</w:t>
            </w:r>
          </w:p>
        </w:tc>
      </w:tr>
      <w:tr w:rsidR="002C29CD" w:rsidRPr="0022011C" w:rsidTr="0022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iCs/>
                <w:sz w:val="22"/>
                <w:szCs w:val="22"/>
                <w:lang w:eastAsia="sv-SE"/>
              </w:rPr>
              <w:t>Vid miljöolycka</w:t>
            </w:r>
          </w:p>
        </w:tc>
      </w:tr>
      <w:tr w:rsidR="002C29CD" w:rsidRPr="0022011C" w:rsidTr="00220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8" w:type="dxa"/>
            <w:gridSpan w:val="4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Larma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Telefon</w:t>
            </w:r>
          </w:p>
        </w:tc>
      </w:tr>
      <w:tr w:rsidR="002C29CD" w:rsidRPr="0022011C" w:rsidTr="0022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8" w:type="dxa"/>
            <w:gridSpan w:val="4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1. Räddningstjänsten</w:t>
            </w: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ab/>
            </w: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ab/>
            </w:r>
          </w:p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2. Arbetsledning, som kontaktar miljöförvaltningen för kommun samt miljöansvarig på.</w:t>
            </w: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ab/>
            </w: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ab/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112</w:t>
            </w:r>
          </w:p>
        </w:tc>
      </w:tr>
      <w:tr w:rsidR="002C29CD" w:rsidRPr="0022011C" w:rsidTr="00220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iCs/>
                <w:sz w:val="22"/>
                <w:szCs w:val="22"/>
                <w:lang w:eastAsia="sv-SE"/>
              </w:rPr>
              <w:t>Vid arbetsmiljöolycka / personskador.</w:t>
            </w:r>
          </w:p>
        </w:tc>
      </w:tr>
      <w:tr w:rsidR="002C29CD" w:rsidRPr="0022011C" w:rsidTr="0022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8" w:type="dxa"/>
            <w:gridSpan w:val="4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Larma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Telefon</w:t>
            </w:r>
          </w:p>
        </w:tc>
      </w:tr>
      <w:tr w:rsidR="002C29CD" w:rsidRPr="0022011C" w:rsidTr="00220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8" w:type="dxa"/>
            <w:gridSpan w:val="4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1. Räddningshjälp.</w:t>
            </w: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ab/>
            </w: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ab/>
            </w:r>
          </w:p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2. Arbetsledning, som kontaktar arbetsmiljösamordnare på (Se ovan)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97" w:type="dxa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112</w:t>
            </w:r>
          </w:p>
        </w:tc>
      </w:tr>
      <w:tr w:rsidR="002C29CD" w:rsidRPr="0022011C" w:rsidTr="0022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Information till närboende om det finns risk för människors hälsa genom</w:t>
            </w:r>
          </w:p>
        </w:tc>
      </w:tr>
      <w:tr w:rsidR="002C29CD" w:rsidRPr="0022011C" w:rsidTr="00220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</w:tcPr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1. Platschef</w:t>
            </w:r>
          </w:p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2. Arbetsledning</w:t>
            </w:r>
          </w:p>
          <w:p w:rsidR="002C29CD" w:rsidRPr="0022011C" w:rsidRDefault="002C29CD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3. Miljösamordnare för berörd kommun.</w:t>
            </w:r>
          </w:p>
        </w:tc>
      </w:tr>
      <w:tr w:rsidR="001009AE" w:rsidRPr="0022011C" w:rsidTr="0022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</w:tcPr>
          <w:p w:rsidR="001009AE" w:rsidRPr="0022011C" w:rsidRDefault="001009AE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22011C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Övrig information</w:t>
            </w:r>
          </w:p>
        </w:tc>
      </w:tr>
      <w:tr w:rsidR="001009AE" w:rsidRPr="0022011C" w:rsidTr="0022011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  <w:gridSpan w:val="5"/>
          </w:tcPr>
          <w:p w:rsidR="001009AE" w:rsidRPr="0022011C" w:rsidRDefault="001009AE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  <w:p w:rsidR="001009AE" w:rsidRPr="0022011C" w:rsidRDefault="001009AE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  <w:p w:rsidR="001009AE" w:rsidRPr="0022011C" w:rsidRDefault="001009AE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  <w:p w:rsidR="001009AE" w:rsidRPr="0022011C" w:rsidRDefault="001009AE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  <w:p w:rsidR="001009AE" w:rsidRPr="0022011C" w:rsidRDefault="001009AE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  <w:p w:rsidR="001009AE" w:rsidRPr="0022011C" w:rsidRDefault="001009AE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  <w:p w:rsidR="001009AE" w:rsidRPr="0022011C" w:rsidRDefault="001009AE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  <w:p w:rsidR="001009AE" w:rsidRPr="0022011C" w:rsidRDefault="001009AE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  <w:p w:rsidR="001009AE" w:rsidRPr="0022011C" w:rsidRDefault="001009AE" w:rsidP="00C9751A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</w:tbl>
    <w:p w:rsidR="002C29CD" w:rsidRPr="00BD5ECD" w:rsidRDefault="002C29CD">
      <w:pPr>
        <w:rPr>
          <w:rFonts w:ascii="Calibri" w:hAnsi="Calibri"/>
          <w:sz w:val="22"/>
          <w:szCs w:val="22"/>
        </w:rPr>
      </w:pPr>
    </w:p>
    <w:sectPr w:rsidR="002C29CD" w:rsidRPr="00BD5ECD" w:rsidSect="00786E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751A" w:rsidRDefault="00C9751A">
      <w:r>
        <w:separator/>
      </w:r>
    </w:p>
  </w:endnote>
  <w:endnote w:type="continuationSeparator" w:id="0">
    <w:p w:rsidR="00C9751A" w:rsidRDefault="00C97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9AE" w:rsidRDefault="001009A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86E" w:rsidRDefault="00D8786E" w:rsidP="00D8786E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1009AE" w:rsidRPr="00D8786E" w:rsidRDefault="00D8786E" w:rsidP="00D8786E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 xml:space="preserve">Reviderat </w:t>
    </w:r>
    <w:r>
      <w:rPr>
        <w:rStyle w:val="Sidnummer"/>
        <w:rFonts w:cs="Leelawadee"/>
        <w:sz w:val="16"/>
        <w:szCs w:val="16"/>
      </w:rPr>
      <w:t>datum</w:t>
    </w:r>
    <w:r>
      <w:rPr>
        <w:rStyle w:val="Sidnummer"/>
        <w:rFonts w:cs="Leelawadee"/>
        <w:sz w:val="16"/>
        <w:szCs w:val="16"/>
      </w:rPr>
      <w:t>:</w:t>
    </w:r>
    <w:bookmarkStart w:id="0" w:name="_GoBack"/>
    <w:bookmarkEnd w:id="0"/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9AE" w:rsidRPr="008A1078" w:rsidRDefault="001009AE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1009AE" w:rsidRDefault="001009A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1009AE" w:rsidRDefault="001009A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1009AE" w:rsidRDefault="001009AE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1009AE" w:rsidRDefault="001009A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751A" w:rsidRDefault="00C9751A">
      <w:r>
        <w:separator/>
      </w:r>
    </w:p>
  </w:footnote>
  <w:footnote w:type="continuationSeparator" w:id="0">
    <w:p w:rsidR="00C9751A" w:rsidRDefault="00C97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9AE" w:rsidRDefault="001009A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7"/>
      <w:gridCol w:w="1535"/>
      <w:gridCol w:w="1521"/>
      <w:gridCol w:w="3006"/>
    </w:tblGrid>
    <w:tr w:rsidR="00B27A4D" w:rsidRPr="007948AB" w:rsidTr="005B77D2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27A4D" w:rsidRPr="007948AB" w:rsidRDefault="00B27A4D" w:rsidP="00B27A4D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27A4D" w:rsidRPr="007948AB" w:rsidRDefault="00B27A4D" w:rsidP="00B27A4D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7948AB">
            <w:rPr>
              <w:rFonts w:ascii="Leelawadee" w:hAnsi="Leelawadee" w:cs="Leelawadee"/>
              <w:b/>
            </w:rPr>
            <w:t>Nödlägesberedskap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27A4D" w:rsidRPr="007948AB" w:rsidRDefault="00B27A4D" w:rsidP="00B27A4D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27A4D" w:rsidRPr="007948AB" w:rsidTr="005B77D2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27A4D" w:rsidRPr="007948AB" w:rsidRDefault="00B27A4D" w:rsidP="00B27A4D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27A4D" w:rsidRPr="007948AB" w:rsidTr="005B77D2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B27A4D" w:rsidRPr="007948AB" w:rsidRDefault="00B27A4D" w:rsidP="00B27A4D">
          <w:pPr>
            <w:rPr>
              <w:rFonts w:ascii="Leelawadee" w:hAnsi="Leelawadee" w:cs="Leelawadee"/>
              <w:sz w:val="16"/>
              <w:szCs w:val="16"/>
            </w:rPr>
          </w:pPr>
          <w:r w:rsidRPr="007948AB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B27A4D" w:rsidRPr="007948AB" w:rsidRDefault="00B27A4D" w:rsidP="00B27A4D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7948AB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1009AE" w:rsidRPr="00786EBA" w:rsidRDefault="00B27A4D" w:rsidP="00786EBA">
    <w:pPr>
      <w:pStyle w:val="Sidhuvud"/>
    </w:pPr>
    <w:r w:rsidRPr="00B27A4D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7A4D" w:rsidRDefault="00B27A4D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8786E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B27A4D" w:rsidRDefault="00B27A4D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8786E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9AE" w:rsidRDefault="001009AE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9217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0902"/>
    <w:rsid w:val="0004512D"/>
    <w:rsid w:val="00050B90"/>
    <w:rsid w:val="00096315"/>
    <w:rsid w:val="000A7511"/>
    <w:rsid w:val="000A7E85"/>
    <w:rsid w:val="000D00A0"/>
    <w:rsid w:val="000E4EB7"/>
    <w:rsid w:val="000E61A1"/>
    <w:rsid w:val="001009AE"/>
    <w:rsid w:val="001746E7"/>
    <w:rsid w:val="00176834"/>
    <w:rsid w:val="001A4097"/>
    <w:rsid w:val="001D6DDB"/>
    <w:rsid w:val="001E263B"/>
    <w:rsid w:val="0022011C"/>
    <w:rsid w:val="00241CB0"/>
    <w:rsid w:val="002C29CD"/>
    <w:rsid w:val="00305C8C"/>
    <w:rsid w:val="00327E07"/>
    <w:rsid w:val="00330837"/>
    <w:rsid w:val="00343F9D"/>
    <w:rsid w:val="003544D7"/>
    <w:rsid w:val="00363ACD"/>
    <w:rsid w:val="0037740D"/>
    <w:rsid w:val="003A0373"/>
    <w:rsid w:val="004366B8"/>
    <w:rsid w:val="00437CA0"/>
    <w:rsid w:val="00476252"/>
    <w:rsid w:val="00492BF9"/>
    <w:rsid w:val="004A0010"/>
    <w:rsid w:val="004C17BB"/>
    <w:rsid w:val="0055025E"/>
    <w:rsid w:val="005552B1"/>
    <w:rsid w:val="00560F7C"/>
    <w:rsid w:val="005F7D61"/>
    <w:rsid w:val="00601609"/>
    <w:rsid w:val="00627B1E"/>
    <w:rsid w:val="00671A16"/>
    <w:rsid w:val="006B37C3"/>
    <w:rsid w:val="006C0A21"/>
    <w:rsid w:val="006D581A"/>
    <w:rsid w:val="006D7DB8"/>
    <w:rsid w:val="007654F3"/>
    <w:rsid w:val="0078230A"/>
    <w:rsid w:val="00786EBA"/>
    <w:rsid w:val="007948AB"/>
    <w:rsid w:val="007A1BA1"/>
    <w:rsid w:val="007E3D2E"/>
    <w:rsid w:val="007F1F0B"/>
    <w:rsid w:val="007F4B2A"/>
    <w:rsid w:val="0085277B"/>
    <w:rsid w:val="008A0FB4"/>
    <w:rsid w:val="008A1078"/>
    <w:rsid w:val="008A20AA"/>
    <w:rsid w:val="008B5DF4"/>
    <w:rsid w:val="009016F3"/>
    <w:rsid w:val="009159AA"/>
    <w:rsid w:val="0092460E"/>
    <w:rsid w:val="009571FE"/>
    <w:rsid w:val="009644FD"/>
    <w:rsid w:val="009663BB"/>
    <w:rsid w:val="0097194A"/>
    <w:rsid w:val="009A6202"/>
    <w:rsid w:val="009D17D7"/>
    <w:rsid w:val="009E68CF"/>
    <w:rsid w:val="00A1078D"/>
    <w:rsid w:val="00A25BB6"/>
    <w:rsid w:val="00A45CCC"/>
    <w:rsid w:val="00A86EED"/>
    <w:rsid w:val="00AA06B9"/>
    <w:rsid w:val="00AA7659"/>
    <w:rsid w:val="00AF1792"/>
    <w:rsid w:val="00B27A4D"/>
    <w:rsid w:val="00B500D3"/>
    <w:rsid w:val="00B822EE"/>
    <w:rsid w:val="00BA75C0"/>
    <w:rsid w:val="00BD5ECD"/>
    <w:rsid w:val="00C03F9D"/>
    <w:rsid w:val="00C9751A"/>
    <w:rsid w:val="00C97959"/>
    <w:rsid w:val="00CD0976"/>
    <w:rsid w:val="00D271F5"/>
    <w:rsid w:val="00D41F41"/>
    <w:rsid w:val="00D65F7A"/>
    <w:rsid w:val="00D8786E"/>
    <w:rsid w:val="00D92C4A"/>
    <w:rsid w:val="00DF5AE6"/>
    <w:rsid w:val="00E07B66"/>
    <w:rsid w:val="00E07C72"/>
    <w:rsid w:val="00E50336"/>
    <w:rsid w:val="00E60BFB"/>
    <w:rsid w:val="00E8522A"/>
    <w:rsid w:val="00E86E70"/>
    <w:rsid w:val="00EE3A9C"/>
    <w:rsid w:val="00F37C52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60878515"/>
  <w15:chartTrackingRefBased/>
  <w15:docId w15:val="{B03B49E9-83D1-4F69-A1A1-903A51C4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654F3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040902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22011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B27A4D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D8786E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2</TotalTime>
  <Pages>1</Pages>
  <Words>77</Words>
  <Characters>600</Characters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2016-07-23T13:08:00Z</dcterms:created>
  <dcterms:modified xsi:type="dcterms:W3CDTF">2016-10-09T12:38:00Z</dcterms:modified>
</cp:coreProperties>
</file>