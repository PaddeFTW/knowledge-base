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C6C" w:rsidRDefault="00797C6C" w:rsidP="000813B2">
      <w:pPr>
        <w:pStyle w:val="Ingetavstnd"/>
        <w:ind w:firstLine="1304"/>
      </w:pPr>
    </w:p>
    <w:tbl>
      <w:tblPr>
        <w:tblStyle w:val="Rutntstabell4dekorfrg1"/>
        <w:tblW w:w="0" w:type="auto"/>
        <w:tblLook w:val="04A0" w:firstRow="1" w:lastRow="0" w:firstColumn="1" w:lastColumn="0" w:noHBand="0" w:noVBand="1"/>
      </w:tblPr>
      <w:tblGrid>
        <w:gridCol w:w="1707"/>
        <w:gridCol w:w="131"/>
        <w:gridCol w:w="1285"/>
        <w:gridCol w:w="1556"/>
        <w:gridCol w:w="278"/>
        <w:gridCol w:w="4102"/>
      </w:tblGrid>
      <w:tr w:rsidR="005966D7" w:rsidRPr="005966D7" w:rsidTr="000813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Pr="005966D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Projektbeskrivning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  <w:gridSpan w:val="4"/>
          </w:tcPr>
          <w:p w:rsidR="005966D7" w:rsidRPr="005966D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Fastighetsbeteckning</w:t>
            </w:r>
          </w:p>
        </w:tc>
        <w:tc>
          <w:tcPr>
            <w:tcW w:w="4380" w:type="dxa"/>
            <w:gridSpan w:val="2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Fastighetsadress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9" w:type="dxa"/>
            <w:gridSpan w:val="4"/>
          </w:tcPr>
          <w:p w:rsidR="005966D7" w:rsidRPr="005966D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</w:p>
        </w:tc>
        <w:tc>
          <w:tcPr>
            <w:tcW w:w="4380" w:type="dxa"/>
            <w:gridSpan w:val="2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7" w:type="dxa"/>
          </w:tcPr>
          <w:p w:rsidR="005966D7" w:rsidRPr="005966D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Postnr  och Ort</w:t>
            </w:r>
          </w:p>
        </w:tc>
        <w:tc>
          <w:tcPr>
            <w:tcW w:w="7352" w:type="dxa"/>
            <w:gridSpan w:val="5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Pr="005966D7" w:rsidRDefault="005966D7">
            <w:pPr>
              <w:rPr>
                <w:rFonts w:asciiTheme="minorHAnsi" w:hAnsiTheme="minorHAnsi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Vägbeskrivning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bookmarkStart w:id="0" w:name="_GoBack"/>
        <w:bookmarkEnd w:id="0"/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3" w:type="dxa"/>
            <w:gridSpan w:val="3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bCs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Kontaktperson på byggplatsen</w:t>
            </w:r>
          </w:p>
        </w:tc>
        <w:tc>
          <w:tcPr>
            <w:tcW w:w="5936" w:type="dxa"/>
            <w:gridSpan w:val="3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Tfn/Mobil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E-post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Byggherre/beställare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Företag/namn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Org.nr/person-nr.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Adress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Postnr/Ort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Tfn/Mobil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E-post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Entreprenör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Företag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Org.nr.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Adress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Postnr/Ort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Projektansvarig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Tfn/Mobil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Projektets arbetsledare</w:t>
            </w:r>
          </w:p>
        </w:tc>
        <w:tc>
          <w:tcPr>
            <w:tcW w:w="4102" w:type="dxa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sz w:val="22"/>
                <w:szCs w:val="22"/>
              </w:rPr>
              <w:t>Tfn/Mobil</w:t>
            </w: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7" w:type="dxa"/>
            <w:gridSpan w:val="5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  <w:tc>
          <w:tcPr>
            <w:tcW w:w="4102" w:type="dxa"/>
          </w:tcPr>
          <w:p w:rsidR="005966D7" w:rsidRPr="005966D7" w:rsidRDefault="005966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gridSpan w:val="2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Entreprenad form</w:t>
            </w:r>
          </w:p>
        </w:tc>
        <w:tc>
          <w:tcPr>
            <w:tcW w:w="7221" w:type="dxa"/>
            <w:gridSpan w:val="4"/>
          </w:tcPr>
          <w:p w:rsidR="005966D7" w:rsidRPr="005966D7" w:rsidRDefault="005966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5966D7" w:rsidRPr="005966D7" w:rsidTr="000813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  <w:r w:rsidRPr="005966D7">
              <w:rPr>
                <w:rFonts w:asciiTheme="minorHAnsi" w:hAnsiTheme="minorHAnsi" w:cs="Arial"/>
                <w:b w:val="0"/>
                <w:sz w:val="22"/>
                <w:szCs w:val="22"/>
              </w:rPr>
              <w:t>Projektbeskrivning</w:t>
            </w:r>
          </w:p>
        </w:tc>
      </w:tr>
      <w:tr w:rsidR="005966D7" w:rsidRPr="005966D7" w:rsidTr="000813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9" w:type="dxa"/>
            <w:gridSpan w:val="6"/>
          </w:tcPr>
          <w:p w:rsid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  <w:p w:rsidR="005966D7" w:rsidRPr="005966D7" w:rsidRDefault="005966D7">
            <w:pPr>
              <w:rPr>
                <w:rFonts w:asciiTheme="minorHAnsi" w:hAnsiTheme="minorHAnsi" w:cs="Arial"/>
                <w:b w:val="0"/>
                <w:sz w:val="22"/>
                <w:szCs w:val="22"/>
              </w:rPr>
            </w:pPr>
          </w:p>
        </w:tc>
      </w:tr>
    </w:tbl>
    <w:p w:rsidR="005966D7" w:rsidRDefault="005966D7"/>
    <w:p w:rsidR="005966D7" w:rsidRDefault="005966D7"/>
    <w:sectPr w:rsidR="005966D7" w:rsidSect="0055446B">
      <w:headerReference w:type="default" r:id="rId6"/>
      <w:footerReference w:type="default" r:id="rId7"/>
      <w:headerReference w:type="first" r:id="rId8"/>
      <w:footerReference w:type="first" r:id="rId9"/>
      <w:footnotePr>
        <w:pos w:val="beneathText"/>
      </w:footnotePr>
      <w:pgSz w:w="11905" w:h="16837" w:code="9"/>
      <w:pgMar w:top="1418" w:right="1418" w:bottom="1418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311" w:rsidRDefault="00863311">
      <w:r>
        <w:separator/>
      </w:r>
    </w:p>
  </w:endnote>
  <w:endnote w:type="continuationSeparator" w:id="0">
    <w:p w:rsidR="00863311" w:rsidRDefault="00863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46B" w:rsidRPr="003955E5" w:rsidRDefault="0055446B" w:rsidP="0055446B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Theme="minorHAnsi" w:hAnsiTheme="minorHAnsi" w:cs="Leelawadee"/>
        <w:sz w:val="16"/>
        <w:szCs w:val="16"/>
      </w:rPr>
    </w:pPr>
    <w:r w:rsidRPr="003955E5">
      <w:rPr>
        <w:rStyle w:val="Sidnummer"/>
        <w:rFonts w:asciiTheme="minorHAnsi" w:hAnsiTheme="minorHAnsi" w:cs="Leelawadee"/>
        <w:sz w:val="16"/>
        <w:szCs w:val="16"/>
      </w:rPr>
      <w:t>U</w:t>
    </w:r>
    <w:r>
      <w:rPr>
        <w:rStyle w:val="Sidnummer"/>
        <w:rFonts w:asciiTheme="minorHAnsi" w:hAnsiTheme="minorHAnsi" w:cs="Leelawadee"/>
        <w:sz w:val="16"/>
        <w:szCs w:val="16"/>
      </w:rPr>
      <w:t xml:space="preserve">pprättat datum: </w:t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 xml:space="preserve">Utgåva: </w:t>
    </w:r>
  </w:p>
  <w:p w:rsidR="00C411B7" w:rsidRPr="0055446B" w:rsidRDefault="0055446B" w:rsidP="0055446B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rPr>
        <w:rFonts w:asciiTheme="minorHAnsi" w:hAnsiTheme="minorHAnsi" w:cs="Leelawadee"/>
        <w:sz w:val="16"/>
        <w:szCs w:val="16"/>
      </w:rPr>
    </w:pPr>
    <w:r>
      <w:rPr>
        <w:rStyle w:val="Sidnummer"/>
        <w:rFonts w:asciiTheme="minorHAnsi" w:hAnsiTheme="minorHAnsi" w:cs="Leelawadee"/>
        <w:sz w:val="16"/>
        <w:szCs w:val="16"/>
      </w:rPr>
      <w:t>Reviderat datum:</w:t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</w:r>
    <w:r w:rsidRPr="003955E5">
      <w:rPr>
        <w:rStyle w:val="Sidnummer"/>
        <w:rFonts w:asciiTheme="minorHAnsi" w:hAnsiTheme="minorHAnsi" w:cs="Leelawadee"/>
        <w:sz w:val="16"/>
        <w:szCs w:val="16"/>
      </w:rPr>
      <w:tab/>
      <w:t xml:space="preserve">                                   </w:t>
    </w:r>
    <w:r>
      <w:rPr>
        <w:rStyle w:val="Sidnummer"/>
        <w:rFonts w:asciiTheme="minorHAnsi" w:hAnsiTheme="minorHAnsi" w:cs="Leelawadee"/>
        <w:sz w:val="16"/>
        <w:szCs w:val="16"/>
      </w:rPr>
      <w:tab/>
      <w:t xml:space="preserve">               </w:t>
    </w:r>
    <w:r w:rsidRPr="003955E5">
      <w:rPr>
        <w:rFonts w:asciiTheme="minorHAnsi" w:hAnsiTheme="minorHAnsi" w:cs="Leelawadee"/>
        <w:sz w:val="16"/>
        <w:szCs w:val="16"/>
      </w:rPr>
      <w:t>Utfärdare:</w:t>
    </w:r>
    <w:r>
      <w:rPr>
        <w:rFonts w:asciiTheme="minorHAnsi" w:hAnsiTheme="minorHAnsi" w:cs="Leelawadee"/>
        <w:sz w:val="16"/>
        <w:szCs w:val="16"/>
      </w:rPr>
      <w:t xml:space="preserve"> </w:t>
    </w:r>
    <w:r w:rsidR="00C411B7" w:rsidRPr="0055446B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B7" w:rsidRPr="008A1078" w:rsidRDefault="00C411B7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C411B7" w:rsidRDefault="00C411B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C411B7" w:rsidRDefault="00C411B7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C411B7" w:rsidRDefault="00C411B7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C411B7" w:rsidRDefault="00C411B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311" w:rsidRDefault="00863311">
      <w:r>
        <w:separator/>
      </w:r>
    </w:p>
  </w:footnote>
  <w:footnote w:type="continuationSeparator" w:id="0">
    <w:p w:rsidR="00863311" w:rsidRDefault="008633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9"/>
      <w:gridCol w:w="1530"/>
      <w:gridCol w:w="1520"/>
      <w:gridCol w:w="3010"/>
    </w:tblGrid>
    <w:tr w:rsidR="0055446B" w:rsidRPr="003955E5" w:rsidTr="000825B4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5446B" w:rsidRPr="003955E5" w:rsidRDefault="0055446B" w:rsidP="0055446B">
          <w:pPr>
            <w:suppressAutoHyphens/>
            <w:jc w:val="center"/>
            <w:rPr>
              <w:rFonts w:asciiTheme="minorHAnsi" w:hAnsiTheme="minorHAnsi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5446B" w:rsidRPr="00D92F3B" w:rsidRDefault="0055446B" w:rsidP="0055446B">
          <w:pPr>
            <w:suppressAutoHyphens/>
            <w:jc w:val="center"/>
            <w:rPr>
              <w:rFonts w:asciiTheme="minorHAnsi" w:hAnsiTheme="minorHAnsi" w:cs="Leelawadee"/>
              <w:b/>
            </w:rPr>
          </w:pPr>
          <w:r>
            <w:rPr>
              <w:rFonts w:asciiTheme="minorHAnsi" w:hAnsiTheme="minorHAnsi" w:cs="Leelawadee"/>
              <w:b/>
            </w:rPr>
            <w:t>Projektbeskrivning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5446B" w:rsidRPr="003955E5" w:rsidRDefault="0055446B" w:rsidP="0055446B">
          <w:pPr>
            <w:suppressAutoHyphens/>
            <w:jc w:val="center"/>
            <w:rPr>
              <w:rFonts w:asciiTheme="minorHAnsi" w:hAnsiTheme="minorHAnsi" w:cs="Leelawadee"/>
              <w:sz w:val="16"/>
              <w:szCs w:val="16"/>
            </w:rPr>
          </w:pPr>
        </w:p>
      </w:tc>
    </w:tr>
    <w:tr w:rsidR="0055446B" w:rsidRPr="003955E5" w:rsidTr="000825B4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55446B" w:rsidRPr="003955E5" w:rsidRDefault="0055446B" w:rsidP="0055446B">
          <w:pPr>
            <w:suppressAutoHyphens/>
            <w:jc w:val="right"/>
            <w:rPr>
              <w:rFonts w:asciiTheme="minorHAnsi" w:hAnsiTheme="minorHAnsi" w:cs="Leelawadee"/>
              <w:sz w:val="16"/>
              <w:szCs w:val="16"/>
            </w:rPr>
          </w:pPr>
        </w:p>
      </w:tc>
    </w:tr>
    <w:tr w:rsidR="0055446B" w:rsidRPr="003955E5" w:rsidTr="000825B4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55446B" w:rsidRPr="003955E5" w:rsidRDefault="0055446B" w:rsidP="0055446B">
          <w:pPr>
            <w:suppressAutoHyphens/>
            <w:rPr>
              <w:rFonts w:asciiTheme="minorHAnsi" w:hAnsiTheme="minorHAnsi" w:cs="Leelawadee"/>
              <w:sz w:val="16"/>
              <w:szCs w:val="16"/>
            </w:rPr>
          </w:pPr>
          <w:r w:rsidRPr="003955E5">
            <w:rPr>
              <w:rFonts w:asciiTheme="minorHAnsi" w:hAnsiTheme="minorHAnsi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55446B" w:rsidRPr="003955E5" w:rsidRDefault="0055446B" w:rsidP="0055446B">
          <w:pPr>
            <w:suppressAutoHyphens/>
            <w:jc w:val="right"/>
            <w:rPr>
              <w:rFonts w:asciiTheme="minorHAnsi" w:hAnsiTheme="minorHAnsi" w:cs="Leelawadee"/>
              <w:sz w:val="16"/>
              <w:szCs w:val="16"/>
            </w:rPr>
          </w:pPr>
          <w:r w:rsidRPr="003955E5">
            <w:rPr>
              <w:rFonts w:asciiTheme="minorHAnsi" w:hAnsiTheme="minorHAnsi" w:cs="Leelawadee"/>
              <w:sz w:val="16"/>
              <w:szCs w:val="16"/>
            </w:rPr>
            <w:t>Projektnamn:</w:t>
          </w:r>
        </w:p>
      </w:tc>
    </w:tr>
  </w:tbl>
  <w:p w:rsidR="00C411B7" w:rsidRPr="0055446B" w:rsidRDefault="0055446B" w:rsidP="0055446B">
    <w:pPr>
      <w:pStyle w:val="Sidhuvud"/>
      <w:rPr>
        <w:rFonts w:asciiTheme="minorHAnsi" w:hAnsiTheme="minorHAnsi"/>
      </w:rPr>
    </w:pPr>
    <w:r w:rsidRPr="00E433A7"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05CC7A8" wp14:editId="72645517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446B" w:rsidRDefault="0055446B" w:rsidP="0055446B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0813B2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5CC7A8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55446B" w:rsidRDefault="0055446B" w:rsidP="0055446B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0813B2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1B7" w:rsidRDefault="00C411B7" w:rsidP="001746E7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  <w:r w:rsidRPr="008A1078">
      <w:rPr>
        <w:rFonts w:ascii="Leelawadee" w:hAnsi="Leelawadee" w:cs="Leelawadee"/>
        <w:b/>
      </w:rPr>
      <w:t xml:space="preserve"> </w:t>
    </w:r>
    <w:r>
      <w:rPr>
        <w:rFonts w:ascii="Arial" w:hAnsi="Arial" w:cs="Arial"/>
        <w:b/>
      </w:rPr>
      <w:t xml:space="preserve"> </w:t>
    </w:r>
  </w:p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4605"/>
      <w:gridCol w:w="4605"/>
    </w:tblGrid>
    <w:tr w:rsidR="00C411B7" w:rsidRPr="00151DEE" w:rsidTr="00151DEE">
      <w:tc>
        <w:tcPr>
          <w:tcW w:w="9210" w:type="dxa"/>
          <w:gridSpan w:val="2"/>
          <w:shd w:val="clear" w:color="auto" w:fill="auto"/>
        </w:tcPr>
        <w:p w:rsidR="00C411B7" w:rsidRPr="00151DEE" w:rsidRDefault="00C411B7" w:rsidP="00151DEE">
          <w:pPr>
            <w:suppressAutoHyphens/>
            <w:jc w:val="center"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b/>
            </w:rPr>
            <w:t>Projektbeskrivning</w:t>
          </w:r>
        </w:p>
      </w:tc>
    </w:tr>
    <w:tr w:rsidR="00C411B7" w:rsidRPr="00151DEE" w:rsidTr="00151DEE">
      <w:tc>
        <w:tcPr>
          <w:tcW w:w="9210" w:type="dxa"/>
          <w:gridSpan w:val="2"/>
          <w:shd w:val="clear" w:color="auto" w:fill="auto"/>
        </w:tcPr>
        <w:p w:rsidR="00C411B7" w:rsidRPr="00151DEE" w:rsidRDefault="00C411B7" w:rsidP="00151DEE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C411B7" w:rsidRPr="00151DEE" w:rsidTr="00151DEE">
      <w:tc>
        <w:tcPr>
          <w:tcW w:w="4605" w:type="dxa"/>
          <w:shd w:val="clear" w:color="auto" w:fill="auto"/>
        </w:tcPr>
        <w:p w:rsidR="00C411B7" w:rsidRPr="00151DEE" w:rsidRDefault="00C411B7" w:rsidP="00151DEE">
          <w:pPr>
            <w:suppressAutoHyphens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shd w:val="clear" w:color="auto" w:fill="auto"/>
        </w:tcPr>
        <w:p w:rsidR="00C411B7" w:rsidRPr="00151DEE" w:rsidRDefault="00C411B7" w:rsidP="00151DEE">
          <w:pPr>
            <w:suppressAutoHyphens/>
            <w:jc w:val="right"/>
            <w:rPr>
              <w:rFonts w:ascii="Leelawadee" w:hAnsi="Leelawadee" w:cs="Leelawadee"/>
              <w:sz w:val="16"/>
              <w:szCs w:val="16"/>
            </w:rPr>
          </w:pPr>
          <w:r w:rsidRPr="00151DEE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C411B7" w:rsidRPr="00BB2D9E" w:rsidRDefault="00C411B7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5361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0485"/>
    <w:rsid w:val="0004512D"/>
    <w:rsid w:val="00060146"/>
    <w:rsid w:val="000813B2"/>
    <w:rsid w:val="00096315"/>
    <w:rsid w:val="000A7511"/>
    <w:rsid w:val="000D00A0"/>
    <w:rsid w:val="000E6FF8"/>
    <w:rsid w:val="00151DEE"/>
    <w:rsid w:val="001746E7"/>
    <w:rsid w:val="00176834"/>
    <w:rsid w:val="00182B6B"/>
    <w:rsid w:val="001A104B"/>
    <w:rsid w:val="001A4097"/>
    <w:rsid w:val="001B55F6"/>
    <w:rsid w:val="001D6DDB"/>
    <w:rsid w:val="001E3BF9"/>
    <w:rsid w:val="00241CB0"/>
    <w:rsid w:val="002D41E1"/>
    <w:rsid w:val="00305C8C"/>
    <w:rsid w:val="00327E07"/>
    <w:rsid w:val="00330837"/>
    <w:rsid w:val="0037740D"/>
    <w:rsid w:val="00392ECA"/>
    <w:rsid w:val="003B6A1E"/>
    <w:rsid w:val="003C4ED5"/>
    <w:rsid w:val="003D36E3"/>
    <w:rsid w:val="00437CA0"/>
    <w:rsid w:val="00476252"/>
    <w:rsid w:val="00492BF9"/>
    <w:rsid w:val="004A0010"/>
    <w:rsid w:val="004C17BB"/>
    <w:rsid w:val="004C3488"/>
    <w:rsid w:val="004D33E0"/>
    <w:rsid w:val="00541FD1"/>
    <w:rsid w:val="0055025E"/>
    <w:rsid w:val="0055446B"/>
    <w:rsid w:val="00560F7C"/>
    <w:rsid w:val="00583634"/>
    <w:rsid w:val="005966D7"/>
    <w:rsid w:val="005E71A1"/>
    <w:rsid w:val="00601609"/>
    <w:rsid w:val="00620985"/>
    <w:rsid w:val="00671A16"/>
    <w:rsid w:val="006A6501"/>
    <w:rsid w:val="006B37C3"/>
    <w:rsid w:val="006D581A"/>
    <w:rsid w:val="006D5F4B"/>
    <w:rsid w:val="006D7DB8"/>
    <w:rsid w:val="00733EF6"/>
    <w:rsid w:val="00734E34"/>
    <w:rsid w:val="0074079C"/>
    <w:rsid w:val="00742DC2"/>
    <w:rsid w:val="007606F3"/>
    <w:rsid w:val="00797C6C"/>
    <w:rsid w:val="007D58F8"/>
    <w:rsid w:val="007E3D2E"/>
    <w:rsid w:val="007F4B2A"/>
    <w:rsid w:val="00801C5E"/>
    <w:rsid w:val="008452FF"/>
    <w:rsid w:val="0085277B"/>
    <w:rsid w:val="00863311"/>
    <w:rsid w:val="008A0FB4"/>
    <w:rsid w:val="008A1078"/>
    <w:rsid w:val="008A20AA"/>
    <w:rsid w:val="008A5615"/>
    <w:rsid w:val="008B5DF4"/>
    <w:rsid w:val="008F76FF"/>
    <w:rsid w:val="009016F3"/>
    <w:rsid w:val="009159AA"/>
    <w:rsid w:val="00964018"/>
    <w:rsid w:val="009663BB"/>
    <w:rsid w:val="009A394B"/>
    <w:rsid w:val="009D17D7"/>
    <w:rsid w:val="009F19C5"/>
    <w:rsid w:val="00A25BB6"/>
    <w:rsid w:val="00A45CCC"/>
    <w:rsid w:val="00A86EED"/>
    <w:rsid w:val="00AB7BC6"/>
    <w:rsid w:val="00AF1792"/>
    <w:rsid w:val="00B460C6"/>
    <w:rsid w:val="00B500D3"/>
    <w:rsid w:val="00B5317A"/>
    <w:rsid w:val="00B822EE"/>
    <w:rsid w:val="00B97C3D"/>
    <w:rsid w:val="00C411B7"/>
    <w:rsid w:val="00C539BD"/>
    <w:rsid w:val="00C97959"/>
    <w:rsid w:val="00CD0976"/>
    <w:rsid w:val="00D271F5"/>
    <w:rsid w:val="00D65F7A"/>
    <w:rsid w:val="00E50336"/>
    <w:rsid w:val="00E76AFF"/>
    <w:rsid w:val="00E8522A"/>
    <w:rsid w:val="00E86E70"/>
    <w:rsid w:val="00E87660"/>
    <w:rsid w:val="00EE3A9C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,"/>
  <w:listSeparator w:val=";"/>
  <w15:chartTrackingRefBased/>
  <w15:docId w15:val="{A60BB880-8B15-49DE-8BB6-C870CC00D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C4ED5"/>
    <w:rPr>
      <w:sz w:val="24"/>
      <w:szCs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5544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5966D7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ntstabell4dekorfrg1">
    <w:name w:val="Grid Table 4 Accent 1"/>
    <w:basedOn w:val="Normaltabell"/>
    <w:uiPriority w:val="49"/>
    <w:rsid w:val="00B460C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55446B"/>
  </w:style>
  <w:style w:type="character" w:customStyle="1" w:styleId="Rubrik1Char">
    <w:name w:val="Rubrik 1 Char"/>
    <w:basedOn w:val="Standardstycketeckensnitt"/>
    <w:link w:val="Rubrik1"/>
    <w:uiPriority w:val="9"/>
    <w:rsid w:val="005544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getavstnd">
    <w:name w:val="No Spacing"/>
    <w:uiPriority w:val="1"/>
    <w:qFormat/>
    <w:rsid w:val="0055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Mall%20sidhuvud%20och%20sidfot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 sidhuvud och sidfot</Template>
  <TotalTime>19</TotalTime>
  <Pages>1</Pages>
  <Words>32</Words>
  <Characters>392</Characters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Projektbeskrivning</vt:lpstr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2016-07-23T12:48:00Z</dcterms:created>
  <dcterms:modified xsi:type="dcterms:W3CDTF">2016-10-09T12:55:00Z</dcterms:modified>
</cp:coreProperties>
</file>