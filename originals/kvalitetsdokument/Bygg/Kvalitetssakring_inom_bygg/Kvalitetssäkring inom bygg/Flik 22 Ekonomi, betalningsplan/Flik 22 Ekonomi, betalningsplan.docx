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5957" w:rsidRPr="002F2232" w:rsidRDefault="00FB3E02" w:rsidP="00845957">
      <w:pPr>
        <w:widowControl w:val="0"/>
        <w:tabs>
          <w:tab w:val="left" w:pos="1134"/>
        </w:tabs>
        <w:autoSpaceDE w:val="0"/>
        <w:autoSpaceDN w:val="0"/>
        <w:adjustRightInd w:val="0"/>
        <w:spacing w:line="360" w:lineRule="auto"/>
        <w:rPr>
          <w:rFonts w:ascii="Calibri" w:hAnsi="Calibri" w:cs="Leelawadee"/>
          <w:bCs/>
          <w:sz w:val="22"/>
          <w:szCs w:val="22"/>
          <w:lang w:eastAsia="sv-SE"/>
        </w:rPr>
      </w:pPr>
      <w:r w:rsidRPr="002F2232">
        <w:rPr>
          <w:rFonts w:ascii="Calibri" w:hAnsi="Calibri" w:cs="Leelawadee"/>
          <w:bCs/>
          <w:sz w:val="22"/>
          <w:szCs w:val="22"/>
          <w:lang w:eastAsia="sv-SE"/>
        </w:rPr>
        <w:t>Flik 22</w:t>
      </w:r>
      <w:r w:rsidR="00845957" w:rsidRPr="002F2232">
        <w:rPr>
          <w:rFonts w:ascii="Calibri" w:hAnsi="Calibri" w:cs="Leelawadee"/>
          <w:bCs/>
          <w:sz w:val="22"/>
          <w:szCs w:val="22"/>
          <w:lang w:eastAsia="sv-SE"/>
        </w:rPr>
        <w:tab/>
        <w:t>Ekonomi, betalningsplan</w:t>
      </w:r>
    </w:p>
    <w:p w:rsidR="00B822EE" w:rsidRPr="002F2232" w:rsidRDefault="00B822EE" w:rsidP="00176834">
      <w:pPr>
        <w:rPr>
          <w:rFonts w:ascii="Calibri" w:hAnsi="Calibri" w:cs="Leelawadee"/>
          <w:sz w:val="22"/>
          <w:szCs w:val="22"/>
        </w:rPr>
      </w:pPr>
    </w:p>
    <w:p w:rsidR="001C069D" w:rsidRPr="002F2232" w:rsidRDefault="001C069D" w:rsidP="00176834">
      <w:pPr>
        <w:rPr>
          <w:rFonts w:ascii="Calibri" w:hAnsi="Calibri" w:cs="Leelawadee"/>
          <w:sz w:val="22"/>
          <w:szCs w:val="22"/>
        </w:rPr>
      </w:pPr>
      <w:r w:rsidRPr="002F2232">
        <w:rPr>
          <w:rFonts w:ascii="Calibri" w:hAnsi="Calibri" w:cs="Leelawadee"/>
          <w:sz w:val="22"/>
          <w:szCs w:val="22"/>
        </w:rPr>
        <w:t>Här kan lägga in projektets t ex betalningsplan</w:t>
      </w:r>
    </w:p>
    <w:p w:rsidR="00560F50" w:rsidRPr="002F2232" w:rsidRDefault="00560F50" w:rsidP="00176834">
      <w:pPr>
        <w:rPr>
          <w:rFonts w:ascii="Calibri" w:hAnsi="Calibri" w:cs="Leelawadee"/>
          <w:sz w:val="22"/>
          <w:szCs w:val="22"/>
        </w:rPr>
      </w:pPr>
    </w:p>
    <w:p w:rsidR="00560F50" w:rsidRPr="002F2232" w:rsidRDefault="00560F50" w:rsidP="00176834">
      <w:pPr>
        <w:rPr>
          <w:rFonts w:ascii="Calibri" w:hAnsi="Calibri" w:cs="Leelawadee"/>
          <w:sz w:val="22"/>
          <w:szCs w:val="22"/>
        </w:rPr>
      </w:pPr>
    </w:p>
    <w:p w:rsidR="00560F50" w:rsidRPr="002F2232" w:rsidRDefault="00560F50" w:rsidP="00176834">
      <w:pPr>
        <w:rPr>
          <w:rFonts w:ascii="Calibri" w:hAnsi="Calibri" w:cs="Leelawadee"/>
          <w:sz w:val="22"/>
          <w:szCs w:val="22"/>
        </w:rPr>
      </w:pPr>
    </w:p>
    <w:p w:rsidR="00E03E05" w:rsidRPr="002F2232" w:rsidRDefault="00E03E05" w:rsidP="00176834">
      <w:pPr>
        <w:rPr>
          <w:rFonts w:ascii="Calibri" w:hAnsi="Calibri" w:cs="Leelawadee"/>
          <w:sz w:val="22"/>
          <w:szCs w:val="22"/>
        </w:rPr>
      </w:pPr>
    </w:p>
    <w:p w:rsidR="00E03E05" w:rsidRPr="002F2232" w:rsidRDefault="00A732C4" w:rsidP="00560F50">
      <w:pPr>
        <w:jc w:val="center"/>
        <w:rPr>
          <w:rFonts w:ascii="Calibri" w:hAnsi="Calibri"/>
          <w:sz w:val="22"/>
          <w:szCs w:val="22"/>
        </w:rPr>
      </w:pPr>
      <w:r w:rsidRPr="002F2232">
        <w:rPr>
          <w:rFonts w:ascii="Calibri" w:hAnsi="Calibri"/>
          <w:noProof/>
          <w:sz w:val="22"/>
          <w:szCs w:val="22"/>
          <w:lang w:eastAsia="sv-SE"/>
        </w:rPr>
        <w:drawing>
          <wp:inline distT="0" distB="0" distL="0" distR="0">
            <wp:extent cx="4718050" cy="3372485"/>
            <wp:effectExtent l="0" t="0" r="0" b="0"/>
            <wp:docPr id="1" name="Bild 1" descr="MP900315685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P900315685[1]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050" cy="337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03E05" w:rsidRPr="002F2232" w:rsidSect="006976B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pos w:val="beneathText"/>
      </w:footnotePr>
      <w:pgSz w:w="11905" w:h="16837" w:code="9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1DC7" w:rsidRDefault="00EA1DC7">
      <w:r>
        <w:separator/>
      </w:r>
    </w:p>
  </w:endnote>
  <w:endnote w:type="continuationSeparator" w:id="0">
    <w:p w:rsidR="00EA1DC7" w:rsidRDefault="00EA1D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0000000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25E8" w:rsidRDefault="006125E8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25E8" w:rsidRDefault="006125E8" w:rsidP="006125E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cs="Leelawadee"/>
        <w:sz w:val="16"/>
        <w:szCs w:val="16"/>
        <w:lang w:eastAsia="en-US"/>
      </w:rPr>
    </w:pPr>
    <w:r>
      <w:rPr>
        <w:rStyle w:val="Sidnummer"/>
        <w:rFonts w:cs="Leelawadee"/>
        <w:sz w:val="16"/>
        <w:szCs w:val="16"/>
      </w:rPr>
      <w:t xml:space="preserve">Upprättat datum: 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      </w:t>
    </w:r>
    <w:r>
      <w:rPr>
        <w:rStyle w:val="Sidnummer"/>
        <w:rFonts w:cs="Leelawadee"/>
        <w:sz w:val="16"/>
        <w:szCs w:val="16"/>
      </w:rPr>
      <w:tab/>
      <w:t xml:space="preserve">Utgåva: </w:t>
    </w:r>
  </w:p>
  <w:p w:rsidR="00B817F3" w:rsidRPr="006125E8" w:rsidRDefault="006125E8" w:rsidP="006125E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Fonts w:cstheme="minorBidi"/>
        <w:sz w:val="22"/>
        <w:szCs w:val="22"/>
      </w:rPr>
    </w:pPr>
    <w:r>
      <w:rPr>
        <w:rStyle w:val="Sidnummer"/>
        <w:rFonts w:cs="Leelawadee"/>
        <w:sz w:val="16"/>
        <w:szCs w:val="16"/>
      </w:rPr>
      <w:t>Reviderat datum: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</w:t>
    </w:r>
    <w:r>
      <w:rPr>
        <w:rStyle w:val="Sidnummer"/>
        <w:rFonts w:cs="Leelawadee"/>
        <w:sz w:val="16"/>
        <w:szCs w:val="16"/>
      </w:rPr>
      <w:tab/>
      <w:t xml:space="preserve">               </w:t>
    </w:r>
    <w:r>
      <w:rPr>
        <w:rFonts w:cs="Leelawadee"/>
        <w:sz w:val="16"/>
        <w:szCs w:val="16"/>
      </w:rPr>
      <w:t xml:space="preserve">Utfärdare: </w:t>
    </w:r>
    <w:r>
      <w:t xml:space="preserve"> 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17F3" w:rsidRPr="008A1078" w:rsidRDefault="00B817F3" w:rsidP="001746E7">
    <w:pPr>
      <w:pStyle w:val="Sidfot"/>
      <w:pBdr>
        <w:top w:val="single" w:sz="4" w:space="1" w:color="auto"/>
      </w:pBdr>
      <w:tabs>
        <w:tab w:val="clear" w:pos="4536"/>
        <w:tab w:val="clear" w:pos="9072"/>
        <w:tab w:val="left" w:pos="3402"/>
        <w:tab w:val="left" w:pos="4253"/>
        <w:tab w:val="left" w:pos="5670"/>
        <w:tab w:val="left" w:pos="6237"/>
      </w:tabs>
      <w:jc w:val="center"/>
      <w:rPr>
        <w:rStyle w:val="Sidnummer"/>
        <w:rFonts w:ascii="Leelawadee" w:hAnsi="Leelawadee" w:cs="Leelawadee"/>
        <w:sz w:val="18"/>
        <w:szCs w:val="18"/>
      </w:rPr>
    </w:pPr>
    <w:r w:rsidRPr="008A1078">
      <w:rPr>
        <w:rFonts w:ascii="Leelawadee" w:hAnsi="Leelawadee" w:cs="Leelawadee"/>
        <w:sz w:val="18"/>
        <w:szCs w:val="18"/>
      </w:rPr>
      <w:t xml:space="preserve">Sida: 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PAGE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 xml:space="preserve"> (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NUMPAGES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 w:rsidR="009F2021"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>)</w:t>
    </w:r>
  </w:p>
  <w:p w:rsidR="00B817F3" w:rsidRDefault="00B817F3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ascii="Leelawadee" w:hAnsi="Leelawadee" w:cs="Leelawadee"/>
        <w:sz w:val="18"/>
        <w:szCs w:val="18"/>
      </w:rPr>
    </w:pPr>
    <w:r>
      <w:rPr>
        <w:rStyle w:val="Sidnummer"/>
        <w:rFonts w:ascii="Leelawadee" w:hAnsi="Leelawadee" w:cs="Leelawadee"/>
        <w:sz w:val="18"/>
        <w:szCs w:val="18"/>
      </w:rPr>
      <w:t>Upprättat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   Utgåva: </w:t>
    </w:r>
  </w:p>
  <w:p w:rsidR="00B817F3" w:rsidRDefault="00B817F3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ind w:left="2608" w:hanging="2608"/>
    </w:pPr>
    <w:r>
      <w:rPr>
        <w:rStyle w:val="Sidnummer"/>
        <w:rFonts w:ascii="Leelawadee" w:hAnsi="Leelawadee" w:cs="Leelawadee"/>
        <w:sz w:val="18"/>
        <w:szCs w:val="18"/>
      </w:rPr>
      <w:t>Reviderat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</w:t>
    </w:r>
    <w:r>
      <w:rPr>
        <w:rFonts w:ascii="Leelawadee" w:hAnsi="Leelawadee" w:cs="Leelawadee"/>
        <w:sz w:val="18"/>
        <w:szCs w:val="18"/>
      </w:rPr>
      <w:t xml:space="preserve">Utfärdare: </w:t>
    </w:r>
  </w:p>
  <w:p w:rsidR="00B817F3" w:rsidRDefault="00B817F3" w:rsidP="008A107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</w:pPr>
  </w:p>
  <w:p w:rsidR="00B817F3" w:rsidRDefault="00B817F3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1DC7" w:rsidRDefault="00EA1DC7">
      <w:r>
        <w:separator/>
      </w:r>
    </w:p>
  </w:footnote>
  <w:footnote w:type="continuationSeparator" w:id="0">
    <w:p w:rsidR="00EA1DC7" w:rsidRDefault="00EA1D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25E8" w:rsidRDefault="006125E8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10"/>
      <w:gridCol w:w="1527"/>
      <w:gridCol w:w="1520"/>
      <w:gridCol w:w="3012"/>
    </w:tblGrid>
    <w:tr w:rsidR="00C4043C" w:rsidRPr="00EA1DC7" w:rsidTr="00515952"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C4043C" w:rsidRPr="00EA1DC7" w:rsidRDefault="00C4043C" w:rsidP="00C4043C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  <w:tc>
        <w:tcPr>
          <w:tcW w:w="307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C4043C" w:rsidRPr="00EA1DC7" w:rsidRDefault="00C4043C" w:rsidP="00C4043C">
          <w:pPr>
            <w:jc w:val="center"/>
            <w:rPr>
              <w:rFonts w:ascii="Leelawadee" w:hAnsi="Leelawadee" w:cs="Leelawadee"/>
              <w:sz w:val="16"/>
              <w:szCs w:val="16"/>
            </w:rPr>
          </w:pPr>
          <w:r w:rsidRPr="00EA1DC7">
            <w:rPr>
              <w:rFonts w:ascii="Leelawadee" w:hAnsi="Leelawadee" w:cs="Leelawadee"/>
              <w:b/>
            </w:rPr>
            <w:t>Ekonomi, betalningsplan</w:t>
          </w:r>
        </w:p>
      </w:tc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C4043C" w:rsidRPr="00EA1DC7" w:rsidRDefault="00C4043C" w:rsidP="00C4043C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C4043C" w:rsidRPr="00EA1DC7" w:rsidTr="00515952">
      <w:tc>
        <w:tcPr>
          <w:tcW w:w="9210" w:type="dxa"/>
          <w:gridSpan w:val="4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C4043C" w:rsidRPr="00EA1DC7" w:rsidRDefault="00C4043C" w:rsidP="00C4043C">
          <w:pPr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C4043C" w:rsidRPr="00EA1DC7" w:rsidTr="00515952"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:rsidR="00C4043C" w:rsidRPr="00EA1DC7" w:rsidRDefault="00C4043C" w:rsidP="00C4043C">
          <w:pPr>
            <w:rPr>
              <w:rFonts w:ascii="Leelawadee" w:hAnsi="Leelawadee" w:cs="Leelawadee"/>
              <w:sz w:val="16"/>
              <w:szCs w:val="16"/>
            </w:rPr>
          </w:pPr>
          <w:r w:rsidRPr="00EA1DC7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:rsidR="00C4043C" w:rsidRPr="00EA1DC7" w:rsidRDefault="00C4043C" w:rsidP="00C4043C">
          <w:pPr>
            <w:jc w:val="right"/>
            <w:rPr>
              <w:rFonts w:ascii="Leelawadee" w:hAnsi="Leelawadee" w:cs="Leelawadee"/>
              <w:sz w:val="16"/>
              <w:szCs w:val="16"/>
            </w:rPr>
          </w:pPr>
          <w:r w:rsidRPr="00EA1DC7"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:rsidR="00B817F3" w:rsidRPr="006976B6" w:rsidRDefault="00C4043C" w:rsidP="006976B6">
    <w:pPr>
      <w:pStyle w:val="Sidhuvud"/>
    </w:pPr>
    <w:r w:rsidRPr="00C4043C">
      <w:rPr>
        <w:caps/>
        <w:noProof/>
        <w:color w:val="808080" w:themeColor="background1" w:themeShade="80"/>
        <w:lang w:eastAsia="sv-SE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043C" w:rsidRDefault="00C4043C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6125E8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p 167" o:spid="_x0000_s1026" style="position:absolute;margin-left:82.7pt;margin-top:0;width:133.9pt;height:80.65pt;z-index:-251657216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">
              <v:group id="Grup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:rsidR="00C4043C" w:rsidRDefault="00C4043C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6125E8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17F3" w:rsidRDefault="00B817F3" w:rsidP="00872BCB">
    <w:pPr>
      <w:tabs>
        <w:tab w:val="center" w:pos="4536"/>
        <w:tab w:val="left" w:pos="6840"/>
      </w:tabs>
      <w:rPr>
        <w:rFonts w:ascii="Arial" w:hAnsi="Arial" w:cs="Arial"/>
        <w:b/>
        <w:sz w:val="20"/>
        <w:szCs w:val="20"/>
      </w:rPr>
    </w:pPr>
  </w:p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605"/>
      <w:gridCol w:w="4605"/>
    </w:tblGrid>
    <w:tr w:rsidR="00B817F3" w:rsidRPr="00EA1DC7" w:rsidTr="00EA1DC7">
      <w:tc>
        <w:tcPr>
          <w:tcW w:w="921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B817F3" w:rsidRPr="00EA1DC7" w:rsidRDefault="00B817F3" w:rsidP="00EA1DC7">
          <w:pPr>
            <w:jc w:val="center"/>
            <w:rPr>
              <w:rFonts w:ascii="Leelawadee" w:hAnsi="Leelawadee" w:cs="Leelawadee"/>
              <w:sz w:val="16"/>
              <w:szCs w:val="16"/>
            </w:rPr>
          </w:pPr>
          <w:r w:rsidRPr="00EA1DC7">
            <w:rPr>
              <w:rFonts w:ascii="Leelawadee" w:hAnsi="Leelawadee" w:cs="Leelawadee"/>
              <w:b/>
            </w:rPr>
            <w:t>Ekonomi, betalningsplan</w:t>
          </w:r>
        </w:p>
      </w:tc>
    </w:tr>
    <w:tr w:rsidR="00B817F3" w:rsidRPr="00EA1DC7" w:rsidTr="00EA1DC7">
      <w:tc>
        <w:tcPr>
          <w:tcW w:w="921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B817F3" w:rsidRPr="00EA1DC7" w:rsidRDefault="00B817F3" w:rsidP="00EA1DC7">
          <w:pPr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B817F3" w:rsidRPr="00EA1DC7" w:rsidTr="00EA1DC7">
      <w:tc>
        <w:tcPr>
          <w:tcW w:w="4605" w:type="dxa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:rsidR="00B817F3" w:rsidRPr="00EA1DC7" w:rsidRDefault="00B817F3">
          <w:pPr>
            <w:rPr>
              <w:rFonts w:ascii="Leelawadee" w:hAnsi="Leelawadee" w:cs="Leelawadee"/>
              <w:sz w:val="16"/>
              <w:szCs w:val="16"/>
            </w:rPr>
          </w:pPr>
          <w:r w:rsidRPr="00EA1DC7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:rsidR="00B817F3" w:rsidRPr="00EA1DC7" w:rsidRDefault="00B817F3" w:rsidP="00EA1DC7">
          <w:pPr>
            <w:jc w:val="right"/>
            <w:rPr>
              <w:rFonts w:ascii="Leelawadee" w:hAnsi="Leelawadee" w:cs="Leelawadee"/>
              <w:sz w:val="16"/>
              <w:szCs w:val="16"/>
            </w:rPr>
          </w:pPr>
          <w:r w:rsidRPr="00EA1DC7"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:rsidR="00B817F3" w:rsidRDefault="00B817F3" w:rsidP="00872BCB">
    <w:pPr>
      <w:pStyle w:val="Sidhuvud"/>
    </w:pPr>
  </w:p>
  <w:p w:rsidR="00B817F3" w:rsidRPr="00BB2D9E" w:rsidRDefault="00B817F3">
    <w:pPr>
      <w:pStyle w:val="Sidhuvu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hdrShapeDefaults>
    <o:shapedefaults v:ext="edit" spidmax="7169"/>
  </w:hdrShapeDefaults>
  <w:footnotePr>
    <w:pos w:val="beneathText"/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336"/>
    <w:rsid w:val="0004512D"/>
    <w:rsid w:val="00050B90"/>
    <w:rsid w:val="00096315"/>
    <w:rsid w:val="000A7511"/>
    <w:rsid w:val="000A7E85"/>
    <w:rsid w:val="000D00A0"/>
    <w:rsid w:val="001746E7"/>
    <w:rsid w:val="00176834"/>
    <w:rsid w:val="001A4097"/>
    <w:rsid w:val="001C069D"/>
    <w:rsid w:val="001D6DDB"/>
    <w:rsid w:val="001E263B"/>
    <w:rsid w:val="00241CB0"/>
    <w:rsid w:val="002F2232"/>
    <w:rsid w:val="00305C8C"/>
    <w:rsid w:val="00327E07"/>
    <w:rsid w:val="00330837"/>
    <w:rsid w:val="00343F9D"/>
    <w:rsid w:val="003544D7"/>
    <w:rsid w:val="0037740D"/>
    <w:rsid w:val="004366B8"/>
    <w:rsid w:val="00437CA0"/>
    <w:rsid w:val="00476252"/>
    <w:rsid w:val="00492BF9"/>
    <w:rsid w:val="004A0010"/>
    <w:rsid w:val="004C17BB"/>
    <w:rsid w:val="0055025E"/>
    <w:rsid w:val="005552B1"/>
    <w:rsid w:val="00560F50"/>
    <w:rsid w:val="00560F7C"/>
    <w:rsid w:val="005D7F75"/>
    <w:rsid w:val="005F4210"/>
    <w:rsid w:val="00601609"/>
    <w:rsid w:val="006125E8"/>
    <w:rsid w:val="0062174E"/>
    <w:rsid w:val="00627B1E"/>
    <w:rsid w:val="00671A16"/>
    <w:rsid w:val="006976B6"/>
    <w:rsid w:val="006B37C3"/>
    <w:rsid w:val="006D581A"/>
    <w:rsid w:val="006D7DB8"/>
    <w:rsid w:val="007654F3"/>
    <w:rsid w:val="0078230A"/>
    <w:rsid w:val="007E3D2E"/>
    <w:rsid w:val="007F4B2A"/>
    <w:rsid w:val="00845957"/>
    <w:rsid w:val="0085277B"/>
    <w:rsid w:val="00872BCB"/>
    <w:rsid w:val="008A0FB4"/>
    <w:rsid w:val="008A1078"/>
    <w:rsid w:val="008A20AA"/>
    <w:rsid w:val="008A38C8"/>
    <w:rsid w:val="008B5DF4"/>
    <w:rsid w:val="009016F3"/>
    <w:rsid w:val="009159AA"/>
    <w:rsid w:val="0092460E"/>
    <w:rsid w:val="009571FE"/>
    <w:rsid w:val="009663BB"/>
    <w:rsid w:val="009D17D7"/>
    <w:rsid w:val="009E68CF"/>
    <w:rsid w:val="009F2021"/>
    <w:rsid w:val="00A1078D"/>
    <w:rsid w:val="00A25BB6"/>
    <w:rsid w:val="00A45CCC"/>
    <w:rsid w:val="00A732C4"/>
    <w:rsid w:val="00A86EED"/>
    <w:rsid w:val="00AE3C9B"/>
    <w:rsid w:val="00AF1792"/>
    <w:rsid w:val="00B500D3"/>
    <w:rsid w:val="00B817F3"/>
    <w:rsid w:val="00B822EE"/>
    <w:rsid w:val="00BA75C0"/>
    <w:rsid w:val="00C03F9D"/>
    <w:rsid w:val="00C4043C"/>
    <w:rsid w:val="00C6600A"/>
    <w:rsid w:val="00C97959"/>
    <w:rsid w:val="00CD0976"/>
    <w:rsid w:val="00D271F5"/>
    <w:rsid w:val="00D41F41"/>
    <w:rsid w:val="00D65F7A"/>
    <w:rsid w:val="00D92C4A"/>
    <w:rsid w:val="00DF5AE6"/>
    <w:rsid w:val="00E03E05"/>
    <w:rsid w:val="00E07C72"/>
    <w:rsid w:val="00E50336"/>
    <w:rsid w:val="00E8522A"/>
    <w:rsid w:val="00E86E70"/>
    <w:rsid w:val="00EA1DC7"/>
    <w:rsid w:val="00EE3A9C"/>
    <w:rsid w:val="00EF2FB8"/>
    <w:rsid w:val="00FB3E02"/>
    <w:rsid w:val="00FF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9"/>
    <o:shapelayout v:ext="edit">
      <o:idmap v:ext="edit" data="1"/>
    </o:shapelayout>
  </w:shapeDefaults>
  <w:decimalSymbol w:val=","/>
  <w:listSeparator w:val=";"/>
  <w14:docId w14:val="7D27B3FE"/>
  <w15:chartTrackingRefBased/>
  <w15:docId w15:val="{B284DDC3-C488-4F30-B372-D708F2CD0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45957"/>
    <w:pPr>
      <w:suppressAutoHyphens/>
    </w:pPr>
    <w:rPr>
      <w:sz w:val="24"/>
      <w:szCs w:val="24"/>
      <w:lang w:eastAsia="ar-SA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rsid w:val="001746E7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Sidfot">
    <w:name w:val="footer"/>
    <w:basedOn w:val="Normal"/>
    <w:link w:val="SidfotChar"/>
    <w:uiPriority w:val="99"/>
    <w:rsid w:val="001746E7"/>
    <w:pPr>
      <w:tabs>
        <w:tab w:val="center" w:pos="4536"/>
        <w:tab w:val="right" w:pos="9072"/>
      </w:tabs>
    </w:pPr>
    <w:rPr>
      <w:sz w:val="20"/>
      <w:szCs w:val="20"/>
    </w:rPr>
  </w:style>
  <w:style w:type="character" w:styleId="Sidnummer">
    <w:name w:val="page number"/>
    <w:basedOn w:val="Standardstycketeckensnitt"/>
    <w:rsid w:val="001746E7"/>
  </w:style>
  <w:style w:type="table" w:styleId="Tabellrutnt">
    <w:name w:val="Table Grid"/>
    <w:basedOn w:val="Normaltabell"/>
    <w:rsid w:val="001746E7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gtext">
    <w:name w:val="Balloon Text"/>
    <w:basedOn w:val="Normal"/>
    <w:semiHidden/>
    <w:rsid w:val="000D00A0"/>
    <w:rPr>
      <w:rFonts w:ascii="Tahoma" w:hAnsi="Tahoma" w:cs="Tahoma"/>
      <w:sz w:val="16"/>
      <w:szCs w:val="16"/>
    </w:rPr>
  </w:style>
  <w:style w:type="character" w:customStyle="1" w:styleId="SidhuvudChar">
    <w:name w:val="Sidhuvud Char"/>
    <w:basedOn w:val="Standardstycketeckensnitt"/>
    <w:link w:val="Sidhuvud"/>
    <w:uiPriority w:val="99"/>
    <w:rsid w:val="00C4043C"/>
    <w:rPr>
      <w:lang w:eastAsia="ar-SA"/>
    </w:rPr>
  </w:style>
  <w:style w:type="character" w:customStyle="1" w:styleId="SidfotChar">
    <w:name w:val="Sidfot Char"/>
    <w:basedOn w:val="Standardstycketeckensnitt"/>
    <w:link w:val="Sidfot"/>
    <w:uiPriority w:val="99"/>
    <w:rsid w:val="006125E8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8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4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AA%20Omarbetning%20Bygg\Byggp&#228;rm%20mall\Mall.dot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Mall</Template>
  <TotalTime>1</TotalTime>
  <Pages>1</Pages>
  <Words>12</Words>
  <Characters>75</Characters>
  <DocSecurity>0</DocSecurity>
  <Lines>1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Flik 1 </vt:lpstr>
    </vt:vector>
  </TitlesOfParts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Printed>2014-05-19T14:57:00Z</cp:lastPrinted>
  <dcterms:created xsi:type="dcterms:W3CDTF">2016-07-23T13:10:00Z</dcterms:created>
  <dcterms:modified xsi:type="dcterms:W3CDTF">2016-10-09T12:39:00Z</dcterms:modified>
</cp:coreProperties>
</file>