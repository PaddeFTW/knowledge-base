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40E" w:rsidRPr="00F0596E" w:rsidRDefault="00D7740E" w:rsidP="00FA6831">
      <w:pPr>
        <w:rPr>
          <w:rFonts w:ascii="Calibri" w:hAnsi="Calibri"/>
          <w:sz w:val="22"/>
          <w:szCs w:val="22"/>
        </w:rPr>
      </w:pP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1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Projektbeskrivning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2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Organisation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3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Beställarens organisation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4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Underleverantörer (organisation)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5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Kvalitetsplan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6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Miljöplan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7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Arbetsmiljöplan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8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Miljöanalys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9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Tidplan och rivningsplan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10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Protokoll - byggmöte mm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11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Bygghandlingar relationsritningar för projektet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12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Kontrollplan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13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Egenkontroller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14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Egenkontroller – från underentreprenörer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15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Inventering av maskiner för underleverantörer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16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ÄTA – Ändring – Tillägg – Avgående, ” Avvikelserapport”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17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Säkerhetsdatablad för projektet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18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Nödlägesberedskap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19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Anhöriglista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20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Krisberedskap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21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 xml:space="preserve">Skydds- och </w:t>
      </w:r>
      <w:proofErr w:type="spellStart"/>
      <w:r w:rsidRPr="00F0596E">
        <w:rPr>
          <w:rFonts w:ascii="Calibri" w:hAnsi="Calibri"/>
          <w:sz w:val="22"/>
          <w:szCs w:val="22"/>
        </w:rPr>
        <w:t>miljörond</w:t>
      </w:r>
      <w:proofErr w:type="spellEnd"/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22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Ekonomi, betalningsplan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23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Förbesiktning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24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Slutbesiktningsprotokoll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25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Uppföljning – Arbetsmiljö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26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Uppföljning – Kvalitet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27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Uppföljning – Miljö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28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Riskbedömning + Lagar för projektet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29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Kvitteringslistor för anställda och underleverantörer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30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Checklista byggpärm</w:t>
      </w:r>
    </w:p>
    <w:p w:rsidR="00FA6831" w:rsidRPr="00F0596E" w:rsidRDefault="00FA6831" w:rsidP="00AD754E">
      <w:pPr>
        <w:tabs>
          <w:tab w:val="left" w:pos="1134"/>
        </w:tabs>
        <w:spacing w:line="360" w:lineRule="auto"/>
        <w:rPr>
          <w:rFonts w:ascii="Calibri" w:hAnsi="Calibri"/>
          <w:sz w:val="22"/>
          <w:szCs w:val="22"/>
        </w:rPr>
      </w:pPr>
      <w:r w:rsidRPr="00F0596E">
        <w:rPr>
          <w:rFonts w:ascii="Calibri" w:hAnsi="Calibri"/>
          <w:sz w:val="22"/>
          <w:szCs w:val="22"/>
        </w:rPr>
        <w:t xml:space="preserve">Flik 31 </w:t>
      </w:r>
      <w:r w:rsidR="00DD0B7D" w:rsidRPr="00F0596E">
        <w:rPr>
          <w:rFonts w:ascii="Calibri" w:hAnsi="Calibri"/>
          <w:sz w:val="22"/>
          <w:szCs w:val="22"/>
        </w:rPr>
        <w:tab/>
      </w:r>
      <w:r w:rsidRPr="00F0596E">
        <w:rPr>
          <w:rFonts w:ascii="Calibri" w:hAnsi="Calibri"/>
          <w:sz w:val="22"/>
          <w:szCs w:val="22"/>
        </w:rPr>
        <w:t>Distribution och signering av byggpärmen</w:t>
      </w:r>
    </w:p>
    <w:sectPr w:rsidR="00FA6831" w:rsidRPr="00F0596E" w:rsidSect="003F16D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4052" w:rsidRDefault="001C5E2B">
      <w:r>
        <w:separator/>
      </w:r>
    </w:p>
  </w:endnote>
  <w:endnote w:type="continuationSeparator" w:id="0">
    <w:p w:rsidR="00E44052" w:rsidRDefault="001C5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eelawadee">
    <w:altName w:val="Tahoma"/>
    <w:panose1 w:val="020B0502040204020203"/>
    <w:charset w:val="00"/>
    <w:family w:val="swiss"/>
    <w:pitch w:val="variable"/>
    <w:sig w:usb0="810000AF" w:usb1="4000204B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CA3" w:rsidRDefault="00981CA3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CA3" w:rsidRDefault="00981CA3" w:rsidP="00981CA3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AD754E" w:rsidRPr="00981CA3" w:rsidRDefault="00981CA3" w:rsidP="00981CA3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datum: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754E" w:rsidRPr="008A1078" w:rsidRDefault="00AD754E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6F213F"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:rsidR="00AD754E" w:rsidRDefault="00AD754E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:rsidR="00AD754E" w:rsidRDefault="00AD754E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:rsidR="00AD754E" w:rsidRDefault="00AD754E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:rsidR="00AD754E" w:rsidRDefault="00AD754E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4052" w:rsidRDefault="001C5E2B">
      <w:r>
        <w:separator/>
      </w:r>
    </w:p>
  </w:footnote>
  <w:footnote w:type="continuationSeparator" w:id="0">
    <w:p w:rsidR="00E44052" w:rsidRDefault="001C5E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CA3" w:rsidRDefault="00981CA3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04"/>
      <w:gridCol w:w="1535"/>
      <w:gridCol w:w="1527"/>
      <w:gridCol w:w="3003"/>
    </w:tblGrid>
    <w:tr w:rsidR="00735A45" w:rsidRPr="00735A45" w:rsidTr="00735A45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735A45" w:rsidRPr="00735A45" w:rsidRDefault="00735A45" w:rsidP="00735A45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735A45" w:rsidRPr="00735A45" w:rsidRDefault="00735A45" w:rsidP="00735A45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735A45">
            <w:rPr>
              <w:rFonts w:ascii="Leelawadee" w:hAnsi="Leelawadee" w:cs="Leelawadee"/>
              <w:b/>
            </w:rPr>
            <w:t>Innehållsförteckning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735A45" w:rsidRPr="00735A45" w:rsidRDefault="00735A45" w:rsidP="00735A45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735A45" w:rsidRPr="00735A45" w:rsidTr="00735A45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735A45" w:rsidRPr="00735A45" w:rsidRDefault="00735A45" w:rsidP="00735A45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735A45" w:rsidRPr="00735A45" w:rsidTr="00735A45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735A45" w:rsidRPr="00735A45" w:rsidRDefault="00735A45" w:rsidP="00735A45">
          <w:pPr>
            <w:rPr>
              <w:rFonts w:ascii="Leelawadee" w:hAnsi="Leelawadee" w:cs="Leelawadee"/>
              <w:sz w:val="16"/>
              <w:szCs w:val="16"/>
            </w:rPr>
          </w:pPr>
          <w:r w:rsidRPr="00735A45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735A45" w:rsidRPr="00735A45" w:rsidRDefault="00735A45" w:rsidP="00735A45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735A45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AD754E" w:rsidRDefault="001C5E2B">
    <w:pPr>
      <w:pStyle w:val="Sidhuvud"/>
    </w:pPr>
    <w:r>
      <w:rPr>
        <w:noProof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6004560</wp:posOffset>
              </wp:positionH>
              <wp:positionV relativeFrom="page">
                <wp:posOffset>91440</wp:posOffset>
              </wp:positionV>
              <wp:extent cx="1700530" cy="1024255"/>
              <wp:effectExtent l="13335" t="15240" r="635" b="8255"/>
              <wp:wrapNone/>
              <wp:docPr id="1" name="Grupp 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00530" cy="1024255"/>
                        <a:chOff x="0" y="0"/>
                        <a:chExt cx="1700784" cy="1024128"/>
                      </a:xfrm>
                    </wpg:grpSpPr>
                    <wpg:grpSp>
                      <wpg:cNvPr id="2" name="Grupp 168"/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3" name="Rektangel 16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" name="Rektangel 1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T0" fmla="*/ 0 w 1462822"/>
                              <a:gd name="T1" fmla="*/ 0 h 1014481"/>
                              <a:gd name="T2" fmla="*/ 1463040 w 1462822"/>
                              <a:gd name="T3" fmla="*/ 0 h 1014481"/>
                              <a:gd name="T4" fmla="*/ 1463040 w 1462822"/>
                              <a:gd name="T5" fmla="*/ 1014984 h 1014481"/>
                              <a:gd name="T6" fmla="*/ 638364 w 1462822"/>
                              <a:gd name="T7" fmla="*/ 408101 h 1014481"/>
                              <a:gd name="T8" fmla="*/ 0 w 1462822"/>
                              <a:gd name="T9" fmla="*/ 0 h 101448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" name="Rektangel 17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"/>
                            <a:srcRect/>
                            <a:stretch>
                              <a:fillRect/>
                            </a:stretch>
                          </a:blipFill>
                          <a:ln w="12700" cap="flat" cmpd="sng" algn="ctr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grpSp>
                    <wps:wsp>
                      <wps:cNvPr id="6" name="Textruta 172"/>
                      <wps:cNvSpPr txBox="1">
                        <a:spLocks noChangeArrowheads="1"/>
                      </wps:cNvSpPr>
                      <wps:spPr bwMode="auto"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35A45" w:rsidRPr="00735A45" w:rsidRDefault="00735A45">
                            <w:pPr>
                              <w:pStyle w:val="Sidhuvud"/>
                              <w:rPr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735A45">
                              <w:rPr>
                                <w:color w:val="FFFFFF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735A45">
                              <w:rPr>
                                <w:color w:val="FFFFFF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735A45">
                              <w:rPr>
                                <w:color w:val="FFFFFF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981CA3">
                              <w:rPr>
                                <w:noProof/>
                                <w:color w:val="FFFFFF"/>
                                <w:sz w:val="24"/>
                                <w:szCs w:val="24"/>
                              </w:rPr>
                              <w:t>1</w:t>
                            </w:r>
                            <w:r w:rsidRPr="00735A45">
                              <w:rPr>
                                <w:color w:val="FFFFFF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91440" rIns="91440" bIns="9144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472.8pt;margin-top:7.2pt;width:133.9pt;height:80.65pt;z-index:-251657216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" path="m,l1462822,r,1014481l638269,407899,,xe" fillcolor="#5b9bd5" stroked="f" strokeweight="1pt">
                  <v:stroke joinstyle="miter"/>
                  <v:path arrowok="t" o:connecttype="custom" o:connectlocs="0,0;1463258,0;1463258,1015487;638459,408303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" strokecolor="white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" filled="f" stroked="f" strokeweight=".5pt">
                <v:textbox inset=",7.2pt,,7.2pt">
                  <w:txbxContent>
                    <w:p w:rsidR="00735A45" w:rsidRPr="00735A45" w:rsidRDefault="00735A45">
                      <w:pPr>
                        <w:pStyle w:val="Sidhuvud"/>
                        <w:rPr>
                          <w:color w:val="FFFFFF"/>
                          <w:sz w:val="24"/>
                          <w:szCs w:val="24"/>
                        </w:rPr>
                      </w:pPr>
                      <w:r w:rsidRPr="00735A45">
                        <w:rPr>
                          <w:color w:val="FFFFFF"/>
                          <w:sz w:val="24"/>
                          <w:szCs w:val="24"/>
                        </w:rPr>
                        <w:fldChar w:fldCharType="begin"/>
                      </w:r>
                      <w:r w:rsidRPr="00735A45">
                        <w:rPr>
                          <w:color w:val="FFFFFF"/>
                          <w:sz w:val="24"/>
                          <w:szCs w:val="24"/>
                        </w:rPr>
                        <w:instrText>PAGE   \* MERGEFORMAT</w:instrText>
                      </w:r>
                      <w:r w:rsidRPr="00735A45">
                        <w:rPr>
                          <w:color w:val="FFFFFF"/>
                          <w:sz w:val="24"/>
                          <w:szCs w:val="24"/>
                        </w:rPr>
                        <w:fldChar w:fldCharType="separate"/>
                      </w:r>
                      <w:r w:rsidR="00981CA3">
                        <w:rPr>
                          <w:noProof/>
                          <w:color w:val="FFFFFF"/>
                          <w:sz w:val="24"/>
                          <w:szCs w:val="24"/>
                        </w:rPr>
                        <w:t>1</w:t>
                      </w:r>
                      <w:r w:rsidRPr="00735A45">
                        <w:rPr>
                          <w:color w:val="FFFFFF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CA3" w:rsidRDefault="00981CA3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4512D"/>
    <w:rsid w:val="00050B90"/>
    <w:rsid w:val="00096315"/>
    <w:rsid w:val="000A7511"/>
    <w:rsid w:val="000C432C"/>
    <w:rsid w:val="000D00A0"/>
    <w:rsid w:val="001746E7"/>
    <w:rsid w:val="00176834"/>
    <w:rsid w:val="001A4097"/>
    <w:rsid w:val="001C5E2B"/>
    <w:rsid w:val="001D6DDB"/>
    <w:rsid w:val="001E263B"/>
    <w:rsid w:val="00241CB0"/>
    <w:rsid w:val="00305C8C"/>
    <w:rsid w:val="00317606"/>
    <w:rsid w:val="00327E07"/>
    <w:rsid w:val="00330837"/>
    <w:rsid w:val="00343F9D"/>
    <w:rsid w:val="003544D7"/>
    <w:rsid w:val="0037740D"/>
    <w:rsid w:val="003F16D4"/>
    <w:rsid w:val="004366B8"/>
    <w:rsid w:val="00437CA0"/>
    <w:rsid w:val="00476252"/>
    <w:rsid w:val="00492BF9"/>
    <w:rsid w:val="004A0010"/>
    <w:rsid w:val="004C17BB"/>
    <w:rsid w:val="0055025E"/>
    <w:rsid w:val="005552B1"/>
    <w:rsid w:val="00560F7C"/>
    <w:rsid w:val="00601609"/>
    <w:rsid w:val="00627B1E"/>
    <w:rsid w:val="00671A16"/>
    <w:rsid w:val="006B37C3"/>
    <w:rsid w:val="006D581A"/>
    <w:rsid w:val="006D7DB8"/>
    <w:rsid w:val="006F213F"/>
    <w:rsid w:val="00735A45"/>
    <w:rsid w:val="007549F4"/>
    <w:rsid w:val="0078230A"/>
    <w:rsid w:val="007E3D2E"/>
    <w:rsid w:val="007F4B2A"/>
    <w:rsid w:val="0085277B"/>
    <w:rsid w:val="008A0FB4"/>
    <w:rsid w:val="008A1078"/>
    <w:rsid w:val="008A20AA"/>
    <w:rsid w:val="008B5DF4"/>
    <w:rsid w:val="008D5C77"/>
    <w:rsid w:val="009016F3"/>
    <w:rsid w:val="009159AA"/>
    <w:rsid w:val="0092460E"/>
    <w:rsid w:val="009663BB"/>
    <w:rsid w:val="00981CA3"/>
    <w:rsid w:val="009D17D7"/>
    <w:rsid w:val="009E68CF"/>
    <w:rsid w:val="00A10042"/>
    <w:rsid w:val="00A1078D"/>
    <w:rsid w:val="00A25BB6"/>
    <w:rsid w:val="00A35EE4"/>
    <w:rsid w:val="00A45CCC"/>
    <w:rsid w:val="00A86EED"/>
    <w:rsid w:val="00AD754E"/>
    <w:rsid w:val="00AF1792"/>
    <w:rsid w:val="00B500D3"/>
    <w:rsid w:val="00B822EE"/>
    <w:rsid w:val="00BA75C0"/>
    <w:rsid w:val="00C97959"/>
    <w:rsid w:val="00CD0976"/>
    <w:rsid w:val="00D271F5"/>
    <w:rsid w:val="00D65F7A"/>
    <w:rsid w:val="00D7740E"/>
    <w:rsid w:val="00D92C4A"/>
    <w:rsid w:val="00DD0B7D"/>
    <w:rsid w:val="00DF5AE6"/>
    <w:rsid w:val="00E07C72"/>
    <w:rsid w:val="00E44052"/>
    <w:rsid w:val="00E50336"/>
    <w:rsid w:val="00E8522A"/>
    <w:rsid w:val="00E86E70"/>
    <w:rsid w:val="00EE3A9C"/>
    <w:rsid w:val="00F0596E"/>
    <w:rsid w:val="00FA6831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AAB98F"/>
  <w15:chartTrackingRefBased/>
  <w15:docId w15:val="{78E68B57-8BF4-4A5C-9354-EA3D72F71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552B1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character" w:customStyle="1" w:styleId="SidhuvudChar">
    <w:name w:val="Sidhuvud Char"/>
    <w:link w:val="Sidhuvud"/>
    <w:uiPriority w:val="99"/>
    <w:rsid w:val="00735A45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981CA3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1</TotalTime>
  <Pages>1</Pages>
  <Words>135</Words>
  <Characters>929</Characters>
  <DocSecurity>0</DocSecurity>
  <Lines>7</Lines>
  <Paragraphs>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2015-12-15T08:29:00Z</cp:lastPrinted>
  <dcterms:created xsi:type="dcterms:W3CDTF">2016-10-09T12:16:00Z</dcterms:created>
  <dcterms:modified xsi:type="dcterms:W3CDTF">2016-10-09T12:48:00Z</dcterms:modified>
</cp:coreProperties>
</file>