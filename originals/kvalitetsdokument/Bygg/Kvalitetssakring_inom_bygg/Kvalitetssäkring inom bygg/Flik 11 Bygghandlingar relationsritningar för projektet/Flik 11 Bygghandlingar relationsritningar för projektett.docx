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30A" w:rsidRPr="00883C7E" w:rsidRDefault="0078230A" w:rsidP="0078230A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/>
          <w:bCs/>
          <w:sz w:val="22"/>
          <w:szCs w:val="22"/>
          <w:lang w:eastAsia="sv-SE"/>
        </w:rPr>
      </w:pPr>
      <w:r w:rsidRPr="00883C7E">
        <w:rPr>
          <w:rFonts w:ascii="Calibri" w:hAnsi="Calibri" w:cs="Arial"/>
          <w:b/>
          <w:bCs/>
          <w:sz w:val="22"/>
          <w:szCs w:val="22"/>
          <w:lang w:eastAsia="sv-SE"/>
        </w:rPr>
        <w:t>Flik 1</w:t>
      </w:r>
      <w:r w:rsidR="008E0B1A" w:rsidRPr="00883C7E">
        <w:rPr>
          <w:rFonts w:ascii="Calibri" w:hAnsi="Calibri" w:cs="Arial"/>
          <w:b/>
          <w:bCs/>
          <w:sz w:val="22"/>
          <w:szCs w:val="22"/>
          <w:lang w:eastAsia="sv-SE"/>
        </w:rPr>
        <w:t>1</w:t>
      </w:r>
      <w:r w:rsidRPr="00883C7E">
        <w:rPr>
          <w:rFonts w:ascii="Calibri" w:hAnsi="Calibri" w:cs="Arial"/>
          <w:b/>
          <w:bCs/>
          <w:sz w:val="22"/>
          <w:szCs w:val="22"/>
          <w:lang w:eastAsia="sv-SE"/>
        </w:rPr>
        <w:t xml:space="preserve"> </w:t>
      </w:r>
      <w:r w:rsidRPr="00883C7E">
        <w:rPr>
          <w:rFonts w:ascii="Calibri" w:hAnsi="Calibri" w:cs="Arial"/>
          <w:b/>
          <w:bCs/>
          <w:sz w:val="22"/>
          <w:szCs w:val="22"/>
          <w:lang w:eastAsia="sv-SE"/>
        </w:rPr>
        <w:tab/>
        <w:t>Bygghandlingar</w:t>
      </w:r>
      <w:r w:rsidR="001A50A8" w:rsidRPr="00883C7E">
        <w:rPr>
          <w:rFonts w:ascii="Calibri" w:hAnsi="Calibri" w:cs="Arial"/>
          <w:b/>
          <w:bCs/>
          <w:sz w:val="22"/>
          <w:szCs w:val="22"/>
          <w:lang w:eastAsia="sv-SE"/>
        </w:rPr>
        <w:t xml:space="preserve"> - relationsritninga</w:t>
      </w:r>
      <w:r w:rsidR="00F95760" w:rsidRPr="00883C7E">
        <w:rPr>
          <w:rFonts w:ascii="Calibri" w:hAnsi="Calibri" w:cs="Arial"/>
          <w:b/>
          <w:bCs/>
          <w:sz w:val="22"/>
          <w:szCs w:val="22"/>
          <w:lang w:eastAsia="sv-SE"/>
        </w:rPr>
        <w:t>r</w:t>
      </w:r>
      <w:r w:rsidRPr="00883C7E">
        <w:rPr>
          <w:rFonts w:ascii="Calibri" w:hAnsi="Calibri" w:cs="Arial"/>
          <w:b/>
          <w:bCs/>
          <w:sz w:val="22"/>
          <w:szCs w:val="22"/>
          <w:lang w:eastAsia="sv-SE"/>
        </w:rPr>
        <w:t xml:space="preserve"> för projektet</w:t>
      </w:r>
    </w:p>
    <w:p w:rsidR="00B822EE" w:rsidRPr="00883C7E" w:rsidRDefault="00B822EE" w:rsidP="00176834">
      <w:pPr>
        <w:rPr>
          <w:rFonts w:ascii="Calibri" w:hAnsi="Calibri"/>
          <w:sz w:val="22"/>
          <w:szCs w:val="22"/>
        </w:rPr>
      </w:pPr>
    </w:p>
    <w:p w:rsidR="00744A1E" w:rsidRPr="00883C7E" w:rsidRDefault="00C72542" w:rsidP="00176834">
      <w:pPr>
        <w:rPr>
          <w:rFonts w:ascii="Calibri" w:hAnsi="Calibri"/>
          <w:sz w:val="22"/>
          <w:szCs w:val="22"/>
        </w:rPr>
      </w:pPr>
      <w:r w:rsidRPr="00883C7E">
        <w:rPr>
          <w:rFonts w:ascii="Calibri" w:hAnsi="Calibri"/>
          <w:sz w:val="22"/>
          <w:szCs w:val="22"/>
        </w:rPr>
        <w:t xml:space="preserve">Under denna flik kan ni </w:t>
      </w:r>
      <w:r w:rsidR="00744A1E" w:rsidRPr="00883C7E">
        <w:rPr>
          <w:rFonts w:ascii="Calibri" w:hAnsi="Calibri"/>
          <w:sz w:val="22"/>
          <w:szCs w:val="22"/>
        </w:rPr>
        <w:t>lägga in era bygghandlingar för</w:t>
      </w:r>
      <w:r w:rsidRPr="00883C7E">
        <w:rPr>
          <w:rFonts w:ascii="Calibri" w:hAnsi="Calibri"/>
          <w:sz w:val="22"/>
          <w:szCs w:val="22"/>
        </w:rPr>
        <w:t xml:space="preserve"> det aktuella</w:t>
      </w:r>
      <w:r w:rsidR="00744A1E" w:rsidRPr="00883C7E">
        <w:rPr>
          <w:rFonts w:ascii="Calibri" w:hAnsi="Calibri"/>
          <w:sz w:val="22"/>
          <w:szCs w:val="22"/>
        </w:rPr>
        <w:t xml:space="preserve"> projektet.</w:t>
      </w:r>
    </w:p>
    <w:p w:rsidR="00D42158" w:rsidRPr="00883C7E" w:rsidRDefault="00D42158" w:rsidP="00176834">
      <w:pPr>
        <w:rPr>
          <w:rFonts w:ascii="Calibri" w:hAnsi="Calibri"/>
          <w:sz w:val="22"/>
          <w:szCs w:val="22"/>
        </w:rPr>
      </w:pPr>
    </w:p>
    <w:p w:rsidR="00D42158" w:rsidRPr="00883C7E" w:rsidRDefault="00BF5537" w:rsidP="00176834">
      <w:pPr>
        <w:rPr>
          <w:rFonts w:ascii="Calibri" w:hAnsi="Calibri"/>
          <w:sz w:val="22"/>
          <w:szCs w:val="22"/>
        </w:rPr>
      </w:pPr>
      <w:r w:rsidRPr="00883C7E">
        <w:rPr>
          <w:rFonts w:ascii="Calibri" w:hAnsi="Calibri"/>
          <w:noProof/>
          <w:sz w:val="22"/>
          <w:szCs w:val="22"/>
          <w:lang w:eastAsia="sv-SE"/>
        </w:rPr>
        <w:drawing>
          <wp:inline distT="0" distB="0" distL="0" distR="0">
            <wp:extent cx="5756910" cy="4110990"/>
            <wp:effectExtent l="0" t="0" r="0" b="0"/>
            <wp:docPr id="1" name="Bild 1" descr="MP90038525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900385256[1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2158" w:rsidRPr="00883C7E" w:rsidSect="00412C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D71" w:rsidRDefault="00D52D71">
      <w:r>
        <w:separator/>
      </w:r>
    </w:p>
  </w:endnote>
  <w:endnote w:type="continuationSeparator" w:id="0">
    <w:p w:rsidR="00D52D71" w:rsidRDefault="00D52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2CA" w:rsidRDefault="00D142CA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2CA" w:rsidRDefault="00D142CA" w:rsidP="00D142C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 xml:space="preserve">Upprättat datum: 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Utgåva: </w:t>
    </w:r>
  </w:p>
  <w:p w:rsidR="00C72542" w:rsidRPr="00D142CA" w:rsidRDefault="00D142CA" w:rsidP="00D142C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ascii="Arial" w:hAnsi="Arial"/>
      </w:rPr>
    </w:pPr>
    <w:r>
      <w:rPr>
        <w:rStyle w:val="Sidnummer"/>
        <w:rFonts w:asciiTheme="minorHAnsi" w:hAnsiTheme="minorHAnsi" w:cs="Leelawadee"/>
        <w:sz w:val="16"/>
        <w:szCs w:val="16"/>
      </w:rPr>
      <w:t>Reviderat datum</w:t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>
      <w:rPr>
        <w:rFonts w:asciiTheme="minorHAnsi" w:hAnsiTheme="minorHAnsi"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2542" w:rsidRPr="008A1078" w:rsidRDefault="00C72542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C72542" w:rsidRDefault="00C72542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C72542" w:rsidRDefault="00C72542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C72542" w:rsidRDefault="00C72542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C72542" w:rsidRDefault="00C72542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D71" w:rsidRDefault="00D52D71">
      <w:r>
        <w:separator/>
      </w:r>
    </w:p>
  </w:footnote>
  <w:footnote w:type="continuationSeparator" w:id="0">
    <w:p w:rsidR="00D52D71" w:rsidRDefault="00D52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2CA" w:rsidRDefault="00D142CA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8"/>
      <w:gridCol w:w="1531"/>
      <w:gridCol w:w="1521"/>
      <w:gridCol w:w="3009"/>
    </w:tblGrid>
    <w:tr w:rsidR="0059106F" w:rsidRPr="004F2DA4" w:rsidTr="00830C8E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9106F" w:rsidRPr="004F2DA4" w:rsidRDefault="0059106F" w:rsidP="0059106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9106F" w:rsidRPr="004F2DA4" w:rsidRDefault="0059106F" w:rsidP="0059106F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4F2DA4">
            <w:rPr>
              <w:rFonts w:ascii="Leelawadee" w:hAnsi="Leelawadee" w:cs="Leelawadee"/>
              <w:b/>
            </w:rPr>
            <w:t>Bygghandlingar - relationsritningar för projektet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9106F" w:rsidRPr="004F2DA4" w:rsidRDefault="0059106F" w:rsidP="0059106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59106F" w:rsidRPr="004F2DA4" w:rsidTr="00830C8E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9106F" w:rsidRPr="004F2DA4" w:rsidRDefault="0059106F" w:rsidP="0059106F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59106F" w:rsidRPr="004F2DA4" w:rsidTr="00830C8E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59106F" w:rsidRPr="004F2DA4" w:rsidRDefault="0059106F" w:rsidP="0059106F">
          <w:pPr>
            <w:rPr>
              <w:rFonts w:ascii="Leelawadee" w:hAnsi="Leelawadee" w:cs="Leelawadee"/>
              <w:sz w:val="16"/>
              <w:szCs w:val="16"/>
            </w:rPr>
          </w:pPr>
          <w:r w:rsidRPr="004F2DA4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59106F" w:rsidRPr="004F2DA4" w:rsidRDefault="0059106F" w:rsidP="0059106F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4F2DA4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C72542" w:rsidRPr="00412C95" w:rsidRDefault="0059106F" w:rsidP="00412C95">
    <w:pPr>
      <w:pStyle w:val="Sidhuvud"/>
    </w:pPr>
    <w:r w:rsidRPr="0059106F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106F" w:rsidRDefault="0059106F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142C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59106F" w:rsidRDefault="0059106F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142C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2CA" w:rsidRDefault="00D142CA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7169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54A11"/>
    <w:rsid w:val="00096315"/>
    <w:rsid w:val="000A7511"/>
    <w:rsid w:val="000D00A0"/>
    <w:rsid w:val="001746E7"/>
    <w:rsid w:val="00176834"/>
    <w:rsid w:val="001A4097"/>
    <w:rsid w:val="001A50A8"/>
    <w:rsid w:val="001D6DDB"/>
    <w:rsid w:val="001E263B"/>
    <w:rsid w:val="00241CB0"/>
    <w:rsid w:val="00296CC7"/>
    <w:rsid w:val="00305C8C"/>
    <w:rsid w:val="00327E07"/>
    <w:rsid w:val="00330837"/>
    <w:rsid w:val="003544D7"/>
    <w:rsid w:val="0037740D"/>
    <w:rsid w:val="003E4FA8"/>
    <w:rsid w:val="00412C95"/>
    <w:rsid w:val="004366B8"/>
    <w:rsid w:val="00437CA0"/>
    <w:rsid w:val="00476252"/>
    <w:rsid w:val="00492BF9"/>
    <w:rsid w:val="004A0010"/>
    <w:rsid w:val="004C17BB"/>
    <w:rsid w:val="004F2DA4"/>
    <w:rsid w:val="0055025E"/>
    <w:rsid w:val="00560F7C"/>
    <w:rsid w:val="0059106F"/>
    <w:rsid w:val="00601609"/>
    <w:rsid w:val="00627B1E"/>
    <w:rsid w:val="00671A16"/>
    <w:rsid w:val="006B37C3"/>
    <w:rsid w:val="006D581A"/>
    <w:rsid w:val="006D7DB8"/>
    <w:rsid w:val="00744A1E"/>
    <w:rsid w:val="0078230A"/>
    <w:rsid w:val="007E3D2E"/>
    <w:rsid w:val="007F4B2A"/>
    <w:rsid w:val="0085277B"/>
    <w:rsid w:val="00883C7E"/>
    <w:rsid w:val="008A0FB4"/>
    <w:rsid w:val="008A1078"/>
    <w:rsid w:val="008A20AA"/>
    <w:rsid w:val="008B5DF4"/>
    <w:rsid w:val="008E0B1A"/>
    <w:rsid w:val="009016F3"/>
    <w:rsid w:val="009159AA"/>
    <w:rsid w:val="0092460E"/>
    <w:rsid w:val="009663BB"/>
    <w:rsid w:val="00970301"/>
    <w:rsid w:val="009D17D7"/>
    <w:rsid w:val="009E68CF"/>
    <w:rsid w:val="00A1078D"/>
    <w:rsid w:val="00A25BB6"/>
    <w:rsid w:val="00A45CCC"/>
    <w:rsid w:val="00A86EED"/>
    <w:rsid w:val="00AF1792"/>
    <w:rsid w:val="00B500D3"/>
    <w:rsid w:val="00B822EE"/>
    <w:rsid w:val="00BA75C0"/>
    <w:rsid w:val="00BE2424"/>
    <w:rsid w:val="00BF5537"/>
    <w:rsid w:val="00C72542"/>
    <w:rsid w:val="00C97959"/>
    <w:rsid w:val="00CD0976"/>
    <w:rsid w:val="00D142CA"/>
    <w:rsid w:val="00D271F5"/>
    <w:rsid w:val="00D42158"/>
    <w:rsid w:val="00D516A2"/>
    <w:rsid w:val="00D52D71"/>
    <w:rsid w:val="00D65F7A"/>
    <w:rsid w:val="00DF5AE6"/>
    <w:rsid w:val="00E07C72"/>
    <w:rsid w:val="00E50336"/>
    <w:rsid w:val="00E8522A"/>
    <w:rsid w:val="00E86E70"/>
    <w:rsid w:val="00EE3A9C"/>
    <w:rsid w:val="00F40122"/>
    <w:rsid w:val="00F95760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6EBA6EC7"/>
  <w15:chartTrackingRefBased/>
  <w15:docId w15:val="{B8B3B67B-85D9-423A-8123-225F2A7F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8230A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character" w:customStyle="1" w:styleId="SidhuvudChar">
    <w:name w:val="Sidhuvud Char"/>
    <w:basedOn w:val="Standardstycketeckensnitt"/>
    <w:link w:val="Sidhuvud"/>
    <w:uiPriority w:val="99"/>
    <w:rsid w:val="0059106F"/>
    <w:rPr>
      <w:lang w:eastAsia="ar-SA"/>
    </w:rPr>
  </w:style>
  <w:style w:type="character" w:customStyle="1" w:styleId="SidfotChar">
    <w:name w:val="Sidfot Char"/>
    <w:basedOn w:val="Standardstycketeckensnitt"/>
    <w:link w:val="Sidfot"/>
    <w:rsid w:val="00D142CA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2</TotalTime>
  <Pages>1</Pages>
  <Words>20</Words>
  <Characters>123</Characters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2016-07-23T13:03:00Z</dcterms:created>
  <dcterms:modified xsi:type="dcterms:W3CDTF">2016-10-09T12:30:00Z</dcterms:modified>
</cp:coreProperties>
</file>