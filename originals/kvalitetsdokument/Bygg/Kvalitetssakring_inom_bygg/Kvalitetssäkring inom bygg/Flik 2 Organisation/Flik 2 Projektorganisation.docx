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A3E" w:rsidRPr="007F7C23" w:rsidRDefault="00ED1102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Flik 2 Projekt</w:t>
      </w:r>
      <w:r w:rsidR="007A5586" w:rsidRPr="007F7C23">
        <w:rPr>
          <w:rFonts w:ascii="Calibri" w:hAnsi="Calibri" w:cs="Arial"/>
          <w:b/>
          <w:bCs/>
          <w:sz w:val="22"/>
          <w:szCs w:val="22"/>
        </w:rPr>
        <w:t>organisation</w:t>
      </w:r>
    </w:p>
    <w:p w:rsidR="007A5586" w:rsidRPr="007F7C23" w:rsidRDefault="007A5586" w:rsidP="00694A3E">
      <w:pPr>
        <w:pStyle w:val="Indragetstycke"/>
        <w:ind w:left="0" w:right="0"/>
        <w:rPr>
          <w:rFonts w:ascii="Calibri" w:hAnsi="Calibri" w:cs="Arial"/>
          <w:sz w:val="22"/>
          <w:szCs w:val="22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3421"/>
        <w:gridCol w:w="5638"/>
      </w:tblGrid>
      <w:tr w:rsidR="00496034" w:rsidRPr="003162E0" w:rsidTr="00FD1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496034" w:rsidRPr="003162E0" w:rsidRDefault="00ED1102" w:rsidP="00ED1102">
            <w:pPr>
              <w:tabs>
                <w:tab w:val="left" w:pos="3402"/>
                <w:tab w:val="left" w:leader="underscore" w:pos="9072"/>
              </w:tabs>
              <w:suppressAutoHyphens/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</w:rPr>
            </w:pPr>
            <w:r>
              <w:rPr>
                <w:rFonts w:ascii="Calibri" w:hAnsi="Calibri" w:cs="Leelawadee"/>
                <w:color w:val="FFFFFF"/>
                <w:sz w:val="22"/>
                <w:szCs w:val="22"/>
              </w:rPr>
              <w:t>Projektorganisation</w:t>
            </w:r>
          </w:p>
        </w:tc>
      </w:tr>
      <w:tr w:rsidR="00694A3E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br w:type="page"/>
            </w: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br w:type="page"/>
            </w:r>
            <w:r w:rsidR="00B203A9" w:rsidRPr="0093628C">
              <w:rPr>
                <w:rFonts w:ascii="Calibri" w:hAnsi="Calibri" w:cs="Arial"/>
                <w:b w:val="0"/>
                <w:sz w:val="22"/>
                <w:szCs w:val="22"/>
              </w:rPr>
              <w:t>Projektchef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6455A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Telefon</w:t>
            </w:r>
            <w:r w:rsidR="00C523C5" w:rsidRPr="0093628C">
              <w:rPr>
                <w:rFonts w:ascii="Calibri" w:hAnsi="Calibri" w:cs="Arial"/>
                <w:b w:val="0"/>
                <w:sz w:val="22"/>
                <w:szCs w:val="22"/>
              </w:rPr>
              <w:t>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523C5" w:rsidRPr="0093628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Ansvarsområde</w:t>
            </w:r>
          </w:p>
        </w:tc>
      </w:tr>
      <w:tr w:rsidR="00C523C5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Arbetsledare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523C5" w:rsidRPr="0093628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523C5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Ansvarsområde</w:t>
            </w:r>
          </w:p>
        </w:tc>
      </w:tr>
      <w:tr w:rsidR="00C523C5" w:rsidRPr="0093628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Inköpsansvarig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694A3E" w:rsidRPr="0093628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694A3E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694A3E" w:rsidRPr="0093628C" w:rsidRDefault="00694A3E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  <w:tr w:rsidR="00C523C5" w:rsidRPr="0093628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  <w:r w:rsidRPr="0093628C">
              <w:rPr>
                <w:rFonts w:ascii="Calibri" w:hAnsi="Calibri" w:cs="Arial"/>
                <w:b w:val="0"/>
                <w:sz w:val="22"/>
                <w:szCs w:val="22"/>
              </w:rPr>
              <w:t>Ansvarsområde</w:t>
            </w:r>
          </w:p>
        </w:tc>
      </w:tr>
      <w:tr w:rsidR="00C523C5" w:rsidRPr="0093628C" w:rsidTr="00FD1A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  <w:p w:rsidR="00C523C5" w:rsidRPr="0093628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</w:rPr>
            </w:pPr>
          </w:p>
        </w:tc>
      </w:tr>
    </w:tbl>
    <w:p w:rsidR="00B203A9" w:rsidRPr="007F7C23" w:rsidRDefault="00B203A9" w:rsidP="00176834">
      <w:pPr>
        <w:rPr>
          <w:rFonts w:ascii="Calibri" w:hAnsi="Calibri"/>
          <w:sz w:val="22"/>
          <w:szCs w:val="22"/>
        </w:rPr>
      </w:pPr>
    </w:p>
    <w:p w:rsidR="001E1D72" w:rsidRDefault="001E1D72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:rsidR="001E1D72" w:rsidRDefault="001E1D72" w:rsidP="00176834">
      <w:pPr>
        <w:rPr>
          <w:rFonts w:ascii="Calibri" w:hAnsi="Calibri"/>
          <w:sz w:val="22"/>
          <w:szCs w:val="22"/>
        </w:rPr>
      </w:pPr>
    </w:p>
    <w:p w:rsidR="00C523C5" w:rsidRPr="007F7C23" w:rsidRDefault="00C523C5" w:rsidP="00176834">
      <w:pPr>
        <w:rPr>
          <w:rFonts w:ascii="Calibri" w:hAnsi="Calibri"/>
          <w:sz w:val="22"/>
          <w:szCs w:val="22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3420"/>
        <w:gridCol w:w="5639"/>
      </w:tblGrid>
      <w:tr w:rsidR="00C523C5" w:rsidRPr="00426D80" w:rsidTr="00FD1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426D80" w:rsidRDefault="001E1D7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</w:rPr>
            </w:pPr>
            <w:r>
              <w:rPr>
                <w:rFonts w:ascii="Calibri" w:hAnsi="Calibri" w:cs="Leelawadee"/>
                <w:color w:val="FFFFFF"/>
                <w:sz w:val="22"/>
                <w:szCs w:val="22"/>
              </w:rPr>
              <w:t>Projektorganisation</w:t>
            </w: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br w:type="page"/>
            </w:r>
            <w:r w:rsidRPr="00426D80">
              <w:rPr>
                <w:rFonts w:ascii="Calibri" w:hAnsi="Calibri" w:cs="Arial"/>
                <w:sz w:val="22"/>
                <w:szCs w:val="22"/>
              </w:rPr>
              <w:br w:type="page"/>
            </w:r>
            <w:r w:rsidR="009A6C9C" w:rsidRPr="00426D80">
              <w:rPr>
                <w:rFonts w:ascii="Calibri" w:hAnsi="Calibri" w:cs="Arial"/>
                <w:sz w:val="22"/>
                <w:szCs w:val="22"/>
              </w:rPr>
              <w:t>Platschef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9A6C9C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Konstruktion 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426D80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3C0A05" w:rsidP="003C0A05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Internr</w:t>
            </w:r>
            <w:r w:rsidR="00B008CA" w:rsidRPr="00426D80">
              <w:rPr>
                <w:rFonts w:ascii="Calibri" w:hAnsi="Calibri" w:cs="Arial"/>
                <w:sz w:val="22"/>
                <w:szCs w:val="22"/>
              </w:rPr>
              <w:t>evisor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426D80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426D80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426D80" w:rsidTr="00FD1A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3C0A05" w:rsidRPr="00426D80" w:rsidRDefault="003C0A0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Ansvarig för kvalitets- och miljörevision på byggarbetsplats.</w:t>
            </w: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426D80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</w:tbl>
    <w:p w:rsidR="00C523C5" w:rsidRPr="007F7C23" w:rsidRDefault="00C523C5" w:rsidP="00176834">
      <w:pPr>
        <w:rPr>
          <w:rFonts w:ascii="Calibri" w:hAnsi="Calibri"/>
          <w:sz w:val="22"/>
          <w:szCs w:val="22"/>
        </w:rPr>
      </w:pPr>
    </w:p>
    <w:p w:rsidR="009A6C9C" w:rsidRPr="007F7C23" w:rsidRDefault="009A6C9C" w:rsidP="00176834">
      <w:pPr>
        <w:rPr>
          <w:rFonts w:ascii="Calibri" w:hAnsi="Calibri" w:cs="Arial"/>
          <w:b/>
          <w:sz w:val="22"/>
          <w:szCs w:val="22"/>
        </w:rPr>
      </w:pPr>
    </w:p>
    <w:p w:rsidR="001E1D72" w:rsidRDefault="001E1D72">
      <w:pPr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br w:type="page"/>
      </w:r>
    </w:p>
    <w:p w:rsidR="00C523C5" w:rsidRDefault="00C523C5" w:rsidP="00176834">
      <w:pPr>
        <w:rPr>
          <w:rFonts w:ascii="Calibri" w:hAnsi="Calibri" w:cs="Arial"/>
          <w:b/>
          <w:sz w:val="22"/>
          <w:szCs w:val="22"/>
        </w:rPr>
      </w:pPr>
    </w:p>
    <w:p w:rsidR="001E1D72" w:rsidRPr="007F7C23" w:rsidRDefault="001E1D72" w:rsidP="00176834">
      <w:pPr>
        <w:rPr>
          <w:rFonts w:ascii="Calibri" w:hAnsi="Calibri" w:cs="Arial"/>
          <w:b/>
          <w:sz w:val="22"/>
          <w:szCs w:val="22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3429"/>
        <w:gridCol w:w="5630"/>
      </w:tblGrid>
      <w:tr w:rsidR="00C523C5" w:rsidRPr="007F4F55" w:rsidTr="00FD1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1E1D7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</w:rPr>
            </w:pPr>
            <w:r>
              <w:rPr>
                <w:rFonts w:ascii="Calibri" w:hAnsi="Calibri" w:cs="Leelawadee"/>
                <w:color w:val="FFFFFF"/>
                <w:sz w:val="22"/>
                <w:szCs w:val="22"/>
              </w:rPr>
              <w:t>Projektorganisation</w:t>
            </w: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br w:type="page"/>
            </w:r>
            <w:r w:rsidRPr="007F4F55">
              <w:rPr>
                <w:rFonts w:ascii="Calibri" w:hAnsi="Calibri" w:cs="Arial"/>
                <w:sz w:val="22"/>
                <w:szCs w:val="22"/>
              </w:rPr>
              <w:br w:type="page"/>
              <w:t>Kvalitetsansvarig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Arbetsmiljöansvarig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7F4F55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5E3B97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7F4F55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7F4F55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7F4F55" w:rsidTr="00FD1A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7F4F55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</w:tbl>
    <w:p w:rsidR="00C523C5" w:rsidRPr="007F7C23" w:rsidRDefault="00C523C5" w:rsidP="00176834">
      <w:pPr>
        <w:rPr>
          <w:rFonts w:ascii="Calibri" w:hAnsi="Calibri" w:cs="Arial"/>
          <w:b/>
          <w:sz w:val="22"/>
          <w:szCs w:val="22"/>
        </w:rPr>
      </w:pPr>
    </w:p>
    <w:p w:rsidR="001E1D72" w:rsidRDefault="001E1D72">
      <w:pPr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br w:type="page"/>
      </w:r>
    </w:p>
    <w:p w:rsidR="00C523C5" w:rsidRDefault="00C523C5" w:rsidP="00176834">
      <w:pPr>
        <w:rPr>
          <w:rFonts w:ascii="Calibri" w:hAnsi="Calibri" w:cs="Arial"/>
          <w:b/>
          <w:sz w:val="22"/>
          <w:szCs w:val="22"/>
        </w:rPr>
      </w:pPr>
    </w:p>
    <w:p w:rsidR="001E1D72" w:rsidRPr="007F7C23" w:rsidRDefault="001E1D72" w:rsidP="00176834">
      <w:pPr>
        <w:rPr>
          <w:rFonts w:ascii="Calibri" w:hAnsi="Calibri" w:cs="Arial"/>
          <w:b/>
          <w:sz w:val="22"/>
          <w:szCs w:val="22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3430"/>
        <w:gridCol w:w="5629"/>
      </w:tblGrid>
      <w:tr w:rsidR="00C523C5" w:rsidRPr="0014307C" w:rsidTr="00FD1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1E1D7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</w:rPr>
            </w:pPr>
            <w:r>
              <w:rPr>
                <w:rFonts w:ascii="Calibri" w:hAnsi="Calibri" w:cs="Leelawadee"/>
                <w:color w:val="FFFFFF"/>
                <w:sz w:val="22"/>
                <w:szCs w:val="22"/>
              </w:rPr>
              <w:t>Projektorganisation</w:t>
            </w: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br w:type="page"/>
            </w:r>
            <w:r w:rsidRPr="0014307C">
              <w:rPr>
                <w:rFonts w:ascii="Calibri" w:hAnsi="Calibri" w:cs="Arial"/>
                <w:sz w:val="22"/>
                <w:szCs w:val="22"/>
              </w:rPr>
              <w:br w:type="page"/>
            </w:r>
            <w:r w:rsidR="005E3B97" w:rsidRPr="0014307C">
              <w:rPr>
                <w:rFonts w:ascii="Calibri" w:hAnsi="Calibri" w:cs="Arial"/>
                <w:sz w:val="22"/>
                <w:szCs w:val="22"/>
              </w:rPr>
              <w:t>Administration 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5E3B97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Kontrollansvarig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14307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5E3B97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Huvudskyddsombud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Telefon/ 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E - 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C523C5" w:rsidRPr="0014307C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14307C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C523C5" w:rsidRPr="0014307C" w:rsidTr="00FD1A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C523C5" w:rsidRPr="0014307C" w:rsidRDefault="00C523C5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</w:tbl>
    <w:p w:rsidR="00C523C5" w:rsidRPr="007F7C23" w:rsidRDefault="00C523C5" w:rsidP="00176834">
      <w:pPr>
        <w:rPr>
          <w:rFonts w:ascii="Calibri" w:hAnsi="Calibri" w:cs="Arial"/>
          <w:b/>
          <w:sz w:val="22"/>
          <w:szCs w:val="22"/>
        </w:rPr>
      </w:pPr>
    </w:p>
    <w:p w:rsidR="00C523C5" w:rsidRPr="007F7C23" w:rsidRDefault="00C523C5" w:rsidP="00176834">
      <w:pPr>
        <w:rPr>
          <w:rFonts w:ascii="Calibri" w:hAnsi="Calibri" w:cs="Arial"/>
          <w:b/>
          <w:sz w:val="22"/>
          <w:szCs w:val="22"/>
        </w:rPr>
      </w:pPr>
    </w:p>
    <w:p w:rsidR="001E1D72" w:rsidRDefault="001E1D72">
      <w:pPr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br w:type="page"/>
      </w:r>
    </w:p>
    <w:p w:rsidR="00ED4AB2" w:rsidRDefault="00ED4AB2" w:rsidP="00176834">
      <w:pPr>
        <w:rPr>
          <w:rFonts w:ascii="Calibri" w:hAnsi="Calibri" w:cs="Arial"/>
          <w:b/>
          <w:sz w:val="22"/>
          <w:szCs w:val="22"/>
        </w:rPr>
      </w:pPr>
    </w:p>
    <w:p w:rsidR="001E1D72" w:rsidRPr="007F7C23" w:rsidRDefault="001E1D72" w:rsidP="00176834">
      <w:pPr>
        <w:rPr>
          <w:rFonts w:ascii="Calibri" w:hAnsi="Calibri" w:cs="Arial"/>
          <w:b/>
          <w:sz w:val="22"/>
          <w:szCs w:val="22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3402"/>
        <w:gridCol w:w="2818"/>
        <w:gridCol w:w="2839"/>
      </w:tblGrid>
      <w:tr w:rsidR="00ED4AB2" w:rsidRPr="00553226" w:rsidTr="00FD1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3"/>
          </w:tcPr>
          <w:p w:rsidR="00ED4AB2" w:rsidRPr="00553226" w:rsidRDefault="001E1D7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</w:rPr>
            </w:pPr>
            <w:r>
              <w:rPr>
                <w:rFonts w:ascii="Calibri" w:hAnsi="Calibri" w:cs="Leelawadee"/>
                <w:color w:val="FFFFFF"/>
                <w:sz w:val="22"/>
                <w:szCs w:val="22"/>
              </w:rPr>
              <w:t>Projektorganisation</w:t>
            </w: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FD1A1E" w:rsidP="00326649">
            <w:pPr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553226">
              <w:rPr>
                <w:rFonts w:ascii="Calibri" w:hAnsi="Calibri" w:cs="Arial"/>
                <w:bCs w:val="0"/>
                <w:sz w:val="22"/>
                <w:szCs w:val="22"/>
              </w:rPr>
              <w:t>Byggnadsarbetare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Arial"/>
                <w:bCs/>
                <w:sz w:val="22"/>
                <w:szCs w:val="22"/>
              </w:rPr>
            </w:pPr>
            <w:r w:rsidRPr="00553226">
              <w:rPr>
                <w:rFonts w:ascii="Calibri" w:hAnsi="Calibri" w:cs="Arial"/>
                <w:bCs/>
                <w:sz w:val="22"/>
                <w:szCs w:val="22"/>
              </w:rPr>
              <w:t>Tel/mobil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553226">
              <w:rPr>
                <w:rFonts w:ascii="Calibri" w:hAnsi="Calibri" w:cs="Arial"/>
                <w:sz w:val="22"/>
                <w:szCs w:val="22"/>
              </w:rPr>
              <w:t>Ansvarsområde</w:t>
            </w: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18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9" w:type="dxa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  <w:tr w:rsidR="00ED4AB2" w:rsidRPr="00553226" w:rsidTr="00FD1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3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  <w:r w:rsidRPr="00553226">
              <w:rPr>
                <w:rFonts w:ascii="Calibri" w:hAnsi="Calibri" w:cs="Arial"/>
                <w:sz w:val="22"/>
                <w:szCs w:val="22"/>
              </w:rPr>
              <w:t>Anteckningar</w:t>
            </w:r>
          </w:p>
        </w:tc>
      </w:tr>
      <w:tr w:rsidR="00ED4AB2" w:rsidRPr="00553226" w:rsidTr="00FD1A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3"/>
          </w:tcPr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  <w:p w:rsidR="00ED4AB2" w:rsidRPr="00553226" w:rsidRDefault="00ED4AB2" w:rsidP="00326649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Arial"/>
                <w:bCs w:val="0"/>
                <w:sz w:val="22"/>
                <w:szCs w:val="22"/>
              </w:rPr>
            </w:pPr>
          </w:p>
        </w:tc>
      </w:tr>
    </w:tbl>
    <w:p w:rsidR="00C523C5" w:rsidRPr="007F7C23" w:rsidRDefault="00C523C5" w:rsidP="00176834">
      <w:pPr>
        <w:rPr>
          <w:rFonts w:ascii="Calibri" w:hAnsi="Calibri" w:cs="Arial"/>
          <w:b/>
          <w:sz w:val="22"/>
          <w:szCs w:val="22"/>
        </w:rPr>
      </w:pPr>
    </w:p>
    <w:p w:rsidR="00EA7C70" w:rsidRPr="007F7C23" w:rsidRDefault="00EA7C70">
      <w:pPr>
        <w:rPr>
          <w:rFonts w:ascii="Calibri" w:hAnsi="Calibri" w:cs="Arial"/>
          <w:b/>
          <w:sz w:val="22"/>
          <w:szCs w:val="22"/>
        </w:rPr>
      </w:pPr>
    </w:p>
    <w:sectPr w:rsidR="00EA7C70" w:rsidRPr="007F7C23" w:rsidSect="00765F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649" w:rsidRDefault="00326649">
      <w:r>
        <w:separator/>
      </w:r>
    </w:p>
  </w:endnote>
  <w:endnote w:type="continuationSeparator" w:id="0">
    <w:p w:rsidR="00326649" w:rsidRDefault="0032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73E" w:rsidRDefault="00D8173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D23" w:rsidRDefault="00506D23" w:rsidP="00506D2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:rsidR="004013A7" w:rsidRPr="00506D23" w:rsidRDefault="00506D23" w:rsidP="00DF6EF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3A7" w:rsidRPr="008A1078" w:rsidRDefault="004013A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13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4013A7" w:rsidRDefault="004013A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4013A7" w:rsidRDefault="004013A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4013A7" w:rsidRDefault="004013A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4013A7" w:rsidRDefault="004013A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649" w:rsidRDefault="00326649">
      <w:r>
        <w:separator/>
      </w:r>
    </w:p>
  </w:footnote>
  <w:footnote w:type="continuationSeparator" w:id="0">
    <w:p w:rsidR="00326649" w:rsidRDefault="00326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73E" w:rsidRDefault="00D8173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29"/>
      <w:gridCol w:w="1520"/>
      <w:gridCol w:w="3011"/>
    </w:tblGrid>
    <w:tr w:rsidR="00F435C5" w:rsidTr="00F435C5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:rsidR="00F435C5" w:rsidRDefault="00F435C5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:rsidR="00F435C5" w:rsidRDefault="00D8173E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D8173E">
            <w:rPr>
              <w:rFonts w:ascii="Calibri" w:hAnsi="Calibri" w:cs="Leelawadee"/>
              <w:sz w:val="22"/>
              <w:szCs w:val="22"/>
            </w:rPr>
            <w:t>Projektorganisation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:rsidR="00F435C5" w:rsidRDefault="00F435C5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435C5" w:rsidTr="00F435C5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:rsidR="00F435C5" w:rsidRDefault="00F435C5" w:rsidP="00F435C5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435C5" w:rsidTr="00F435C5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:rsidR="00F435C5" w:rsidRDefault="00F435C5" w:rsidP="00F435C5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:rsidR="00F435C5" w:rsidRDefault="00F435C5" w:rsidP="00F435C5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F435C5" w:rsidRDefault="00F435C5" w:rsidP="00F435C5">
    <w:pPr>
      <w:pStyle w:val="Sidhuvud"/>
    </w:pPr>
  </w:p>
  <w:p w:rsidR="004013A7" w:rsidRPr="00F30F0D" w:rsidRDefault="00F435C5" w:rsidP="00F30F0D">
    <w:pPr>
      <w:pStyle w:val="Sidhuvud"/>
    </w:pPr>
    <w:r w:rsidRPr="00F435C5">
      <w:rPr>
        <w:rFonts w:ascii="Leelawadee" w:hAnsi="Leelawadee" w:cs="Leelawadee"/>
        <w:b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5C5" w:rsidRDefault="00F435C5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F6EF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F435C5" w:rsidRDefault="00F435C5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F6EF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4013A7" w:rsidRPr="00901C14" w:rsidTr="00901C14">
      <w:tc>
        <w:tcPr>
          <w:tcW w:w="9210" w:type="dxa"/>
          <w:gridSpan w:val="2"/>
          <w:shd w:val="clear" w:color="auto" w:fill="auto"/>
        </w:tcPr>
        <w:p w:rsidR="004013A7" w:rsidRPr="00901C14" w:rsidRDefault="004013A7" w:rsidP="00901C14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b/>
            </w:rPr>
            <w:t>Befattningsbeskrivning</w:t>
          </w:r>
          <w:r w:rsidRPr="00901C14">
            <w:rPr>
              <w:rFonts w:ascii="Leelawadee" w:hAnsi="Leelawadee" w:cs="Leelawadee"/>
              <w:b/>
              <w:sz w:val="28"/>
              <w:szCs w:val="28"/>
            </w:rPr>
            <w:t xml:space="preserve">  </w:t>
          </w:r>
        </w:p>
      </w:tc>
    </w:tr>
    <w:tr w:rsidR="004013A7" w:rsidRPr="00901C14" w:rsidTr="00901C14">
      <w:tc>
        <w:tcPr>
          <w:tcW w:w="9210" w:type="dxa"/>
          <w:gridSpan w:val="2"/>
          <w:tcBorders>
            <w:bottom w:val="nil"/>
          </w:tcBorders>
          <w:shd w:val="clear" w:color="auto" w:fill="auto"/>
        </w:tcPr>
        <w:p w:rsidR="004013A7" w:rsidRPr="00901C14" w:rsidRDefault="004013A7" w:rsidP="00901C14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013A7" w:rsidRPr="00901C14" w:rsidTr="00901C14">
      <w:tc>
        <w:tcPr>
          <w:tcW w:w="4605" w:type="dxa"/>
          <w:tcBorders>
            <w:bottom w:val="nil"/>
          </w:tcBorders>
          <w:shd w:val="clear" w:color="auto" w:fill="auto"/>
        </w:tcPr>
        <w:p w:rsidR="004013A7" w:rsidRPr="00901C14" w:rsidRDefault="004013A7" w:rsidP="00901C14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bottom w:val="nil"/>
          </w:tcBorders>
          <w:shd w:val="clear" w:color="auto" w:fill="auto"/>
        </w:tcPr>
        <w:p w:rsidR="004013A7" w:rsidRPr="00901C14" w:rsidRDefault="004013A7" w:rsidP="00901C14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4013A7" w:rsidRPr="00972087" w:rsidRDefault="004013A7" w:rsidP="0097208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1505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1665C"/>
    <w:rsid w:val="0004512D"/>
    <w:rsid w:val="0005088A"/>
    <w:rsid w:val="00096315"/>
    <w:rsid w:val="000A7511"/>
    <w:rsid w:val="000D00A0"/>
    <w:rsid w:val="0014307C"/>
    <w:rsid w:val="001746E7"/>
    <w:rsid w:val="00176834"/>
    <w:rsid w:val="00197B71"/>
    <w:rsid w:val="001A104B"/>
    <w:rsid w:val="001A4097"/>
    <w:rsid w:val="001D6DDB"/>
    <w:rsid w:val="001E1D72"/>
    <w:rsid w:val="0020241D"/>
    <w:rsid w:val="00241CB0"/>
    <w:rsid w:val="002807A8"/>
    <w:rsid w:val="002C3613"/>
    <w:rsid w:val="0030346C"/>
    <w:rsid w:val="00305C8C"/>
    <w:rsid w:val="003162E0"/>
    <w:rsid w:val="00326649"/>
    <w:rsid w:val="00327E07"/>
    <w:rsid w:val="00330837"/>
    <w:rsid w:val="0037740D"/>
    <w:rsid w:val="003C0A05"/>
    <w:rsid w:val="003D54C6"/>
    <w:rsid w:val="004013A7"/>
    <w:rsid w:val="00407425"/>
    <w:rsid w:val="00426D80"/>
    <w:rsid w:val="0043081C"/>
    <w:rsid w:val="00437CA0"/>
    <w:rsid w:val="00476252"/>
    <w:rsid w:val="00492BF9"/>
    <w:rsid w:val="00496034"/>
    <w:rsid w:val="004A0010"/>
    <w:rsid w:val="004C17BB"/>
    <w:rsid w:val="00506D23"/>
    <w:rsid w:val="00512692"/>
    <w:rsid w:val="0055025E"/>
    <w:rsid w:val="00553226"/>
    <w:rsid w:val="00560F7C"/>
    <w:rsid w:val="00583634"/>
    <w:rsid w:val="005C45F7"/>
    <w:rsid w:val="005E3B97"/>
    <w:rsid w:val="00601609"/>
    <w:rsid w:val="006455A5"/>
    <w:rsid w:val="00671A16"/>
    <w:rsid w:val="00694A3E"/>
    <w:rsid w:val="006B37C3"/>
    <w:rsid w:val="006D581A"/>
    <w:rsid w:val="006D7DB8"/>
    <w:rsid w:val="006E6CAA"/>
    <w:rsid w:val="006F4CE8"/>
    <w:rsid w:val="0073049D"/>
    <w:rsid w:val="00733EF6"/>
    <w:rsid w:val="00742DC2"/>
    <w:rsid w:val="00765F11"/>
    <w:rsid w:val="00785959"/>
    <w:rsid w:val="007A5586"/>
    <w:rsid w:val="007E3D2E"/>
    <w:rsid w:val="007F4B2A"/>
    <w:rsid w:val="007F4F55"/>
    <w:rsid w:val="007F7C23"/>
    <w:rsid w:val="00801C5E"/>
    <w:rsid w:val="0085277B"/>
    <w:rsid w:val="008A0FB4"/>
    <w:rsid w:val="008A1078"/>
    <w:rsid w:val="008A20AA"/>
    <w:rsid w:val="008B5DF4"/>
    <w:rsid w:val="008C0383"/>
    <w:rsid w:val="008F76FF"/>
    <w:rsid w:val="009016F3"/>
    <w:rsid w:val="00901C14"/>
    <w:rsid w:val="00906C44"/>
    <w:rsid w:val="009159AA"/>
    <w:rsid w:val="0093628C"/>
    <w:rsid w:val="009663BB"/>
    <w:rsid w:val="00972087"/>
    <w:rsid w:val="009A6C9C"/>
    <w:rsid w:val="009D17D7"/>
    <w:rsid w:val="00A25BB6"/>
    <w:rsid w:val="00A45CCC"/>
    <w:rsid w:val="00A86EED"/>
    <w:rsid w:val="00AC6735"/>
    <w:rsid w:val="00AD1F1D"/>
    <w:rsid w:val="00AF1792"/>
    <w:rsid w:val="00B008CA"/>
    <w:rsid w:val="00B143B9"/>
    <w:rsid w:val="00B203A9"/>
    <w:rsid w:val="00B500D3"/>
    <w:rsid w:val="00B81CAF"/>
    <w:rsid w:val="00B822EE"/>
    <w:rsid w:val="00BC3D6F"/>
    <w:rsid w:val="00C523C5"/>
    <w:rsid w:val="00C97959"/>
    <w:rsid w:val="00CB4337"/>
    <w:rsid w:val="00CC1591"/>
    <w:rsid w:val="00CD0976"/>
    <w:rsid w:val="00D271F5"/>
    <w:rsid w:val="00D65F7A"/>
    <w:rsid w:val="00D8173E"/>
    <w:rsid w:val="00DF6EF6"/>
    <w:rsid w:val="00E50336"/>
    <w:rsid w:val="00E52433"/>
    <w:rsid w:val="00E8522A"/>
    <w:rsid w:val="00E86E70"/>
    <w:rsid w:val="00EA7C70"/>
    <w:rsid w:val="00ED1102"/>
    <w:rsid w:val="00ED4AB2"/>
    <w:rsid w:val="00EE3A9C"/>
    <w:rsid w:val="00F30F0D"/>
    <w:rsid w:val="00F435C5"/>
    <w:rsid w:val="00FD039A"/>
    <w:rsid w:val="00FD1A1E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,"/>
  <w:listSeparator w:val=";"/>
  <w14:docId w14:val="2406CCDE"/>
  <w15:chartTrackingRefBased/>
  <w15:docId w15:val="{95791D98-0FB6-4C25-AB43-A182E70E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30346C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E5243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FD1A1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F435C5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506D2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9</TotalTime>
  <Pages>5</Pages>
  <Words>105</Words>
  <Characters>1067</Characters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2013-01-28T09:06:00Z</cp:lastPrinted>
  <dcterms:created xsi:type="dcterms:W3CDTF">2016-07-23T12:57:00Z</dcterms:created>
  <dcterms:modified xsi:type="dcterms:W3CDTF">2016-10-09T12:26:00Z</dcterms:modified>
</cp:coreProperties>
</file>