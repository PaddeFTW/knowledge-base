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379" w:rsidRPr="001C60B6" w:rsidRDefault="00800379" w:rsidP="00800379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/>
          <w:bCs/>
          <w:sz w:val="22"/>
          <w:szCs w:val="22"/>
          <w:lang w:eastAsia="sv-SE"/>
        </w:rPr>
      </w:pPr>
      <w:r w:rsidRPr="001C60B6">
        <w:rPr>
          <w:rFonts w:ascii="Calibri" w:hAnsi="Calibri" w:cs="Arial"/>
          <w:b/>
          <w:bCs/>
          <w:sz w:val="22"/>
          <w:szCs w:val="22"/>
          <w:lang w:eastAsia="sv-SE"/>
        </w:rPr>
        <w:t xml:space="preserve">Flik </w:t>
      </w:r>
      <w:r w:rsidR="007A557D" w:rsidRPr="001C60B6">
        <w:rPr>
          <w:rFonts w:ascii="Calibri" w:hAnsi="Calibri" w:cs="Arial"/>
          <w:b/>
          <w:bCs/>
          <w:sz w:val="22"/>
          <w:szCs w:val="22"/>
          <w:lang w:eastAsia="sv-SE"/>
        </w:rPr>
        <w:t>31</w:t>
      </w:r>
      <w:r w:rsidRPr="001C60B6">
        <w:rPr>
          <w:rFonts w:ascii="Calibri" w:hAnsi="Calibri" w:cs="Arial"/>
          <w:b/>
          <w:bCs/>
          <w:sz w:val="22"/>
          <w:szCs w:val="22"/>
          <w:lang w:eastAsia="sv-SE"/>
        </w:rPr>
        <w:tab/>
        <w:t>Distribution och signering av byggpärmen</w:t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  <w:r w:rsidRPr="001C60B6">
        <w:rPr>
          <w:rFonts w:ascii="Calibri" w:hAnsi="Calibri"/>
          <w:b/>
          <w:bCs/>
          <w:sz w:val="22"/>
          <w:szCs w:val="22"/>
          <w:lang w:eastAsia="sv-SE"/>
        </w:rPr>
        <w:t>Distributionslista</w:t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ind w:right="46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>Denna Projektplan distribueras enligt följande.</w:t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>1. Ombud</w:t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  <w:t>1</w:t>
      </w:r>
      <w:r w:rsidRPr="001C60B6">
        <w:rPr>
          <w:rFonts w:ascii="Calibri" w:hAnsi="Calibri"/>
          <w:sz w:val="22"/>
          <w:szCs w:val="22"/>
          <w:lang w:eastAsia="sv-SE"/>
        </w:rPr>
        <w:tab/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>2. Platschef</w:t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  <w:t>1</w:t>
      </w:r>
      <w:r w:rsidRPr="001C60B6">
        <w:rPr>
          <w:rFonts w:ascii="Calibri" w:hAnsi="Calibri"/>
          <w:sz w:val="22"/>
          <w:szCs w:val="22"/>
          <w:lang w:eastAsia="sv-SE"/>
        </w:rPr>
        <w:tab/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>3. Beställarens ombud</w:t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  <w:t>1</w:t>
      </w:r>
      <w:r w:rsidRPr="001C60B6">
        <w:rPr>
          <w:rFonts w:ascii="Calibri" w:hAnsi="Calibri"/>
          <w:sz w:val="22"/>
          <w:szCs w:val="22"/>
          <w:lang w:eastAsia="sv-SE"/>
        </w:rPr>
        <w:tab/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>Originalet finns hos ……………………</w:t>
      </w:r>
      <w:r w:rsidRPr="001C60B6">
        <w:rPr>
          <w:rFonts w:ascii="Calibri" w:hAnsi="Calibri"/>
          <w:sz w:val="22"/>
          <w:szCs w:val="22"/>
          <w:lang w:eastAsia="sv-SE"/>
        </w:rPr>
        <w:tab/>
        <w:t xml:space="preserve">          Tot.</w:t>
      </w:r>
      <w:r w:rsidRPr="001C60B6">
        <w:rPr>
          <w:rFonts w:ascii="Calibri" w:hAnsi="Calibri"/>
          <w:sz w:val="22"/>
          <w:szCs w:val="22"/>
          <w:lang w:eastAsia="sv-SE"/>
        </w:rPr>
        <w:tab/>
        <w:t>3</w:t>
      </w:r>
      <w:r w:rsidRPr="001C60B6">
        <w:rPr>
          <w:rFonts w:ascii="Calibri" w:hAnsi="Calibri"/>
          <w:sz w:val="22"/>
          <w:szCs w:val="22"/>
          <w:lang w:eastAsia="sv-SE"/>
        </w:rPr>
        <w:tab/>
      </w:r>
      <w:r w:rsidRPr="001C60B6">
        <w:rPr>
          <w:rFonts w:ascii="Calibri" w:hAnsi="Calibri"/>
          <w:sz w:val="22"/>
          <w:szCs w:val="22"/>
          <w:lang w:eastAsia="sv-SE"/>
        </w:rPr>
        <w:tab/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suppressAutoHyphens w:val="0"/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  <w:r w:rsidRPr="001C60B6">
        <w:rPr>
          <w:rFonts w:ascii="Calibri" w:hAnsi="Calibri"/>
          <w:b/>
          <w:bCs/>
          <w:sz w:val="22"/>
          <w:szCs w:val="22"/>
          <w:lang w:eastAsia="sv-SE"/>
        </w:rPr>
        <w:t>Godkännande av Projektplan</w:t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  <w:r w:rsidRPr="001C60B6">
        <w:rPr>
          <w:rFonts w:ascii="Calibri" w:hAnsi="Calibri"/>
          <w:b/>
          <w:bCs/>
          <w:sz w:val="22"/>
          <w:szCs w:val="22"/>
          <w:lang w:eastAsia="sv-SE"/>
        </w:rPr>
        <w:t> </w:t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  <w:r w:rsidRPr="001C60B6">
        <w:rPr>
          <w:rFonts w:ascii="Calibri" w:hAnsi="Calibri"/>
          <w:sz w:val="22"/>
          <w:szCs w:val="22"/>
          <w:lang w:eastAsia="sv-SE"/>
        </w:rPr>
        <w:t>Denna Projektplan, integrerad med miljö och arbetsmiljö avseende (Projekt namn……………………………..), kommer att tillämpas i detta projekt.</w:t>
      </w: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b/>
          <w:bCs/>
          <w:sz w:val="22"/>
          <w:szCs w:val="22"/>
          <w:lang w:eastAsia="sv-SE"/>
        </w:rPr>
      </w:pPr>
      <w:r w:rsidRPr="001C60B6">
        <w:rPr>
          <w:rFonts w:ascii="Calibri" w:hAnsi="Calibri"/>
          <w:b/>
          <w:bCs/>
          <w:sz w:val="22"/>
          <w:szCs w:val="22"/>
          <w:lang w:eastAsia="sv-SE"/>
        </w:rPr>
        <w:t xml:space="preserve">   </w:t>
      </w:r>
    </w:p>
    <w:tbl>
      <w:tblPr>
        <w:tblStyle w:val="Rutntstabell3dekorfrg1"/>
        <w:tblW w:w="0" w:type="auto"/>
        <w:tblLayout w:type="fixed"/>
        <w:tblLook w:val="0000" w:firstRow="0" w:lastRow="0" w:firstColumn="0" w:lastColumn="0" w:noHBand="0" w:noVBand="0"/>
      </w:tblPr>
      <w:tblGrid>
        <w:gridCol w:w="4560"/>
        <w:gridCol w:w="4536"/>
      </w:tblGrid>
      <w:tr w:rsidR="00432DD2" w:rsidRPr="001C60B6" w:rsidTr="00EA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bCs/>
                <w:sz w:val="22"/>
                <w:szCs w:val="22"/>
                <w:lang w:eastAsia="sv-SE"/>
              </w:rPr>
              <w:t>Beställare</w:t>
            </w:r>
            <w:r w:rsidRPr="001C60B6">
              <w:rPr>
                <w:rFonts w:ascii="Calibri" w:hAnsi="Calibri"/>
                <w:bCs/>
                <w:sz w:val="22"/>
                <w:szCs w:val="22"/>
                <w:lang w:eastAsia="sv-SE"/>
              </w:rPr>
              <w:tab/>
            </w:r>
          </w:p>
        </w:tc>
        <w:tc>
          <w:tcPr>
            <w:tcW w:w="4536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Datum</w:t>
            </w:r>
          </w:p>
        </w:tc>
      </w:tr>
      <w:tr w:rsidR="00432DD2" w:rsidRPr="001C60B6" w:rsidTr="00EA754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</w:p>
          <w:p w:rsidR="00432DD2" w:rsidRPr="001C60B6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..............................................................................</w:t>
            </w:r>
          </w:p>
        </w:tc>
        <w:tc>
          <w:tcPr>
            <w:tcW w:w="4536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</w:p>
          <w:p w:rsidR="00432DD2" w:rsidRPr="001C60B6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.............................................................................</w:t>
            </w:r>
          </w:p>
        </w:tc>
      </w:tr>
      <w:tr w:rsidR="00432DD2" w:rsidRPr="001C60B6" w:rsidTr="00EA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bCs/>
                <w:sz w:val="22"/>
                <w:szCs w:val="22"/>
                <w:lang w:eastAsia="sv-SE"/>
              </w:rPr>
              <w:t>Platschef</w:t>
            </w:r>
          </w:p>
        </w:tc>
        <w:tc>
          <w:tcPr>
            <w:tcW w:w="4536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Datum</w:t>
            </w:r>
          </w:p>
        </w:tc>
      </w:tr>
      <w:tr w:rsidR="00432DD2" w:rsidRPr="001C60B6" w:rsidTr="00EA754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</w:p>
          <w:p w:rsidR="00432DD2" w:rsidRPr="001C60B6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..............................................................................</w:t>
            </w:r>
          </w:p>
        </w:tc>
        <w:tc>
          <w:tcPr>
            <w:tcW w:w="4536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</w:p>
          <w:p w:rsidR="00432DD2" w:rsidRPr="001C60B6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.............................................................................</w:t>
            </w:r>
          </w:p>
        </w:tc>
      </w:tr>
      <w:tr w:rsidR="00432DD2" w:rsidRPr="001C60B6" w:rsidTr="00EA7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bCs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bCs/>
                <w:sz w:val="22"/>
                <w:szCs w:val="22"/>
                <w:lang w:eastAsia="sv-SE"/>
              </w:rPr>
              <w:t>Beställarens ombud</w:t>
            </w:r>
          </w:p>
        </w:tc>
        <w:tc>
          <w:tcPr>
            <w:tcW w:w="4536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Datum</w:t>
            </w:r>
          </w:p>
        </w:tc>
      </w:tr>
      <w:tr w:rsidR="00432DD2" w:rsidRPr="001C60B6" w:rsidTr="00EA754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60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</w:p>
          <w:p w:rsidR="00432DD2" w:rsidRPr="001C60B6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..............................................................................</w:t>
            </w:r>
          </w:p>
        </w:tc>
        <w:tc>
          <w:tcPr>
            <w:tcW w:w="4536" w:type="dxa"/>
          </w:tcPr>
          <w:p w:rsidR="00432DD2" w:rsidRPr="001C60B6" w:rsidRDefault="00432DD2" w:rsidP="00432DD2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</w:p>
          <w:p w:rsidR="00432DD2" w:rsidRPr="001C60B6" w:rsidRDefault="00432DD2" w:rsidP="00EA7547">
            <w:pPr>
              <w:tabs>
                <w:tab w:val="left" w:pos="1304"/>
                <w:tab w:val="left" w:pos="2608"/>
                <w:tab w:val="left" w:pos="3912"/>
                <w:tab w:val="left" w:pos="5216"/>
                <w:tab w:val="left" w:pos="6520"/>
                <w:tab w:val="left" w:pos="7824"/>
                <w:tab w:val="left" w:pos="9128"/>
                <w:tab w:val="left" w:pos="10432"/>
                <w:tab w:val="left" w:pos="11736"/>
                <w:tab w:val="left" w:pos="13040"/>
                <w:tab w:val="left" w:pos="14344"/>
                <w:tab w:val="left" w:pos="15648"/>
                <w:tab w:val="left" w:pos="16952"/>
                <w:tab w:val="left" w:pos="18256"/>
              </w:tabs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sz w:val="22"/>
                <w:szCs w:val="22"/>
                <w:lang w:eastAsia="sv-SE"/>
              </w:rPr>
            </w:pPr>
            <w:r w:rsidRPr="001C60B6">
              <w:rPr>
                <w:rFonts w:ascii="Calibri" w:hAnsi="Calibri"/>
                <w:sz w:val="22"/>
                <w:szCs w:val="22"/>
                <w:lang w:eastAsia="sv-SE"/>
              </w:rPr>
              <w:t>.............................................................................</w:t>
            </w:r>
          </w:p>
        </w:tc>
      </w:tr>
    </w:tbl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/>
          <w:sz w:val="22"/>
          <w:szCs w:val="22"/>
          <w:lang w:eastAsia="sv-SE"/>
        </w:rPr>
      </w:pPr>
    </w:p>
    <w:p w:rsidR="00432DD2" w:rsidRPr="001C60B6" w:rsidRDefault="00432DD2" w:rsidP="00432DD2">
      <w:pPr>
        <w:tabs>
          <w:tab w:val="left" w:pos="1304"/>
          <w:tab w:val="left" w:pos="2608"/>
          <w:tab w:val="left" w:pos="3912"/>
          <w:tab w:val="left" w:pos="5216"/>
          <w:tab w:val="left" w:pos="6520"/>
          <w:tab w:val="left" w:pos="7824"/>
          <w:tab w:val="left" w:pos="9128"/>
          <w:tab w:val="left" w:pos="10432"/>
          <w:tab w:val="left" w:pos="11736"/>
          <w:tab w:val="left" w:pos="13040"/>
          <w:tab w:val="left" w:pos="14344"/>
          <w:tab w:val="left" w:pos="15648"/>
          <w:tab w:val="left" w:pos="16952"/>
          <w:tab w:val="left" w:pos="18256"/>
        </w:tabs>
        <w:autoSpaceDE w:val="0"/>
        <w:autoSpaceDN w:val="0"/>
        <w:adjustRightInd w:val="0"/>
        <w:rPr>
          <w:rFonts w:ascii="Calibri" w:hAnsi="Calibri" w:cs="Arial"/>
          <w:b/>
          <w:bCs/>
          <w:sz w:val="22"/>
          <w:szCs w:val="22"/>
          <w:lang w:eastAsia="sv-SE"/>
        </w:rPr>
      </w:pPr>
      <w:r w:rsidRPr="001C60B6">
        <w:rPr>
          <w:rFonts w:ascii="Calibri" w:hAnsi="Calibri" w:cs="Arial"/>
          <w:b/>
          <w:bCs/>
          <w:sz w:val="22"/>
          <w:szCs w:val="22"/>
          <w:lang w:eastAsia="sv-SE"/>
        </w:rPr>
        <w:t> </w:t>
      </w:r>
    </w:p>
    <w:p w:rsidR="00432DD2" w:rsidRPr="001C60B6" w:rsidRDefault="00432DD2" w:rsidP="00432DD2">
      <w:pPr>
        <w:rPr>
          <w:rFonts w:ascii="Calibri" w:hAnsi="Calibri"/>
          <w:sz w:val="22"/>
          <w:szCs w:val="22"/>
        </w:rPr>
      </w:pPr>
    </w:p>
    <w:p w:rsidR="00B822EE" w:rsidRPr="001C60B6" w:rsidRDefault="00B822EE" w:rsidP="00176834">
      <w:pPr>
        <w:rPr>
          <w:rFonts w:ascii="Calibri" w:hAnsi="Calibri"/>
          <w:sz w:val="22"/>
          <w:szCs w:val="22"/>
        </w:rPr>
      </w:pPr>
    </w:p>
    <w:sectPr w:rsidR="00B822EE" w:rsidRPr="001C60B6" w:rsidSect="006F7D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0B6" w:rsidRDefault="001C60B6">
      <w:r>
        <w:separator/>
      </w:r>
    </w:p>
  </w:endnote>
  <w:endnote w:type="continuationSeparator" w:id="0">
    <w:p w:rsidR="001C60B6" w:rsidRDefault="001C6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E4A" w:rsidRDefault="00B46E4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E4A" w:rsidRDefault="00B46E4A" w:rsidP="00B46E4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176834" w:rsidRPr="00B46E4A" w:rsidRDefault="00B46E4A" w:rsidP="00B46E4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834" w:rsidRPr="008A1078" w:rsidRDefault="00176834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6F7D3A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9415C8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176834" w:rsidRDefault="00176834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176834" w:rsidRDefault="001768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0B6" w:rsidRDefault="001C60B6">
      <w:r>
        <w:separator/>
      </w:r>
    </w:p>
  </w:footnote>
  <w:footnote w:type="continuationSeparator" w:id="0">
    <w:p w:rsidR="001C60B6" w:rsidRDefault="001C6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E4A" w:rsidRDefault="00B46E4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5"/>
      <w:gridCol w:w="1519"/>
      <w:gridCol w:w="3014"/>
    </w:tblGrid>
    <w:tr w:rsidR="00D349EC" w:rsidRPr="00917908" w:rsidTr="001A4BE2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349EC" w:rsidRPr="00917908" w:rsidRDefault="00D349EC" w:rsidP="00D349E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349EC" w:rsidRPr="00917908" w:rsidRDefault="00D349EC" w:rsidP="00D349EC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b/>
            </w:rPr>
            <w:t>Distribution och signering av byggpärmen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349EC" w:rsidRPr="00917908" w:rsidRDefault="00D349EC" w:rsidP="00D349EC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349EC" w:rsidRPr="00917908" w:rsidTr="001A4BE2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349EC" w:rsidRPr="00917908" w:rsidRDefault="00D349EC" w:rsidP="00D349EC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349EC" w:rsidRPr="00917908" w:rsidTr="001A4BE2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349EC" w:rsidRPr="00917908" w:rsidRDefault="00D349EC" w:rsidP="00D349EC">
          <w:pPr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349EC" w:rsidRPr="00917908" w:rsidRDefault="00D349EC" w:rsidP="00D349EC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176834" w:rsidRDefault="00D349EC">
    <w:pPr>
      <w:pStyle w:val="Sidhuvud"/>
    </w:pPr>
    <w:r w:rsidRPr="00D349EC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49EC" w:rsidRDefault="00D349EC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46E4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D349EC" w:rsidRDefault="00D349EC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46E4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AFE" w:rsidRDefault="00D41AFE" w:rsidP="00D41AFE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D41AFE" w:rsidRPr="00917908" w:rsidTr="00917908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41AFE" w:rsidRPr="00917908" w:rsidRDefault="00D41AFE" w:rsidP="00917908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b/>
            </w:rPr>
            <w:t>Distribution och signering av byggpärmen</w:t>
          </w:r>
        </w:p>
      </w:tc>
    </w:tr>
    <w:tr w:rsidR="00D41AFE" w:rsidRPr="00917908" w:rsidTr="00917908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D41AFE" w:rsidRPr="00917908" w:rsidRDefault="00D41AFE" w:rsidP="00917908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D41AFE" w:rsidRPr="00917908" w:rsidTr="00917908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41AFE" w:rsidRPr="00917908" w:rsidRDefault="00D41AFE">
          <w:pPr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D41AFE" w:rsidRPr="00917908" w:rsidRDefault="00D41AFE" w:rsidP="00917908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917908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D41AFE" w:rsidRDefault="00D41AFE" w:rsidP="00D41AFE">
    <w:pPr>
      <w:pStyle w:val="Sidhuvud"/>
    </w:pPr>
  </w:p>
  <w:p w:rsidR="00176834" w:rsidRPr="00BB2D9E" w:rsidRDefault="00176834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9217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96315"/>
    <w:rsid w:val="000A7511"/>
    <w:rsid w:val="000A7E85"/>
    <w:rsid w:val="000D00A0"/>
    <w:rsid w:val="001746E7"/>
    <w:rsid w:val="00176834"/>
    <w:rsid w:val="001A4097"/>
    <w:rsid w:val="001C60B6"/>
    <w:rsid w:val="001D6DDB"/>
    <w:rsid w:val="001E263B"/>
    <w:rsid w:val="00234826"/>
    <w:rsid w:val="00241CB0"/>
    <w:rsid w:val="00305C8C"/>
    <w:rsid w:val="00327E07"/>
    <w:rsid w:val="00330837"/>
    <w:rsid w:val="00343F9D"/>
    <w:rsid w:val="003544D7"/>
    <w:rsid w:val="00372315"/>
    <w:rsid w:val="0037740D"/>
    <w:rsid w:val="00432DD2"/>
    <w:rsid w:val="004366B8"/>
    <w:rsid w:val="00437CA0"/>
    <w:rsid w:val="00476252"/>
    <w:rsid w:val="00485E5B"/>
    <w:rsid w:val="00492BF9"/>
    <w:rsid w:val="004A0010"/>
    <w:rsid w:val="004C17BB"/>
    <w:rsid w:val="0055025E"/>
    <w:rsid w:val="005552B1"/>
    <w:rsid w:val="00560F7C"/>
    <w:rsid w:val="005A6728"/>
    <w:rsid w:val="005D7F75"/>
    <w:rsid w:val="00601609"/>
    <w:rsid w:val="00627B1E"/>
    <w:rsid w:val="00671A16"/>
    <w:rsid w:val="006B37C3"/>
    <w:rsid w:val="006D581A"/>
    <w:rsid w:val="006D7DB8"/>
    <w:rsid w:val="006F7D3A"/>
    <w:rsid w:val="007654F3"/>
    <w:rsid w:val="00772D19"/>
    <w:rsid w:val="0078230A"/>
    <w:rsid w:val="007A557D"/>
    <w:rsid w:val="007A64DD"/>
    <w:rsid w:val="007D4825"/>
    <w:rsid w:val="007E3D2E"/>
    <w:rsid w:val="007F4B2A"/>
    <w:rsid w:val="00800379"/>
    <w:rsid w:val="008154FE"/>
    <w:rsid w:val="00845957"/>
    <w:rsid w:val="0085277B"/>
    <w:rsid w:val="008A0FB4"/>
    <w:rsid w:val="008A1078"/>
    <w:rsid w:val="008A20AA"/>
    <w:rsid w:val="008B5DF4"/>
    <w:rsid w:val="009016F3"/>
    <w:rsid w:val="009159AA"/>
    <w:rsid w:val="00917908"/>
    <w:rsid w:val="0092460E"/>
    <w:rsid w:val="009415C8"/>
    <w:rsid w:val="009571FE"/>
    <w:rsid w:val="009663BB"/>
    <w:rsid w:val="009D17D7"/>
    <w:rsid w:val="009E68CF"/>
    <w:rsid w:val="00A1078D"/>
    <w:rsid w:val="00A25BB6"/>
    <w:rsid w:val="00A45CCC"/>
    <w:rsid w:val="00A86EED"/>
    <w:rsid w:val="00AE3C9B"/>
    <w:rsid w:val="00AF1792"/>
    <w:rsid w:val="00AF6A61"/>
    <w:rsid w:val="00B26208"/>
    <w:rsid w:val="00B46E4A"/>
    <w:rsid w:val="00B500D3"/>
    <w:rsid w:val="00B6776A"/>
    <w:rsid w:val="00B74DC5"/>
    <w:rsid w:val="00B822EE"/>
    <w:rsid w:val="00BA75C0"/>
    <w:rsid w:val="00C03F9D"/>
    <w:rsid w:val="00C97959"/>
    <w:rsid w:val="00CD0976"/>
    <w:rsid w:val="00D271F5"/>
    <w:rsid w:val="00D349EC"/>
    <w:rsid w:val="00D41AFE"/>
    <w:rsid w:val="00D41F41"/>
    <w:rsid w:val="00D65F7A"/>
    <w:rsid w:val="00D8379E"/>
    <w:rsid w:val="00D92C4A"/>
    <w:rsid w:val="00DF5AE6"/>
    <w:rsid w:val="00E07C72"/>
    <w:rsid w:val="00E1274F"/>
    <w:rsid w:val="00E50336"/>
    <w:rsid w:val="00E8522A"/>
    <w:rsid w:val="00E86E70"/>
    <w:rsid w:val="00EA7547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1BF9C2D7"/>
  <w15:chartTrackingRefBased/>
  <w15:docId w15:val="{E66E9484-621F-4DB2-AB52-53E99ED3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00379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3dekorfrg5">
    <w:name w:val="Grid Table 3 Accent 5"/>
    <w:basedOn w:val="Normaltabell"/>
    <w:uiPriority w:val="48"/>
    <w:rsid w:val="00EA7547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utntstabell2dekorfrg5">
    <w:name w:val="Grid Table 2 Accent 5"/>
    <w:basedOn w:val="Normaltabell"/>
    <w:uiPriority w:val="47"/>
    <w:rsid w:val="00EA7547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utntstabell3dekorfrg1">
    <w:name w:val="Grid Table 3 Accent 1"/>
    <w:basedOn w:val="Normaltabell"/>
    <w:uiPriority w:val="48"/>
    <w:rsid w:val="00EA754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D349EC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B46E4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61</Words>
  <Characters>892</Characters>
  <DocSecurity>0</DocSecurity>
  <Lines>7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2015-12-15T08:24:00Z</cp:lastPrinted>
  <dcterms:created xsi:type="dcterms:W3CDTF">2016-07-23T12:47:00Z</dcterms:created>
  <dcterms:modified xsi:type="dcterms:W3CDTF">2016-10-09T12:47:00Z</dcterms:modified>
</cp:coreProperties>
</file>