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23B" w:rsidRPr="000C7CB7" w:rsidRDefault="004366B8" w:rsidP="003B1798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b/>
          <w:bCs/>
          <w:sz w:val="22"/>
          <w:szCs w:val="22"/>
          <w:lang w:eastAsia="sv-SE"/>
        </w:rPr>
      </w:pPr>
      <w:r w:rsidRPr="000C7CB7">
        <w:rPr>
          <w:rFonts w:ascii="Calibri" w:hAnsi="Calibri" w:cs="Leelawadee"/>
          <w:b/>
          <w:bCs/>
          <w:sz w:val="22"/>
          <w:szCs w:val="22"/>
          <w:lang w:eastAsia="sv-SE"/>
        </w:rPr>
        <w:t>Flik 10</w:t>
      </w:r>
      <w:r w:rsidRPr="000C7CB7">
        <w:rPr>
          <w:rFonts w:ascii="Calibri" w:hAnsi="Calibri" w:cs="Leelawadee"/>
          <w:b/>
          <w:bCs/>
          <w:sz w:val="22"/>
          <w:szCs w:val="22"/>
          <w:lang w:eastAsia="sv-SE"/>
        </w:rPr>
        <w:tab/>
        <w:t>Protokoll - byggmöte mm</w:t>
      </w:r>
      <w:r w:rsidR="00D0323B" w:rsidRPr="000C7CB7">
        <w:rPr>
          <w:rFonts w:ascii="Calibri" w:hAnsi="Calibri" w:cs="Leelawadee"/>
          <w:b/>
          <w:sz w:val="22"/>
          <w:szCs w:val="22"/>
        </w:rPr>
        <w:tab/>
      </w:r>
    </w:p>
    <w:tbl>
      <w:tblPr>
        <w:tblStyle w:val="Rutntstabell4dekorfrg1"/>
        <w:tblW w:w="0" w:type="auto"/>
        <w:tblLook w:val="01E0" w:firstRow="1" w:lastRow="1" w:firstColumn="1" w:lastColumn="1" w:noHBand="0" w:noVBand="0"/>
      </w:tblPr>
      <w:tblGrid>
        <w:gridCol w:w="2689"/>
        <w:gridCol w:w="6370"/>
      </w:tblGrid>
      <w:tr w:rsidR="003114FA" w:rsidRPr="000754E8" w:rsidTr="00553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2"/>
          </w:tcPr>
          <w:p w:rsidR="003114FA" w:rsidRPr="000754E8" w:rsidRDefault="003114FA" w:rsidP="000754E8">
            <w:pPr>
              <w:tabs>
                <w:tab w:val="left" w:pos="4962"/>
              </w:tabs>
              <w:spacing w:before="120" w:after="120"/>
              <w:jc w:val="center"/>
              <w:rPr>
                <w:rFonts w:ascii="Calibri" w:hAnsi="Calibri" w:cs="Leelawadee"/>
                <w:bCs w:val="0"/>
                <w:color w:val="FFFFFF"/>
                <w:sz w:val="22"/>
                <w:szCs w:val="22"/>
              </w:rPr>
            </w:pPr>
            <w:r w:rsidRPr="000754E8">
              <w:rPr>
                <w:rFonts w:ascii="Calibri" w:hAnsi="Calibri" w:cs="Leelawadee"/>
                <w:color w:val="FFFFFF"/>
                <w:sz w:val="22"/>
                <w:szCs w:val="22"/>
                <w:lang w:eastAsia="sv-SE"/>
              </w:rPr>
              <w:t>Protokoll - byggmöte</w:t>
            </w:r>
          </w:p>
        </w:tc>
      </w:tr>
      <w:tr w:rsidR="003114FA" w:rsidRPr="00A25CE8" w:rsidTr="00553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3114FA" w:rsidRPr="00A25CE8" w:rsidRDefault="003114FA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Projekt nr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3114FA" w:rsidRPr="00A25CE8" w:rsidRDefault="003114FA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Projektnamn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 xml:space="preserve">Byggmöte nr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Datum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Plats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Närvarande entreprenören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För beställaren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För underentreprenören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Distribueras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  <w:tr w:rsidR="00FB54DC" w:rsidRPr="00A25CE8" w:rsidTr="00553F9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  <w:r w:rsidRPr="00A25CE8">
              <w:rPr>
                <w:rFonts w:ascii="Calibri" w:hAnsi="Calibri" w:cs="Leelawadee"/>
                <w:b w:val="0"/>
                <w:sz w:val="22"/>
                <w:szCs w:val="22"/>
              </w:rPr>
              <w:t>Nästa möte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0" w:type="dxa"/>
          </w:tcPr>
          <w:p w:rsidR="00FB54DC" w:rsidRPr="00A25CE8" w:rsidRDefault="00FB54DC" w:rsidP="000754E8">
            <w:pPr>
              <w:tabs>
                <w:tab w:val="left" w:pos="4962"/>
              </w:tabs>
              <w:rPr>
                <w:rFonts w:ascii="Calibri" w:hAnsi="Calibri" w:cs="Leelawadee"/>
                <w:b w:val="0"/>
                <w:bCs w:val="0"/>
                <w:sz w:val="22"/>
                <w:szCs w:val="22"/>
              </w:rPr>
            </w:pPr>
          </w:p>
        </w:tc>
      </w:tr>
    </w:tbl>
    <w:p w:rsidR="00D0323B" w:rsidRDefault="00D0323B" w:rsidP="003B1798">
      <w:pPr>
        <w:tabs>
          <w:tab w:val="left" w:pos="4962"/>
        </w:tabs>
        <w:rPr>
          <w:rFonts w:ascii="Calibri" w:hAnsi="Calibri" w:cs="Leelawadee"/>
          <w:sz w:val="22"/>
          <w:szCs w:val="22"/>
        </w:rPr>
      </w:pPr>
    </w:p>
    <w:p w:rsidR="00553F9F" w:rsidRDefault="00553F9F" w:rsidP="003B1798">
      <w:pPr>
        <w:tabs>
          <w:tab w:val="left" w:pos="4962"/>
        </w:tabs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>Dagordning</w:t>
      </w:r>
    </w:p>
    <w:p w:rsidR="00553F9F" w:rsidRPr="000C7CB7" w:rsidRDefault="00553F9F" w:rsidP="003B1798">
      <w:pPr>
        <w:tabs>
          <w:tab w:val="left" w:pos="4962"/>
        </w:tabs>
        <w:rPr>
          <w:rFonts w:ascii="Calibri" w:hAnsi="Calibri" w:cs="Leelawadee"/>
          <w:sz w:val="22"/>
          <w:szCs w:val="22"/>
        </w:rPr>
      </w:pPr>
    </w:p>
    <w:p w:rsidR="00D0323B" w:rsidRPr="00553F9F" w:rsidRDefault="00FB54DC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Adress- och distributionslista</w:t>
      </w:r>
    </w:p>
    <w:p w:rsidR="00D0323B" w:rsidRPr="00553F9F" w:rsidRDefault="00FB54DC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Föregående protokoll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Handlingar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Tidplan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Ekonomi/organisation</w:t>
      </w:r>
      <w:r w:rsidR="00D0323B" w:rsidRPr="00553F9F">
        <w:rPr>
          <w:rFonts w:ascii="Calibri" w:hAnsi="Calibri" w:cs="Leelawadee"/>
          <w:sz w:val="22"/>
          <w:szCs w:val="22"/>
        </w:rPr>
        <w:tab/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Nya entreprenörer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Beställare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Myndigheter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701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Tekniska frågor</w:t>
      </w:r>
    </w:p>
    <w:p w:rsidR="00A04715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985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Bygg</w:t>
      </w:r>
    </w:p>
    <w:p w:rsidR="00A04715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  <w:tab w:val="left" w:pos="1985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VVS</w:t>
      </w:r>
    </w:p>
    <w:p w:rsidR="00D0323B" w:rsidRPr="00553F9F" w:rsidRDefault="00D0323B" w:rsidP="00553F9F">
      <w:pPr>
        <w:pStyle w:val="Liststycke"/>
        <w:numPr>
          <w:ilvl w:val="0"/>
          <w:numId w:val="2"/>
        </w:numPr>
        <w:tabs>
          <w:tab w:val="left" w:pos="851"/>
          <w:tab w:val="left" w:pos="1985"/>
          <w:tab w:val="left" w:pos="4962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fylls på med övriga aktuella entreprenader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Kvalitet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Miljö</w:t>
      </w:r>
    </w:p>
    <w:p w:rsidR="00D0323B" w:rsidRPr="00553F9F" w:rsidRDefault="00A04715" w:rsidP="00553F9F">
      <w:pPr>
        <w:pStyle w:val="Liststycke"/>
        <w:numPr>
          <w:ilvl w:val="0"/>
          <w:numId w:val="2"/>
        </w:numPr>
        <w:tabs>
          <w:tab w:val="left" w:pos="851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Arbetsmiljö</w:t>
      </w:r>
    </w:p>
    <w:p w:rsidR="00A04715" w:rsidRPr="00553F9F" w:rsidRDefault="00A04715" w:rsidP="00553F9F">
      <w:pPr>
        <w:pStyle w:val="Liststycke"/>
        <w:numPr>
          <w:ilvl w:val="0"/>
          <w:numId w:val="2"/>
        </w:num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  <w:r w:rsidRPr="00553F9F">
        <w:rPr>
          <w:rFonts w:ascii="Calibri" w:hAnsi="Calibri" w:cs="Leelawadee"/>
          <w:sz w:val="22"/>
          <w:szCs w:val="22"/>
        </w:rPr>
        <w:t>Övriga frågor</w:t>
      </w:r>
    </w:p>
    <w:p w:rsidR="00553F9F" w:rsidRDefault="00553F9F" w:rsidP="00553F9F">
      <w:pPr>
        <w:pStyle w:val="Liststycke"/>
        <w:numPr>
          <w:ilvl w:val="0"/>
          <w:numId w:val="2"/>
        </w:num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>Avslut</w:t>
      </w:r>
    </w:p>
    <w:p w:rsidR="00553F9F" w:rsidRDefault="00553F9F" w:rsidP="00553F9F">
      <w:p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</w:p>
    <w:p w:rsidR="00553F9F" w:rsidRPr="00553F9F" w:rsidRDefault="00553F9F" w:rsidP="00553F9F">
      <w:pPr>
        <w:tabs>
          <w:tab w:val="left" w:pos="840"/>
        </w:tabs>
        <w:spacing w:line="276" w:lineRule="auto"/>
        <w:rPr>
          <w:rFonts w:ascii="Calibri" w:hAnsi="Calibri" w:cs="Leelawadee"/>
          <w:sz w:val="22"/>
          <w:szCs w:val="22"/>
        </w:rPr>
      </w:pPr>
      <w:r>
        <w:rPr>
          <w:rFonts w:ascii="Calibri" w:hAnsi="Calibri" w:cs="Leelawadee"/>
          <w:sz w:val="22"/>
          <w:szCs w:val="22"/>
        </w:rPr>
        <w:t>Obs. Beslut skall protokollföras och distribueras till berörda parter efter mötet.</w:t>
      </w:r>
    </w:p>
    <w:sectPr w:rsidR="00553F9F" w:rsidRPr="00553F9F" w:rsidSect="006F4B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4E8" w:rsidRDefault="000754E8">
      <w:r>
        <w:separator/>
      </w:r>
    </w:p>
  </w:endnote>
  <w:endnote w:type="continuationSeparator" w:id="0">
    <w:p w:rsidR="000754E8" w:rsidRDefault="00075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935" w:rsidRDefault="00F15935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935" w:rsidRDefault="00F15935" w:rsidP="00F15935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:rsidR="006F4B4A" w:rsidRPr="00F15935" w:rsidRDefault="00F15935" w:rsidP="00F15935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B4A" w:rsidRPr="008A1078" w:rsidRDefault="006F4B4A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6F4B4A" w:rsidRDefault="006F4B4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6F4B4A" w:rsidRDefault="006F4B4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6F4B4A" w:rsidRDefault="006F4B4A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6F4B4A" w:rsidRDefault="006F4B4A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4E8" w:rsidRDefault="000754E8">
      <w:r>
        <w:separator/>
      </w:r>
    </w:p>
  </w:footnote>
  <w:footnote w:type="continuationSeparator" w:id="0">
    <w:p w:rsidR="000754E8" w:rsidRDefault="00075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935" w:rsidRDefault="00F15935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3"/>
      <w:gridCol w:w="1520"/>
      <w:gridCol w:w="1518"/>
      <w:gridCol w:w="3018"/>
    </w:tblGrid>
    <w:tr w:rsidR="0056446A" w:rsidRPr="0020401D" w:rsidTr="00CB1D57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6446A" w:rsidRPr="0020401D" w:rsidRDefault="0056446A" w:rsidP="005644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6446A" w:rsidRPr="0020401D" w:rsidRDefault="0056446A" w:rsidP="005644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b/>
            </w:rPr>
            <w:t>Protokoll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6446A" w:rsidRPr="0020401D" w:rsidRDefault="0056446A" w:rsidP="0056446A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6446A" w:rsidRPr="0020401D" w:rsidTr="00CB1D57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6446A" w:rsidRPr="0020401D" w:rsidRDefault="0056446A" w:rsidP="0056446A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6446A" w:rsidRPr="0020401D" w:rsidTr="00CB1D57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56446A" w:rsidRPr="0020401D" w:rsidRDefault="0056446A" w:rsidP="0056446A">
          <w:pPr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56446A" w:rsidRPr="0020401D" w:rsidRDefault="0056446A" w:rsidP="0056446A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6F4B4A" w:rsidRPr="006F4B4A" w:rsidRDefault="0056446A" w:rsidP="006F4B4A">
    <w:pPr>
      <w:pStyle w:val="Sidhuvud"/>
    </w:pPr>
    <w:r w:rsidRPr="0056446A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446A" w:rsidRDefault="0056446A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F15935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56446A" w:rsidRDefault="0056446A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F15935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6F4B4A" w:rsidRPr="0020401D" w:rsidTr="0020401D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6F4B4A" w:rsidRPr="0020401D" w:rsidRDefault="006F4B4A" w:rsidP="0020401D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b/>
            </w:rPr>
            <w:t>Protokoll</w:t>
          </w:r>
        </w:p>
      </w:tc>
    </w:tr>
    <w:tr w:rsidR="006F4B4A" w:rsidRPr="0020401D" w:rsidTr="0020401D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6F4B4A" w:rsidRPr="0020401D" w:rsidRDefault="006F4B4A" w:rsidP="0020401D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6F4B4A" w:rsidRPr="0020401D" w:rsidTr="0020401D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6F4B4A" w:rsidRPr="0020401D" w:rsidRDefault="006F4B4A" w:rsidP="00021801">
          <w:pPr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6F4B4A" w:rsidRPr="0020401D" w:rsidRDefault="006F4B4A" w:rsidP="0020401D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0401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6F4B4A" w:rsidRPr="00BB2D9E" w:rsidRDefault="006F4B4A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036DC"/>
    <w:multiLevelType w:val="hybridMultilevel"/>
    <w:tmpl w:val="9EC46DE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165"/>
    <w:multiLevelType w:val="hybridMultilevel"/>
    <w:tmpl w:val="765C2240"/>
    <w:lvl w:ilvl="0" w:tplc="C504BBDC">
      <w:start w:val="13"/>
      <w:numFmt w:val="decimal"/>
      <w:lvlText w:val="%1"/>
      <w:lvlJc w:val="left"/>
      <w:pPr>
        <w:tabs>
          <w:tab w:val="num" w:pos="1200"/>
        </w:tabs>
        <w:ind w:left="1200" w:hanging="84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11265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21801"/>
    <w:rsid w:val="0004512D"/>
    <w:rsid w:val="000754E8"/>
    <w:rsid w:val="00096315"/>
    <w:rsid w:val="000A7511"/>
    <w:rsid w:val="000C7CB7"/>
    <w:rsid w:val="000D00A0"/>
    <w:rsid w:val="001746E7"/>
    <w:rsid w:val="00176834"/>
    <w:rsid w:val="001A4097"/>
    <w:rsid w:val="001D6DDB"/>
    <w:rsid w:val="0020401D"/>
    <w:rsid w:val="00241CB0"/>
    <w:rsid w:val="00305C8C"/>
    <w:rsid w:val="003114FA"/>
    <w:rsid w:val="00327E07"/>
    <w:rsid w:val="00330837"/>
    <w:rsid w:val="00346369"/>
    <w:rsid w:val="003544D7"/>
    <w:rsid w:val="0037740D"/>
    <w:rsid w:val="003B1798"/>
    <w:rsid w:val="004366B8"/>
    <w:rsid w:val="00437CA0"/>
    <w:rsid w:val="00476252"/>
    <w:rsid w:val="00492BF9"/>
    <w:rsid w:val="004A0010"/>
    <w:rsid w:val="004C17BB"/>
    <w:rsid w:val="0055025E"/>
    <w:rsid w:val="00553F9F"/>
    <w:rsid w:val="00560F7C"/>
    <w:rsid w:val="0056446A"/>
    <w:rsid w:val="005E6824"/>
    <w:rsid w:val="00601609"/>
    <w:rsid w:val="00617E96"/>
    <w:rsid w:val="00627B1E"/>
    <w:rsid w:val="00671A16"/>
    <w:rsid w:val="006B37C3"/>
    <w:rsid w:val="006D581A"/>
    <w:rsid w:val="006D7DB8"/>
    <w:rsid w:val="006F4B4A"/>
    <w:rsid w:val="007E3D2E"/>
    <w:rsid w:val="007F4B2A"/>
    <w:rsid w:val="0082304F"/>
    <w:rsid w:val="0085277B"/>
    <w:rsid w:val="008A0FB4"/>
    <w:rsid w:val="008A1078"/>
    <w:rsid w:val="008A20AA"/>
    <w:rsid w:val="008B5DF4"/>
    <w:rsid w:val="009016F3"/>
    <w:rsid w:val="009159AA"/>
    <w:rsid w:val="0092460E"/>
    <w:rsid w:val="009663BB"/>
    <w:rsid w:val="009D17D7"/>
    <w:rsid w:val="009E68CF"/>
    <w:rsid w:val="00A04715"/>
    <w:rsid w:val="00A06022"/>
    <w:rsid w:val="00A1078D"/>
    <w:rsid w:val="00A25BB6"/>
    <w:rsid w:val="00A25CE8"/>
    <w:rsid w:val="00A42844"/>
    <w:rsid w:val="00A45CCC"/>
    <w:rsid w:val="00A67439"/>
    <w:rsid w:val="00A86EED"/>
    <w:rsid w:val="00AF1792"/>
    <w:rsid w:val="00B31E04"/>
    <w:rsid w:val="00B500D3"/>
    <w:rsid w:val="00B822EE"/>
    <w:rsid w:val="00BA75C0"/>
    <w:rsid w:val="00C222B7"/>
    <w:rsid w:val="00C97959"/>
    <w:rsid w:val="00CD0976"/>
    <w:rsid w:val="00D0323B"/>
    <w:rsid w:val="00D271F5"/>
    <w:rsid w:val="00D4200D"/>
    <w:rsid w:val="00D65F7A"/>
    <w:rsid w:val="00DE14CE"/>
    <w:rsid w:val="00DF5AE6"/>
    <w:rsid w:val="00E07C72"/>
    <w:rsid w:val="00E50336"/>
    <w:rsid w:val="00E53CB1"/>
    <w:rsid w:val="00E8522A"/>
    <w:rsid w:val="00E86E70"/>
    <w:rsid w:val="00EE3A9C"/>
    <w:rsid w:val="00F15935"/>
    <w:rsid w:val="00FB54D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1F0C52E3"/>
  <w15:chartTrackingRefBased/>
  <w15:docId w15:val="{BBC384FD-46AB-48E5-8E64-2E31390E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366B8"/>
    <w:pPr>
      <w:suppressAutoHyphens/>
    </w:pPr>
    <w:rPr>
      <w:sz w:val="24"/>
      <w:szCs w:val="24"/>
      <w:lang w:eastAsia="ar-SA"/>
    </w:rPr>
  </w:style>
  <w:style w:type="paragraph" w:styleId="Rubrik3">
    <w:name w:val="heading 3"/>
    <w:basedOn w:val="Normal"/>
    <w:next w:val="Normal"/>
    <w:qFormat/>
    <w:rsid w:val="00D0323B"/>
    <w:pPr>
      <w:keepNext/>
      <w:suppressAutoHyphens w:val="0"/>
      <w:ind w:left="2268" w:hanging="2268"/>
      <w:outlineLvl w:val="2"/>
    </w:pPr>
    <w:rPr>
      <w:rFonts w:ascii="Arial" w:hAnsi="Arial"/>
      <w:i/>
      <w:sz w:val="22"/>
      <w:szCs w:val="20"/>
      <w:lang w:eastAsia="sv-SE"/>
    </w:rPr>
  </w:style>
  <w:style w:type="paragraph" w:styleId="Rubrik4">
    <w:name w:val="heading 4"/>
    <w:basedOn w:val="Normal"/>
    <w:next w:val="Normal"/>
    <w:qFormat/>
    <w:rsid w:val="00D0323B"/>
    <w:pPr>
      <w:keepNext/>
      <w:suppressAutoHyphens w:val="0"/>
      <w:ind w:left="2268" w:hanging="2268"/>
      <w:outlineLvl w:val="3"/>
    </w:pPr>
    <w:rPr>
      <w:rFonts w:ascii="Arial" w:hAnsi="Arial"/>
      <w:b/>
      <w:sz w:val="22"/>
      <w:szCs w:val="20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3114FA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A25CE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553F9F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stycke">
    <w:name w:val="List Paragraph"/>
    <w:basedOn w:val="Normal"/>
    <w:uiPriority w:val="34"/>
    <w:qFormat/>
    <w:rsid w:val="00553F9F"/>
    <w:pPr>
      <w:ind w:left="720"/>
      <w:contextualSpacing/>
    </w:pPr>
  </w:style>
  <w:style w:type="character" w:customStyle="1" w:styleId="SidhuvudChar">
    <w:name w:val="Sidhuvud Char"/>
    <w:basedOn w:val="Standardstycketeckensnitt"/>
    <w:link w:val="Sidhuvud"/>
    <w:uiPriority w:val="99"/>
    <w:rsid w:val="0056446A"/>
    <w:rPr>
      <w:lang w:eastAsia="ar-SA"/>
    </w:rPr>
  </w:style>
  <w:style w:type="character" w:customStyle="1" w:styleId="SidfotChar">
    <w:name w:val="Sidfot Char"/>
    <w:basedOn w:val="Standardstycketeckensnitt"/>
    <w:link w:val="Sidfot"/>
    <w:rsid w:val="00F15935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3</TotalTime>
  <Pages>1</Pages>
  <Words>82</Words>
  <Characters>476</Characters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2016-07-23T13:02:00Z</dcterms:created>
  <dcterms:modified xsi:type="dcterms:W3CDTF">2016-10-09T12:29:00Z</dcterms:modified>
</cp:coreProperties>
</file>