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195F" w14:textId="77777777" w:rsidR="00E60BFB" w:rsidRPr="00BD5ECD" w:rsidRDefault="00E60BFB" w:rsidP="00E60BFB">
      <w:pPr>
        <w:rPr>
          <w:rFonts w:ascii="Calibri" w:hAnsi="Calibri" w:cs="Leelawadee"/>
          <w:sz w:val="22"/>
          <w:szCs w:val="22"/>
        </w:rPr>
      </w:pPr>
      <w:r w:rsidRPr="00BD5ECD">
        <w:rPr>
          <w:rFonts w:ascii="Calibri" w:hAnsi="Calibri" w:cs="Leelawadee"/>
          <w:sz w:val="22"/>
          <w:szCs w:val="22"/>
        </w:rPr>
        <w:t>Flik 18 Nödlägesberedskap</w:t>
      </w:r>
    </w:p>
    <w:p w14:paraId="464A3C0F" w14:textId="77777777" w:rsidR="009A6202" w:rsidRPr="00BD5ECD" w:rsidRDefault="009A6202" w:rsidP="00E60BFB">
      <w:pPr>
        <w:rPr>
          <w:rFonts w:ascii="Calibri" w:hAnsi="Calibri" w:cs="Leelawadee"/>
          <w:sz w:val="22"/>
          <w:szCs w:val="22"/>
        </w:rPr>
      </w:pPr>
      <w:r w:rsidRPr="00BD5ECD">
        <w:rPr>
          <w:rFonts w:ascii="Calibri" w:hAnsi="Calibri" w:cs="Leelawadee"/>
          <w:sz w:val="22"/>
          <w:szCs w:val="22"/>
        </w:rPr>
        <w:tab/>
      </w:r>
    </w:p>
    <w:tbl>
      <w:tblPr>
        <w:tblStyle w:val="Rutntstabell4dekorfrg5"/>
        <w:tblW w:w="9285" w:type="dxa"/>
        <w:tblLook w:val="01E0" w:firstRow="1" w:lastRow="1" w:firstColumn="1" w:lastColumn="1" w:noHBand="0" w:noVBand="0"/>
      </w:tblPr>
      <w:tblGrid>
        <w:gridCol w:w="2350"/>
        <w:gridCol w:w="2558"/>
        <w:gridCol w:w="2074"/>
        <w:gridCol w:w="806"/>
        <w:gridCol w:w="1497"/>
      </w:tblGrid>
      <w:tr w:rsidR="00345C49" w:rsidRPr="00345C49" w14:paraId="719405E5" w14:textId="77777777" w:rsidTr="0034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E2EFD9" w:themeFill="accent6" w:themeFillTint="33"/>
          </w:tcPr>
          <w:p w14:paraId="28EEF0AE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  <w:lang w:eastAsia="sv-SE"/>
              </w:rPr>
              <w:t>Organisation på arbetsplatserna</w:t>
            </w:r>
          </w:p>
        </w:tc>
      </w:tr>
      <w:tr w:rsidR="00345C49" w:rsidRPr="00345C49" w14:paraId="7483F426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E2EFD9" w:themeFill="accent6" w:themeFillTint="33"/>
          </w:tcPr>
          <w:p w14:paraId="56B3155B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Befattning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8" w:type="dxa"/>
            <w:shd w:val="clear" w:color="auto" w:fill="E2EFD9" w:themeFill="accent6" w:themeFillTint="33"/>
          </w:tcPr>
          <w:p w14:paraId="2F4724F1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2074" w:type="dxa"/>
            <w:shd w:val="clear" w:color="auto" w:fill="E2EFD9" w:themeFill="accent6" w:themeFillTint="33"/>
          </w:tcPr>
          <w:p w14:paraId="57610612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Telefon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gridSpan w:val="2"/>
            <w:shd w:val="clear" w:color="auto" w:fill="E2EFD9" w:themeFill="accent6" w:themeFillTint="33"/>
          </w:tcPr>
          <w:p w14:paraId="4032B62F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Mobil</w:t>
            </w:r>
          </w:p>
        </w:tc>
      </w:tr>
      <w:tr w:rsidR="00345C49" w:rsidRPr="00345C49" w14:paraId="5F5D5345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auto"/>
          </w:tcPr>
          <w:p w14:paraId="053A5629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8" w:type="dxa"/>
            <w:shd w:val="clear" w:color="auto" w:fill="auto"/>
          </w:tcPr>
          <w:p w14:paraId="2A081C37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  <w:tc>
          <w:tcPr>
            <w:tcW w:w="2074" w:type="dxa"/>
            <w:shd w:val="clear" w:color="auto" w:fill="auto"/>
          </w:tcPr>
          <w:p w14:paraId="142F4219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gridSpan w:val="2"/>
            <w:shd w:val="clear" w:color="auto" w:fill="auto"/>
          </w:tcPr>
          <w:p w14:paraId="740783EF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345C49" w:rsidRPr="00345C49" w14:paraId="7197B123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auto"/>
          </w:tcPr>
          <w:p w14:paraId="1A506A31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8" w:type="dxa"/>
            <w:shd w:val="clear" w:color="auto" w:fill="auto"/>
          </w:tcPr>
          <w:p w14:paraId="1A069166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  <w:tc>
          <w:tcPr>
            <w:tcW w:w="2074" w:type="dxa"/>
            <w:shd w:val="clear" w:color="auto" w:fill="auto"/>
          </w:tcPr>
          <w:p w14:paraId="0904C75B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gridSpan w:val="2"/>
            <w:shd w:val="clear" w:color="auto" w:fill="auto"/>
          </w:tcPr>
          <w:p w14:paraId="1760A49C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345C49" w:rsidRPr="00345C49" w14:paraId="4C9A8570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auto"/>
          </w:tcPr>
          <w:p w14:paraId="63737BF5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8" w:type="dxa"/>
            <w:shd w:val="clear" w:color="auto" w:fill="auto"/>
          </w:tcPr>
          <w:p w14:paraId="606743BD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  <w:tc>
          <w:tcPr>
            <w:tcW w:w="2074" w:type="dxa"/>
            <w:shd w:val="clear" w:color="auto" w:fill="auto"/>
          </w:tcPr>
          <w:p w14:paraId="749E8C6A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gridSpan w:val="2"/>
            <w:shd w:val="clear" w:color="auto" w:fill="auto"/>
          </w:tcPr>
          <w:p w14:paraId="017DA7C9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345C49" w:rsidRPr="00345C49" w14:paraId="4A3AE8C9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E2EFD9" w:themeFill="accent6" w:themeFillTint="33"/>
          </w:tcPr>
          <w:p w14:paraId="5EFDF51A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RÄDDNINGSHJÄLP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  <w:shd w:val="clear" w:color="auto" w:fill="auto"/>
          </w:tcPr>
          <w:p w14:paraId="4FB0BC76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Telefon</w:t>
            </w:r>
          </w:p>
        </w:tc>
      </w:tr>
      <w:tr w:rsidR="00345C49" w:rsidRPr="00345C49" w14:paraId="0093C17B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E2EFD9" w:themeFill="accent6" w:themeFillTint="33"/>
          </w:tcPr>
          <w:p w14:paraId="510152C4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Räddningstjänst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  <w:shd w:val="clear" w:color="auto" w:fill="auto"/>
          </w:tcPr>
          <w:p w14:paraId="3AD10AAF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112</w:t>
            </w:r>
          </w:p>
        </w:tc>
      </w:tr>
      <w:tr w:rsidR="00345C49" w:rsidRPr="00345C49" w14:paraId="502712C7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E2EFD9" w:themeFill="accent6" w:themeFillTint="33"/>
          </w:tcPr>
          <w:p w14:paraId="3F72405C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Sjukhus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  <w:shd w:val="clear" w:color="auto" w:fill="auto"/>
          </w:tcPr>
          <w:p w14:paraId="1D1BD780" w14:textId="77777777" w:rsidR="009A6202" w:rsidRPr="00345C49" w:rsidRDefault="009A6202" w:rsidP="00345C49">
            <w:pPr>
              <w:tabs>
                <w:tab w:val="left" w:pos="1540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ab/>
            </w:r>
          </w:p>
        </w:tc>
      </w:tr>
      <w:tr w:rsidR="00345C49" w:rsidRPr="00345C49" w14:paraId="5660A77D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E2EFD9" w:themeFill="accent6" w:themeFillTint="33"/>
          </w:tcPr>
          <w:p w14:paraId="06084EDD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Läkare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  <w:shd w:val="clear" w:color="auto" w:fill="auto"/>
          </w:tcPr>
          <w:p w14:paraId="07C61D5A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345C49" w:rsidRPr="00345C49" w14:paraId="3BA5499B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  <w:shd w:val="clear" w:color="auto" w:fill="E2EFD9" w:themeFill="accent6" w:themeFillTint="33"/>
          </w:tcPr>
          <w:p w14:paraId="55063D2D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Polis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  <w:shd w:val="clear" w:color="auto" w:fill="auto"/>
          </w:tcPr>
          <w:p w14:paraId="6B65CE39" w14:textId="77777777" w:rsidR="009A6202" w:rsidRPr="00345C49" w:rsidRDefault="009A6202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345C49" w:rsidRPr="00345C49" w14:paraId="268604D2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E2EFD9" w:themeFill="accent6" w:themeFillTint="33"/>
          </w:tcPr>
          <w:p w14:paraId="4F05A489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INTERN / EXTERN KOMMUNIKATION</w:t>
            </w:r>
          </w:p>
        </w:tc>
      </w:tr>
      <w:tr w:rsidR="00345C49" w:rsidRPr="00345C49" w14:paraId="3890882A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E2EFD9" w:themeFill="accent6" w:themeFillTint="33"/>
          </w:tcPr>
          <w:p w14:paraId="7E73B916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iCs/>
                <w:sz w:val="22"/>
                <w:szCs w:val="22"/>
                <w:lang w:eastAsia="sv-SE"/>
              </w:rPr>
              <w:t>Vid miljöolycka</w:t>
            </w:r>
          </w:p>
        </w:tc>
      </w:tr>
      <w:tr w:rsidR="00345C49" w:rsidRPr="00345C49" w14:paraId="5CDDF46F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8" w:type="dxa"/>
            <w:gridSpan w:val="4"/>
            <w:shd w:val="clear" w:color="auto" w:fill="E2EFD9" w:themeFill="accent6" w:themeFillTint="33"/>
          </w:tcPr>
          <w:p w14:paraId="1BC480D0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Larma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5C8E5EF6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Telefon</w:t>
            </w:r>
          </w:p>
        </w:tc>
      </w:tr>
      <w:tr w:rsidR="00345C49" w:rsidRPr="00345C49" w14:paraId="755B065A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8" w:type="dxa"/>
            <w:gridSpan w:val="4"/>
            <w:shd w:val="clear" w:color="auto" w:fill="auto"/>
          </w:tcPr>
          <w:p w14:paraId="49F723D6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1. Räddningstjänsten</w:t>
            </w: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ab/>
            </w: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ab/>
            </w:r>
          </w:p>
          <w:p w14:paraId="29269698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2. Arbetsledning, som kontaktar miljöförvaltningen för kommun samt miljöansvarig på.</w:t>
            </w: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ab/>
            </w: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86C147E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112</w:t>
            </w:r>
          </w:p>
        </w:tc>
      </w:tr>
      <w:tr w:rsidR="00345C49" w:rsidRPr="00345C49" w14:paraId="734204CE" w14:textId="77777777" w:rsidTr="00CF0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E2EFD9" w:themeFill="accent6" w:themeFillTint="33"/>
          </w:tcPr>
          <w:p w14:paraId="778638E8" w14:textId="7CCC68D3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Information</w:t>
            </w:r>
          </w:p>
        </w:tc>
      </w:tr>
      <w:tr w:rsidR="00345C49" w:rsidRPr="00345C49" w14:paraId="37D5CFF1" w14:textId="77777777" w:rsidTr="003A6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auto"/>
          </w:tcPr>
          <w:p w14:paraId="5471F493" w14:textId="77777777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32C0840B" w14:textId="77777777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67F83352" w14:textId="77777777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345C49" w:rsidRPr="00345C49" w14:paraId="34E2624E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E2EFD9" w:themeFill="accent6" w:themeFillTint="33"/>
          </w:tcPr>
          <w:p w14:paraId="400FB011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iCs/>
                <w:sz w:val="22"/>
                <w:szCs w:val="22"/>
                <w:lang w:eastAsia="sv-SE"/>
              </w:rPr>
              <w:t>Vid arbetsmiljöolycka / personskador.</w:t>
            </w:r>
          </w:p>
        </w:tc>
      </w:tr>
      <w:tr w:rsidR="00345C49" w:rsidRPr="00345C49" w14:paraId="63FB6B01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8" w:type="dxa"/>
            <w:gridSpan w:val="4"/>
            <w:shd w:val="clear" w:color="auto" w:fill="auto"/>
          </w:tcPr>
          <w:p w14:paraId="6BE213EA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Larma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5B22E015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Telefon</w:t>
            </w:r>
          </w:p>
        </w:tc>
      </w:tr>
      <w:tr w:rsidR="00345C49" w:rsidRPr="00345C49" w14:paraId="4BB8167E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8" w:type="dxa"/>
            <w:gridSpan w:val="4"/>
            <w:shd w:val="clear" w:color="auto" w:fill="auto"/>
          </w:tcPr>
          <w:p w14:paraId="3F44FC5A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1. Räddningshjälp.</w:t>
            </w: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ab/>
            </w: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ab/>
            </w:r>
          </w:p>
          <w:p w14:paraId="5491CD41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2. Arbetsledning, som kontaktar arbetsmiljösamordnare på (Se ovan)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787C182B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112</w:t>
            </w:r>
          </w:p>
        </w:tc>
      </w:tr>
      <w:tr w:rsidR="00345C49" w:rsidRPr="00345C49" w14:paraId="3DA1D96A" w14:textId="77777777" w:rsidTr="00A9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E2EFD9" w:themeFill="accent6" w:themeFillTint="33"/>
          </w:tcPr>
          <w:p w14:paraId="0C5F4334" w14:textId="029E71B9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Information</w:t>
            </w:r>
          </w:p>
        </w:tc>
      </w:tr>
      <w:tr w:rsidR="00345C49" w:rsidRPr="00345C49" w14:paraId="65C7EF99" w14:textId="77777777" w:rsidTr="00B72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auto"/>
          </w:tcPr>
          <w:p w14:paraId="0467655D" w14:textId="77777777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0DA85611" w14:textId="77777777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0DFA73E8" w14:textId="77777777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78440D87" w14:textId="77777777" w:rsidR="00345C49" w:rsidRPr="00345C49" w:rsidRDefault="00345C49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345C49" w:rsidRPr="00345C49" w14:paraId="70C7529E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E2EFD9" w:themeFill="accent6" w:themeFillTint="33"/>
          </w:tcPr>
          <w:p w14:paraId="7043B6C3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Information till närboende om det finns risk för människors hälsa genom</w:t>
            </w:r>
          </w:p>
        </w:tc>
      </w:tr>
      <w:tr w:rsidR="00345C49" w:rsidRPr="00345C49" w14:paraId="3D2C92CC" w14:textId="77777777" w:rsidTr="00345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auto"/>
          </w:tcPr>
          <w:p w14:paraId="29B97A4D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1. Platschef</w:t>
            </w:r>
          </w:p>
          <w:p w14:paraId="4B959C09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2. Arbetsledning</w:t>
            </w:r>
          </w:p>
          <w:p w14:paraId="458FEAB9" w14:textId="77777777" w:rsidR="002C29CD" w:rsidRPr="00345C49" w:rsidRDefault="002C29CD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3. Miljösamordnare för berörd kommun.</w:t>
            </w:r>
          </w:p>
        </w:tc>
      </w:tr>
      <w:tr w:rsidR="00345C49" w:rsidRPr="00345C49" w14:paraId="4B930693" w14:textId="77777777" w:rsidTr="00345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E2EFD9" w:themeFill="accent6" w:themeFillTint="33"/>
          </w:tcPr>
          <w:p w14:paraId="720882E9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5C4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Övrig information</w:t>
            </w:r>
          </w:p>
        </w:tc>
      </w:tr>
      <w:tr w:rsidR="00345C49" w:rsidRPr="00345C49" w14:paraId="62FD8AB9" w14:textId="77777777" w:rsidTr="00345C4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  <w:shd w:val="clear" w:color="auto" w:fill="auto"/>
          </w:tcPr>
          <w:p w14:paraId="62701ED3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025B744D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098953D1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746121FC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4D61C60F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3AF81261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59E5E06A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62DF1FCB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  <w:p w14:paraId="24D38E0F" w14:textId="77777777" w:rsidR="001009AE" w:rsidRPr="00345C49" w:rsidRDefault="001009AE" w:rsidP="00345C4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</w:tbl>
    <w:p w14:paraId="33BFBAAB" w14:textId="77777777" w:rsidR="002C29CD" w:rsidRPr="00BD5ECD" w:rsidRDefault="002C29CD">
      <w:pPr>
        <w:rPr>
          <w:rFonts w:ascii="Calibri" w:hAnsi="Calibri"/>
          <w:sz w:val="22"/>
          <w:szCs w:val="22"/>
        </w:rPr>
      </w:pPr>
    </w:p>
    <w:sectPr w:rsidR="002C29CD" w:rsidRPr="00BD5ECD" w:rsidSect="00786E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1B68" w14:textId="77777777" w:rsidR="00287408" w:rsidRDefault="00287408">
      <w:r>
        <w:separator/>
      </w:r>
    </w:p>
  </w:endnote>
  <w:endnote w:type="continuationSeparator" w:id="0">
    <w:p w14:paraId="1BE56AA9" w14:textId="77777777" w:rsidR="00287408" w:rsidRDefault="0028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0CFD3" w14:textId="77777777" w:rsidR="001009AE" w:rsidRDefault="001009A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7067A" w14:textId="77777777" w:rsidR="00D8786E" w:rsidRDefault="00D8786E" w:rsidP="00D8786E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15D05063" w14:textId="77777777" w:rsidR="001009AE" w:rsidRPr="00D8786E" w:rsidRDefault="00D8786E" w:rsidP="00D8786E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C547" w14:textId="77777777" w:rsidR="001009AE" w:rsidRPr="008A1078" w:rsidRDefault="001009AE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48250FAE" w14:textId="77777777" w:rsidR="001009AE" w:rsidRDefault="001009A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50D76CB6" w14:textId="77777777" w:rsidR="001009AE" w:rsidRDefault="001009A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73726E89" w14:textId="77777777" w:rsidR="001009AE" w:rsidRDefault="001009AE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0807779B" w14:textId="77777777" w:rsidR="001009AE" w:rsidRDefault="001009A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306F" w14:textId="77777777" w:rsidR="00287408" w:rsidRDefault="00287408">
      <w:r>
        <w:separator/>
      </w:r>
    </w:p>
  </w:footnote>
  <w:footnote w:type="continuationSeparator" w:id="0">
    <w:p w14:paraId="5AB4B5A4" w14:textId="77777777" w:rsidR="00287408" w:rsidRDefault="00287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C332" w14:textId="77777777" w:rsidR="001009AE" w:rsidRDefault="001009A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7"/>
      <w:gridCol w:w="1535"/>
      <w:gridCol w:w="1521"/>
      <w:gridCol w:w="3006"/>
    </w:tblGrid>
    <w:tr w:rsidR="00B27A4D" w:rsidRPr="007948AB" w14:paraId="63ADB5D1" w14:textId="77777777" w:rsidTr="005B77D2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890B4E2" w14:textId="77777777" w:rsidR="00B27A4D" w:rsidRPr="007948AB" w:rsidRDefault="00B27A4D" w:rsidP="00B27A4D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2780218" w14:textId="77777777" w:rsidR="00B27A4D" w:rsidRPr="007948AB" w:rsidRDefault="00B27A4D" w:rsidP="00B27A4D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7948AB">
            <w:rPr>
              <w:rFonts w:ascii="Leelawadee" w:hAnsi="Leelawadee" w:cs="Leelawadee"/>
              <w:b/>
            </w:rPr>
            <w:t>Nödlägesberedskap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0F50AD7" w14:textId="77777777" w:rsidR="00B27A4D" w:rsidRPr="007948AB" w:rsidRDefault="00B27A4D" w:rsidP="00B27A4D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27A4D" w:rsidRPr="007948AB" w14:paraId="1AF14F73" w14:textId="77777777" w:rsidTr="005B77D2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A25105C" w14:textId="77777777" w:rsidR="00B27A4D" w:rsidRPr="007948AB" w:rsidRDefault="00B27A4D" w:rsidP="00B27A4D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27A4D" w:rsidRPr="007948AB" w14:paraId="7AAC12FC" w14:textId="77777777" w:rsidTr="005B77D2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681A0D5" w14:textId="77777777" w:rsidR="00B27A4D" w:rsidRPr="007948AB" w:rsidRDefault="00B27A4D" w:rsidP="00B27A4D">
          <w:pPr>
            <w:rPr>
              <w:rFonts w:ascii="Leelawadee" w:hAnsi="Leelawadee" w:cs="Leelawadee"/>
              <w:sz w:val="16"/>
              <w:szCs w:val="16"/>
            </w:rPr>
          </w:pPr>
          <w:r w:rsidRPr="007948AB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603CBBF" w14:textId="77777777" w:rsidR="00B27A4D" w:rsidRPr="007948AB" w:rsidRDefault="00B27A4D" w:rsidP="00B27A4D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7948AB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36613B05" w14:textId="77777777" w:rsidR="001009AE" w:rsidRPr="00786EBA" w:rsidRDefault="00B27A4D" w:rsidP="00786EBA">
    <w:pPr>
      <w:pStyle w:val="Sidhuvud"/>
    </w:pPr>
    <w:r w:rsidRPr="00B27A4D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D2E6C03" wp14:editId="18F2740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9E837" w14:textId="77777777" w:rsidR="00B27A4D" w:rsidRDefault="00B27A4D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8786E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2E6C03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859E837" w14:textId="77777777" w:rsidR="00B27A4D" w:rsidRDefault="00B27A4D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8786E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FFBD" w14:textId="77777777" w:rsidR="001009AE" w:rsidRDefault="001009AE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0902"/>
    <w:rsid w:val="0004512D"/>
    <w:rsid w:val="00050B90"/>
    <w:rsid w:val="00096315"/>
    <w:rsid w:val="000A7511"/>
    <w:rsid w:val="000A7E85"/>
    <w:rsid w:val="000D00A0"/>
    <w:rsid w:val="000E4EB7"/>
    <w:rsid w:val="000E61A1"/>
    <w:rsid w:val="001009AE"/>
    <w:rsid w:val="001746E7"/>
    <w:rsid w:val="00176834"/>
    <w:rsid w:val="001A4097"/>
    <w:rsid w:val="001D6DDB"/>
    <w:rsid w:val="001E263B"/>
    <w:rsid w:val="0022011C"/>
    <w:rsid w:val="00241CB0"/>
    <w:rsid w:val="00287408"/>
    <w:rsid w:val="002C29CD"/>
    <w:rsid w:val="00305C8C"/>
    <w:rsid w:val="00327E07"/>
    <w:rsid w:val="00330837"/>
    <w:rsid w:val="00343F9D"/>
    <w:rsid w:val="00345C49"/>
    <w:rsid w:val="003544D7"/>
    <w:rsid w:val="00363ACD"/>
    <w:rsid w:val="0037740D"/>
    <w:rsid w:val="003A0373"/>
    <w:rsid w:val="004366B8"/>
    <w:rsid w:val="00437CA0"/>
    <w:rsid w:val="004473FA"/>
    <w:rsid w:val="00476252"/>
    <w:rsid w:val="00492BF9"/>
    <w:rsid w:val="004A0010"/>
    <w:rsid w:val="004C17BB"/>
    <w:rsid w:val="0055025E"/>
    <w:rsid w:val="005552B1"/>
    <w:rsid w:val="00560F7C"/>
    <w:rsid w:val="005F7D61"/>
    <w:rsid w:val="00601609"/>
    <w:rsid w:val="00627B1E"/>
    <w:rsid w:val="00671A16"/>
    <w:rsid w:val="006B37C3"/>
    <w:rsid w:val="006C0A21"/>
    <w:rsid w:val="006D581A"/>
    <w:rsid w:val="006D7DB8"/>
    <w:rsid w:val="007654F3"/>
    <w:rsid w:val="0078230A"/>
    <w:rsid w:val="00786EBA"/>
    <w:rsid w:val="007948AB"/>
    <w:rsid w:val="007A1BA1"/>
    <w:rsid w:val="007E3D2E"/>
    <w:rsid w:val="007F1F0B"/>
    <w:rsid w:val="007F4B2A"/>
    <w:rsid w:val="0085277B"/>
    <w:rsid w:val="008A0FB4"/>
    <w:rsid w:val="008A1078"/>
    <w:rsid w:val="008A20AA"/>
    <w:rsid w:val="008B5DF4"/>
    <w:rsid w:val="009016F3"/>
    <w:rsid w:val="009159AA"/>
    <w:rsid w:val="0092460E"/>
    <w:rsid w:val="009571FE"/>
    <w:rsid w:val="009644FD"/>
    <w:rsid w:val="009663BB"/>
    <w:rsid w:val="0097194A"/>
    <w:rsid w:val="009A6202"/>
    <w:rsid w:val="009D17D7"/>
    <w:rsid w:val="009E68CF"/>
    <w:rsid w:val="00A1078D"/>
    <w:rsid w:val="00A25BB6"/>
    <w:rsid w:val="00A45CCC"/>
    <w:rsid w:val="00A86EED"/>
    <w:rsid w:val="00AA06B9"/>
    <w:rsid w:val="00AA7659"/>
    <w:rsid w:val="00AF1792"/>
    <w:rsid w:val="00B27A4D"/>
    <w:rsid w:val="00B500D3"/>
    <w:rsid w:val="00B822EE"/>
    <w:rsid w:val="00BA75C0"/>
    <w:rsid w:val="00BB1836"/>
    <w:rsid w:val="00BD5ECD"/>
    <w:rsid w:val="00C03F9D"/>
    <w:rsid w:val="00C9751A"/>
    <w:rsid w:val="00C97959"/>
    <w:rsid w:val="00CD0976"/>
    <w:rsid w:val="00D271F5"/>
    <w:rsid w:val="00D41F41"/>
    <w:rsid w:val="00D65F7A"/>
    <w:rsid w:val="00D8786E"/>
    <w:rsid w:val="00D92C4A"/>
    <w:rsid w:val="00DF5AE6"/>
    <w:rsid w:val="00E07B66"/>
    <w:rsid w:val="00E07C72"/>
    <w:rsid w:val="00E50336"/>
    <w:rsid w:val="00E60BFB"/>
    <w:rsid w:val="00E8522A"/>
    <w:rsid w:val="00E86E70"/>
    <w:rsid w:val="00E92057"/>
    <w:rsid w:val="00EE3A9C"/>
    <w:rsid w:val="00EE598F"/>
    <w:rsid w:val="00F37C52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C49672"/>
  <w15:chartTrackingRefBased/>
  <w15:docId w15:val="{B03B49E9-83D1-4F69-A1A1-903A51C4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4F3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040902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22011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B27A4D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D8786E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3</TotalTime>
  <Pages>1</Pages>
  <Words>113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2022-10-17T10:24:00Z</dcterms:created>
  <dcterms:modified xsi:type="dcterms:W3CDTF">2025-01-22T12:15:00Z</dcterms:modified>
</cp:coreProperties>
</file>