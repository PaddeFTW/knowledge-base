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798AF" w14:textId="77777777" w:rsidR="00333E99" w:rsidRPr="009F6096" w:rsidRDefault="00992E88" w:rsidP="009F6096">
      <w:pPr>
        <w:widowControl w:val="0"/>
        <w:suppressAutoHyphens w:val="0"/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2"/>
          <w:lang w:eastAsia="sv-SE"/>
        </w:rPr>
      </w:pPr>
      <w:r w:rsidRPr="009F6096">
        <w:rPr>
          <w:rFonts w:asciiTheme="minorHAnsi" w:hAnsiTheme="minorHAnsi" w:cstheme="minorHAnsi"/>
          <w:b/>
          <w:sz w:val="22"/>
          <w:szCs w:val="22"/>
          <w:lang w:eastAsia="sv-SE"/>
        </w:rPr>
        <w:t>Flik 8 Miljöanalys</w:t>
      </w:r>
    </w:p>
    <w:p w14:paraId="3FA923B4" w14:textId="77777777" w:rsidR="00246950" w:rsidRPr="009F6096" w:rsidRDefault="00246950" w:rsidP="009F6096">
      <w:pPr>
        <w:widowControl w:val="0"/>
        <w:suppressAutoHyphens w:val="0"/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2"/>
          <w:lang w:eastAsia="sv-SE"/>
        </w:rPr>
      </w:pPr>
    </w:p>
    <w:tbl>
      <w:tblPr>
        <w:tblStyle w:val="Rutntstabell4dekorfrg1"/>
        <w:tblW w:w="0" w:type="auto"/>
        <w:tblLook w:val="04A0" w:firstRow="1" w:lastRow="0" w:firstColumn="1" w:lastColumn="0" w:noHBand="0" w:noVBand="1"/>
      </w:tblPr>
      <w:tblGrid>
        <w:gridCol w:w="9059"/>
      </w:tblGrid>
      <w:tr w:rsidR="009F6096" w:rsidRPr="009F6096" w14:paraId="56BCCB0C" w14:textId="77777777" w:rsidTr="009F60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shd w:val="clear" w:color="auto" w:fill="E2EFD9" w:themeFill="accent6" w:themeFillTint="33"/>
          </w:tcPr>
          <w:p w14:paraId="56CB77B9" w14:textId="77777777" w:rsidR="00246950" w:rsidRPr="009F6096" w:rsidRDefault="00246950" w:rsidP="009F6096">
            <w:pPr>
              <w:widowControl w:val="0"/>
              <w:suppressAutoHyphens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Cs w:val="0"/>
                <w:color w:val="auto"/>
                <w:sz w:val="22"/>
                <w:szCs w:val="22"/>
                <w:lang w:eastAsia="sv-SE"/>
              </w:rPr>
            </w:pPr>
            <w:r w:rsidRPr="009F6096">
              <w:rPr>
                <w:rFonts w:asciiTheme="minorHAnsi" w:hAnsiTheme="minorHAnsi" w:cstheme="minorHAnsi"/>
                <w:color w:val="auto"/>
                <w:sz w:val="22"/>
                <w:szCs w:val="22"/>
                <w:lang w:eastAsia="sv-SE"/>
              </w:rPr>
              <w:t>Arbetsmetodik</w:t>
            </w:r>
          </w:p>
        </w:tc>
      </w:tr>
      <w:tr w:rsidR="00246950" w:rsidRPr="009F6096" w14:paraId="728FC377" w14:textId="77777777" w:rsidTr="009F60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shd w:val="clear" w:color="auto" w:fill="auto"/>
          </w:tcPr>
          <w:p w14:paraId="23C67935" w14:textId="77777777" w:rsidR="00246950" w:rsidRPr="009F6096" w:rsidRDefault="00246950" w:rsidP="009F6096">
            <w:pPr>
              <w:numPr>
                <w:ilvl w:val="0"/>
                <w:numId w:val="2"/>
              </w:numPr>
              <w:suppressAutoHyphens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9F6096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 xml:space="preserve">Vi har helt lokala transporter vid inköp av byggnadsmaterial för att korta transportsträckorna. </w:t>
            </w:r>
          </w:p>
          <w:p w14:paraId="1024A4AC" w14:textId="77777777" w:rsidR="00246950" w:rsidRPr="009F6096" w:rsidRDefault="00246950" w:rsidP="009F6096">
            <w:pPr>
              <w:numPr>
                <w:ilvl w:val="0"/>
                <w:numId w:val="2"/>
              </w:numPr>
              <w:suppressAutoHyphens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9F6096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 xml:space="preserve">Aktuell transportör är egen maskinpark. </w:t>
            </w:r>
          </w:p>
          <w:p w14:paraId="68CE19B9" w14:textId="77777777" w:rsidR="00246950" w:rsidRPr="009F6096" w:rsidRDefault="00246950" w:rsidP="009F6096">
            <w:pPr>
              <w:numPr>
                <w:ilvl w:val="0"/>
                <w:numId w:val="2"/>
              </w:numPr>
              <w:suppressAutoHyphens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9F6096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Tomgångskörning undvikes i möjligaste mån.</w:t>
            </w:r>
          </w:p>
          <w:p w14:paraId="45BDB3BC" w14:textId="77777777" w:rsidR="00246950" w:rsidRPr="009F6096" w:rsidRDefault="00246950" w:rsidP="009F6096">
            <w:pPr>
              <w:numPr>
                <w:ilvl w:val="0"/>
                <w:numId w:val="2"/>
              </w:numPr>
              <w:suppressAutoHyphens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9F6096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Dammskydd utföres vid torr väderlek genom vattenpåläggning.</w:t>
            </w:r>
          </w:p>
          <w:p w14:paraId="19A511DC" w14:textId="77777777" w:rsidR="00246950" w:rsidRPr="009F6096" w:rsidRDefault="00246950" w:rsidP="009F6096">
            <w:pPr>
              <w:numPr>
                <w:ilvl w:val="0"/>
                <w:numId w:val="2"/>
              </w:numPr>
              <w:suppressAutoHyphens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9F6096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 xml:space="preserve">Buller från byggplatsen. Se våra Allmänna ordnings- och skyddsregler i  </w:t>
            </w:r>
          </w:p>
          <w:p w14:paraId="6CAAE13D" w14:textId="77777777" w:rsidR="00246950" w:rsidRPr="009F6096" w:rsidRDefault="00246950" w:rsidP="009F6096">
            <w:pPr>
              <w:suppressAutoHyphens w:val="0"/>
              <w:autoSpaceDE w:val="0"/>
              <w:autoSpaceDN w:val="0"/>
              <w:adjustRightInd w:val="0"/>
              <w:ind w:left="36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9F6096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 xml:space="preserve">      Arbetsmiljöplanen.         </w:t>
            </w:r>
          </w:p>
        </w:tc>
      </w:tr>
      <w:tr w:rsidR="009F6096" w:rsidRPr="009F6096" w14:paraId="7E9ACFDF" w14:textId="77777777" w:rsidTr="009F60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shd w:val="clear" w:color="auto" w:fill="E2EFD9" w:themeFill="accent6" w:themeFillTint="33"/>
          </w:tcPr>
          <w:p w14:paraId="2339E1DE" w14:textId="5575CB44" w:rsidR="009F6096" w:rsidRPr="009F6096" w:rsidRDefault="009F6096" w:rsidP="009F6096">
            <w:pPr>
              <w:suppressAutoHyphens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eastAsia="sv-SE"/>
              </w:rPr>
            </w:pPr>
            <w:r w:rsidRPr="009F6096">
              <w:rPr>
                <w:rFonts w:asciiTheme="minorHAnsi" w:hAnsiTheme="minorHAnsi" w:cstheme="minorHAnsi"/>
                <w:sz w:val="22"/>
                <w:szCs w:val="22"/>
                <w:lang w:eastAsia="sv-SE"/>
              </w:rPr>
              <w:t>Information</w:t>
            </w:r>
          </w:p>
        </w:tc>
      </w:tr>
      <w:tr w:rsidR="009F6096" w:rsidRPr="009F6096" w14:paraId="7911EC40" w14:textId="77777777" w:rsidTr="009F60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shd w:val="clear" w:color="auto" w:fill="auto"/>
          </w:tcPr>
          <w:p w14:paraId="28483AB4" w14:textId="77777777" w:rsidR="009F6096" w:rsidRDefault="009F6096" w:rsidP="009F6096">
            <w:pPr>
              <w:suppressAutoHyphens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  <w:p w14:paraId="744E409E" w14:textId="77777777" w:rsidR="009F6096" w:rsidRPr="009F6096" w:rsidRDefault="009F6096" w:rsidP="009F6096">
            <w:pPr>
              <w:suppressAutoHyphens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eastAsia="sv-SE"/>
              </w:rPr>
            </w:pPr>
          </w:p>
        </w:tc>
      </w:tr>
      <w:tr w:rsidR="00246950" w:rsidRPr="009F6096" w14:paraId="17D21D99" w14:textId="77777777" w:rsidTr="009F60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shd w:val="clear" w:color="auto" w:fill="E2EFD9" w:themeFill="accent6" w:themeFillTint="33"/>
          </w:tcPr>
          <w:p w14:paraId="104A9210" w14:textId="77777777" w:rsidR="00246950" w:rsidRPr="009F6096" w:rsidRDefault="00246950" w:rsidP="009F6096">
            <w:pPr>
              <w:widowControl w:val="0"/>
              <w:suppressAutoHyphens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9F6096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Materialhantering</w:t>
            </w:r>
          </w:p>
        </w:tc>
      </w:tr>
      <w:tr w:rsidR="00246950" w:rsidRPr="009F6096" w14:paraId="372E7449" w14:textId="77777777" w:rsidTr="009F60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shd w:val="clear" w:color="auto" w:fill="auto"/>
          </w:tcPr>
          <w:p w14:paraId="72C62961" w14:textId="77777777" w:rsidR="00246950" w:rsidRPr="009F6096" w:rsidRDefault="00246950" w:rsidP="009F6096">
            <w:pPr>
              <w:suppressAutoHyphens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9F6096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Våra rutiner för förvaring av material på byggarbetsplatsen tillgodoses genom att materialet i möjligaste mån avropas, transporteras direkt till inbyggnadsstället efter behov. Utrustning förvaras i låst förrådscontainer, där de skyddas mot skador och stöld.</w:t>
            </w:r>
          </w:p>
        </w:tc>
      </w:tr>
      <w:tr w:rsidR="009F6096" w:rsidRPr="009F6096" w14:paraId="28DA77E8" w14:textId="77777777" w:rsidTr="009F60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shd w:val="clear" w:color="auto" w:fill="E2EFD9" w:themeFill="accent6" w:themeFillTint="33"/>
          </w:tcPr>
          <w:p w14:paraId="1913D4E1" w14:textId="4F9F3B9F" w:rsidR="009F6096" w:rsidRPr="009F6096" w:rsidRDefault="009F6096" w:rsidP="009F6096">
            <w:pPr>
              <w:suppressAutoHyphens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eastAsia="sv-SE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sv-SE"/>
              </w:rPr>
              <w:t>Information</w:t>
            </w:r>
          </w:p>
        </w:tc>
      </w:tr>
      <w:tr w:rsidR="009F6096" w:rsidRPr="009F6096" w14:paraId="353A4E87" w14:textId="77777777" w:rsidTr="009F60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shd w:val="clear" w:color="auto" w:fill="auto"/>
          </w:tcPr>
          <w:p w14:paraId="65D35C6F" w14:textId="77777777" w:rsidR="009F6096" w:rsidRDefault="009F6096" w:rsidP="009F6096">
            <w:pPr>
              <w:suppressAutoHyphens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  <w:p w14:paraId="01E1244D" w14:textId="77777777" w:rsidR="009F6096" w:rsidRDefault="009F6096" w:rsidP="009F6096">
            <w:pPr>
              <w:suppressAutoHyphens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eastAsia="sv-SE"/>
              </w:rPr>
            </w:pPr>
          </w:p>
        </w:tc>
      </w:tr>
      <w:tr w:rsidR="00246950" w:rsidRPr="009F6096" w14:paraId="2598D3F1" w14:textId="77777777" w:rsidTr="009F60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shd w:val="clear" w:color="auto" w:fill="E2EFD9" w:themeFill="accent6" w:themeFillTint="33"/>
          </w:tcPr>
          <w:p w14:paraId="0C2FECB7" w14:textId="77777777" w:rsidR="00246950" w:rsidRPr="009F6096" w:rsidRDefault="00246950" w:rsidP="009F6096">
            <w:pPr>
              <w:widowControl w:val="0"/>
              <w:suppressAutoHyphens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9F6096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Källsortering och omhändertagande av avfall</w:t>
            </w:r>
          </w:p>
        </w:tc>
      </w:tr>
      <w:tr w:rsidR="00246950" w:rsidRPr="009F6096" w14:paraId="3CBC769E" w14:textId="77777777" w:rsidTr="009F60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shd w:val="clear" w:color="auto" w:fill="auto"/>
          </w:tcPr>
          <w:p w14:paraId="73078583" w14:textId="77777777" w:rsidR="00246950" w:rsidRPr="009F6096" w:rsidRDefault="00246950" w:rsidP="009F6096">
            <w:pPr>
              <w:suppressAutoHyphens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9F6096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I övrigt separeras olika materialslag på arbetsplatsen i schaktmassor, byggavfall mm.  Om massorna klassas som ”farligt avfall” skall;</w:t>
            </w:r>
          </w:p>
          <w:p w14:paraId="0299DEF1" w14:textId="77777777" w:rsidR="00246950" w:rsidRPr="009F6096" w:rsidRDefault="00246950" w:rsidP="009F6096">
            <w:pPr>
              <w:suppressAutoHyphens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9F6096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 xml:space="preserve">Transportdokument upprättas enl. </w:t>
            </w:r>
            <w:hyperlink r:id="rId7" w:history="1">
              <w:r w:rsidRPr="009F6096">
                <w:rPr>
                  <w:rStyle w:val="Hyperlnk"/>
                  <w:rFonts w:asciiTheme="minorHAnsi" w:hAnsiTheme="minorHAnsi" w:cstheme="minorHAnsi"/>
                  <w:b w:val="0"/>
                  <w:sz w:val="22"/>
                  <w:szCs w:val="22"/>
                  <w:lang w:eastAsia="sv-SE"/>
                </w:rPr>
                <w:t>SFS 2011:927</w:t>
              </w:r>
            </w:hyperlink>
            <w:r w:rsidRPr="009F6096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.</w:t>
            </w:r>
          </w:p>
          <w:p w14:paraId="640A69D6" w14:textId="77777777" w:rsidR="00246950" w:rsidRPr="009F6096" w:rsidRDefault="00246950" w:rsidP="009F6096">
            <w:pPr>
              <w:suppressAutoHyphens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9F6096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Efter avlämning av ”farligt avfall” skall mottagningsbevis/följesedlar redovisas.</w:t>
            </w:r>
          </w:p>
          <w:p w14:paraId="7E8B2FFA" w14:textId="77777777" w:rsidR="00246950" w:rsidRPr="009F6096" w:rsidRDefault="00246950" w:rsidP="009F6096">
            <w:pPr>
              <w:suppressAutoHyphens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9F6096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Erforderliga åtgärder vidtas för att förhindra nedsmutsning.</w:t>
            </w:r>
          </w:p>
        </w:tc>
      </w:tr>
      <w:tr w:rsidR="009F6096" w:rsidRPr="009F6096" w14:paraId="7443CD71" w14:textId="77777777" w:rsidTr="009F60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shd w:val="clear" w:color="auto" w:fill="E2EFD9" w:themeFill="accent6" w:themeFillTint="33"/>
          </w:tcPr>
          <w:p w14:paraId="77863FA0" w14:textId="4F0B3132" w:rsidR="009F6096" w:rsidRPr="009F6096" w:rsidRDefault="009F6096" w:rsidP="009F6096">
            <w:pPr>
              <w:suppressAutoHyphens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eastAsia="sv-SE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sv-SE"/>
              </w:rPr>
              <w:t>Information</w:t>
            </w:r>
          </w:p>
        </w:tc>
      </w:tr>
      <w:tr w:rsidR="009F6096" w:rsidRPr="009F6096" w14:paraId="23141423" w14:textId="77777777" w:rsidTr="009F60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shd w:val="clear" w:color="auto" w:fill="auto"/>
          </w:tcPr>
          <w:p w14:paraId="648861E9" w14:textId="77777777" w:rsidR="009F6096" w:rsidRDefault="009F6096" w:rsidP="009F6096">
            <w:pPr>
              <w:suppressAutoHyphens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  <w:p w14:paraId="5A0F96AB" w14:textId="77777777" w:rsidR="009F6096" w:rsidRDefault="009F6096" w:rsidP="009F6096">
            <w:pPr>
              <w:suppressAutoHyphens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eastAsia="sv-SE"/>
              </w:rPr>
            </w:pPr>
          </w:p>
        </w:tc>
      </w:tr>
      <w:tr w:rsidR="00246950" w:rsidRPr="009F6096" w14:paraId="3F0037E7" w14:textId="77777777" w:rsidTr="009F60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shd w:val="clear" w:color="auto" w:fill="E2EFD9" w:themeFill="accent6" w:themeFillTint="33"/>
          </w:tcPr>
          <w:p w14:paraId="251F5B59" w14:textId="77777777" w:rsidR="00246950" w:rsidRPr="009F6096" w:rsidRDefault="00246950" w:rsidP="009F6096">
            <w:pPr>
              <w:widowControl w:val="0"/>
              <w:suppressAutoHyphens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9F6096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Byggavfall</w:t>
            </w:r>
          </w:p>
        </w:tc>
      </w:tr>
      <w:tr w:rsidR="00246950" w:rsidRPr="009F6096" w14:paraId="4180FAD4" w14:textId="77777777" w:rsidTr="009F60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shd w:val="clear" w:color="auto" w:fill="auto"/>
          </w:tcPr>
          <w:p w14:paraId="066D7934" w14:textId="77777777" w:rsidR="00246950" w:rsidRPr="009F6096" w:rsidRDefault="00246950" w:rsidP="009F6096">
            <w:pPr>
              <w:numPr>
                <w:ilvl w:val="0"/>
                <w:numId w:val="4"/>
              </w:numPr>
              <w:suppressAutoHyphens w:val="0"/>
              <w:autoSpaceDE w:val="0"/>
              <w:autoSpaceDN w:val="0"/>
              <w:adjustRightInd w:val="0"/>
              <w:ind w:left="714" w:hanging="357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9F6096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I möjligaste mån återanvänds dessa materialslag inom arbetsområdet.</w:t>
            </w:r>
          </w:p>
          <w:p w14:paraId="30CF8307" w14:textId="77777777" w:rsidR="00246950" w:rsidRPr="009F6096" w:rsidRDefault="00246950" w:rsidP="009F6096">
            <w:pPr>
              <w:numPr>
                <w:ilvl w:val="0"/>
                <w:numId w:val="4"/>
              </w:numPr>
              <w:suppressAutoHyphens w:val="0"/>
              <w:autoSpaceDE w:val="0"/>
              <w:autoSpaceDN w:val="0"/>
              <w:adjustRightInd w:val="0"/>
              <w:ind w:left="714" w:hanging="357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9F6096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I andra hand på annan arbetsplats (om de inte anses vara ”farligt avfall”).</w:t>
            </w:r>
          </w:p>
          <w:p w14:paraId="23E273CB" w14:textId="079574C2" w:rsidR="00246950" w:rsidRPr="009F6096" w:rsidRDefault="00246950" w:rsidP="009F6096">
            <w:pPr>
              <w:numPr>
                <w:ilvl w:val="0"/>
                <w:numId w:val="4"/>
              </w:numPr>
              <w:suppressAutoHyphens w:val="0"/>
              <w:autoSpaceDE w:val="0"/>
              <w:autoSpaceDN w:val="0"/>
              <w:adjustRightInd w:val="0"/>
              <w:ind w:left="714" w:hanging="357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9F6096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 xml:space="preserve">I 3:e hand fraktas massorna till </w:t>
            </w:r>
            <w:r w:rsidR="00534F7F" w:rsidRPr="009F6096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deponi, (</w:t>
            </w:r>
            <w:r w:rsidRPr="009F6096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 xml:space="preserve">om </w:t>
            </w:r>
            <w:r w:rsidR="00534F7F" w:rsidRPr="009F6096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byggmaterial inte</w:t>
            </w:r>
            <w:r w:rsidRPr="009F6096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 xml:space="preserve"> anses vara ”farligt avfall”).</w:t>
            </w:r>
          </w:p>
        </w:tc>
      </w:tr>
      <w:tr w:rsidR="009F6096" w:rsidRPr="009F6096" w14:paraId="56577091" w14:textId="77777777" w:rsidTr="009F60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shd w:val="clear" w:color="auto" w:fill="E2EFD9" w:themeFill="accent6" w:themeFillTint="33"/>
          </w:tcPr>
          <w:p w14:paraId="12620B47" w14:textId="3CD74162" w:rsidR="009F6096" w:rsidRPr="009F6096" w:rsidRDefault="009F6096" w:rsidP="009F6096">
            <w:pPr>
              <w:suppressAutoHyphens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eastAsia="sv-SE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sv-SE"/>
              </w:rPr>
              <w:t>Information</w:t>
            </w:r>
          </w:p>
        </w:tc>
      </w:tr>
      <w:tr w:rsidR="009F6096" w:rsidRPr="009F6096" w14:paraId="0A072083" w14:textId="77777777" w:rsidTr="009F60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shd w:val="clear" w:color="auto" w:fill="auto"/>
          </w:tcPr>
          <w:p w14:paraId="46D7C580" w14:textId="77777777" w:rsidR="009F6096" w:rsidRDefault="009F6096" w:rsidP="009F6096">
            <w:pPr>
              <w:suppressAutoHyphens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  <w:p w14:paraId="36CA4D60" w14:textId="77777777" w:rsidR="009F6096" w:rsidRDefault="009F6096" w:rsidP="009F6096">
            <w:pPr>
              <w:suppressAutoHyphens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eastAsia="sv-SE"/>
              </w:rPr>
            </w:pPr>
          </w:p>
        </w:tc>
      </w:tr>
      <w:tr w:rsidR="00246950" w:rsidRPr="009F6096" w14:paraId="452C248F" w14:textId="77777777" w:rsidTr="009F60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shd w:val="clear" w:color="auto" w:fill="E2EFD9" w:themeFill="accent6" w:themeFillTint="33"/>
          </w:tcPr>
          <w:p w14:paraId="0C2366D1" w14:textId="77777777" w:rsidR="00246950" w:rsidRPr="009F6096" w:rsidRDefault="00246950" w:rsidP="009F6096">
            <w:pPr>
              <w:suppressAutoHyphens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9F6096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Nödlägesberedskap</w:t>
            </w:r>
          </w:p>
        </w:tc>
      </w:tr>
      <w:tr w:rsidR="00246950" w:rsidRPr="009F6096" w14:paraId="645AD30B" w14:textId="77777777" w:rsidTr="009F60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shd w:val="clear" w:color="auto" w:fill="auto"/>
          </w:tcPr>
          <w:p w14:paraId="49836A79" w14:textId="77777777" w:rsidR="00246950" w:rsidRPr="009F6096" w:rsidRDefault="00246950" w:rsidP="009F6096">
            <w:pPr>
              <w:suppressAutoHyphens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9F6096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Vid ev. miljöolycka finns en nödlägesberedskap i vart och ett av fordon för att kunna hantera detta på ett så miljövänligt sätt som möjligt.</w:t>
            </w:r>
          </w:p>
          <w:p w14:paraId="51988CB5" w14:textId="77777777" w:rsidR="00246950" w:rsidRPr="009F6096" w:rsidRDefault="00246950" w:rsidP="009F6096">
            <w:pPr>
              <w:suppressAutoHyphens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9F6096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Vid miljöolyckor åtföljs dokumenterad instruktion ”Checklista nödlägesberedskap”</w:t>
            </w:r>
          </w:p>
        </w:tc>
      </w:tr>
      <w:tr w:rsidR="009F6096" w:rsidRPr="009F6096" w14:paraId="61D11CE6" w14:textId="77777777" w:rsidTr="009F60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shd w:val="clear" w:color="auto" w:fill="E2EFD9" w:themeFill="accent6" w:themeFillTint="33"/>
          </w:tcPr>
          <w:p w14:paraId="1D65B4AD" w14:textId="270ED899" w:rsidR="009F6096" w:rsidRPr="009F6096" w:rsidRDefault="009F6096" w:rsidP="009F6096">
            <w:pPr>
              <w:suppressAutoHyphens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eastAsia="sv-SE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sv-SE"/>
              </w:rPr>
              <w:t>Information</w:t>
            </w:r>
          </w:p>
        </w:tc>
      </w:tr>
      <w:tr w:rsidR="009F6096" w:rsidRPr="009F6096" w14:paraId="2B35EA2A" w14:textId="77777777" w:rsidTr="009F60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shd w:val="clear" w:color="auto" w:fill="auto"/>
          </w:tcPr>
          <w:p w14:paraId="180A2DBC" w14:textId="77777777" w:rsidR="009F6096" w:rsidRDefault="009F6096" w:rsidP="009F6096">
            <w:pPr>
              <w:suppressAutoHyphens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  <w:p w14:paraId="0D6D0A6F" w14:textId="77777777" w:rsidR="009F6096" w:rsidRDefault="009F6096" w:rsidP="009F6096">
            <w:pPr>
              <w:suppressAutoHyphens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eastAsia="sv-SE"/>
              </w:rPr>
            </w:pPr>
          </w:p>
        </w:tc>
      </w:tr>
    </w:tbl>
    <w:p w14:paraId="0B5F3E4B" w14:textId="77777777" w:rsidR="00992E88" w:rsidRPr="009F6096" w:rsidRDefault="00992E88" w:rsidP="009F6096">
      <w:pPr>
        <w:widowControl w:val="0"/>
        <w:suppressAutoHyphens w:val="0"/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2"/>
          <w:szCs w:val="22"/>
          <w:lang w:eastAsia="sv-SE"/>
        </w:rPr>
      </w:pPr>
    </w:p>
    <w:p w14:paraId="5FE568EF" w14:textId="77777777" w:rsidR="00333E99" w:rsidRPr="009F6096" w:rsidRDefault="00333E99" w:rsidP="009F6096">
      <w:pPr>
        <w:suppressAutoHyphens w:val="0"/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2"/>
          <w:szCs w:val="22"/>
          <w:lang w:eastAsia="sv-SE"/>
        </w:rPr>
      </w:pPr>
      <w:r w:rsidRPr="009F6096">
        <w:rPr>
          <w:rFonts w:asciiTheme="minorHAnsi" w:hAnsiTheme="minorHAnsi" w:cstheme="minorHAnsi"/>
          <w:b/>
          <w:bCs/>
          <w:sz w:val="22"/>
          <w:szCs w:val="22"/>
          <w:lang w:eastAsia="sv-SE"/>
        </w:rPr>
        <w:t> </w:t>
      </w:r>
    </w:p>
    <w:p w14:paraId="7EF780AC" w14:textId="77777777" w:rsidR="00333E99" w:rsidRPr="009F6096" w:rsidRDefault="00333E99" w:rsidP="009F6096">
      <w:pPr>
        <w:suppressAutoHyphens w:val="0"/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2"/>
          <w:szCs w:val="22"/>
          <w:lang w:eastAsia="sv-SE"/>
        </w:rPr>
      </w:pPr>
      <w:r w:rsidRPr="009F6096">
        <w:rPr>
          <w:rFonts w:asciiTheme="minorHAnsi" w:hAnsiTheme="minorHAnsi" w:cstheme="minorHAnsi"/>
          <w:sz w:val="22"/>
          <w:szCs w:val="22"/>
          <w:lang w:eastAsia="sv-SE"/>
        </w:rPr>
        <w:t>V</w:t>
      </w:r>
      <w:r w:rsidRPr="009F6096">
        <w:rPr>
          <w:rFonts w:asciiTheme="minorHAnsi" w:hAnsiTheme="minorHAnsi" w:cstheme="minorHAnsi"/>
          <w:b/>
          <w:bCs/>
          <w:sz w:val="22"/>
          <w:szCs w:val="22"/>
          <w:lang w:eastAsia="sv-SE"/>
        </w:rPr>
        <w:t xml:space="preserve">erksamhetsstyrning </w:t>
      </w:r>
    </w:p>
    <w:p w14:paraId="78103D3E" w14:textId="77777777" w:rsidR="00333E99" w:rsidRPr="009F6096" w:rsidRDefault="00333E99" w:rsidP="009F6096">
      <w:pPr>
        <w:suppressAutoHyphens w:val="0"/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  <w:lang w:eastAsia="sv-SE"/>
        </w:rPr>
      </w:pPr>
      <w:r w:rsidRPr="009F6096">
        <w:rPr>
          <w:rFonts w:asciiTheme="minorHAnsi" w:hAnsiTheme="minorHAnsi" w:cstheme="minorHAnsi"/>
          <w:sz w:val="22"/>
          <w:szCs w:val="22"/>
          <w:lang w:eastAsia="sv-SE"/>
        </w:rPr>
        <w:t>Se kvalitetsplan upprättat för projektet.</w:t>
      </w:r>
    </w:p>
    <w:p w14:paraId="220A6FFB" w14:textId="77777777" w:rsidR="00333E99" w:rsidRPr="009F6096" w:rsidRDefault="00333E99" w:rsidP="009F6096">
      <w:pPr>
        <w:suppressAutoHyphens w:val="0"/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2"/>
          <w:szCs w:val="22"/>
          <w:lang w:eastAsia="sv-SE"/>
        </w:rPr>
      </w:pPr>
    </w:p>
    <w:p w14:paraId="0576BECA" w14:textId="77777777" w:rsidR="00B822EE" w:rsidRPr="009F6096" w:rsidRDefault="00B822EE" w:rsidP="009F6096">
      <w:pPr>
        <w:rPr>
          <w:rFonts w:asciiTheme="minorHAnsi" w:hAnsiTheme="minorHAnsi" w:cstheme="minorHAnsi"/>
          <w:sz w:val="22"/>
          <w:szCs w:val="22"/>
        </w:rPr>
      </w:pPr>
    </w:p>
    <w:sectPr w:rsidR="00B822EE" w:rsidRPr="009F6096" w:rsidSect="00104AA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pos w:val="beneathText"/>
      </w:footnotePr>
      <w:pgSz w:w="11905" w:h="16837" w:code="9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C05A4" w14:textId="77777777" w:rsidR="00FB3296" w:rsidRDefault="00FB3296">
      <w:r>
        <w:separator/>
      </w:r>
    </w:p>
  </w:endnote>
  <w:endnote w:type="continuationSeparator" w:id="0">
    <w:p w14:paraId="3727F8DB" w14:textId="77777777" w:rsidR="00FB3296" w:rsidRDefault="00FB3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B494E" w14:textId="77777777" w:rsidR="007340B7" w:rsidRDefault="007340B7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3E91A" w14:textId="77777777" w:rsidR="007340B7" w:rsidRDefault="007340B7" w:rsidP="007340B7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asciiTheme="minorHAnsi" w:hAnsiTheme="minorHAnsi" w:cs="Leelawadee"/>
        <w:sz w:val="16"/>
        <w:szCs w:val="16"/>
      </w:rPr>
    </w:pPr>
    <w:r>
      <w:rPr>
        <w:rStyle w:val="Sidnummer"/>
        <w:rFonts w:asciiTheme="minorHAnsi" w:hAnsiTheme="minorHAnsi" w:cs="Leelawadee"/>
        <w:sz w:val="16"/>
        <w:szCs w:val="16"/>
      </w:rPr>
      <w:t xml:space="preserve">Upprättat datum: </w:t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asciiTheme="minorHAnsi" w:hAnsiTheme="minorHAnsi" w:cs="Leelawadee"/>
        <w:sz w:val="16"/>
        <w:szCs w:val="16"/>
      </w:rPr>
      <w:tab/>
      <w:t xml:space="preserve">Utgåva: </w:t>
    </w:r>
  </w:p>
  <w:p w14:paraId="4FE23F58" w14:textId="77777777" w:rsidR="007D1A7D" w:rsidRPr="007340B7" w:rsidRDefault="007340B7" w:rsidP="007340B7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Fonts w:ascii="Arial" w:hAnsi="Arial"/>
      </w:rPr>
    </w:pPr>
    <w:r>
      <w:rPr>
        <w:rStyle w:val="Sidnummer"/>
        <w:rFonts w:asciiTheme="minorHAnsi" w:hAnsiTheme="minorHAnsi" w:cs="Leelawadee"/>
        <w:sz w:val="16"/>
        <w:szCs w:val="16"/>
      </w:rPr>
      <w:t>Reviderat datum</w:t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  <w:t xml:space="preserve">                                   </w:t>
    </w:r>
    <w:r>
      <w:rPr>
        <w:rStyle w:val="Sidnummer"/>
        <w:rFonts w:asciiTheme="minorHAnsi" w:hAnsiTheme="minorHAnsi" w:cs="Leelawadee"/>
        <w:sz w:val="16"/>
        <w:szCs w:val="16"/>
      </w:rPr>
      <w:tab/>
      <w:t xml:space="preserve">               </w:t>
    </w:r>
    <w:r>
      <w:rPr>
        <w:rFonts w:asciiTheme="minorHAnsi" w:hAnsiTheme="minorHAnsi" w:cs="Leelawadee"/>
        <w:sz w:val="16"/>
        <w:szCs w:val="16"/>
      </w:rPr>
      <w:t xml:space="preserve">Utfärdare: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AE22F" w14:textId="77777777" w:rsidR="007D1A7D" w:rsidRPr="008A1078" w:rsidRDefault="007D1A7D" w:rsidP="001746E7">
    <w:pPr>
      <w:pStyle w:val="Sidfot"/>
      <w:pBdr>
        <w:top w:val="single" w:sz="4" w:space="1" w:color="auto"/>
      </w:pBdr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  <w:jc w:val="center"/>
      <w:rPr>
        <w:rStyle w:val="Sidnummer"/>
        <w:rFonts w:ascii="Leelawadee" w:hAnsi="Leelawadee" w:cs="Leelawadee"/>
        <w:sz w:val="18"/>
        <w:szCs w:val="18"/>
      </w:rPr>
    </w:pPr>
    <w:r w:rsidRPr="008A1078">
      <w:rPr>
        <w:rFonts w:ascii="Leelawadee" w:hAnsi="Leelawadee" w:cs="Leelawadee"/>
        <w:sz w:val="18"/>
        <w:szCs w:val="18"/>
      </w:rPr>
      <w:t xml:space="preserve">Sida: 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PAGE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 xml:space="preserve"> (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NUMPAGES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>)</w:t>
    </w:r>
  </w:p>
  <w:p w14:paraId="2AE3FBFE" w14:textId="77777777" w:rsidR="007D1A7D" w:rsidRDefault="007D1A7D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ascii="Leelawadee" w:hAnsi="Leelawadee" w:cs="Leelawadee"/>
        <w:sz w:val="18"/>
        <w:szCs w:val="18"/>
      </w:rPr>
    </w:pPr>
    <w:r>
      <w:rPr>
        <w:rStyle w:val="Sidnummer"/>
        <w:rFonts w:ascii="Leelawadee" w:hAnsi="Leelawadee" w:cs="Leelawadee"/>
        <w:sz w:val="18"/>
        <w:szCs w:val="18"/>
      </w:rPr>
      <w:t>Upprättat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   Utgåva: </w:t>
    </w:r>
  </w:p>
  <w:p w14:paraId="07470DBA" w14:textId="77777777" w:rsidR="007D1A7D" w:rsidRDefault="007D1A7D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ind w:left="2608" w:hanging="2608"/>
    </w:pPr>
    <w:r>
      <w:rPr>
        <w:rStyle w:val="Sidnummer"/>
        <w:rFonts w:ascii="Leelawadee" w:hAnsi="Leelawadee" w:cs="Leelawadee"/>
        <w:sz w:val="18"/>
        <w:szCs w:val="18"/>
      </w:rPr>
      <w:t>Reviderat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</w:t>
    </w:r>
    <w:r>
      <w:rPr>
        <w:rFonts w:ascii="Leelawadee" w:hAnsi="Leelawadee" w:cs="Leelawadee"/>
        <w:sz w:val="18"/>
        <w:szCs w:val="18"/>
      </w:rPr>
      <w:t xml:space="preserve">Utfärdare: </w:t>
    </w:r>
  </w:p>
  <w:p w14:paraId="4BE652DD" w14:textId="77777777" w:rsidR="007D1A7D" w:rsidRDefault="007D1A7D" w:rsidP="008A107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</w:pPr>
  </w:p>
  <w:p w14:paraId="5E05CE43" w14:textId="77777777" w:rsidR="007D1A7D" w:rsidRDefault="007D1A7D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CBCD5" w14:textId="77777777" w:rsidR="00FB3296" w:rsidRDefault="00FB3296">
      <w:r>
        <w:separator/>
      </w:r>
    </w:p>
  </w:footnote>
  <w:footnote w:type="continuationSeparator" w:id="0">
    <w:p w14:paraId="0D186D7A" w14:textId="77777777" w:rsidR="00FB3296" w:rsidRDefault="00FB32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ABA5E" w14:textId="77777777" w:rsidR="007340B7" w:rsidRDefault="007340B7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12"/>
      <w:gridCol w:w="1523"/>
      <w:gridCol w:w="1519"/>
      <w:gridCol w:w="3015"/>
    </w:tblGrid>
    <w:tr w:rsidR="003A7DB1" w:rsidRPr="00BF3DF3" w14:paraId="1DDDC853" w14:textId="77777777" w:rsidTr="00636C39"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0EA35C86" w14:textId="77777777" w:rsidR="003A7DB1" w:rsidRPr="00BF3DF3" w:rsidRDefault="003A7DB1" w:rsidP="003A7DB1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  <w:tc>
        <w:tcPr>
          <w:tcW w:w="307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2C2127CB" w14:textId="77777777" w:rsidR="003A7DB1" w:rsidRPr="00BF3DF3" w:rsidRDefault="003A7DB1" w:rsidP="003A7DB1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 w:rsidRPr="00BF3DF3">
            <w:rPr>
              <w:rFonts w:ascii="Leelawadee" w:hAnsi="Leelawadee" w:cs="Leelawadee"/>
              <w:b/>
            </w:rPr>
            <w:t>Miljöanalys</w:t>
          </w:r>
        </w:p>
      </w:tc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0F00698C" w14:textId="77777777" w:rsidR="003A7DB1" w:rsidRPr="00BF3DF3" w:rsidRDefault="003A7DB1" w:rsidP="003A7DB1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3A7DB1" w:rsidRPr="00BF3DF3" w14:paraId="16C12B79" w14:textId="77777777" w:rsidTr="00636C39">
      <w:tc>
        <w:tcPr>
          <w:tcW w:w="9210" w:type="dxa"/>
          <w:gridSpan w:val="4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605ACEEC" w14:textId="77777777" w:rsidR="003A7DB1" w:rsidRPr="00BF3DF3" w:rsidRDefault="003A7DB1" w:rsidP="003A7DB1">
          <w:pPr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3A7DB1" w:rsidRPr="00BF3DF3" w14:paraId="52A75860" w14:textId="77777777" w:rsidTr="00636C39"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0BAD7E7A" w14:textId="77777777" w:rsidR="003A7DB1" w:rsidRPr="00BF3DF3" w:rsidRDefault="003A7DB1" w:rsidP="003A7DB1">
          <w:pPr>
            <w:rPr>
              <w:rFonts w:ascii="Leelawadee" w:hAnsi="Leelawadee" w:cs="Leelawadee"/>
              <w:sz w:val="16"/>
              <w:szCs w:val="16"/>
            </w:rPr>
          </w:pPr>
          <w:r w:rsidRPr="00BF3DF3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19D9C6AB" w14:textId="77777777" w:rsidR="003A7DB1" w:rsidRPr="00BF3DF3" w:rsidRDefault="003A7DB1" w:rsidP="003A7DB1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 w:rsidRPr="00BF3DF3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14:paraId="78F634F0" w14:textId="77777777" w:rsidR="007D1A7D" w:rsidRPr="00104AA6" w:rsidRDefault="003A7DB1" w:rsidP="00104AA6">
    <w:pPr>
      <w:pStyle w:val="Sidhuvud"/>
      <w:tabs>
        <w:tab w:val="clear" w:pos="4536"/>
        <w:tab w:val="clear" w:pos="9072"/>
        <w:tab w:val="left" w:pos="2790"/>
      </w:tabs>
    </w:pPr>
    <w:r w:rsidRPr="003A7DB1">
      <w:rPr>
        <w:caps/>
        <w:noProof/>
        <w:color w:val="808080" w:themeColor="background1" w:themeShade="80"/>
        <w:lang w:eastAsia="sv-SE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29DC713" wp14:editId="39EAF49A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B6837A" w14:textId="77777777" w:rsidR="003A7DB1" w:rsidRDefault="003A7DB1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7340B7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29DC713" id="Grupp 167" o:spid="_x0000_s1026" style="position:absolute;margin-left:82.7pt;margin-top:0;width:133.9pt;height:80.65pt;z-index:-251657216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">
              <v:group id="Grup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05B6837A" w14:textId="77777777" w:rsidR="003A7DB1" w:rsidRDefault="003A7DB1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7340B7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0"/>
      <w:gridCol w:w="4539"/>
    </w:tblGrid>
    <w:tr w:rsidR="007D1A7D" w:rsidRPr="00BF3DF3" w14:paraId="7E26C50F" w14:textId="77777777" w:rsidTr="00BF3DF3">
      <w:tc>
        <w:tcPr>
          <w:tcW w:w="921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147C4319" w14:textId="77777777" w:rsidR="007D1A7D" w:rsidRPr="00BF3DF3" w:rsidRDefault="007D1A7D" w:rsidP="00BF3DF3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 w:rsidRPr="00BF3DF3">
            <w:rPr>
              <w:rFonts w:ascii="Leelawadee" w:hAnsi="Leelawadee" w:cs="Leelawadee"/>
              <w:b/>
            </w:rPr>
            <w:t>Miljöanalys</w:t>
          </w:r>
        </w:p>
      </w:tc>
    </w:tr>
    <w:tr w:rsidR="007D1A7D" w:rsidRPr="00BF3DF3" w14:paraId="59478FDC" w14:textId="77777777" w:rsidTr="00BF3DF3">
      <w:tc>
        <w:tcPr>
          <w:tcW w:w="921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3062CC62" w14:textId="77777777" w:rsidR="007D1A7D" w:rsidRPr="00BF3DF3" w:rsidRDefault="007D1A7D" w:rsidP="00BF3DF3">
          <w:pPr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7D1A7D" w:rsidRPr="00BF3DF3" w14:paraId="001C846A" w14:textId="77777777" w:rsidTr="00BF3DF3">
      <w:tc>
        <w:tcPr>
          <w:tcW w:w="4605" w:type="dxa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2966D6F8" w14:textId="77777777" w:rsidR="007D1A7D" w:rsidRPr="00BF3DF3" w:rsidRDefault="007D1A7D" w:rsidP="00104AA6">
          <w:pPr>
            <w:rPr>
              <w:rFonts w:ascii="Leelawadee" w:hAnsi="Leelawadee" w:cs="Leelawadee"/>
              <w:sz w:val="16"/>
              <w:szCs w:val="16"/>
            </w:rPr>
          </w:pPr>
          <w:r w:rsidRPr="00BF3DF3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6951BF15" w14:textId="77777777" w:rsidR="007D1A7D" w:rsidRPr="00BF3DF3" w:rsidRDefault="007D1A7D" w:rsidP="00BF3DF3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 w:rsidRPr="00BF3DF3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14:paraId="61108CAE" w14:textId="77777777" w:rsidR="007D1A7D" w:rsidRPr="00104AA6" w:rsidRDefault="007D1A7D" w:rsidP="00104AA6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56D51"/>
    <w:multiLevelType w:val="hybridMultilevel"/>
    <w:tmpl w:val="2F067DD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A5B6CA7"/>
    <w:multiLevelType w:val="hybridMultilevel"/>
    <w:tmpl w:val="446A276A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14073E9"/>
    <w:multiLevelType w:val="hybridMultilevel"/>
    <w:tmpl w:val="F012671A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C8C5635"/>
    <w:multiLevelType w:val="hybridMultilevel"/>
    <w:tmpl w:val="49BAEECA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11246117">
    <w:abstractNumId w:val="0"/>
  </w:num>
  <w:num w:numId="2" w16cid:durableId="1303191846">
    <w:abstractNumId w:val="3"/>
  </w:num>
  <w:num w:numId="3" w16cid:durableId="1598908589">
    <w:abstractNumId w:val="1"/>
  </w:num>
  <w:num w:numId="4" w16cid:durableId="18782009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savePreviewPicture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336"/>
    <w:rsid w:val="00002453"/>
    <w:rsid w:val="00042905"/>
    <w:rsid w:val="0004512D"/>
    <w:rsid w:val="00096315"/>
    <w:rsid w:val="000A7511"/>
    <w:rsid w:val="000D00A0"/>
    <w:rsid w:val="00104AA6"/>
    <w:rsid w:val="001746E7"/>
    <w:rsid w:val="00176834"/>
    <w:rsid w:val="001A4097"/>
    <w:rsid w:val="001D6DDB"/>
    <w:rsid w:val="00241CB0"/>
    <w:rsid w:val="00246950"/>
    <w:rsid w:val="002E0D6A"/>
    <w:rsid w:val="00305C8C"/>
    <w:rsid w:val="00327E07"/>
    <w:rsid w:val="00330837"/>
    <w:rsid w:val="00333E99"/>
    <w:rsid w:val="003344E9"/>
    <w:rsid w:val="003544D7"/>
    <w:rsid w:val="00367EBE"/>
    <w:rsid w:val="0037740D"/>
    <w:rsid w:val="003A7DB1"/>
    <w:rsid w:val="00437CA0"/>
    <w:rsid w:val="00476252"/>
    <w:rsid w:val="00492BF9"/>
    <w:rsid w:val="004A0010"/>
    <w:rsid w:val="004C17BB"/>
    <w:rsid w:val="00534F7F"/>
    <w:rsid w:val="0055025E"/>
    <w:rsid w:val="00560F7C"/>
    <w:rsid w:val="005B51EC"/>
    <w:rsid w:val="005D0B43"/>
    <w:rsid w:val="00601609"/>
    <w:rsid w:val="00627B1E"/>
    <w:rsid w:val="00671A16"/>
    <w:rsid w:val="006B37C3"/>
    <w:rsid w:val="006D581A"/>
    <w:rsid w:val="006D7DB8"/>
    <w:rsid w:val="00705130"/>
    <w:rsid w:val="0073216C"/>
    <w:rsid w:val="007340B7"/>
    <w:rsid w:val="007C6849"/>
    <w:rsid w:val="007D1A7D"/>
    <w:rsid w:val="007E3D2E"/>
    <w:rsid w:val="007F4B2A"/>
    <w:rsid w:val="00815546"/>
    <w:rsid w:val="0085277B"/>
    <w:rsid w:val="008A0FB4"/>
    <w:rsid w:val="008A1078"/>
    <w:rsid w:val="008A20AA"/>
    <w:rsid w:val="008A4810"/>
    <w:rsid w:val="008B5DF4"/>
    <w:rsid w:val="008E2922"/>
    <w:rsid w:val="009016F3"/>
    <w:rsid w:val="009159AA"/>
    <w:rsid w:val="0092460E"/>
    <w:rsid w:val="00932501"/>
    <w:rsid w:val="009663BB"/>
    <w:rsid w:val="00992E88"/>
    <w:rsid w:val="009A288B"/>
    <w:rsid w:val="009D17D7"/>
    <w:rsid w:val="009E68CF"/>
    <w:rsid w:val="009F6096"/>
    <w:rsid w:val="00A1078D"/>
    <w:rsid w:val="00A25BB6"/>
    <w:rsid w:val="00A45CCC"/>
    <w:rsid w:val="00A5774C"/>
    <w:rsid w:val="00A86EED"/>
    <w:rsid w:val="00AF1792"/>
    <w:rsid w:val="00B500D3"/>
    <w:rsid w:val="00B822EE"/>
    <w:rsid w:val="00BF3DF3"/>
    <w:rsid w:val="00C97959"/>
    <w:rsid w:val="00CD0976"/>
    <w:rsid w:val="00CD37A7"/>
    <w:rsid w:val="00D271F5"/>
    <w:rsid w:val="00D65F7A"/>
    <w:rsid w:val="00D9058F"/>
    <w:rsid w:val="00DF5AE6"/>
    <w:rsid w:val="00E07C72"/>
    <w:rsid w:val="00E50336"/>
    <w:rsid w:val="00E8522A"/>
    <w:rsid w:val="00E86E70"/>
    <w:rsid w:val="00E954A9"/>
    <w:rsid w:val="00EE3A9C"/>
    <w:rsid w:val="00F07A40"/>
    <w:rsid w:val="00FB3296"/>
    <w:rsid w:val="00FF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2A88351"/>
  <w15:chartTrackingRefBased/>
  <w15:docId w15:val="{7D69DDDF-8695-4FE7-BC13-264930886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E99"/>
    <w:pPr>
      <w:suppressAutoHyphens/>
    </w:pPr>
    <w:rPr>
      <w:sz w:val="24"/>
      <w:szCs w:val="24"/>
      <w:lang w:eastAsia="ar-SA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Sidfot">
    <w:name w:val="footer"/>
    <w:basedOn w:val="Normal"/>
    <w:link w:val="SidfotChar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character" w:styleId="Sidnummer">
    <w:name w:val="page number"/>
    <w:basedOn w:val="Standardstycketeckensnitt"/>
    <w:rsid w:val="001746E7"/>
  </w:style>
  <w:style w:type="table" w:styleId="Tabellrutnt">
    <w:name w:val="Table Grid"/>
    <w:basedOn w:val="Normaltabell"/>
    <w:rsid w:val="001746E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semiHidden/>
    <w:rsid w:val="000D00A0"/>
    <w:rPr>
      <w:rFonts w:ascii="Tahoma" w:hAnsi="Tahoma" w:cs="Tahoma"/>
      <w:sz w:val="16"/>
      <w:szCs w:val="16"/>
    </w:rPr>
  </w:style>
  <w:style w:type="character" w:styleId="Hyperlnk">
    <w:name w:val="Hyperlink"/>
    <w:rsid w:val="00333E99"/>
    <w:rPr>
      <w:color w:val="0000FF"/>
      <w:u w:val="single"/>
    </w:rPr>
  </w:style>
  <w:style w:type="character" w:styleId="AnvndHyperlnk">
    <w:name w:val="FollowedHyperlink"/>
    <w:rsid w:val="007D1A7D"/>
    <w:rPr>
      <w:color w:val="800080"/>
      <w:u w:val="single"/>
    </w:rPr>
  </w:style>
  <w:style w:type="table" w:styleId="Rutntstabell4dekorfrg2">
    <w:name w:val="Grid Table 4 Accent 2"/>
    <w:basedOn w:val="Normaltabell"/>
    <w:uiPriority w:val="49"/>
    <w:rsid w:val="00246950"/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Rutntstabell4dekorfrg5">
    <w:name w:val="Grid Table 4 Accent 5"/>
    <w:basedOn w:val="Normaltabell"/>
    <w:uiPriority w:val="49"/>
    <w:rsid w:val="00E954A9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Rutntstabell4dekorfrg1">
    <w:name w:val="Grid Table 4 Accent 1"/>
    <w:basedOn w:val="Normaltabell"/>
    <w:uiPriority w:val="49"/>
    <w:rsid w:val="00A5774C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SidhuvudChar">
    <w:name w:val="Sidhuvud Char"/>
    <w:basedOn w:val="Standardstycketeckensnitt"/>
    <w:link w:val="Sidhuvud"/>
    <w:uiPriority w:val="99"/>
    <w:rsid w:val="003A7DB1"/>
    <w:rPr>
      <w:lang w:eastAsia="ar-SA"/>
    </w:rPr>
  </w:style>
  <w:style w:type="character" w:customStyle="1" w:styleId="SidfotChar">
    <w:name w:val="Sidfot Char"/>
    <w:basedOn w:val="Standardstycketeckensnitt"/>
    <w:link w:val="Sidfot"/>
    <w:rsid w:val="007340B7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3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9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www.riksdagen.se/sv/Dokument-Lagar/Lagar/Svenskforfattningssamling/Avfallsforordning-2011927_sfs-2011-927/?bet=2011:927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AA%20Omarbetning%20Bygg\Byggp&#228;rm%20mall\Mall.dot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Mall</Template>
  <TotalTime>2</TotalTime>
  <Pages>1</Pages>
  <Words>288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Flik 1 </vt:lpstr>
    </vt:vector>
  </TitlesOfParts>
  <Company/>
  <LinksUpToDate>false</LinksUpToDate>
  <CharactersWithSpaces>1812</CharactersWithSpaces>
  <SharedDoc>false</SharedDoc>
  <HLinks>
    <vt:vector size="6" baseType="variant">
      <vt:variant>
        <vt:i4>1376377</vt:i4>
      </vt:variant>
      <vt:variant>
        <vt:i4>0</vt:i4>
      </vt:variant>
      <vt:variant>
        <vt:i4>0</vt:i4>
      </vt:variant>
      <vt:variant>
        <vt:i4>5</vt:i4>
      </vt:variant>
      <vt:variant>
        <vt:lpwstr>http://www.riksdagen.se/sv/Dokument-Lagar/Lagar/Svenskforfattningssamling/Avfallsforordning-2011927_sfs-2011-927/?bet=2011:927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Donant Kurtök</dc:creator>
  <cp:keywords/>
  <dc:description/>
  <cp:lastModifiedBy>Donant Kürtök</cp:lastModifiedBy>
  <cp:revision>4</cp:revision>
  <cp:lastPrinted>2012-09-26T14:20:00Z</cp:lastPrinted>
  <dcterms:created xsi:type="dcterms:W3CDTF">2022-10-17T09:52:00Z</dcterms:created>
  <dcterms:modified xsi:type="dcterms:W3CDTF">2025-01-22T11:32:00Z</dcterms:modified>
</cp:coreProperties>
</file>