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F0A0" w14:textId="77777777" w:rsidR="00B6776A" w:rsidRPr="004958BE" w:rsidRDefault="00B6776A" w:rsidP="00B6776A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Leelawadee"/>
          <w:bCs/>
          <w:sz w:val="22"/>
          <w:szCs w:val="22"/>
          <w:lang w:eastAsia="sv-SE"/>
        </w:rPr>
      </w:pPr>
      <w:r w:rsidRPr="004958BE">
        <w:rPr>
          <w:rFonts w:ascii="Calibri" w:hAnsi="Calibri" w:cs="Leelawadee"/>
          <w:bCs/>
          <w:sz w:val="22"/>
          <w:szCs w:val="22"/>
          <w:lang w:eastAsia="sv-SE"/>
        </w:rPr>
        <w:t>Flik 2</w:t>
      </w:r>
      <w:r w:rsidR="00B64600" w:rsidRPr="004958BE">
        <w:rPr>
          <w:rFonts w:ascii="Calibri" w:hAnsi="Calibri" w:cs="Leelawadee"/>
          <w:bCs/>
          <w:sz w:val="22"/>
          <w:szCs w:val="22"/>
          <w:lang w:eastAsia="sv-SE"/>
        </w:rPr>
        <w:t>4</w:t>
      </w:r>
      <w:r w:rsidRPr="004958BE">
        <w:rPr>
          <w:rFonts w:ascii="Calibri" w:hAnsi="Calibri" w:cs="Leelawadee"/>
          <w:bCs/>
          <w:sz w:val="22"/>
          <w:szCs w:val="22"/>
          <w:lang w:eastAsia="sv-SE"/>
        </w:rPr>
        <w:t xml:space="preserve"> </w:t>
      </w:r>
      <w:r w:rsidRPr="004958BE">
        <w:rPr>
          <w:rFonts w:ascii="Calibri" w:hAnsi="Calibri" w:cs="Leelawadee"/>
          <w:bCs/>
          <w:sz w:val="22"/>
          <w:szCs w:val="22"/>
          <w:lang w:eastAsia="sv-SE"/>
        </w:rPr>
        <w:tab/>
        <w:t>Slutbesiktningsprotokoll</w:t>
      </w:r>
    </w:p>
    <w:p w14:paraId="2C59EFF6" w14:textId="7CB96299" w:rsidR="00B822EE" w:rsidRPr="004958BE" w:rsidRDefault="00B1279C" w:rsidP="00176834">
      <w:pPr>
        <w:rPr>
          <w:rFonts w:ascii="Calibri" w:hAnsi="Calibri" w:cs="Leelawadee"/>
          <w:sz w:val="22"/>
          <w:szCs w:val="22"/>
        </w:rPr>
      </w:pPr>
      <w:r>
        <w:rPr>
          <w:rFonts w:ascii="Calibri" w:hAnsi="Calibri" w:cs="Leelawadee"/>
          <w:sz w:val="22"/>
          <w:szCs w:val="22"/>
        </w:rPr>
        <w:t xml:space="preserve">  </w:t>
      </w:r>
    </w:p>
    <w:p w14:paraId="11576EEF" w14:textId="77777777" w:rsidR="00841A06" w:rsidRPr="004958BE" w:rsidRDefault="00841A06" w:rsidP="00176834">
      <w:pPr>
        <w:rPr>
          <w:rFonts w:ascii="Calibri" w:hAnsi="Calibri" w:cs="Leelawadee"/>
          <w:sz w:val="22"/>
          <w:szCs w:val="22"/>
        </w:rPr>
      </w:pPr>
    </w:p>
    <w:p w14:paraId="62479400" w14:textId="77777777" w:rsidR="00841A06" w:rsidRPr="004958BE" w:rsidRDefault="00841A06" w:rsidP="00176834">
      <w:pPr>
        <w:rPr>
          <w:rFonts w:ascii="Calibri" w:hAnsi="Calibri" w:cs="Leelawadee"/>
          <w:sz w:val="22"/>
          <w:szCs w:val="22"/>
        </w:rPr>
      </w:pPr>
      <w:r w:rsidRPr="004958BE">
        <w:rPr>
          <w:rFonts w:ascii="Calibri" w:hAnsi="Calibri" w:cs="Leelawadee"/>
          <w:sz w:val="22"/>
          <w:szCs w:val="22"/>
        </w:rPr>
        <w:t>Här kan lägga in besiktningsprotokollet för byggprojektet.</w:t>
      </w:r>
    </w:p>
    <w:p w14:paraId="6F05A148" w14:textId="77777777" w:rsidR="00173085" w:rsidRPr="004958BE" w:rsidRDefault="00173085" w:rsidP="00176834">
      <w:pPr>
        <w:rPr>
          <w:rFonts w:ascii="Calibri" w:hAnsi="Calibri" w:cs="Leelawadee"/>
          <w:sz w:val="22"/>
          <w:szCs w:val="22"/>
        </w:rPr>
      </w:pPr>
    </w:p>
    <w:p w14:paraId="46094CD4" w14:textId="77777777" w:rsidR="00173085" w:rsidRPr="004958BE" w:rsidRDefault="00173085" w:rsidP="00176834">
      <w:pPr>
        <w:rPr>
          <w:rFonts w:ascii="Calibri" w:hAnsi="Calibri" w:cs="Leelawadee"/>
          <w:sz w:val="22"/>
          <w:szCs w:val="22"/>
        </w:rPr>
      </w:pPr>
    </w:p>
    <w:p w14:paraId="6DD53CA7" w14:textId="77777777" w:rsidR="00173085" w:rsidRPr="004958BE" w:rsidRDefault="00173085" w:rsidP="00176834">
      <w:pPr>
        <w:rPr>
          <w:rFonts w:ascii="Calibri" w:hAnsi="Calibri" w:cs="Leelawadee"/>
          <w:sz w:val="22"/>
          <w:szCs w:val="22"/>
        </w:rPr>
      </w:pPr>
    </w:p>
    <w:p w14:paraId="2884B221" w14:textId="77777777" w:rsidR="00173085" w:rsidRPr="004958BE" w:rsidRDefault="00173085" w:rsidP="00176834">
      <w:pPr>
        <w:rPr>
          <w:rFonts w:ascii="Calibri" w:hAnsi="Calibri" w:cs="Leelawadee"/>
          <w:sz w:val="22"/>
          <w:szCs w:val="22"/>
        </w:rPr>
      </w:pPr>
    </w:p>
    <w:p w14:paraId="05B25F5A" w14:textId="77777777" w:rsidR="00173085" w:rsidRPr="004958BE" w:rsidRDefault="00173085" w:rsidP="00176834">
      <w:pPr>
        <w:rPr>
          <w:rFonts w:ascii="Calibri" w:hAnsi="Calibri" w:cs="Leelawadee"/>
          <w:sz w:val="22"/>
          <w:szCs w:val="22"/>
        </w:rPr>
      </w:pPr>
    </w:p>
    <w:p w14:paraId="2700BE7D" w14:textId="77777777" w:rsidR="00173085" w:rsidRPr="004958BE" w:rsidRDefault="0062240C" w:rsidP="00173085">
      <w:pPr>
        <w:jc w:val="center"/>
        <w:rPr>
          <w:rFonts w:ascii="Calibri" w:hAnsi="Calibri" w:cs="Leelawadee"/>
          <w:sz w:val="22"/>
          <w:szCs w:val="22"/>
        </w:rPr>
      </w:pPr>
      <w:r w:rsidRPr="004958BE">
        <w:rPr>
          <w:rFonts w:ascii="Calibri" w:hAnsi="Calibri" w:cs="Leelawadee"/>
          <w:noProof/>
          <w:sz w:val="22"/>
          <w:szCs w:val="22"/>
          <w:lang w:eastAsia="sv-SE"/>
        </w:rPr>
        <w:drawing>
          <wp:inline distT="0" distB="0" distL="0" distR="0" wp14:anchorId="62987D20" wp14:editId="0F052BEA">
            <wp:extent cx="3752850" cy="3752850"/>
            <wp:effectExtent l="0" t="0" r="0" b="0"/>
            <wp:docPr id="1" name="Bild 1" descr="MC900318376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C900318376[1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3085" w:rsidRPr="004958BE" w:rsidSect="00292D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6BB05" w14:textId="77777777" w:rsidR="00CE2C9F" w:rsidRDefault="00CE2C9F">
      <w:r>
        <w:separator/>
      </w:r>
    </w:p>
  </w:endnote>
  <w:endnote w:type="continuationSeparator" w:id="0">
    <w:p w14:paraId="6D33021E" w14:textId="77777777" w:rsidR="00CE2C9F" w:rsidRDefault="00CE2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02680" w14:textId="77777777" w:rsidR="00310693" w:rsidRDefault="00310693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8339A" w14:textId="77777777" w:rsidR="00310693" w:rsidRDefault="00310693" w:rsidP="0031069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1C80857F" w14:textId="77777777" w:rsidR="00A01B81" w:rsidRPr="00310693" w:rsidRDefault="00310693" w:rsidP="0031069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CF60B" w14:textId="77777777" w:rsidR="00A01B81" w:rsidRPr="008A1078" w:rsidRDefault="00A01B81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45D7F1FE" w14:textId="77777777" w:rsidR="00A01B81" w:rsidRDefault="00A01B81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086B69A1" w14:textId="77777777" w:rsidR="00A01B81" w:rsidRDefault="00A01B81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1BBFFC7D" w14:textId="77777777" w:rsidR="00A01B81" w:rsidRDefault="00A01B81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2F460753" w14:textId="77777777" w:rsidR="00A01B81" w:rsidRDefault="00A01B81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500EA" w14:textId="77777777" w:rsidR="00CE2C9F" w:rsidRDefault="00CE2C9F">
      <w:r>
        <w:separator/>
      </w:r>
    </w:p>
  </w:footnote>
  <w:footnote w:type="continuationSeparator" w:id="0">
    <w:p w14:paraId="67496C29" w14:textId="77777777" w:rsidR="00CE2C9F" w:rsidRDefault="00CE2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6F39F" w14:textId="77777777" w:rsidR="00310693" w:rsidRDefault="00310693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27"/>
      <w:gridCol w:w="1520"/>
      <w:gridCol w:w="3012"/>
    </w:tblGrid>
    <w:tr w:rsidR="003E443C" w:rsidRPr="006F1762" w14:paraId="766EF8AF" w14:textId="77777777" w:rsidTr="004628F9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346451B" w14:textId="77777777" w:rsidR="003E443C" w:rsidRPr="006F1762" w:rsidRDefault="003E443C" w:rsidP="003E443C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79D60614" w14:textId="77777777" w:rsidR="003E443C" w:rsidRPr="006F1762" w:rsidRDefault="003E443C" w:rsidP="003E443C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6F1762">
            <w:rPr>
              <w:rFonts w:ascii="Leelawadee" w:hAnsi="Leelawadee" w:cs="Leelawadee"/>
              <w:b/>
            </w:rPr>
            <w:t>Slutbesiktning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2B43556" w14:textId="77777777" w:rsidR="003E443C" w:rsidRPr="006F1762" w:rsidRDefault="003E443C" w:rsidP="003E443C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E443C" w:rsidRPr="006F1762" w14:paraId="3B6CC463" w14:textId="77777777" w:rsidTr="004628F9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A47469D" w14:textId="77777777" w:rsidR="003E443C" w:rsidRPr="006F1762" w:rsidRDefault="003E443C" w:rsidP="003E443C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E443C" w:rsidRPr="006F1762" w14:paraId="35D06997" w14:textId="77777777" w:rsidTr="004628F9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56B6CB27" w14:textId="77777777" w:rsidR="003E443C" w:rsidRPr="006F1762" w:rsidRDefault="003E443C" w:rsidP="003E443C">
          <w:pPr>
            <w:rPr>
              <w:rFonts w:ascii="Leelawadee" w:hAnsi="Leelawadee" w:cs="Leelawadee"/>
              <w:sz w:val="16"/>
              <w:szCs w:val="16"/>
            </w:rPr>
          </w:pPr>
          <w:r w:rsidRPr="006F1762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3D9C720E" w14:textId="77777777" w:rsidR="003E443C" w:rsidRPr="006F1762" w:rsidRDefault="003E443C" w:rsidP="003E443C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6F1762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176F8BEB" w14:textId="77777777" w:rsidR="00A01B81" w:rsidRDefault="003E443C">
    <w:pPr>
      <w:pStyle w:val="Sidhuvud"/>
    </w:pPr>
    <w:r w:rsidRPr="003E443C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F217BB0" wp14:editId="42931E47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D4FB4" w14:textId="77777777" w:rsidR="003E443C" w:rsidRDefault="003E443C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1069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F217BB0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20FD4FB4" w14:textId="77777777" w:rsidR="003E443C" w:rsidRDefault="003E443C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31069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5E14F" w14:textId="77777777" w:rsidR="00A01B81" w:rsidRDefault="00A01B81" w:rsidP="0021560F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0"/>
      <w:gridCol w:w="4539"/>
    </w:tblGrid>
    <w:tr w:rsidR="00A01B81" w:rsidRPr="006F1762" w14:paraId="2FEC2115" w14:textId="77777777" w:rsidTr="006F1762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D1168BE" w14:textId="77777777" w:rsidR="00A01B81" w:rsidRPr="006F1762" w:rsidRDefault="00A01B81" w:rsidP="006F1762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6F1762">
            <w:rPr>
              <w:rFonts w:ascii="Leelawadee" w:hAnsi="Leelawadee" w:cs="Leelawadee"/>
              <w:b/>
            </w:rPr>
            <w:t>Slutbesiktning</w:t>
          </w:r>
        </w:p>
      </w:tc>
    </w:tr>
    <w:tr w:rsidR="00A01B81" w:rsidRPr="006F1762" w14:paraId="62C22251" w14:textId="77777777" w:rsidTr="006F1762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0BDF73A" w14:textId="77777777" w:rsidR="00A01B81" w:rsidRPr="006F1762" w:rsidRDefault="00A01B81" w:rsidP="006F1762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A01B81" w:rsidRPr="006F1762" w14:paraId="7708D0D5" w14:textId="77777777" w:rsidTr="006F1762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4CAB6ABF" w14:textId="77777777" w:rsidR="00A01B81" w:rsidRPr="006F1762" w:rsidRDefault="00A01B81">
          <w:pPr>
            <w:rPr>
              <w:rFonts w:ascii="Leelawadee" w:hAnsi="Leelawadee" w:cs="Leelawadee"/>
              <w:sz w:val="16"/>
              <w:szCs w:val="16"/>
            </w:rPr>
          </w:pPr>
          <w:r w:rsidRPr="006F1762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672AFBC0" w14:textId="77777777" w:rsidR="00A01B81" w:rsidRPr="006F1762" w:rsidRDefault="00A01B81" w:rsidP="006F1762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6F1762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284084A6" w14:textId="77777777" w:rsidR="00A01B81" w:rsidRDefault="00A01B81" w:rsidP="0021560F">
    <w:pPr>
      <w:pStyle w:val="Sidhuvud"/>
    </w:pPr>
  </w:p>
  <w:p w14:paraId="4E2DA527" w14:textId="77777777" w:rsidR="00A01B81" w:rsidRPr="0021560F" w:rsidRDefault="00A01B81" w:rsidP="0021560F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512D"/>
    <w:rsid w:val="00050B90"/>
    <w:rsid w:val="00060472"/>
    <w:rsid w:val="00096315"/>
    <w:rsid w:val="000A7511"/>
    <w:rsid w:val="000A7E85"/>
    <w:rsid w:val="000B1306"/>
    <w:rsid w:val="000D00A0"/>
    <w:rsid w:val="00173085"/>
    <w:rsid w:val="001746E7"/>
    <w:rsid w:val="00176834"/>
    <w:rsid w:val="001A4097"/>
    <w:rsid w:val="001D6DDB"/>
    <w:rsid w:val="001E263B"/>
    <w:rsid w:val="0021560F"/>
    <w:rsid w:val="00241CB0"/>
    <w:rsid w:val="00292D37"/>
    <w:rsid w:val="00305C8C"/>
    <w:rsid w:val="00310693"/>
    <w:rsid w:val="00327E07"/>
    <w:rsid w:val="00330837"/>
    <w:rsid w:val="00343F9D"/>
    <w:rsid w:val="003544D7"/>
    <w:rsid w:val="0037740D"/>
    <w:rsid w:val="003A6299"/>
    <w:rsid w:val="003E443C"/>
    <w:rsid w:val="004366B8"/>
    <w:rsid w:val="00437CA0"/>
    <w:rsid w:val="00476252"/>
    <w:rsid w:val="00485E5B"/>
    <w:rsid w:val="00492BF9"/>
    <w:rsid w:val="00492D0D"/>
    <w:rsid w:val="004958BE"/>
    <w:rsid w:val="004A0010"/>
    <w:rsid w:val="004C17BB"/>
    <w:rsid w:val="0055025E"/>
    <w:rsid w:val="005552B1"/>
    <w:rsid w:val="00560F7C"/>
    <w:rsid w:val="005D7F75"/>
    <w:rsid w:val="005E62B6"/>
    <w:rsid w:val="00601609"/>
    <w:rsid w:val="0062240C"/>
    <w:rsid w:val="00627B1E"/>
    <w:rsid w:val="00671A16"/>
    <w:rsid w:val="006B37C3"/>
    <w:rsid w:val="006D581A"/>
    <w:rsid w:val="006D7DB8"/>
    <w:rsid w:val="006F1762"/>
    <w:rsid w:val="007654F3"/>
    <w:rsid w:val="0078230A"/>
    <w:rsid w:val="007A4591"/>
    <w:rsid w:val="007E3D2E"/>
    <w:rsid w:val="007F4B2A"/>
    <w:rsid w:val="00841A06"/>
    <w:rsid w:val="00845957"/>
    <w:rsid w:val="0085277B"/>
    <w:rsid w:val="008A0FB4"/>
    <w:rsid w:val="008A1078"/>
    <w:rsid w:val="008A20AA"/>
    <w:rsid w:val="008B5DF4"/>
    <w:rsid w:val="008D014C"/>
    <w:rsid w:val="009016F3"/>
    <w:rsid w:val="009159AA"/>
    <w:rsid w:val="0092460E"/>
    <w:rsid w:val="009571FE"/>
    <w:rsid w:val="009663BB"/>
    <w:rsid w:val="009D17D7"/>
    <w:rsid w:val="009E68CF"/>
    <w:rsid w:val="00A01B81"/>
    <w:rsid w:val="00A1078D"/>
    <w:rsid w:val="00A25BB6"/>
    <w:rsid w:val="00A45CCC"/>
    <w:rsid w:val="00A86EED"/>
    <w:rsid w:val="00A961D8"/>
    <w:rsid w:val="00AE3C9B"/>
    <w:rsid w:val="00AF1792"/>
    <w:rsid w:val="00B1279C"/>
    <w:rsid w:val="00B500D3"/>
    <w:rsid w:val="00B64600"/>
    <w:rsid w:val="00B6776A"/>
    <w:rsid w:val="00B822EE"/>
    <w:rsid w:val="00BA75C0"/>
    <w:rsid w:val="00C03F9D"/>
    <w:rsid w:val="00C97959"/>
    <w:rsid w:val="00CB4553"/>
    <w:rsid w:val="00CD0976"/>
    <w:rsid w:val="00CE2C9F"/>
    <w:rsid w:val="00D271F5"/>
    <w:rsid w:val="00D41F41"/>
    <w:rsid w:val="00D65F7A"/>
    <w:rsid w:val="00D92C4A"/>
    <w:rsid w:val="00DF5AE6"/>
    <w:rsid w:val="00E07C72"/>
    <w:rsid w:val="00E50336"/>
    <w:rsid w:val="00E8522A"/>
    <w:rsid w:val="00E86E70"/>
    <w:rsid w:val="00EE3A9C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690BCE"/>
  <w15:chartTrackingRefBased/>
  <w15:docId w15:val="{D2D2938A-4E5C-435B-8D57-5BC9EDD39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76A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character" w:customStyle="1" w:styleId="SidhuvudChar">
    <w:name w:val="Sidhuvud Char"/>
    <w:basedOn w:val="Standardstycketeckensnitt"/>
    <w:link w:val="Sidhuvud"/>
    <w:uiPriority w:val="99"/>
    <w:rsid w:val="003E443C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310693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0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2012-09-26T14:20:00Z</cp:lastPrinted>
  <dcterms:created xsi:type="dcterms:W3CDTF">2022-10-17T10:31:00Z</dcterms:created>
  <dcterms:modified xsi:type="dcterms:W3CDTF">2025-01-23T07:30:00Z</dcterms:modified>
</cp:coreProperties>
</file>