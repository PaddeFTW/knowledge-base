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6671" w14:textId="54F267D2" w:rsidR="00694A3E" w:rsidRDefault="00ED1102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t xml:space="preserve">Flik 2 </w:t>
      </w:r>
      <w:r w:rsidR="006B3789">
        <w:rPr>
          <w:rFonts w:ascii="Calibri" w:hAnsi="Calibri" w:cs="Arial"/>
          <w:b/>
          <w:bCs/>
          <w:sz w:val="22"/>
          <w:szCs w:val="22"/>
        </w:rPr>
        <w:t>Yrkesarbetare</w:t>
      </w:r>
    </w:p>
    <w:p w14:paraId="1275ACFA" w14:textId="77777777" w:rsidR="006B3789" w:rsidRDefault="006B3789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</w:p>
    <w:tbl>
      <w:tblPr>
        <w:tblStyle w:val="Rutntstabell1ljusdekorfrg1"/>
        <w:tblW w:w="4851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8789"/>
      </w:tblGrid>
      <w:tr w:rsidR="006B3789" w:rsidRPr="006B3789" w14:paraId="7C2CACA4" w14:textId="77777777" w:rsidTr="00031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E2EFD9" w:themeFill="accent6" w:themeFillTint="33"/>
          </w:tcPr>
          <w:p w14:paraId="642F0DAE" w14:textId="77777777" w:rsidR="006B3789" w:rsidRPr="006B3789" w:rsidRDefault="006B3789" w:rsidP="006B3789">
            <w:pPr>
              <w:pStyle w:val="Rubrik1"/>
              <w:spacing w:before="0"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  <w:r w:rsidRPr="006B3789"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  <w:t>Yrkesarbetare</w:t>
            </w:r>
          </w:p>
        </w:tc>
      </w:tr>
    </w:tbl>
    <w:tbl>
      <w:tblPr>
        <w:tblStyle w:val="Tabellrutntljust"/>
        <w:tblW w:w="9067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1843"/>
        <w:gridCol w:w="1559"/>
        <w:gridCol w:w="2551"/>
      </w:tblGrid>
      <w:tr w:rsidR="006B3789" w:rsidRPr="006B3789" w14:paraId="3038DB37" w14:textId="77777777" w:rsidTr="00031FDF">
        <w:trPr>
          <w:trHeight w:val="329"/>
        </w:trPr>
        <w:tc>
          <w:tcPr>
            <w:tcW w:w="3114" w:type="dxa"/>
            <w:shd w:val="clear" w:color="auto" w:fill="E2EFD9" w:themeFill="accent6" w:themeFillTint="33"/>
          </w:tcPr>
          <w:p w14:paraId="58E80703" w14:textId="77777777" w:rsidR="006B3789" w:rsidRPr="006B3789" w:rsidRDefault="006B3789" w:rsidP="006B3789">
            <w:pPr>
              <w:tabs>
                <w:tab w:val="left" w:pos="1440"/>
              </w:tabs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</w:rPr>
            </w:pPr>
            <w:r w:rsidRPr="006B3789">
              <w:rPr>
                <w:rFonts w:asciiTheme="minorHAnsi" w:hAnsiTheme="minorHAnsi" w:cstheme="minorHAnsi"/>
                <w:sz w:val="22"/>
              </w:rPr>
              <w:t>Namn</w:t>
            </w:r>
          </w:p>
        </w:tc>
        <w:tc>
          <w:tcPr>
            <w:tcW w:w="1843" w:type="dxa"/>
            <w:shd w:val="clear" w:color="auto" w:fill="E2EFD9" w:themeFill="accent6" w:themeFillTint="33"/>
          </w:tcPr>
          <w:p w14:paraId="5861EC9C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</w:rPr>
            </w:pPr>
            <w:r w:rsidRPr="006B3789">
              <w:rPr>
                <w:rFonts w:asciiTheme="minorHAnsi" w:hAnsiTheme="minorHAnsi" w:cstheme="minorHAnsi"/>
                <w:sz w:val="22"/>
              </w:rPr>
              <w:t>Mobil nr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3FBEF370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</w:rPr>
            </w:pPr>
            <w:r w:rsidRPr="006B3789">
              <w:rPr>
                <w:rFonts w:asciiTheme="minorHAnsi" w:hAnsiTheme="minorHAnsi" w:cstheme="minorHAnsi"/>
                <w:sz w:val="22"/>
              </w:rPr>
              <w:t>Behörighet</w:t>
            </w:r>
          </w:p>
        </w:tc>
        <w:tc>
          <w:tcPr>
            <w:tcW w:w="2551" w:type="dxa"/>
            <w:shd w:val="clear" w:color="auto" w:fill="E2EFD9" w:themeFill="accent6" w:themeFillTint="33"/>
          </w:tcPr>
          <w:p w14:paraId="1B8DF691" w14:textId="77777777" w:rsidR="006B3789" w:rsidRPr="006B3789" w:rsidRDefault="006B3789" w:rsidP="006B3789">
            <w:pPr>
              <w:autoSpaceDE w:val="0"/>
              <w:autoSpaceDN w:val="0"/>
              <w:adjustRightInd w:val="0"/>
              <w:ind w:left="28"/>
              <w:jc w:val="left"/>
              <w:rPr>
                <w:rFonts w:asciiTheme="minorHAnsi" w:hAnsiTheme="minorHAnsi" w:cstheme="minorHAnsi"/>
                <w:sz w:val="22"/>
              </w:rPr>
            </w:pPr>
            <w:r w:rsidRPr="006B3789">
              <w:rPr>
                <w:rFonts w:asciiTheme="minorHAnsi" w:hAnsiTheme="minorHAnsi" w:cstheme="minorHAnsi"/>
                <w:sz w:val="22"/>
              </w:rPr>
              <w:t>Datum börjat/avslutat</w:t>
            </w:r>
          </w:p>
        </w:tc>
      </w:tr>
      <w:tr w:rsidR="006B3789" w:rsidRPr="006B3789" w14:paraId="39AA214E" w14:textId="77777777" w:rsidTr="00031FDF">
        <w:trPr>
          <w:trHeight w:val="329"/>
        </w:trPr>
        <w:tc>
          <w:tcPr>
            <w:tcW w:w="3114" w:type="dxa"/>
          </w:tcPr>
          <w:p w14:paraId="103E8BD9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4A87C685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55D7A91E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4D7FC4B5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6D30EE11" w14:textId="77777777" w:rsidTr="00031FDF">
        <w:trPr>
          <w:trHeight w:val="329"/>
        </w:trPr>
        <w:tc>
          <w:tcPr>
            <w:tcW w:w="3114" w:type="dxa"/>
          </w:tcPr>
          <w:p w14:paraId="4ECC8719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1767BB27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01837E52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2C91B747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6875DC9E" w14:textId="77777777" w:rsidTr="00031FDF">
        <w:trPr>
          <w:trHeight w:val="329"/>
        </w:trPr>
        <w:tc>
          <w:tcPr>
            <w:tcW w:w="3114" w:type="dxa"/>
          </w:tcPr>
          <w:p w14:paraId="0929EE43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28A647C0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0E1B4833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47AD8FE3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5D797916" w14:textId="77777777" w:rsidTr="00031FDF">
        <w:trPr>
          <w:trHeight w:val="329"/>
        </w:trPr>
        <w:tc>
          <w:tcPr>
            <w:tcW w:w="3114" w:type="dxa"/>
          </w:tcPr>
          <w:p w14:paraId="0C9D7B7C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1096EE9C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094C90BF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59599A18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323CADC2" w14:textId="77777777" w:rsidTr="00031FDF">
        <w:trPr>
          <w:trHeight w:val="329"/>
        </w:trPr>
        <w:tc>
          <w:tcPr>
            <w:tcW w:w="3114" w:type="dxa"/>
          </w:tcPr>
          <w:p w14:paraId="18273030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32706A32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1DA6C1F4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216B738D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50BE988F" w14:textId="77777777" w:rsidTr="00031FDF">
        <w:trPr>
          <w:trHeight w:val="329"/>
        </w:trPr>
        <w:tc>
          <w:tcPr>
            <w:tcW w:w="3114" w:type="dxa"/>
          </w:tcPr>
          <w:p w14:paraId="5CE2B488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0034A312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7E609EF6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5BBF30C3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1A9B08C6" w14:textId="77777777" w:rsidTr="00031FDF">
        <w:trPr>
          <w:trHeight w:val="329"/>
        </w:trPr>
        <w:tc>
          <w:tcPr>
            <w:tcW w:w="3114" w:type="dxa"/>
          </w:tcPr>
          <w:p w14:paraId="3AEF791F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10066591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60733434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3EA6A880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00B39400" w14:textId="77777777" w:rsidTr="00031FDF">
        <w:trPr>
          <w:trHeight w:val="329"/>
        </w:trPr>
        <w:tc>
          <w:tcPr>
            <w:tcW w:w="3114" w:type="dxa"/>
          </w:tcPr>
          <w:p w14:paraId="48AC5857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16C5D53A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3E91E0D2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7D6AAE74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031B4AD5" w14:textId="77777777" w:rsidTr="00031FDF">
        <w:trPr>
          <w:trHeight w:val="329"/>
        </w:trPr>
        <w:tc>
          <w:tcPr>
            <w:tcW w:w="3114" w:type="dxa"/>
          </w:tcPr>
          <w:p w14:paraId="04418138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6007042E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08383EF3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70D3A985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4F1F75CA" w14:textId="77777777" w:rsidTr="00031FDF">
        <w:trPr>
          <w:trHeight w:val="329"/>
        </w:trPr>
        <w:tc>
          <w:tcPr>
            <w:tcW w:w="3114" w:type="dxa"/>
          </w:tcPr>
          <w:p w14:paraId="49127611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644835DB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4146EE92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593B32FA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217BA28C" w14:textId="77777777" w:rsidTr="00031FDF">
        <w:trPr>
          <w:trHeight w:val="329"/>
        </w:trPr>
        <w:tc>
          <w:tcPr>
            <w:tcW w:w="3114" w:type="dxa"/>
          </w:tcPr>
          <w:p w14:paraId="04F69F7A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0450BDAD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28894BB9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362AC2B0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61496BC1" w14:textId="77777777" w:rsidTr="00031FDF">
        <w:trPr>
          <w:trHeight w:val="329"/>
        </w:trPr>
        <w:tc>
          <w:tcPr>
            <w:tcW w:w="3114" w:type="dxa"/>
          </w:tcPr>
          <w:p w14:paraId="1F1788B6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64E47C44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2C8027DA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4B85A64B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4B0BF50B" w14:textId="77777777" w:rsidTr="00031FDF">
        <w:trPr>
          <w:trHeight w:val="329"/>
        </w:trPr>
        <w:tc>
          <w:tcPr>
            <w:tcW w:w="3114" w:type="dxa"/>
          </w:tcPr>
          <w:p w14:paraId="58B7A327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17FAF96B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123F4714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20968F80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4E9B9468" w14:textId="77777777" w:rsidTr="00031FDF">
        <w:trPr>
          <w:trHeight w:val="329"/>
        </w:trPr>
        <w:tc>
          <w:tcPr>
            <w:tcW w:w="3114" w:type="dxa"/>
          </w:tcPr>
          <w:p w14:paraId="24C49525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249A605E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516FCB44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48D5D6BB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13EFC202" w14:textId="77777777" w:rsidTr="00031FDF">
        <w:trPr>
          <w:trHeight w:val="329"/>
        </w:trPr>
        <w:tc>
          <w:tcPr>
            <w:tcW w:w="3114" w:type="dxa"/>
          </w:tcPr>
          <w:p w14:paraId="419936C4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2DD6E701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2868D720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59119E38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52FDE72B" w14:textId="77777777" w:rsidTr="00031FDF">
        <w:trPr>
          <w:trHeight w:val="329"/>
        </w:trPr>
        <w:tc>
          <w:tcPr>
            <w:tcW w:w="3114" w:type="dxa"/>
          </w:tcPr>
          <w:p w14:paraId="6FF27D46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44BCC943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1981D94C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2579F6CD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42D8B65F" w14:textId="77777777" w:rsidTr="00031FDF">
        <w:trPr>
          <w:trHeight w:val="329"/>
        </w:trPr>
        <w:tc>
          <w:tcPr>
            <w:tcW w:w="3114" w:type="dxa"/>
          </w:tcPr>
          <w:p w14:paraId="719A4E82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47C2D506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18733481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16B1ECDE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6DFE0DD2" w14:textId="77777777" w:rsidTr="00031FDF">
        <w:trPr>
          <w:trHeight w:val="329"/>
        </w:trPr>
        <w:tc>
          <w:tcPr>
            <w:tcW w:w="3114" w:type="dxa"/>
          </w:tcPr>
          <w:p w14:paraId="0ED93D6C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3F1602B8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4A73264F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3E9179E5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68D04A59" w14:textId="77777777" w:rsidTr="00031FDF">
        <w:trPr>
          <w:trHeight w:val="329"/>
        </w:trPr>
        <w:tc>
          <w:tcPr>
            <w:tcW w:w="3114" w:type="dxa"/>
          </w:tcPr>
          <w:p w14:paraId="46652401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312317CD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2A54DA5B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1449A875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51A56F6C" w14:textId="77777777" w:rsidTr="00031FDF">
        <w:trPr>
          <w:trHeight w:val="329"/>
        </w:trPr>
        <w:tc>
          <w:tcPr>
            <w:tcW w:w="3114" w:type="dxa"/>
          </w:tcPr>
          <w:p w14:paraId="19C11ADE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203064A8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7B9248BC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35FD4DFB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58AAFB4E" w14:textId="77777777" w:rsidTr="00031FDF">
        <w:trPr>
          <w:trHeight w:val="329"/>
        </w:trPr>
        <w:tc>
          <w:tcPr>
            <w:tcW w:w="3114" w:type="dxa"/>
          </w:tcPr>
          <w:p w14:paraId="52B068E3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54B4A075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307C9A19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373072A5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76C9273F" w14:textId="77777777" w:rsidTr="00031FDF">
        <w:trPr>
          <w:trHeight w:val="329"/>
        </w:trPr>
        <w:tc>
          <w:tcPr>
            <w:tcW w:w="3114" w:type="dxa"/>
          </w:tcPr>
          <w:p w14:paraId="3277D799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3A96D084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46CA19D1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524D33CD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22CBC0AB" w14:textId="77777777" w:rsidTr="00031FDF">
        <w:trPr>
          <w:trHeight w:val="329"/>
        </w:trPr>
        <w:tc>
          <w:tcPr>
            <w:tcW w:w="3114" w:type="dxa"/>
          </w:tcPr>
          <w:p w14:paraId="1DF38BAF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23426C5A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46437FE1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268DA3A5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07811B94" w14:textId="77777777" w:rsidTr="00031FDF">
        <w:trPr>
          <w:trHeight w:val="329"/>
        </w:trPr>
        <w:tc>
          <w:tcPr>
            <w:tcW w:w="3114" w:type="dxa"/>
          </w:tcPr>
          <w:p w14:paraId="7DAB1DC9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28A294AB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002E2649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057F80E9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12D56728" w14:textId="77777777" w:rsidTr="00031FDF">
        <w:trPr>
          <w:trHeight w:val="329"/>
        </w:trPr>
        <w:tc>
          <w:tcPr>
            <w:tcW w:w="3114" w:type="dxa"/>
          </w:tcPr>
          <w:p w14:paraId="7F0BAFB3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7E60631E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52C76C82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479AA5BF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5BFD2D89" w14:textId="77777777" w:rsidTr="00031FDF">
        <w:trPr>
          <w:trHeight w:val="329"/>
        </w:trPr>
        <w:tc>
          <w:tcPr>
            <w:tcW w:w="3114" w:type="dxa"/>
          </w:tcPr>
          <w:p w14:paraId="1FE32A0C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68D0D0E5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2DEAC66C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22CADFEC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6B37A95F" w14:textId="77777777" w:rsidTr="00031FDF">
        <w:trPr>
          <w:trHeight w:val="329"/>
        </w:trPr>
        <w:tc>
          <w:tcPr>
            <w:tcW w:w="3114" w:type="dxa"/>
          </w:tcPr>
          <w:p w14:paraId="1AC8C194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22B71852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652CB530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7F2FE380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30C7AB44" w14:textId="77777777" w:rsidTr="00031FDF">
        <w:trPr>
          <w:trHeight w:val="329"/>
        </w:trPr>
        <w:tc>
          <w:tcPr>
            <w:tcW w:w="3114" w:type="dxa"/>
          </w:tcPr>
          <w:p w14:paraId="516995BA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5AA1CFEB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0CB251ED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2FFDA5A0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2D5DE08C" w14:textId="77777777" w:rsidTr="00031FDF">
        <w:trPr>
          <w:trHeight w:val="329"/>
        </w:trPr>
        <w:tc>
          <w:tcPr>
            <w:tcW w:w="3114" w:type="dxa"/>
          </w:tcPr>
          <w:p w14:paraId="770215C2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2609AD50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5C4A9706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3490AD87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1284A1F6" w14:textId="77777777" w:rsidTr="00031FDF">
        <w:trPr>
          <w:trHeight w:val="329"/>
        </w:trPr>
        <w:tc>
          <w:tcPr>
            <w:tcW w:w="3114" w:type="dxa"/>
          </w:tcPr>
          <w:p w14:paraId="057C1FCC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843" w:type="dxa"/>
          </w:tcPr>
          <w:p w14:paraId="05DC8CC9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7911ACEB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  <w:tc>
          <w:tcPr>
            <w:tcW w:w="2551" w:type="dxa"/>
          </w:tcPr>
          <w:p w14:paraId="3623B286" w14:textId="77777777" w:rsidR="006B3789" w:rsidRPr="006B3789" w:rsidRDefault="006B3789" w:rsidP="006B3789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  <w:tr w:rsidR="006B3789" w:rsidRPr="006B3789" w14:paraId="64AD4087" w14:textId="77777777" w:rsidTr="00031FDF">
        <w:trPr>
          <w:trHeight w:val="329"/>
        </w:trPr>
        <w:tc>
          <w:tcPr>
            <w:tcW w:w="9067" w:type="dxa"/>
            <w:gridSpan w:val="4"/>
            <w:shd w:val="clear" w:color="auto" w:fill="E2EFD9" w:themeFill="accent6" w:themeFillTint="33"/>
          </w:tcPr>
          <w:p w14:paraId="16B624C4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  <w:r w:rsidRPr="006B3789">
              <w:rPr>
                <w:rFonts w:asciiTheme="minorHAnsi" w:eastAsia="Times New Roman" w:hAnsiTheme="minorHAnsi" w:cstheme="minorHAnsi"/>
                <w:sz w:val="22"/>
                <w:lang w:eastAsia="sv-SE"/>
              </w:rPr>
              <w:t>Övriga anteckningar</w:t>
            </w:r>
          </w:p>
        </w:tc>
      </w:tr>
      <w:tr w:rsidR="006B3789" w:rsidRPr="006B3789" w14:paraId="4424B6D0" w14:textId="77777777" w:rsidTr="00031FDF">
        <w:trPr>
          <w:trHeight w:val="329"/>
        </w:trPr>
        <w:tc>
          <w:tcPr>
            <w:tcW w:w="9067" w:type="dxa"/>
            <w:gridSpan w:val="4"/>
          </w:tcPr>
          <w:p w14:paraId="65916643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  <w:p w14:paraId="160D15C6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  <w:p w14:paraId="0F0902F5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  <w:p w14:paraId="67C3230E" w14:textId="77777777" w:rsidR="006B3789" w:rsidRPr="006B3789" w:rsidRDefault="006B3789" w:rsidP="006B3789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 w:cstheme="minorHAnsi"/>
                <w:sz w:val="22"/>
                <w:lang w:val="en-US"/>
              </w:rPr>
            </w:pPr>
          </w:p>
        </w:tc>
      </w:tr>
    </w:tbl>
    <w:p w14:paraId="4F862486" w14:textId="77777777" w:rsidR="006B3789" w:rsidRPr="006B3789" w:rsidRDefault="006B3789" w:rsidP="006B3789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sectPr w:rsidR="006B3789" w:rsidRPr="006B3789" w:rsidSect="00765F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0779D" w14:textId="77777777" w:rsidR="0093209B" w:rsidRDefault="0093209B">
      <w:r>
        <w:separator/>
      </w:r>
    </w:p>
  </w:endnote>
  <w:endnote w:type="continuationSeparator" w:id="0">
    <w:p w14:paraId="7ADA2C2F" w14:textId="77777777" w:rsidR="0093209B" w:rsidRDefault="00932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1E42" w14:textId="77777777" w:rsidR="00D8173E" w:rsidRDefault="00D8173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BCF1" w14:textId="77777777" w:rsidR="00506D23" w:rsidRDefault="00506D23" w:rsidP="00506D2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14:paraId="40F64723" w14:textId="77777777" w:rsidR="004013A7" w:rsidRPr="00506D23" w:rsidRDefault="00506D23" w:rsidP="00DF6EF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03842" w14:textId="77777777" w:rsidR="004013A7" w:rsidRPr="008A1078" w:rsidRDefault="004013A7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13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790AF7FE" w14:textId="77777777" w:rsidR="004013A7" w:rsidRDefault="004013A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34D8B812" w14:textId="77777777" w:rsidR="004013A7" w:rsidRDefault="004013A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791A5A7C" w14:textId="77777777" w:rsidR="004013A7" w:rsidRDefault="004013A7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030E3FFC" w14:textId="77777777" w:rsidR="004013A7" w:rsidRDefault="004013A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08D9A" w14:textId="77777777" w:rsidR="0093209B" w:rsidRDefault="0093209B">
      <w:r>
        <w:separator/>
      </w:r>
    </w:p>
  </w:footnote>
  <w:footnote w:type="continuationSeparator" w:id="0">
    <w:p w14:paraId="1564AF01" w14:textId="77777777" w:rsidR="0093209B" w:rsidRDefault="00932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CDE22" w14:textId="77777777" w:rsidR="00D8173E" w:rsidRDefault="00D8173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09"/>
      <w:gridCol w:w="1529"/>
      <w:gridCol w:w="1520"/>
      <w:gridCol w:w="3011"/>
    </w:tblGrid>
    <w:tr w:rsidR="00F435C5" w14:paraId="4B9CB2E3" w14:textId="77777777" w:rsidTr="00F435C5"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14:paraId="44B152EF" w14:textId="77777777" w:rsidR="00F435C5" w:rsidRDefault="00F435C5" w:rsidP="00F435C5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61C7611B" w14:textId="77777777" w:rsidR="00F435C5" w:rsidRDefault="00D8173E" w:rsidP="00F435C5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D8173E">
            <w:rPr>
              <w:rFonts w:ascii="Calibri" w:hAnsi="Calibri" w:cs="Leelawadee"/>
              <w:sz w:val="22"/>
              <w:szCs w:val="22"/>
            </w:rPr>
            <w:t>Projektorganisation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14:paraId="38E5312F" w14:textId="77777777" w:rsidR="00F435C5" w:rsidRDefault="00F435C5" w:rsidP="00F435C5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F435C5" w14:paraId="4C5F602E" w14:textId="77777777" w:rsidTr="00F435C5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55878DFF" w14:textId="77777777" w:rsidR="00F435C5" w:rsidRDefault="00F435C5" w:rsidP="00F435C5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F435C5" w14:paraId="7451E86C" w14:textId="77777777" w:rsidTr="00F435C5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1F997CF" w14:textId="77777777" w:rsidR="00F435C5" w:rsidRDefault="00F435C5" w:rsidP="00F435C5">
          <w:pPr>
            <w:suppressAutoHyphens/>
            <w:ind w:left="-120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F41A488" w14:textId="77777777" w:rsidR="00F435C5" w:rsidRDefault="00F435C5" w:rsidP="00F435C5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054E611D" w14:textId="77777777" w:rsidR="00F435C5" w:rsidRDefault="00F435C5" w:rsidP="00F435C5">
    <w:pPr>
      <w:pStyle w:val="Sidhuvud"/>
    </w:pPr>
  </w:p>
  <w:p w14:paraId="2AF03BFA" w14:textId="77777777" w:rsidR="004013A7" w:rsidRPr="00F30F0D" w:rsidRDefault="00F435C5" w:rsidP="00F30F0D">
    <w:pPr>
      <w:pStyle w:val="Sidhuvud"/>
    </w:pPr>
    <w:r w:rsidRPr="00F435C5">
      <w:rPr>
        <w:rFonts w:ascii="Leelawadee" w:hAnsi="Leelawadee" w:cs="Leelawadee"/>
        <w:b/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38126F7" wp14:editId="6CC0B7D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A3C81" w14:textId="77777777" w:rsidR="00F435C5" w:rsidRDefault="00F435C5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F6EF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8126F7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85A3C81" w14:textId="77777777" w:rsidR="00F435C5" w:rsidRDefault="00F435C5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F6EF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532"/>
      <w:gridCol w:w="4537"/>
    </w:tblGrid>
    <w:tr w:rsidR="004013A7" w:rsidRPr="00901C14" w14:paraId="5FF656B1" w14:textId="77777777" w:rsidTr="00901C14">
      <w:tc>
        <w:tcPr>
          <w:tcW w:w="9210" w:type="dxa"/>
          <w:gridSpan w:val="2"/>
          <w:shd w:val="clear" w:color="auto" w:fill="auto"/>
        </w:tcPr>
        <w:p w14:paraId="6C4CF8EC" w14:textId="77777777" w:rsidR="004013A7" w:rsidRPr="00901C14" w:rsidRDefault="004013A7" w:rsidP="00901C14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901C14">
            <w:rPr>
              <w:rFonts w:ascii="Leelawadee" w:hAnsi="Leelawadee" w:cs="Leelawadee"/>
              <w:b/>
            </w:rPr>
            <w:t>Befattningsbeskrivning</w:t>
          </w:r>
          <w:r w:rsidRPr="00901C14">
            <w:rPr>
              <w:rFonts w:ascii="Leelawadee" w:hAnsi="Leelawadee" w:cs="Leelawadee"/>
              <w:b/>
              <w:sz w:val="28"/>
              <w:szCs w:val="28"/>
            </w:rPr>
            <w:t xml:space="preserve">  </w:t>
          </w:r>
        </w:p>
      </w:tc>
    </w:tr>
    <w:tr w:rsidR="004013A7" w:rsidRPr="00901C14" w14:paraId="30CC99A6" w14:textId="77777777" w:rsidTr="00901C14">
      <w:tc>
        <w:tcPr>
          <w:tcW w:w="9210" w:type="dxa"/>
          <w:gridSpan w:val="2"/>
          <w:tcBorders>
            <w:bottom w:val="nil"/>
          </w:tcBorders>
          <w:shd w:val="clear" w:color="auto" w:fill="auto"/>
        </w:tcPr>
        <w:p w14:paraId="08689FF1" w14:textId="77777777" w:rsidR="004013A7" w:rsidRPr="00901C14" w:rsidRDefault="004013A7" w:rsidP="00901C14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4013A7" w:rsidRPr="00901C14" w14:paraId="6AF216F1" w14:textId="77777777" w:rsidTr="00901C14">
      <w:tc>
        <w:tcPr>
          <w:tcW w:w="4605" w:type="dxa"/>
          <w:tcBorders>
            <w:bottom w:val="nil"/>
          </w:tcBorders>
          <w:shd w:val="clear" w:color="auto" w:fill="auto"/>
        </w:tcPr>
        <w:p w14:paraId="342F3884" w14:textId="77777777" w:rsidR="004013A7" w:rsidRPr="00901C14" w:rsidRDefault="004013A7" w:rsidP="00901C14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901C14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bottom w:val="nil"/>
          </w:tcBorders>
          <w:shd w:val="clear" w:color="auto" w:fill="auto"/>
        </w:tcPr>
        <w:p w14:paraId="1297F72C" w14:textId="77777777" w:rsidR="004013A7" w:rsidRPr="00901C14" w:rsidRDefault="004013A7" w:rsidP="00901C14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901C14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4671216" w14:textId="77777777" w:rsidR="004013A7" w:rsidRPr="00972087" w:rsidRDefault="004013A7" w:rsidP="00972087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1665C"/>
    <w:rsid w:val="0004512D"/>
    <w:rsid w:val="0005088A"/>
    <w:rsid w:val="00090E56"/>
    <w:rsid w:val="00096315"/>
    <w:rsid w:val="000A7511"/>
    <w:rsid w:val="000D00A0"/>
    <w:rsid w:val="0014307C"/>
    <w:rsid w:val="001746E7"/>
    <w:rsid w:val="00176834"/>
    <w:rsid w:val="00197B71"/>
    <w:rsid w:val="001A104B"/>
    <w:rsid w:val="001A4097"/>
    <w:rsid w:val="001D6DDB"/>
    <w:rsid w:val="001E1D72"/>
    <w:rsid w:val="0020241D"/>
    <w:rsid w:val="002379ED"/>
    <w:rsid w:val="00241CB0"/>
    <w:rsid w:val="00243D06"/>
    <w:rsid w:val="002807A8"/>
    <w:rsid w:val="002C3613"/>
    <w:rsid w:val="0030346C"/>
    <w:rsid w:val="00305C8C"/>
    <w:rsid w:val="003162E0"/>
    <w:rsid w:val="00326649"/>
    <w:rsid w:val="00327E07"/>
    <w:rsid w:val="00330837"/>
    <w:rsid w:val="0037740D"/>
    <w:rsid w:val="003C0A05"/>
    <w:rsid w:val="003D54C6"/>
    <w:rsid w:val="004013A7"/>
    <w:rsid w:val="00407425"/>
    <w:rsid w:val="00426D80"/>
    <w:rsid w:val="0043081C"/>
    <w:rsid w:val="00437CA0"/>
    <w:rsid w:val="00476252"/>
    <w:rsid w:val="00492BF9"/>
    <w:rsid w:val="00496034"/>
    <w:rsid w:val="004A0010"/>
    <w:rsid w:val="004C17BB"/>
    <w:rsid w:val="00506D23"/>
    <w:rsid w:val="00512692"/>
    <w:rsid w:val="0055025E"/>
    <w:rsid w:val="00553226"/>
    <w:rsid w:val="00560F7C"/>
    <w:rsid w:val="00583634"/>
    <w:rsid w:val="005C45F7"/>
    <w:rsid w:val="005E3B97"/>
    <w:rsid w:val="00601609"/>
    <w:rsid w:val="006455A5"/>
    <w:rsid w:val="0067124D"/>
    <w:rsid w:val="00671A16"/>
    <w:rsid w:val="00694A3E"/>
    <w:rsid w:val="006B3789"/>
    <w:rsid w:val="006B37C3"/>
    <w:rsid w:val="006D581A"/>
    <w:rsid w:val="006D7DB8"/>
    <w:rsid w:val="006E6CAA"/>
    <w:rsid w:val="006F4CE8"/>
    <w:rsid w:val="0073049D"/>
    <w:rsid w:val="00733EF6"/>
    <w:rsid w:val="00742DC2"/>
    <w:rsid w:val="00765F11"/>
    <w:rsid w:val="00785959"/>
    <w:rsid w:val="007A5586"/>
    <w:rsid w:val="007E3D2E"/>
    <w:rsid w:val="007F4B2A"/>
    <w:rsid w:val="007F4F55"/>
    <w:rsid w:val="007F7C23"/>
    <w:rsid w:val="00801C5E"/>
    <w:rsid w:val="0085277B"/>
    <w:rsid w:val="00883A98"/>
    <w:rsid w:val="008A0FB4"/>
    <w:rsid w:val="008A1078"/>
    <w:rsid w:val="008A20AA"/>
    <w:rsid w:val="008B5DF4"/>
    <w:rsid w:val="008C0383"/>
    <w:rsid w:val="008D03E0"/>
    <w:rsid w:val="008F76FF"/>
    <w:rsid w:val="009016F3"/>
    <w:rsid w:val="00901C14"/>
    <w:rsid w:val="00906C44"/>
    <w:rsid w:val="009159AA"/>
    <w:rsid w:val="0093209B"/>
    <w:rsid w:val="0093628C"/>
    <w:rsid w:val="009663BB"/>
    <w:rsid w:val="00972087"/>
    <w:rsid w:val="009A6C9C"/>
    <w:rsid w:val="009D17D7"/>
    <w:rsid w:val="009F5410"/>
    <w:rsid w:val="00A25BB6"/>
    <w:rsid w:val="00A45CCC"/>
    <w:rsid w:val="00A86EED"/>
    <w:rsid w:val="00AC6735"/>
    <w:rsid w:val="00AD1F1D"/>
    <w:rsid w:val="00AF1792"/>
    <w:rsid w:val="00B008CA"/>
    <w:rsid w:val="00B143B9"/>
    <w:rsid w:val="00B203A9"/>
    <w:rsid w:val="00B47A2F"/>
    <w:rsid w:val="00B500D3"/>
    <w:rsid w:val="00B81CAF"/>
    <w:rsid w:val="00B822EE"/>
    <w:rsid w:val="00BC3D6F"/>
    <w:rsid w:val="00C523C5"/>
    <w:rsid w:val="00C97959"/>
    <w:rsid w:val="00CB4337"/>
    <w:rsid w:val="00CC1591"/>
    <w:rsid w:val="00CD0976"/>
    <w:rsid w:val="00D271F5"/>
    <w:rsid w:val="00D65F7A"/>
    <w:rsid w:val="00D8173E"/>
    <w:rsid w:val="00DD732D"/>
    <w:rsid w:val="00DF0A4D"/>
    <w:rsid w:val="00DF6EF6"/>
    <w:rsid w:val="00E50336"/>
    <w:rsid w:val="00E52433"/>
    <w:rsid w:val="00E8522A"/>
    <w:rsid w:val="00E86E70"/>
    <w:rsid w:val="00EA7C70"/>
    <w:rsid w:val="00ED1102"/>
    <w:rsid w:val="00ED4AB2"/>
    <w:rsid w:val="00EE3A9C"/>
    <w:rsid w:val="00F30F0D"/>
    <w:rsid w:val="00F435C5"/>
    <w:rsid w:val="00FD039A"/>
    <w:rsid w:val="00FD1A1E"/>
    <w:rsid w:val="00FF15E6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173FF9"/>
  <w15:chartTrackingRefBased/>
  <w15:docId w15:val="{95791D98-0FB6-4C25-AB43-A182E70E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3E"/>
    <w:rPr>
      <w:rFonts w:ascii="Arial" w:hAnsi="Arial"/>
      <w:sz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883A9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6B3789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paragraph" w:styleId="Indragetstycke">
    <w:name w:val="Block Text"/>
    <w:basedOn w:val="Normal"/>
    <w:rsid w:val="00694A3E"/>
    <w:pPr>
      <w:ind w:left="540" w:right="612"/>
    </w:pPr>
    <w:rPr>
      <w:szCs w:val="24"/>
    </w:rPr>
  </w:style>
  <w:style w:type="table" w:styleId="Rutntstabell4dekorfrg2">
    <w:name w:val="Grid Table 4 Accent 2"/>
    <w:basedOn w:val="Normaltabell"/>
    <w:uiPriority w:val="49"/>
    <w:rsid w:val="0030346C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E5243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1">
    <w:name w:val="Grid Table 4 Accent 1"/>
    <w:basedOn w:val="Normaltabell"/>
    <w:uiPriority w:val="49"/>
    <w:rsid w:val="00FD1A1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F435C5"/>
    <w:rPr>
      <w:rFonts w:ascii="Arial" w:hAnsi="Arial"/>
    </w:rPr>
  </w:style>
  <w:style w:type="character" w:customStyle="1" w:styleId="SidfotChar">
    <w:name w:val="Sidfot Char"/>
    <w:basedOn w:val="Standardstycketeckensnitt"/>
    <w:link w:val="Sidfot"/>
    <w:rsid w:val="00506D23"/>
    <w:rPr>
      <w:rFonts w:ascii="Arial" w:hAnsi="Arial"/>
    </w:rPr>
  </w:style>
  <w:style w:type="character" w:customStyle="1" w:styleId="Rubrik1Char">
    <w:name w:val="Rubrik 1 Char"/>
    <w:basedOn w:val="Standardstycketeckensnitt"/>
    <w:link w:val="Rubrik1"/>
    <w:uiPriority w:val="9"/>
    <w:rsid w:val="00883A9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Rutntstabell1ljusdekorfrg1">
    <w:name w:val="Grid Table 1 Light Accent 1"/>
    <w:basedOn w:val="Normaltabell"/>
    <w:uiPriority w:val="46"/>
    <w:rsid w:val="00883A98"/>
    <w:rPr>
      <w:rFonts w:ascii="Calibri" w:eastAsiaTheme="minorHAnsi" w:hAnsi="Calibri" w:cstheme="minorBidi"/>
      <w:sz w:val="24"/>
      <w:szCs w:val="22"/>
      <w:lang w:eastAsia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ubrik2Char">
    <w:name w:val="Rubrik 2 Char"/>
    <w:basedOn w:val="Standardstycketeckensnitt"/>
    <w:link w:val="Rubrik2"/>
    <w:uiPriority w:val="9"/>
    <w:rsid w:val="006B378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table" w:styleId="Tabellrutntljust">
    <w:name w:val="Grid Table Light"/>
    <w:basedOn w:val="Normaltabell"/>
    <w:uiPriority w:val="40"/>
    <w:rsid w:val="006B3789"/>
    <w:pPr>
      <w:jc w:val="center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1</TotalTime>
  <Pages>1</Pages>
  <Words>41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2013-01-28T09:06:00Z</cp:lastPrinted>
  <dcterms:created xsi:type="dcterms:W3CDTF">2025-01-22T11:19:00Z</dcterms:created>
  <dcterms:modified xsi:type="dcterms:W3CDTF">2025-01-22T11:20:00Z</dcterms:modified>
</cp:coreProperties>
</file>