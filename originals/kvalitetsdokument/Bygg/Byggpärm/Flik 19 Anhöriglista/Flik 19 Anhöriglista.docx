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EAE7" w14:textId="77777777" w:rsidR="001A603A" w:rsidRPr="00297C09" w:rsidRDefault="001A603A" w:rsidP="0009076A">
      <w:pPr>
        <w:rPr>
          <w:rFonts w:ascii="Calibri" w:hAnsi="Calibri"/>
          <w:b/>
          <w:bCs/>
          <w:sz w:val="22"/>
          <w:szCs w:val="22"/>
        </w:rPr>
      </w:pPr>
      <w:r w:rsidRPr="00297C09">
        <w:rPr>
          <w:rFonts w:ascii="Calibri" w:hAnsi="Calibri"/>
          <w:b/>
          <w:bCs/>
          <w:sz w:val="22"/>
          <w:szCs w:val="22"/>
        </w:rPr>
        <w:t>Flik 19 Anhöriglista</w:t>
      </w:r>
    </w:p>
    <w:p w14:paraId="655F606E" w14:textId="77777777" w:rsidR="001A603A" w:rsidRPr="00297C09" w:rsidRDefault="001A603A" w:rsidP="0009076A">
      <w:pPr>
        <w:rPr>
          <w:rFonts w:ascii="Calibri" w:hAnsi="Calibri"/>
          <w:sz w:val="22"/>
          <w:szCs w:val="22"/>
        </w:rPr>
      </w:pPr>
    </w:p>
    <w:p w14:paraId="170344DD" w14:textId="77777777" w:rsidR="0009076A" w:rsidRPr="00297C09" w:rsidRDefault="00C52A03" w:rsidP="0009076A">
      <w:pPr>
        <w:rPr>
          <w:rFonts w:ascii="Calibri" w:hAnsi="Calibri"/>
          <w:sz w:val="22"/>
          <w:szCs w:val="22"/>
        </w:rPr>
      </w:pPr>
      <w:r w:rsidRPr="00297C09">
        <w:rPr>
          <w:rFonts w:ascii="Calibri" w:hAnsi="Calibri"/>
          <w:sz w:val="22"/>
          <w:szCs w:val="22"/>
        </w:rPr>
        <w:t>Fyll</w:t>
      </w:r>
      <w:r w:rsidR="0009076A" w:rsidRPr="00297C09">
        <w:rPr>
          <w:rFonts w:ascii="Calibri" w:hAnsi="Calibri"/>
          <w:sz w:val="22"/>
          <w:szCs w:val="22"/>
        </w:rPr>
        <w:t xml:space="preserve"> i nedanstående tabell alla medarbetar som arbetar på byggarbetsplatsen</w:t>
      </w:r>
      <w:r w:rsidRPr="00297C09">
        <w:rPr>
          <w:rFonts w:ascii="Calibri" w:hAnsi="Calibri"/>
          <w:sz w:val="22"/>
          <w:szCs w:val="22"/>
        </w:rPr>
        <w:t xml:space="preserve"> samt deras arbetsgivare uppgifter</w:t>
      </w:r>
      <w:r w:rsidR="0009076A" w:rsidRPr="00297C09">
        <w:rPr>
          <w:rFonts w:ascii="Calibri" w:hAnsi="Calibri"/>
          <w:sz w:val="22"/>
          <w:szCs w:val="22"/>
        </w:rPr>
        <w:t xml:space="preserve">. </w:t>
      </w:r>
    </w:p>
    <w:p w14:paraId="73759126" w14:textId="77777777" w:rsidR="00E465F5" w:rsidRPr="00297C09" w:rsidRDefault="00E465F5" w:rsidP="0009076A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873"/>
        <w:gridCol w:w="1114"/>
        <w:gridCol w:w="987"/>
        <w:gridCol w:w="1104"/>
        <w:gridCol w:w="1438"/>
        <w:gridCol w:w="992"/>
        <w:gridCol w:w="365"/>
        <w:gridCol w:w="1186"/>
      </w:tblGrid>
      <w:tr w:rsidR="000D064A" w:rsidRPr="000D064A" w14:paraId="56276982" w14:textId="77777777" w:rsidTr="000D0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E2EFD9" w:themeFill="accent6" w:themeFillTint="33"/>
          </w:tcPr>
          <w:p w14:paraId="004E47DC" w14:textId="77777777" w:rsidR="00E465F5" w:rsidRPr="000D064A" w:rsidRDefault="00E465F5" w:rsidP="000D064A">
            <w:pPr>
              <w:rPr>
                <w:rFonts w:ascii="Calibri" w:hAnsi="Calibri"/>
                <w:bCs w:val="0"/>
                <w:color w:val="auto"/>
                <w:sz w:val="22"/>
                <w:szCs w:val="22"/>
              </w:rPr>
            </w:pPr>
            <w:r w:rsidRPr="000D064A">
              <w:rPr>
                <w:rFonts w:ascii="Calibri" w:hAnsi="Calibri"/>
                <w:color w:val="auto"/>
                <w:sz w:val="22"/>
                <w:szCs w:val="22"/>
              </w:rPr>
              <w:t>Förteckning över närmaste anhörig 1</w:t>
            </w:r>
          </w:p>
        </w:tc>
      </w:tr>
      <w:tr w:rsidR="000D064A" w:rsidRPr="000D064A" w14:paraId="0352D556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41078EF9" w14:textId="77777777" w:rsidR="00E465F5" w:rsidRPr="000D064A" w:rsidRDefault="00E465F5" w:rsidP="000D064A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tcW w:w="2101" w:type="dxa"/>
            <w:gridSpan w:val="2"/>
            <w:shd w:val="clear" w:color="auto" w:fill="auto"/>
          </w:tcPr>
          <w:p w14:paraId="5A04BA27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4" w:type="dxa"/>
            <w:shd w:val="clear" w:color="auto" w:fill="E2EFD9" w:themeFill="accent6" w:themeFillTint="33"/>
          </w:tcPr>
          <w:p w14:paraId="02663FE4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D064A">
              <w:rPr>
                <w:rFonts w:ascii="Calibri" w:hAnsi="Calibri"/>
                <w:sz w:val="22"/>
                <w:szCs w:val="22"/>
              </w:rPr>
              <w:t>Avdelning</w:t>
            </w:r>
          </w:p>
        </w:tc>
        <w:tc>
          <w:tcPr>
            <w:tcW w:w="1438" w:type="dxa"/>
            <w:shd w:val="clear" w:color="auto" w:fill="auto"/>
          </w:tcPr>
          <w:p w14:paraId="27ADB983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57" w:type="dxa"/>
            <w:gridSpan w:val="2"/>
            <w:shd w:val="clear" w:color="auto" w:fill="E2EFD9" w:themeFill="accent6" w:themeFillTint="33"/>
          </w:tcPr>
          <w:p w14:paraId="4EB2AC76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D064A">
              <w:rPr>
                <w:rFonts w:ascii="Calibri" w:hAnsi="Calibri"/>
                <w:sz w:val="22"/>
                <w:szCs w:val="22"/>
              </w:rPr>
              <w:t>Uppdaterat</w:t>
            </w:r>
          </w:p>
        </w:tc>
        <w:tc>
          <w:tcPr>
            <w:tcW w:w="1186" w:type="dxa"/>
            <w:shd w:val="clear" w:color="auto" w:fill="auto"/>
          </w:tcPr>
          <w:p w14:paraId="378EFB7E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1622173B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1BCEFF70" w14:textId="77777777" w:rsidR="00E465F5" w:rsidRPr="000D064A" w:rsidRDefault="00E465F5" w:rsidP="000D064A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 xml:space="preserve">Närmaste anhörig  </w:t>
            </w:r>
          </w:p>
        </w:tc>
        <w:tc>
          <w:tcPr>
            <w:tcW w:w="4643" w:type="dxa"/>
            <w:gridSpan w:val="4"/>
            <w:shd w:val="clear" w:color="auto" w:fill="auto"/>
          </w:tcPr>
          <w:p w14:paraId="6F2A3232" w14:textId="77777777" w:rsidR="00E465F5" w:rsidRPr="000D064A" w:rsidRDefault="00E465F5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40D49616" w14:textId="723944E0" w:rsidR="00E465F5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="00E465F5" w:rsidRPr="000D064A">
              <w:rPr>
                <w:rFonts w:ascii="Calibri" w:hAnsi="Calibri"/>
                <w:sz w:val="22"/>
                <w:szCs w:val="22"/>
              </w:rPr>
              <w:t>obil</w:t>
            </w:r>
          </w:p>
        </w:tc>
        <w:tc>
          <w:tcPr>
            <w:tcW w:w="1551" w:type="dxa"/>
            <w:gridSpan w:val="2"/>
            <w:shd w:val="clear" w:color="auto" w:fill="auto"/>
          </w:tcPr>
          <w:p w14:paraId="368E8F74" w14:textId="77777777" w:rsidR="00E465F5" w:rsidRPr="000D064A" w:rsidRDefault="00E465F5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787AEE08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34E1EDDA" w14:textId="77777777" w:rsidR="00E465F5" w:rsidRPr="000D064A" w:rsidRDefault="00E465F5" w:rsidP="000D064A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 xml:space="preserve">Arbetsplats </w:t>
            </w:r>
          </w:p>
        </w:tc>
        <w:tc>
          <w:tcPr>
            <w:tcW w:w="4643" w:type="dxa"/>
            <w:gridSpan w:val="4"/>
            <w:shd w:val="clear" w:color="auto" w:fill="auto"/>
          </w:tcPr>
          <w:p w14:paraId="5A6E9F9B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60EDEE39" w14:textId="75A19C7F" w:rsidR="00E465F5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="00E465F5" w:rsidRPr="000D064A">
              <w:rPr>
                <w:rFonts w:ascii="Calibri" w:hAnsi="Calibri"/>
                <w:sz w:val="22"/>
                <w:szCs w:val="22"/>
              </w:rPr>
              <w:t>obil</w:t>
            </w:r>
          </w:p>
        </w:tc>
        <w:tc>
          <w:tcPr>
            <w:tcW w:w="1551" w:type="dxa"/>
            <w:gridSpan w:val="2"/>
            <w:shd w:val="clear" w:color="auto" w:fill="auto"/>
          </w:tcPr>
          <w:p w14:paraId="22D8F6A5" w14:textId="77777777" w:rsidR="00E465F5" w:rsidRPr="000D064A" w:rsidRDefault="00E465F5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40688A5E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7" w:type="dxa"/>
            <w:gridSpan w:val="2"/>
            <w:shd w:val="clear" w:color="auto" w:fill="E2EFD9" w:themeFill="accent6" w:themeFillTint="33"/>
          </w:tcPr>
          <w:p w14:paraId="1F0A9DCC" w14:textId="77777777" w:rsidR="00E465F5" w:rsidRPr="000D064A" w:rsidRDefault="00E465F5" w:rsidP="000D064A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Kontaktperson på arbetsplatsen</w:t>
            </w:r>
          </w:p>
        </w:tc>
        <w:tc>
          <w:tcPr>
            <w:tcW w:w="6072" w:type="dxa"/>
            <w:gridSpan w:val="6"/>
            <w:shd w:val="clear" w:color="auto" w:fill="auto"/>
          </w:tcPr>
          <w:p w14:paraId="75545C5E" w14:textId="77777777" w:rsidR="00E465F5" w:rsidRPr="000D064A" w:rsidRDefault="00E465F5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2AB95995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E2EFD9" w:themeFill="accent6" w:themeFillTint="33"/>
          </w:tcPr>
          <w:p w14:paraId="05911AAF" w14:textId="77777777" w:rsidR="00606B9F" w:rsidRPr="000D064A" w:rsidRDefault="00606B9F" w:rsidP="000D064A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Anteckning</w:t>
            </w:r>
          </w:p>
        </w:tc>
      </w:tr>
      <w:tr w:rsidR="000D064A" w:rsidRPr="000D064A" w14:paraId="762B950F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auto"/>
          </w:tcPr>
          <w:p w14:paraId="69D6C10A" w14:textId="77777777" w:rsidR="00606B9F" w:rsidRDefault="00606B9F" w:rsidP="000D064A">
            <w:pPr>
              <w:rPr>
                <w:rFonts w:ascii="Calibri" w:hAnsi="Calibri"/>
                <w:sz w:val="22"/>
                <w:szCs w:val="22"/>
              </w:rPr>
            </w:pPr>
          </w:p>
          <w:p w14:paraId="3BB60BCB" w14:textId="77777777" w:rsidR="000D064A" w:rsidRDefault="000D064A" w:rsidP="000D064A">
            <w:pPr>
              <w:rPr>
                <w:rFonts w:ascii="Calibri" w:hAnsi="Calibri"/>
                <w:sz w:val="22"/>
                <w:szCs w:val="22"/>
              </w:rPr>
            </w:pPr>
          </w:p>
          <w:p w14:paraId="63100132" w14:textId="77777777" w:rsidR="000D064A" w:rsidRDefault="000D064A" w:rsidP="000D064A">
            <w:pPr>
              <w:rPr>
                <w:rFonts w:ascii="Calibri" w:hAnsi="Calibri"/>
                <w:sz w:val="22"/>
                <w:szCs w:val="22"/>
              </w:rPr>
            </w:pPr>
          </w:p>
          <w:p w14:paraId="23AE70D6" w14:textId="77777777" w:rsidR="000D064A" w:rsidRPr="000D064A" w:rsidRDefault="000D064A" w:rsidP="000D064A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14:paraId="653299A9" w14:textId="77777777" w:rsidR="000D064A" w:rsidRDefault="000D064A" w:rsidP="0038442A">
      <w:pPr>
        <w:rPr>
          <w:rFonts w:ascii="Calibri" w:hAnsi="Calibri"/>
          <w:b/>
          <w:bCs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873"/>
        <w:gridCol w:w="1114"/>
        <w:gridCol w:w="987"/>
        <w:gridCol w:w="1104"/>
        <w:gridCol w:w="1438"/>
        <w:gridCol w:w="992"/>
        <w:gridCol w:w="365"/>
        <w:gridCol w:w="1186"/>
      </w:tblGrid>
      <w:tr w:rsidR="000D064A" w:rsidRPr="000D064A" w14:paraId="571E5440" w14:textId="77777777" w:rsidTr="00304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E2EFD9" w:themeFill="accent6" w:themeFillTint="33"/>
          </w:tcPr>
          <w:p w14:paraId="49798CE0" w14:textId="75553030" w:rsidR="000D064A" w:rsidRPr="000D064A" w:rsidRDefault="000D064A" w:rsidP="003043D9">
            <w:pPr>
              <w:rPr>
                <w:rFonts w:ascii="Calibri" w:hAnsi="Calibri"/>
                <w:bCs w:val="0"/>
                <w:color w:val="auto"/>
                <w:sz w:val="22"/>
                <w:szCs w:val="22"/>
              </w:rPr>
            </w:pPr>
            <w:r w:rsidRPr="000D064A">
              <w:rPr>
                <w:rFonts w:ascii="Calibri" w:hAnsi="Calibri"/>
                <w:color w:val="auto"/>
                <w:sz w:val="22"/>
                <w:szCs w:val="22"/>
              </w:rPr>
              <w:t xml:space="preserve">Förteckning över närmaste anhörig </w:t>
            </w:r>
            <w:r>
              <w:rPr>
                <w:rFonts w:ascii="Calibri" w:hAnsi="Calibri"/>
                <w:color w:val="auto"/>
                <w:sz w:val="22"/>
                <w:szCs w:val="22"/>
              </w:rPr>
              <w:t>2</w:t>
            </w:r>
          </w:p>
        </w:tc>
      </w:tr>
      <w:tr w:rsidR="000D064A" w:rsidRPr="000D064A" w14:paraId="468D868A" w14:textId="77777777" w:rsidTr="00304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41930426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tcW w:w="2101" w:type="dxa"/>
            <w:gridSpan w:val="2"/>
            <w:shd w:val="clear" w:color="auto" w:fill="auto"/>
          </w:tcPr>
          <w:p w14:paraId="40130B08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4" w:type="dxa"/>
            <w:shd w:val="clear" w:color="auto" w:fill="E2EFD9" w:themeFill="accent6" w:themeFillTint="33"/>
          </w:tcPr>
          <w:p w14:paraId="359B1AF5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D064A">
              <w:rPr>
                <w:rFonts w:ascii="Calibri" w:hAnsi="Calibri"/>
                <w:sz w:val="22"/>
                <w:szCs w:val="22"/>
              </w:rPr>
              <w:t>Avdelning</w:t>
            </w:r>
          </w:p>
        </w:tc>
        <w:tc>
          <w:tcPr>
            <w:tcW w:w="1438" w:type="dxa"/>
            <w:shd w:val="clear" w:color="auto" w:fill="auto"/>
          </w:tcPr>
          <w:p w14:paraId="1A65F5CF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57" w:type="dxa"/>
            <w:gridSpan w:val="2"/>
            <w:shd w:val="clear" w:color="auto" w:fill="E2EFD9" w:themeFill="accent6" w:themeFillTint="33"/>
          </w:tcPr>
          <w:p w14:paraId="5493C0A4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D064A">
              <w:rPr>
                <w:rFonts w:ascii="Calibri" w:hAnsi="Calibri"/>
                <w:sz w:val="22"/>
                <w:szCs w:val="22"/>
              </w:rPr>
              <w:t>Uppdaterat</w:t>
            </w:r>
          </w:p>
        </w:tc>
        <w:tc>
          <w:tcPr>
            <w:tcW w:w="1186" w:type="dxa"/>
            <w:shd w:val="clear" w:color="auto" w:fill="auto"/>
          </w:tcPr>
          <w:p w14:paraId="4352477E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308C9D72" w14:textId="77777777" w:rsidTr="00304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3E6F26D6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 xml:space="preserve">Närmaste anhörig  </w:t>
            </w:r>
          </w:p>
        </w:tc>
        <w:tc>
          <w:tcPr>
            <w:tcW w:w="4643" w:type="dxa"/>
            <w:gridSpan w:val="4"/>
            <w:shd w:val="clear" w:color="auto" w:fill="auto"/>
          </w:tcPr>
          <w:p w14:paraId="4931BD41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14363477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Pr="000D064A">
              <w:rPr>
                <w:rFonts w:ascii="Calibri" w:hAnsi="Calibri"/>
                <w:sz w:val="22"/>
                <w:szCs w:val="22"/>
              </w:rPr>
              <w:t>obil</w:t>
            </w:r>
          </w:p>
        </w:tc>
        <w:tc>
          <w:tcPr>
            <w:tcW w:w="1551" w:type="dxa"/>
            <w:gridSpan w:val="2"/>
            <w:shd w:val="clear" w:color="auto" w:fill="auto"/>
          </w:tcPr>
          <w:p w14:paraId="7E878880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2B1EE677" w14:textId="77777777" w:rsidTr="00304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1D80FD80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 xml:space="preserve">Arbetsplats </w:t>
            </w:r>
          </w:p>
        </w:tc>
        <w:tc>
          <w:tcPr>
            <w:tcW w:w="4643" w:type="dxa"/>
            <w:gridSpan w:val="4"/>
            <w:shd w:val="clear" w:color="auto" w:fill="auto"/>
          </w:tcPr>
          <w:p w14:paraId="7889DE3B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5C1F6941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Pr="000D064A">
              <w:rPr>
                <w:rFonts w:ascii="Calibri" w:hAnsi="Calibri"/>
                <w:sz w:val="22"/>
                <w:szCs w:val="22"/>
              </w:rPr>
              <w:t>obil</w:t>
            </w:r>
          </w:p>
        </w:tc>
        <w:tc>
          <w:tcPr>
            <w:tcW w:w="1551" w:type="dxa"/>
            <w:gridSpan w:val="2"/>
            <w:shd w:val="clear" w:color="auto" w:fill="auto"/>
          </w:tcPr>
          <w:p w14:paraId="3C15CB24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288AB9BA" w14:textId="77777777" w:rsidTr="00304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7" w:type="dxa"/>
            <w:gridSpan w:val="2"/>
            <w:shd w:val="clear" w:color="auto" w:fill="E2EFD9" w:themeFill="accent6" w:themeFillTint="33"/>
          </w:tcPr>
          <w:p w14:paraId="5B7C3A85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Kontaktperson på arbetsplatsen</w:t>
            </w:r>
          </w:p>
        </w:tc>
        <w:tc>
          <w:tcPr>
            <w:tcW w:w="6072" w:type="dxa"/>
            <w:gridSpan w:val="6"/>
            <w:shd w:val="clear" w:color="auto" w:fill="auto"/>
          </w:tcPr>
          <w:p w14:paraId="47DDF19C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4737CDD9" w14:textId="77777777" w:rsidTr="00304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E2EFD9" w:themeFill="accent6" w:themeFillTint="33"/>
          </w:tcPr>
          <w:p w14:paraId="6D03D60E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Anteckning</w:t>
            </w:r>
          </w:p>
        </w:tc>
      </w:tr>
      <w:tr w:rsidR="000D064A" w:rsidRPr="000D064A" w14:paraId="50C085AB" w14:textId="77777777" w:rsidTr="00304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auto"/>
          </w:tcPr>
          <w:p w14:paraId="42E0D3ED" w14:textId="77777777" w:rsidR="000D064A" w:rsidRDefault="000D064A" w:rsidP="003043D9">
            <w:pPr>
              <w:rPr>
                <w:rFonts w:ascii="Calibri" w:hAnsi="Calibri"/>
                <w:sz w:val="22"/>
                <w:szCs w:val="22"/>
              </w:rPr>
            </w:pPr>
          </w:p>
          <w:p w14:paraId="462EF99F" w14:textId="77777777" w:rsidR="000D064A" w:rsidRDefault="000D064A" w:rsidP="003043D9">
            <w:pPr>
              <w:rPr>
                <w:rFonts w:ascii="Calibri" w:hAnsi="Calibri"/>
                <w:sz w:val="22"/>
                <w:szCs w:val="22"/>
              </w:rPr>
            </w:pPr>
          </w:p>
          <w:p w14:paraId="132B3064" w14:textId="77777777" w:rsidR="000D064A" w:rsidRDefault="000D064A" w:rsidP="003043D9">
            <w:pPr>
              <w:rPr>
                <w:rFonts w:ascii="Calibri" w:hAnsi="Calibri"/>
                <w:sz w:val="22"/>
                <w:szCs w:val="22"/>
              </w:rPr>
            </w:pPr>
          </w:p>
          <w:p w14:paraId="7AEC27D1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14:paraId="60AA74F5" w14:textId="77777777" w:rsidR="000D064A" w:rsidRDefault="000D064A">
      <w:pPr>
        <w:suppressAutoHyphens w:val="0"/>
        <w:rPr>
          <w:rFonts w:ascii="Calibri" w:hAnsi="Calibri"/>
          <w:b/>
          <w:bCs/>
          <w:sz w:val="22"/>
          <w:szCs w:val="22"/>
        </w:rPr>
      </w:pPr>
    </w:p>
    <w:p w14:paraId="1A14C0AD" w14:textId="0655CB53" w:rsidR="000D064A" w:rsidRDefault="000D064A">
      <w:pPr>
        <w:suppressAutoHyphens w:val="0"/>
        <w:rPr>
          <w:rFonts w:ascii="Calibri" w:hAnsi="Calibri"/>
          <w:b/>
          <w:bCs/>
          <w:sz w:val="22"/>
          <w:szCs w:val="22"/>
        </w:rPr>
      </w:pPr>
    </w:p>
    <w:tbl>
      <w:tblPr>
        <w:tblStyle w:val="Rutntstabell4dekorfrg5"/>
        <w:tblW w:w="0" w:type="auto"/>
        <w:tblLook w:val="04A0" w:firstRow="1" w:lastRow="0" w:firstColumn="1" w:lastColumn="0" w:noHBand="0" w:noVBand="1"/>
      </w:tblPr>
      <w:tblGrid>
        <w:gridCol w:w="1873"/>
        <w:gridCol w:w="1114"/>
        <w:gridCol w:w="987"/>
        <w:gridCol w:w="1104"/>
        <w:gridCol w:w="1438"/>
        <w:gridCol w:w="992"/>
        <w:gridCol w:w="365"/>
        <w:gridCol w:w="1186"/>
      </w:tblGrid>
      <w:tr w:rsidR="000D064A" w:rsidRPr="000D064A" w14:paraId="48594EE0" w14:textId="77777777" w:rsidTr="00304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E2EFD9" w:themeFill="accent6" w:themeFillTint="33"/>
          </w:tcPr>
          <w:p w14:paraId="2D0F8B21" w14:textId="0F207B13" w:rsidR="000D064A" w:rsidRPr="000D064A" w:rsidRDefault="000D064A" w:rsidP="003043D9">
            <w:pPr>
              <w:rPr>
                <w:rFonts w:ascii="Calibri" w:hAnsi="Calibri"/>
                <w:bCs w:val="0"/>
                <w:color w:val="auto"/>
                <w:sz w:val="22"/>
                <w:szCs w:val="22"/>
              </w:rPr>
            </w:pPr>
            <w:r w:rsidRPr="000D064A">
              <w:rPr>
                <w:rFonts w:ascii="Calibri" w:hAnsi="Calibri"/>
                <w:color w:val="auto"/>
                <w:sz w:val="22"/>
                <w:szCs w:val="22"/>
              </w:rPr>
              <w:t xml:space="preserve">Förteckning över närmaste anhörig </w:t>
            </w:r>
            <w:r>
              <w:rPr>
                <w:rFonts w:ascii="Calibri" w:hAnsi="Calibri"/>
                <w:color w:val="auto"/>
                <w:sz w:val="22"/>
                <w:szCs w:val="22"/>
              </w:rPr>
              <w:t>3</w:t>
            </w:r>
          </w:p>
        </w:tc>
      </w:tr>
      <w:tr w:rsidR="000D064A" w:rsidRPr="000D064A" w14:paraId="0AA936A6" w14:textId="77777777" w:rsidTr="00304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2533B1B5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Medarbetare</w:t>
            </w:r>
          </w:p>
        </w:tc>
        <w:tc>
          <w:tcPr>
            <w:tcW w:w="2101" w:type="dxa"/>
            <w:gridSpan w:val="2"/>
            <w:shd w:val="clear" w:color="auto" w:fill="auto"/>
          </w:tcPr>
          <w:p w14:paraId="4B35276C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4" w:type="dxa"/>
            <w:shd w:val="clear" w:color="auto" w:fill="E2EFD9" w:themeFill="accent6" w:themeFillTint="33"/>
          </w:tcPr>
          <w:p w14:paraId="51363CB0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D064A">
              <w:rPr>
                <w:rFonts w:ascii="Calibri" w:hAnsi="Calibri"/>
                <w:sz w:val="22"/>
                <w:szCs w:val="22"/>
              </w:rPr>
              <w:t>Avdelning</w:t>
            </w:r>
          </w:p>
        </w:tc>
        <w:tc>
          <w:tcPr>
            <w:tcW w:w="1438" w:type="dxa"/>
            <w:shd w:val="clear" w:color="auto" w:fill="auto"/>
          </w:tcPr>
          <w:p w14:paraId="28C31FB4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57" w:type="dxa"/>
            <w:gridSpan w:val="2"/>
            <w:shd w:val="clear" w:color="auto" w:fill="E2EFD9" w:themeFill="accent6" w:themeFillTint="33"/>
          </w:tcPr>
          <w:p w14:paraId="60A40837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D064A">
              <w:rPr>
                <w:rFonts w:ascii="Calibri" w:hAnsi="Calibri"/>
                <w:sz w:val="22"/>
                <w:szCs w:val="22"/>
              </w:rPr>
              <w:t>Uppdaterat</w:t>
            </w:r>
          </w:p>
        </w:tc>
        <w:tc>
          <w:tcPr>
            <w:tcW w:w="1186" w:type="dxa"/>
            <w:shd w:val="clear" w:color="auto" w:fill="auto"/>
          </w:tcPr>
          <w:p w14:paraId="0FDC1F4B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264EE4A1" w14:textId="77777777" w:rsidTr="00304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18A22CD6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 xml:space="preserve">Närmaste anhörig  </w:t>
            </w:r>
          </w:p>
        </w:tc>
        <w:tc>
          <w:tcPr>
            <w:tcW w:w="4643" w:type="dxa"/>
            <w:gridSpan w:val="4"/>
            <w:shd w:val="clear" w:color="auto" w:fill="auto"/>
          </w:tcPr>
          <w:p w14:paraId="209EDFDE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09FEFE20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Pr="000D064A">
              <w:rPr>
                <w:rFonts w:ascii="Calibri" w:hAnsi="Calibri"/>
                <w:sz w:val="22"/>
                <w:szCs w:val="22"/>
              </w:rPr>
              <w:t>obil</w:t>
            </w:r>
          </w:p>
        </w:tc>
        <w:tc>
          <w:tcPr>
            <w:tcW w:w="1551" w:type="dxa"/>
            <w:gridSpan w:val="2"/>
            <w:shd w:val="clear" w:color="auto" w:fill="auto"/>
          </w:tcPr>
          <w:p w14:paraId="1667C720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45CCAC08" w14:textId="77777777" w:rsidTr="00304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3" w:type="dxa"/>
            <w:shd w:val="clear" w:color="auto" w:fill="E2EFD9" w:themeFill="accent6" w:themeFillTint="33"/>
          </w:tcPr>
          <w:p w14:paraId="3BA5AB56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 xml:space="preserve">Arbetsplats </w:t>
            </w:r>
          </w:p>
        </w:tc>
        <w:tc>
          <w:tcPr>
            <w:tcW w:w="4643" w:type="dxa"/>
            <w:gridSpan w:val="4"/>
            <w:shd w:val="clear" w:color="auto" w:fill="auto"/>
          </w:tcPr>
          <w:p w14:paraId="5DAADA95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E2EFD9" w:themeFill="accent6" w:themeFillTint="33"/>
          </w:tcPr>
          <w:p w14:paraId="7E9065E2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</w:t>
            </w:r>
            <w:r w:rsidRPr="000D064A">
              <w:rPr>
                <w:rFonts w:ascii="Calibri" w:hAnsi="Calibri"/>
                <w:sz w:val="22"/>
                <w:szCs w:val="22"/>
              </w:rPr>
              <w:t>obil</w:t>
            </w:r>
          </w:p>
        </w:tc>
        <w:tc>
          <w:tcPr>
            <w:tcW w:w="1551" w:type="dxa"/>
            <w:gridSpan w:val="2"/>
            <w:shd w:val="clear" w:color="auto" w:fill="auto"/>
          </w:tcPr>
          <w:p w14:paraId="04A1948E" w14:textId="77777777" w:rsidR="000D064A" w:rsidRPr="000D064A" w:rsidRDefault="000D064A" w:rsidP="00304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1CE9E36A" w14:textId="77777777" w:rsidTr="00304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7" w:type="dxa"/>
            <w:gridSpan w:val="2"/>
            <w:shd w:val="clear" w:color="auto" w:fill="E2EFD9" w:themeFill="accent6" w:themeFillTint="33"/>
          </w:tcPr>
          <w:p w14:paraId="57F07B55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Kontaktperson på arbetsplatsen</w:t>
            </w:r>
          </w:p>
        </w:tc>
        <w:tc>
          <w:tcPr>
            <w:tcW w:w="6072" w:type="dxa"/>
            <w:gridSpan w:val="6"/>
            <w:shd w:val="clear" w:color="auto" w:fill="auto"/>
          </w:tcPr>
          <w:p w14:paraId="3FB85035" w14:textId="77777777" w:rsidR="000D064A" w:rsidRPr="000D064A" w:rsidRDefault="000D064A" w:rsidP="00304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0D064A" w:rsidRPr="000D064A" w14:paraId="6FA23494" w14:textId="77777777" w:rsidTr="00304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E2EFD9" w:themeFill="accent6" w:themeFillTint="33"/>
          </w:tcPr>
          <w:p w14:paraId="53C60B09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="Calibri" w:hAnsi="Calibri"/>
                <w:b w:val="0"/>
                <w:sz w:val="22"/>
                <w:szCs w:val="22"/>
              </w:rPr>
              <w:t>Anteckning</w:t>
            </w:r>
          </w:p>
        </w:tc>
      </w:tr>
      <w:tr w:rsidR="000D064A" w:rsidRPr="000D064A" w14:paraId="56D3D90A" w14:textId="77777777" w:rsidTr="00304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8"/>
            <w:shd w:val="clear" w:color="auto" w:fill="auto"/>
          </w:tcPr>
          <w:p w14:paraId="3CC80994" w14:textId="77777777" w:rsidR="000D064A" w:rsidRDefault="000D064A" w:rsidP="003043D9">
            <w:pPr>
              <w:rPr>
                <w:rFonts w:ascii="Calibri" w:hAnsi="Calibri"/>
                <w:sz w:val="22"/>
                <w:szCs w:val="22"/>
              </w:rPr>
            </w:pPr>
          </w:p>
          <w:p w14:paraId="61243753" w14:textId="77777777" w:rsidR="000D064A" w:rsidRDefault="000D064A" w:rsidP="003043D9">
            <w:pPr>
              <w:rPr>
                <w:rFonts w:ascii="Calibri" w:hAnsi="Calibri"/>
                <w:sz w:val="22"/>
                <w:szCs w:val="22"/>
              </w:rPr>
            </w:pPr>
          </w:p>
          <w:p w14:paraId="456B4CB5" w14:textId="77777777" w:rsidR="000D064A" w:rsidRDefault="000D064A" w:rsidP="003043D9">
            <w:pPr>
              <w:rPr>
                <w:rFonts w:ascii="Calibri" w:hAnsi="Calibri"/>
                <w:sz w:val="22"/>
                <w:szCs w:val="22"/>
              </w:rPr>
            </w:pPr>
          </w:p>
          <w:p w14:paraId="406AA8A0" w14:textId="77777777" w:rsidR="000D064A" w:rsidRPr="000D064A" w:rsidRDefault="000D064A" w:rsidP="003043D9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14:paraId="435EF5FC" w14:textId="77777777" w:rsidR="000D064A" w:rsidRDefault="000D064A">
      <w:pPr>
        <w:suppressAutoHyphens w:val="0"/>
        <w:rPr>
          <w:rFonts w:ascii="Calibri" w:hAnsi="Calibri"/>
          <w:b/>
          <w:bCs/>
          <w:sz w:val="22"/>
          <w:szCs w:val="22"/>
        </w:rPr>
      </w:pPr>
    </w:p>
    <w:p w14:paraId="754F19AA" w14:textId="77777777" w:rsidR="000D064A" w:rsidRDefault="000D064A">
      <w:pPr>
        <w:suppressAutoHyphens w:val="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br w:type="page"/>
      </w:r>
    </w:p>
    <w:p w14:paraId="7E77C38F" w14:textId="2465ED58" w:rsidR="0038442A" w:rsidRPr="00297C09" w:rsidRDefault="0038442A" w:rsidP="0038442A">
      <w:pPr>
        <w:rPr>
          <w:rFonts w:ascii="Calibri" w:hAnsi="Calibri"/>
          <w:b/>
          <w:bCs/>
          <w:sz w:val="22"/>
          <w:szCs w:val="22"/>
        </w:rPr>
      </w:pPr>
      <w:r w:rsidRPr="00297C09">
        <w:rPr>
          <w:rFonts w:ascii="Calibri" w:hAnsi="Calibri"/>
          <w:b/>
          <w:bCs/>
          <w:sz w:val="22"/>
          <w:szCs w:val="22"/>
        </w:rPr>
        <w:lastRenderedPageBreak/>
        <w:t>Flik 19 Sammanställning över Anhöriglista</w:t>
      </w:r>
    </w:p>
    <w:p w14:paraId="53964D51" w14:textId="77777777" w:rsidR="0038442A" w:rsidRPr="00297C09" w:rsidRDefault="0038442A" w:rsidP="00C52A03">
      <w:pPr>
        <w:rPr>
          <w:rFonts w:ascii="Calibri" w:hAnsi="Calibri"/>
          <w:sz w:val="22"/>
          <w:szCs w:val="22"/>
        </w:rPr>
      </w:pPr>
    </w:p>
    <w:p w14:paraId="48210CBE" w14:textId="77777777" w:rsidR="00C52A03" w:rsidRPr="00297C09" w:rsidRDefault="00C52A03" w:rsidP="00C52A03">
      <w:pPr>
        <w:rPr>
          <w:rFonts w:ascii="Calibri" w:hAnsi="Calibri"/>
          <w:sz w:val="22"/>
          <w:szCs w:val="22"/>
        </w:rPr>
      </w:pPr>
      <w:r w:rsidRPr="00297C09">
        <w:rPr>
          <w:rFonts w:ascii="Calibri" w:hAnsi="Calibri"/>
          <w:sz w:val="22"/>
          <w:szCs w:val="22"/>
        </w:rPr>
        <w:t>Skriv ned i nedanstående tabell alla medarbetar som arbetar på byggarbetsplatsen. OBS att underleverantörer ska hålla en sådan lista själva eller lämna det till Platschefen som håller ordning för byggarbetare på byggarbetsplatsen.</w:t>
      </w:r>
    </w:p>
    <w:p w14:paraId="36F2B994" w14:textId="77777777" w:rsidR="00C52A03" w:rsidRPr="00297C09" w:rsidRDefault="00C52A03" w:rsidP="00C52A03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2271"/>
        <w:gridCol w:w="2261"/>
        <w:gridCol w:w="2274"/>
        <w:gridCol w:w="2253"/>
      </w:tblGrid>
      <w:tr w:rsidR="000D064A" w:rsidRPr="000D064A" w14:paraId="06B127C3" w14:textId="77777777" w:rsidTr="000D0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4"/>
            <w:shd w:val="clear" w:color="auto" w:fill="E2EFD9" w:themeFill="accent6" w:themeFillTint="33"/>
          </w:tcPr>
          <w:p w14:paraId="18C63377" w14:textId="77777777" w:rsidR="00C52A03" w:rsidRPr="000D064A" w:rsidRDefault="00C52A03" w:rsidP="000D064A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0D064A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Förteckning över närmaste anhörig</w:t>
            </w:r>
          </w:p>
        </w:tc>
      </w:tr>
      <w:tr w:rsidR="000D064A" w:rsidRPr="000D064A" w14:paraId="0110508B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E2EFD9" w:themeFill="accent6" w:themeFillTint="33"/>
          </w:tcPr>
          <w:p w14:paraId="554F1AE9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Theme="minorHAnsi" w:hAnsiTheme="minorHAnsi" w:cstheme="minorHAnsi"/>
                <w:b w:val="0"/>
                <w:sz w:val="22"/>
                <w:szCs w:val="22"/>
              </w:rPr>
              <w:t>Medarbetare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E2EFD9" w:themeFill="accent6" w:themeFillTint="33"/>
          </w:tcPr>
          <w:p w14:paraId="56C849E4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D064A">
              <w:rPr>
                <w:rFonts w:asciiTheme="minorHAnsi" w:hAnsiTheme="minorHAnsi" w:cstheme="minorHAnsi"/>
                <w:sz w:val="22"/>
                <w:szCs w:val="22"/>
              </w:rPr>
              <w:t>Närmaste anhörig</w:t>
            </w:r>
          </w:p>
        </w:tc>
        <w:tc>
          <w:tcPr>
            <w:tcW w:w="2302" w:type="dxa"/>
            <w:shd w:val="clear" w:color="auto" w:fill="E2EFD9" w:themeFill="accent6" w:themeFillTint="33"/>
          </w:tcPr>
          <w:p w14:paraId="5CC78339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0D064A">
              <w:rPr>
                <w:rFonts w:asciiTheme="minorHAnsi" w:hAnsiTheme="minorHAnsi" w:cstheme="minorHAnsi"/>
                <w:sz w:val="22"/>
                <w:szCs w:val="22"/>
              </w:rPr>
              <w:t>Telefon/mobil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E2EFD9" w:themeFill="accent6" w:themeFillTint="33"/>
          </w:tcPr>
          <w:p w14:paraId="6D0201EA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D064A">
              <w:rPr>
                <w:rFonts w:asciiTheme="minorHAnsi" w:hAnsiTheme="minorHAnsi" w:cstheme="minorHAnsi"/>
                <w:b w:val="0"/>
                <w:sz w:val="22"/>
                <w:szCs w:val="22"/>
              </w:rPr>
              <w:t>Datum</w:t>
            </w:r>
          </w:p>
        </w:tc>
      </w:tr>
      <w:tr w:rsidR="000D064A" w:rsidRPr="000D064A" w14:paraId="79BC5226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9EE9293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07A0672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455F7B6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10CF914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0F84357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8A86C7F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057252C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2A39C514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54A5DAC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4791E947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F3C0865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D1ACF79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8964B6B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68D82860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5A1700C4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3AF330B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345F634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1E02EE20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7176152B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79F4E87F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F8539A4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5012BA1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8F3C4A3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4ACB7283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8022B36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3885955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0D7DBD5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54195EEF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6C5BC785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2C2F602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6406DB1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0BCE630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39D76C78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186917CE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4CCEB937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C6458BB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0ACEC02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54E6B5AF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31D4D3D1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709DE582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1A446FA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643B00D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DC5A448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23C5BE3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3E2DCA3E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47AA874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09D70A4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52F6F8DA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67B5A2A7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B2E639A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DB483BD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12ED3FD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C873ACB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7AE76C30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6A6DB7BD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DAFCFA7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CBE2929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63DEE85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70F46258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FBCFC20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E2EAB8C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F77E431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2579E679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08B6C0D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313CFFAA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0212373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259EC15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7EC2E4C0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15CE9529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9108A19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C28F853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ACB3A48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0187A37E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4B97C940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3BBCABD9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A8EAAF7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E417CF4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71637175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F048706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6C74DB8D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019864A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E419248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3495C659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70E71746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CDDAB47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A17ABA1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9201F9F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069F253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3B8232A5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948F946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F007346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F530BE9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FFCCE6C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087EAD6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72F01959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F8FAAA0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5919ECE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E862724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B9875E9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612B9985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00963E5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34A05B6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9C9CF77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E28E023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2D69D74D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0AD785A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9EF0A41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2695F97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7F8506FB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7EB93084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0757239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4ABD8F6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0FAF308F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4EE69399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81330C7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187334A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5AC750C2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2B720921" w14:textId="77777777" w:rsidR="00C52A03" w:rsidRPr="000D064A" w:rsidRDefault="00C52A03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0D50AFB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5793F276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815501D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4AF3A95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71673BFE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2075859F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7A13AFC3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8A97C64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915C519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13370F79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4259620F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81515B8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D7D3CC1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8908058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0A988DB5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19811526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E910237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9CB3509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3BE6905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7ACFBAFB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E452B0B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61A1F8D9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9A94680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E02900B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635CACEB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756292AD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5AB83D8A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03DF5AD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406BA34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312213E4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361D1BF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7B8484EE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0CD106A8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9F91A92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747D2E13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15D8358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33FFE91C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98CA8F4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43A6FEF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0E4EEC1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29A82E2B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25A08DA6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A4D9D74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E9E2DC0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254E0AF3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3E06CAD8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544F9C2A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5B8122A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19DC324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0C541146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10277210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17CE67B6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66A0C30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4D624F86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F91A976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221EEF48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65E2FF2A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946D6C5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DAA05F5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1EB338EF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C9BF3C0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C6075EB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A5DD732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7D15A1C2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1EB7CCC" w14:textId="77777777" w:rsidR="000D064A" w:rsidRPr="000D064A" w:rsidRDefault="000D064A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021F788D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2F0053C2" w14:textId="77777777" w:rsidTr="000D0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15E7600C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685C74E3" w14:textId="77777777" w:rsidR="000D064A" w:rsidRPr="000D064A" w:rsidRDefault="000D064A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3DFD2213" w14:textId="77777777" w:rsidR="000D064A" w:rsidRPr="000D064A" w:rsidRDefault="000D064A" w:rsidP="000D0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3311052D" w14:textId="77777777" w:rsidR="000D064A" w:rsidRPr="000D064A" w:rsidRDefault="000D064A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5C1F60E6" w14:textId="77777777" w:rsidTr="000D0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34303DB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CF7BFED" w14:textId="77777777" w:rsidR="00C52A03" w:rsidRPr="000D064A" w:rsidRDefault="00C52A03" w:rsidP="000D064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378AB8FF" w14:textId="77777777" w:rsidR="00C52A03" w:rsidRPr="000D064A" w:rsidRDefault="00C52A03" w:rsidP="000D0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FE7D691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0D064A" w:rsidRPr="000D064A" w14:paraId="0D5E773F" w14:textId="77777777" w:rsidTr="000D064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3AD54ACC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02" w:type="dxa"/>
            <w:shd w:val="clear" w:color="auto" w:fill="auto"/>
          </w:tcPr>
          <w:p w14:paraId="23A33586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302" w:type="dxa"/>
            <w:shd w:val="clear" w:color="auto" w:fill="auto"/>
          </w:tcPr>
          <w:p w14:paraId="47491F1C" w14:textId="77777777" w:rsidR="00C52A03" w:rsidRPr="000D064A" w:rsidRDefault="00C52A03" w:rsidP="000D064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03" w:type="dxa"/>
            <w:shd w:val="clear" w:color="auto" w:fill="auto"/>
          </w:tcPr>
          <w:p w14:paraId="5B3B4F4F" w14:textId="77777777" w:rsidR="00C52A03" w:rsidRPr="000D064A" w:rsidRDefault="00C52A03" w:rsidP="000D064A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</w:tbl>
    <w:p w14:paraId="7C1174CA" w14:textId="77777777" w:rsidR="00C52A03" w:rsidRPr="00297C09" w:rsidRDefault="00C52A03" w:rsidP="00C52A03">
      <w:pPr>
        <w:rPr>
          <w:rFonts w:ascii="Calibri" w:hAnsi="Calibri"/>
          <w:sz w:val="22"/>
          <w:szCs w:val="22"/>
        </w:rPr>
      </w:pPr>
    </w:p>
    <w:p w14:paraId="44BA5F78" w14:textId="77777777" w:rsidR="00606B9F" w:rsidRPr="00297C09" w:rsidRDefault="00606B9F" w:rsidP="0009076A">
      <w:pPr>
        <w:rPr>
          <w:rFonts w:ascii="Calibri" w:hAnsi="Calibri"/>
          <w:sz w:val="22"/>
          <w:szCs w:val="22"/>
        </w:rPr>
      </w:pPr>
    </w:p>
    <w:p w14:paraId="61C98091" w14:textId="77777777" w:rsidR="000D064A" w:rsidRPr="00297C09" w:rsidRDefault="000D064A">
      <w:pPr>
        <w:rPr>
          <w:rFonts w:ascii="Calibri" w:hAnsi="Calibri"/>
          <w:sz w:val="22"/>
          <w:szCs w:val="22"/>
        </w:rPr>
      </w:pPr>
    </w:p>
    <w:sectPr w:rsidR="000D064A" w:rsidRPr="00297C09" w:rsidSect="00786E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2D4F0" w14:textId="77777777" w:rsidR="00DF0C26" w:rsidRDefault="00DF0C26">
      <w:r>
        <w:separator/>
      </w:r>
    </w:p>
  </w:endnote>
  <w:endnote w:type="continuationSeparator" w:id="0">
    <w:p w14:paraId="79A67511" w14:textId="77777777" w:rsidR="00DF0C26" w:rsidRDefault="00DF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0791C" w14:textId="77777777" w:rsidR="008220E6" w:rsidRDefault="008220E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A975D" w14:textId="77777777" w:rsidR="008220E6" w:rsidRDefault="008220E6" w:rsidP="008220E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620D7B7D" w14:textId="77777777" w:rsidR="00CA616A" w:rsidRPr="008220E6" w:rsidRDefault="008220E6" w:rsidP="008220E6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37BE" w14:textId="77777777" w:rsidR="00CA616A" w:rsidRPr="008A1078" w:rsidRDefault="00CA616A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6A55617E" w14:textId="77777777" w:rsidR="00CA616A" w:rsidRDefault="00CA616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688A0712" w14:textId="77777777" w:rsidR="00CA616A" w:rsidRDefault="00CA616A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123E37C0" w14:textId="77777777" w:rsidR="00CA616A" w:rsidRDefault="00CA616A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77ED7E0A" w14:textId="77777777" w:rsidR="00CA616A" w:rsidRDefault="00CA616A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FA390" w14:textId="77777777" w:rsidR="00DF0C26" w:rsidRDefault="00DF0C26">
      <w:r>
        <w:separator/>
      </w:r>
    </w:p>
  </w:footnote>
  <w:footnote w:type="continuationSeparator" w:id="0">
    <w:p w14:paraId="031A6E4F" w14:textId="77777777" w:rsidR="00DF0C26" w:rsidRDefault="00DF0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61A4" w14:textId="77777777" w:rsidR="008220E6" w:rsidRDefault="008220E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2"/>
      <w:gridCol w:w="1524"/>
      <w:gridCol w:w="1519"/>
      <w:gridCol w:w="3014"/>
    </w:tblGrid>
    <w:tr w:rsidR="00DF5A67" w:rsidRPr="00B556A6" w14:paraId="39945517" w14:textId="77777777" w:rsidTr="00F7540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E2CE333" w14:textId="77777777" w:rsidR="00DF5A67" w:rsidRPr="00B556A6" w:rsidRDefault="00DF5A67" w:rsidP="00DF5A67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3B14E136" w14:textId="77777777" w:rsidR="00DF5A67" w:rsidRPr="00B556A6" w:rsidRDefault="00DF5A67" w:rsidP="00DF5A67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B556A6">
            <w:rPr>
              <w:rFonts w:ascii="Leelawadee" w:hAnsi="Leelawadee" w:cs="Leelawadee"/>
              <w:b/>
            </w:rPr>
            <w:t>Anhöriglista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B10AB9C" w14:textId="77777777" w:rsidR="00DF5A67" w:rsidRPr="00B556A6" w:rsidRDefault="00DF5A67" w:rsidP="00DF5A67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F5A67" w:rsidRPr="00B556A6" w14:paraId="7EE7242D" w14:textId="77777777" w:rsidTr="00F7540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A912FE5" w14:textId="77777777" w:rsidR="00DF5A67" w:rsidRPr="00B556A6" w:rsidRDefault="00DF5A67" w:rsidP="00DF5A67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F5A67" w:rsidRPr="00B556A6" w14:paraId="07EA7BAD" w14:textId="77777777" w:rsidTr="00F7540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463D733" w14:textId="77777777" w:rsidR="00DF5A67" w:rsidRPr="00B556A6" w:rsidRDefault="00DF5A67" w:rsidP="00DF5A67">
          <w:pPr>
            <w:rPr>
              <w:rFonts w:ascii="Leelawadee" w:hAnsi="Leelawadee" w:cs="Leelawadee"/>
              <w:sz w:val="16"/>
              <w:szCs w:val="16"/>
            </w:rPr>
          </w:pPr>
          <w:r w:rsidRPr="00B556A6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54374F5" w14:textId="77777777" w:rsidR="00DF5A67" w:rsidRPr="00B556A6" w:rsidRDefault="00DF5A67" w:rsidP="00DF5A67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B556A6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499756D1" w14:textId="77777777" w:rsidR="00CA616A" w:rsidRPr="00786EBA" w:rsidRDefault="00DF5A67" w:rsidP="00786EBA">
    <w:pPr>
      <w:pStyle w:val="Sidhuvud"/>
    </w:pPr>
    <w:r w:rsidRPr="00DF5A67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7BBB3D" wp14:editId="79CB072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E1D89" w14:textId="77777777" w:rsidR="00DF5A67" w:rsidRDefault="00DF5A67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8220E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7BBB3D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CDE1D89" w14:textId="77777777" w:rsidR="00DF5A67" w:rsidRDefault="00DF5A67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8220E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D886" w14:textId="77777777" w:rsidR="008220E6" w:rsidRDefault="008220E6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12064"/>
    <w:rsid w:val="00033662"/>
    <w:rsid w:val="0004512D"/>
    <w:rsid w:val="00050B90"/>
    <w:rsid w:val="00060BFD"/>
    <w:rsid w:val="0009076A"/>
    <w:rsid w:val="00096315"/>
    <w:rsid w:val="000A7511"/>
    <w:rsid w:val="000A7E85"/>
    <w:rsid w:val="000D00A0"/>
    <w:rsid w:val="000D064A"/>
    <w:rsid w:val="001746E7"/>
    <w:rsid w:val="00176834"/>
    <w:rsid w:val="001A4097"/>
    <w:rsid w:val="001A603A"/>
    <w:rsid w:val="001D6DDB"/>
    <w:rsid w:val="001E263B"/>
    <w:rsid w:val="00241CB0"/>
    <w:rsid w:val="00297C09"/>
    <w:rsid w:val="00305C8C"/>
    <w:rsid w:val="00323E4E"/>
    <w:rsid w:val="00327E07"/>
    <w:rsid w:val="00330837"/>
    <w:rsid w:val="00343F9D"/>
    <w:rsid w:val="003544D7"/>
    <w:rsid w:val="0037740D"/>
    <w:rsid w:val="0038442A"/>
    <w:rsid w:val="004366B8"/>
    <w:rsid w:val="00437CA0"/>
    <w:rsid w:val="00476252"/>
    <w:rsid w:val="00482CEA"/>
    <w:rsid w:val="0048393C"/>
    <w:rsid w:val="00492BF9"/>
    <w:rsid w:val="004A0010"/>
    <w:rsid w:val="004C17BB"/>
    <w:rsid w:val="004D3EA3"/>
    <w:rsid w:val="0055025E"/>
    <w:rsid w:val="005552B1"/>
    <w:rsid w:val="00560F7C"/>
    <w:rsid w:val="00593BD4"/>
    <w:rsid w:val="005B2E96"/>
    <w:rsid w:val="00601609"/>
    <w:rsid w:val="00606B9F"/>
    <w:rsid w:val="00627B1E"/>
    <w:rsid w:val="00671A16"/>
    <w:rsid w:val="006B37C3"/>
    <w:rsid w:val="006D581A"/>
    <w:rsid w:val="006D7DB8"/>
    <w:rsid w:val="006E46B7"/>
    <w:rsid w:val="007654F3"/>
    <w:rsid w:val="0078230A"/>
    <w:rsid w:val="00786EBA"/>
    <w:rsid w:val="007E3D2E"/>
    <w:rsid w:val="007F1F0B"/>
    <w:rsid w:val="007F4B2A"/>
    <w:rsid w:val="008220E6"/>
    <w:rsid w:val="0085277B"/>
    <w:rsid w:val="008A0FB4"/>
    <w:rsid w:val="008A1078"/>
    <w:rsid w:val="008A20AA"/>
    <w:rsid w:val="008B5DF4"/>
    <w:rsid w:val="009016F3"/>
    <w:rsid w:val="009159AA"/>
    <w:rsid w:val="0092460E"/>
    <w:rsid w:val="009400C5"/>
    <w:rsid w:val="009571FE"/>
    <w:rsid w:val="009663BB"/>
    <w:rsid w:val="009A6202"/>
    <w:rsid w:val="009D17D7"/>
    <w:rsid w:val="009E4D67"/>
    <w:rsid w:val="009E68CF"/>
    <w:rsid w:val="00A1078D"/>
    <w:rsid w:val="00A25BB6"/>
    <w:rsid w:val="00A45CCC"/>
    <w:rsid w:val="00A86EED"/>
    <w:rsid w:val="00AA7659"/>
    <w:rsid w:val="00AD17CE"/>
    <w:rsid w:val="00AE7C27"/>
    <w:rsid w:val="00AF1792"/>
    <w:rsid w:val="00B500D3"/>
    <w:rsid w:val="00B556A6"/>
    <w:rsid w:val="00B822EE"/>
    <w:rsid w:val="00BA75C0"/>
    <w:rsid w:val="00C03F9D"/>
    <w:rsid w:val="00C52A03"/>
    <w:rsid w:val="00C97959"/>
    <w:rsid w:val="00CA616A"/>
    <w:rsid w:val="00CD0976"/>
    <w:rsid w:val="00D271F5"/>
    <w:rsid w:val="00D41F41"/>
    <w:rsid w:val="00D65F7A"/>
    <w:rsid w:val="00D92C4A"/>
    <w:rsid w:val="00DF0C26"/>
    <w:rsid w:val="00DF5A67"/>
    <w:rsid w:val="00DF5AE6"/>
    <w:rsid w:val="00E07C72"/>
    <w:rsid w:val="00E465F5"/>
    <w:rsid w:val="00E50336"/>
    <w:rsid w:val="00E64451"/>
    <w:rsid w:val="00E8522A"/>
    <w:rsid w:val="00E86E70"/>
    <w:rsid w:val="00EE3A9C"/>
    <w:rsid w:val="00F546F8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442E51"/>
  <w15:chartTrackingRefBased/>
  <w15:docId w15:val="{41D5BB5B-8FFD-41B4-8B1A-6D348EE1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4F3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E465F5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01206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DF5A67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8220E6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4</TotalTime>
  <Pages>3</Pages>
  <Words>194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2022-10-17T10:25:00Z</dcterms:created>
  <dcterms:modified xsi:type="dcterms:W3CDTF">2025-01-22T12:19:00Z</dcterms:modified>
</cp:coreProperties>
</file>