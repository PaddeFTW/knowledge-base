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71C9" w14:textId="77777777" w:rsidR="009571FE" w:rsidRPr="007C5156" w:rsidRDefault="009571FE" w:rsidP="009571FE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/>
          <w:sz w:val="22"/>
          <w:szCs w:val="22"/>
          <w:lang w:eastAsia="sv-SE"/>
        </w:rPr>
      </w:pPr>
      <w:r w:rsidRPr="007C5156">
        <w:rPr>
          <w:rFonts w:ascii="Calibri" w:hAnsi="Calibri" w:cs="Arial"/>
          <w:b/>
          <w:sz w:val="22"/>
          <w:szCs w:val="22"/>
          <w:lang w:eastAsia="sv-SE"/>
        </w:rPr>
        <w:t>Flik 1</w:t>
      </w:r>
      <w:r w:rsidR="00FB35E1" w:rsidRPr="007C5156">
        <w:rPr>
          <w:rFonts w:ascii="Calibri" w:hAnsi="Calibri" w:cs="Arial"/>
          <w:b/>
          <w:sz w:val="22"/>
          <w:szCs w:val="22"/>
          <w:lang w:eastAsia="sv-SE"/>
        </w:rPr>
        <w:t>7</w:t>
      </w:r>
      <w:r w:rsidRPr="007C5156">
        <w:rPr>
          <w:rFonts w:ascii="Calibri" w:hAnsi="Calibri" w:cs="Arial"/>
          <w:b/>
          <w:sz w:val="22"/>
          <w:szCs w:val="22"/>
          <w:lang w:eastAsia="sv-SE"/>
        </w:rPr>
        <w:tab/>
        <w:t xml:space="preserve">Säkerhetsdatablad för </w:t>
      </w:r>
      <w:r w:rsidR="00BE0BD0" w:rsidRPr="007C5156">
        <w:rPr>
          <w:rFonts w:ascii="Calibri" w:hAnsi="Calibri" w:cs="Arial"/>
          <w:b/>
          <w:sz w:val="22"/>
          <w:szCs w:val="22"/>
          <w:lang w:eastAsia="sv-SE"/>
        </w:rPr>
        <w:t>bygg</w:t>
      </w:r>
      <w:r w:rsidRPr="007C5156">
        <w:rPr>
          <w:rFonts w:ascii="Calibri" w:hAnsi="Calibri" w:cs="Arial"/>
          <w:b/>
          <w:sz w:val="22"/>
          <w:szCs w:val="22"/>
          <w:lang w:eastAsia="sv-SE"/>
        </w:rPr>
        <w:t>projektet</w:t>
      </w:r>
    </w:p>
    <w:p w14:paraId="4E6FE3FE" w14:textId="77777777" w:rsidR="0096017B" w:rsidRPr="007C5156" w:rsidRDefault="00FB35E1" w:rsidP="009571FE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Cs/>
          <w:sz w:val="22"/>
          <w:szCs w:val="22"/>
          <w:lang w:eastAsia="sv-SE"/>
        </w:rPr>
      </w:pPr>
      <w:r w:rsidRPr="007C5156">
        <w:rPr>
          <w:rFonts w:ascii="Calibri" w:hAnsi="Calibri" w:cs="Arial"/>
          <w:bCs/>
          <w:sz w:val="22"/>
          <w:szCs w:val="22"/>
          <w:lang w:eastAsia="sv-SE"/>
        </w:rPr>
        <w:t xml:space="preserve">Skriv ned alla farliga kemikalier som kräver speciellhantering i nedanstående tabell. </w:t>
      </w:r>
    </w:p>
    <w:p w14:paraId="358A550D" w14:textId="77777777" w:rsidR="00077EFB" w:rsidRPr="007C5156" w:rsidRDefault="00077EFB" w:rsidP="009571FE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Cs/>
          <w:sz w:val="22"/>
          <w:szCs w:val="22"/>
          <w:lang w:eastAsia="sv-SE"/>
        </w:rPr>
      </w:pPr>
      <w:r w:rsidRPr="007C5156">
        <w:rPr>
          <w:rFonts w:ascii="Calibri" w:hAnsi="Calibri" w:cs="Arial"/>
          <w:bCs/>
          <w:sz w:val="22"/>
          <w:szCs w:val="22"/>
          <w:lang w:eastAsia="sv-SE"/>
        </w:rPr>
        <w:t>Säkerhetsdatabladen hittas på tillverkarens hemsida.</w:t>
      </w:r>
    </w:p>
    <w:tbl>
      <w:tblPr>
        <w:tblStyle w:val="Rutntstabell4dekorfrg5"/>
        <w:tblW w:w="0" w:type="auto"/>
        <w:tblLook w:val="01E0" w:firstRow="1" w:lastRow="1" w:firstColumn="1" w:lastColumn="1" w:noHBand="0" w:noVBand="0"/>
      </w:tblPr>
      <w:tblGrid>
        <w:gridCol w:w="2805"/>
        <w:gridCol w:w="3196"/>
        <w:gridCol w:w="1657"/>
        <w:gridCol w:w="1401"/>
      </w:tblGrid>
      <w:tr w:rsidR="00D93EA2" w:rsidRPr="00D93EA2" w14:paraId="34879D3F" w14:textId="77777777" w:rsidTr="00D93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4"/>
            <w:shd w:val="clear" w:color="auto" w:fill="E2EFD9" w:themeFill="accent6" w:themeFillTint="33"/>
          </w:tcPr>
          <w:p w14:paraId="16ED9C08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 w:val="0"/>
                <w:color w:val="auto"/>
                <w:sz w:val="22"/>
                <w:szCs w:val="22"/>
                <w:lang w:eastAsia="sv-SE"/>
              </w:rPr>
            </w:pPr>
            <w:r w:rsidRPr="00D93EA2">
              <w:rPr>
                <w:rFonts w:asciiTheme="minorHAnsi" w:hAnsiTheme="minorHAnsi" w:cstheme="minorHAnsi"/>
                <w:color w:val="auto"/>
                <w:sz w:val="22"/>
                <w:szCs w:val="22"/>
                <w:lang w:eastAsia="sv-SE"/>
              </w:rPr>
              <w:t>Innehållsförteckning</w:t>
            </w:r>
          </w:p>
        </w:tc>
      </w:tr>
      <w:tr w:rsidR="00D93EA2" w:rsidRPr="00D93EA2" w14:paraId="70E6572A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E2EFD9" w:themeFill="accent6" w:themeFillTint="33"/>
          </w:tcPr>
          <w:p w14:paraId="51A85885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D93EA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Produkt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E2EFD9" w:themeFill="accent6" w:themeFillTint="33"/>
          </w:tcPr>
          <w:p w14:paraId="4258CFF7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  <w:r w:rsidRPr="00D93EA2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Säkerhetsdatablad ja/nej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14:paraId="642F14EA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  <w:r w:rsidRPr="00D93EA2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E2EFD9" w:themeFill="accent6" w:themeFillTint="33"/>
          </w:tcPr>
          <w:p w14:paraId="7D423B35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D93EA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Datum</w:t>
            </w:r>
          </w:p>
        </w:tc>
      </w:tr>
      <w:tr w:rsidR="00D93EA2" w:rsidRPr="00D93EA2" w14:paraId="4E63EC7E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4FAACA49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661F3F3D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57C9F681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7A02898D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00817F57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6A748ACB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13FD729A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7D224426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269D6D94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1613CFF3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02FEE568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07B36E20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0994681A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1D6A6790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5FCD2A05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111D4AB9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2BC86833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42522536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646A5F0C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489E4D23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5CD1F9C6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7E6819B6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7AAF53D3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332FB778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3225B9A5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7C0209AF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753A73D6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5E7ABCEB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25AE7E08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6CB199F3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6C4FC661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4B7A7677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341F9D8E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3BEC20C3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37D132CD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746BF98F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6D51CD92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76484628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4DB870EE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0C111C0E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6F96C23A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05A63086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53A0251F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41BD090D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29DB8E4C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076E00E2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22248FA2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6FA6EFCC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724A5CEB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1FEDD5E8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66EEB4E0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6E9DE936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3B08B5C7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58326231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5DB23250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0233F289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1DEC2FAA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08ED4197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10F9E426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67358E5C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1840FCDC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10313694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4B077726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7872CD29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3AD8831D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0CA351FE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708D2655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72047965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30B214E6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13C2AA57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1F2AB4EC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446B7CDA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6AA19D18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5514A31E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1F4E9AC4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2E0D896C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585DC874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20DFEA47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492B5AFE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754D1389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25941889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3D7E169D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29364C85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232248BC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7FF8E7D2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28F3544D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19F5C63F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04C3222D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4D02D02B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14C34EBD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752AB0DD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01D0116A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2638BE31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69E5177F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2A9FEB19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5F313313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7D81394A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617FC078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7D07ADB5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13D3CB0B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684C3716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4EEA2DDE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08EE868D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41AC8E16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0D352329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3A762E46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62DA01BB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60814CA8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5B66AE2F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6A850E49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2416F188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1F3CA542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749C86F3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33F21E66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634FC147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3DDD58E4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6FA7F03A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18B7D344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5F308449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51EDEDD6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534B9992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164F59C6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7D33AB56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4240FB1A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665FC043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0DA8360E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092E7C40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57614976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4A4C2622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2AD34D18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52DA5C7C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1E1AE1EE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085A3BFC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08BBE1D5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6EBFA017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302699A1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53E0807E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66AE34CB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442C337A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3ACCC89D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33EE3031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53BB91AE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5DD09DCB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27426FEE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6A0DF9E6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1FF7B33E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7CA41FF9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3F6B8B1E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1BC4DAE3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6ECD5522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1CB4F163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649D22BA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7B4A2983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67276EAA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42A84102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7DA98E81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6CCCDDE0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0A68D3B0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728DBD68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6C5C8BFC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3FBFFFCE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43C566C4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07043A62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48407886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4AB3A079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45BE4C52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3082AD6C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2043D497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653F5BDA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777AA6B5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381D156B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4ECB7B05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6F3B3DCA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4EBE5974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6788CC72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2A6AE864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626218FF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6865D237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253E712F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027F7586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1FF5DF54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36855C21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352C23D3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79671437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254468A8" w14:textId="77777777" w:rsidTr="00D9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1E9829AD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4E83A6BE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2BA09925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4B1FFD47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59126313" w14:textId="77777777" w:rsidTr="00D93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369B8D53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08898624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1EEBD684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58914BB6" w14:textId="77777777" w:rsidR="00D93EA2" w:rsidRPr="00D93EA2" w:rsidRDefault="00D93EA2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D93EA2" w:rsidRPr="00D93EA2" w14:paraId="65533903" w14:textId="77777777" w:rsidTr="00D93EA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  <w:shd w:val="clear" w:color="auto" w:fill="auto"/>
          </w:tcPr>
          <w:p w14:paraId="0AE25A34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  <w:shd w:val="clear" w:color="auto" w:fill="auto"/>
          </w:tcPr>
          <w:p w14:paraId="28AB3A8F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  <w:shd w:val="clear" w:color="auto" w:fill="auto"/>
          </w:tcPr>
          <w:p w14:paraId="4BF2463B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  <w:shd w:val="clear" w:color="auto" w:fill="auto"/>
          </w:tcPr>
          <w:p w14:paraId="287D2DCF" w14:textId="77777777" w:rsidR="00FB35E1" w:rsidRPr="00D93EA2" w:rsidRDefault="00FB35E1" w:rsidP="00D93EA2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</w:tbl>
    <w:p w14:paraId="44BF07A0" w14:textId="77777777" w:rsidR="0096017B" w:rsidRPr="007C5156" w:rsidRDefault="0096017B" w:rsidP="00494C53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Cs/>
          <w:sz w:val="22"/>
          <w:szCs w:val="22"/>
          <w:lang w:eastAsia="sv-SE"/>
        </w:rPr>
      </w:pPr>
    </w:p>
    <w:sectPr w:rsidR="0096017B" w:rsidRPr="007C5156" w:rsidSect="001810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19D3" w14:textId="77777777" w:rsidR="007A2C86" w:rsidRDefault="007A2C86">
      <w:r>
        <w:separator/>
      </w:r>
    </w:p>
  </w:endnote>
  <w:endnote w:type="continuationSeparator" w:id="0">
    <w:p w14:paraId="26316F17" w14:textId="77777777" w:rsidR="007A2C86" w:rsidRDefault="007A2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F183E" w14:textId="77777777" w:rsidR="009E1E27" w:rsidRDefault="009E1E2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625A5" w14:textId="77777777" w:rsidR="00295EA7" w:rsidRDefault="00295EA7" w:rsidP="00295EA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134EE158" w14:textId="77777777" w:rsidR="009E1E27" w:rsidRPr="00295EA7" w:rsidRDefault="00295EA7" w:rsidP="00295EA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5C072" w14:textId="77777777" w:rsidR="009E1E27" w:rsidRPr="008A1078" w:rsidRDefault="009E1E27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0804A36B" w14:textId="77777777" w:rsidR="009E1E27" w:rsidRDefault="009E1E2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34FDF6B8" w14:textId="77777777" w:rsidR="009E1E27" w:rsidRDefault="009E1E2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0DEEC930" w14:textId="77777777" w:rsidR="009E1E27" w:rsidRDefault="009E1E27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1CA8EFD6" w14:textId="77777777" w:rsidR="009E1E27" w:rsidRDefault="009E1E2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6AB0" w14:textId="77777777" w:rsidR="007A2C86" w:rsidRDefault="007A2C86">
      <w:r>
        <w:separator/>
      </w:r>
    </w:p>
  </w:footnote>
  <w:footnote w:type="continuationSeparator" w:id="0">
    <w:p w14:paraId="7461D76A" w14:textId="77777777" w:rsidR="007A2C86" w:rsidRDefault="007A2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DDF5" w14:textId="77777777" w:rsidR="009E1E27" w:rsidRDefault="009E1E2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7"/>
      <w:gridCol w:w="1533"/>
      <w:gridCol w:w="1521"/>
      <w:gridCol w:w="3008"/>
    </w:tblGrid>
    <w:tr w:rsidR="00A44AC6" w:rsidRPr="0019788D" w14:paraId="45441A87" w14:textId="77777777" w:rsidTr="0030054E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EFD9D67" w14:textId="77777777" w:rsidR="00A44AC6" w:rsidRPr="0019788D" w:rsidRDefault="00A44AC6" w:rsidP="00A44AC6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28C2108" w14:textId="77777777" w:rsidR="00A44AC6" w:rsidRPr="0019788D" w:rsidRDefault="00A44AC6" w:rsidP="00A44AC6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19788D">
            <w:rPr>
              <w:rFonts w:ascii="Leelawadee" w:hAnsi="Leelawadee" w:cs="Leelawadee"/>
              <w:b/>
            </w:rPr>
            <w:t>Säkerhetsdatablad för byggprojektet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4DBF49E" w14:textId="77777777" w:rsidR="00A44AC6" w:rsidRPr="0019788D" w:rsidRDefault="00A44AC6" w:rsidP="00A44AC6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A44AC6" w:rsidRPr="0019788D" w14:paraId="70734B26" w14:textId="77777777" w:rsidTr="0030054E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0BA91AC" w14:textId="77777777" w:rsidR="00A44AC6" w:rsidRPr="0019788D" w:rsidRDefault="00A44AC6" w:rsidP="00A44AC6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A44AC6" w:rsidRPr="0019788D" w14:paraId="5C9D6036" w14:textId="77777777" w:rsidTr="0030054E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1216DE94" w14:textId="77777777" w:rsidR="00A44AC6" w:rsidRPr="0019788D" w:rsidRDefault="00A44AC6" w:rsidP="00A44AC6">
          <w:pPr>
            <w:rPr>
              <w:rFonts w:ascii="Leelawadee" w:hAnsi="Leelawadee" w:cs="Leelawadee"/>
              <w:sz w:val="16"/>
              <w:szCs w:val="16"/>
            </w:rPr>
          </w:pPr>
          <w:r w:rsidRPr="0019788D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12658B4A" w14:textId="77777777" w:rsidR="00A44AC6" w:rsidRPr="0019788D" w:rsidRDefault="00A44AC6" w:rsidP="00A44AC6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19788D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1C80D8A7" w14:textId="77777777" w:rsidR="009E1E27" w:rsidRDefault="00A44AC6">
    <w:pPr>
      <w:pStyle w:val="Sidhuvud"/>
    </w:pPr>
    <w:r w:rsidRPr="00A44AC6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4A35D31" wp14:editId="2A3AE2E4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F003F" w14:textId="77777777" w:rsidR="00A44AC6" w:rsidRDefault="00A44AC6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95EA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A35D31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301F003F" w14:textId="77777777" w:rsidR="00A44AC6" w:rsidRDefault="00A44AC6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295EA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54FA0" w14:textId="77777777" w:rsidR="009E1E27" w:rsidRPr="00BB2D9E" w:rsidRDefault="009E1E27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50B90"/>
    <w:rsid w:val="00077EFB"/>
    <w:rsid w:val="00096315"/>
    <w:rsid w:val="000A7511"/>
    <w:rsid w:val="000D00A0"/>
    <w:rsid w:val="00124B29"/>
    <w:rsid w:val="00173A90"/>
    <w:rsid w:val="001746E7"/>
    <w:rsid w:val="00176834"/>
    <w:rsid w:val="00181028"/>
    <w:rsid w:val="0019788D"/>
    <w:rsid w:val="001A4097"/>
    <w:rsid w:val="001D6DDB"/>
    <w:rsid w:val="001E263B"/>
    <w:rsid w:val="00241CB0"/>
    <w:rsid w:val="00295EA7"/>
    <w:rsid w:val="00305C8C"/>
    <w:rsid w:val="003138E2"/>
    <w:rsid w:val="00327E07"/>
    <w:rsid w:val="00330837"/>
    <w:rsid w:val="00343F9D"/>
    <w:rsid w:val="003544D7"/>
    <w:rsid w:val="00362528"/>
    <w:rsid w:val="0037654D"/>
    <w:rsid w:val="0037740D"/>
    <w:rsid w:val="004366B8"/>
    <w:rsid w:val="00437CA0"/>
    <w:rsid w:val="004708D3"/>
    <w:rsid w:val="00476252"/>
    <w:rsid w:val="00492BF9"/>
    <w:rsid w:val="00494C53"/>
    <w:rsid w:val="004A0010"/>
    <w:rsid w:val="004C17BB"/>
    <w:rsid w:val="0055025E"/>
    <w:rsid w:val="005552B1"/>
    <w:rsid w:val="00560F7C"/>
    <w:rsid w:val="005838C6"/>
    <w:rsid w:val="00601609"/>
    <w:rsid w:val="00627B1E"/>
    <w:rsid w:val="006600E0"/>
    <w:rsid w:val="00671A16"/>
    <w:rsid w:val="00692B34"/>
    <w:rsid w:val="006B37C3"/>
    <w:rsid w:val="006D581A"/>
    <w:rsid w:val="006D7DB8"/>
    <w:rsid w:val="006E07DB"/>
    <w:rsid w:val="0078230A"/>
    <w:rsid w:val="00787BB8"/>
    <w:rsid w:val="007A2C86"/>
    <w:rsid w:val="007C5156"/>
    <w:rsid w:val="007E3D2E"/>
    <w:rsid w:val="007F4B2A"/>
    <w:rsid w:val="008325B0"/>
    <w:rsid w:val="0085277B"/>
    <w:rsid w:val="008A0FB4"/>
    <w:rsid w:val="008A1078"/>
    <w:rsid w:val="008A20AA"/>
    <w:rsid w:val="008B5DF4"/>
    <w:rsid w:val="009016F3"/>
    <w:rsid w:val="009159AA"/>
    <w:rsid w:val="0092460E"/>
    <w:rsid w:val="009571FE"/>
    <w:rsid w:val="0096017B"/>
    <w:rsid w:val="009663BB"/>
    <w:rsid w:val="009D17D7"/>
    <w:rsid w:val="009E1E27"/>
    <w:rsid w:val="009E68CF"/>
    <w:rsid w:val="009F0374"/>
    <w:rsid w:val="00A0149E"/>
    <w:rsid w:val="00A1078D"/>
    <w:rsid w:val="00A25BB6"/>
    <w:rsid w:val="00A44AC6"/>
    <w:rsid w:val="00A45CCC"/>
    <w:rsid w:val="00A86EED"/>
    <w:rsid w:val="00AF1792"/>
    <w:rsid w:val="00B500D3"/>
    <w:rsid w:val="00B822EE"/>
    <w:rsid w:val="00BA75C0"/>
    <w:rsid w:val="00BE0BD0"/>
    <w:rsid w:val="00C03F9D"/>
    <w:rsid w:val="00C675EA"/>
    <w:rsid w:val="00C85E1F"/>
    <w:rsid w:val="00C97959"/>
    <w:rsid w:val="00CD0976"/>
    <w:rsid w:val="00D271F5"/>
    <w:rsid w:val="00D41F41"/>
    <w:rsid w:val="00D65F7A"/>
    <w:rsid w:val="00D72078"/>
    <w:rsid w:val="00D92C4A"/>
    <w:rsid w:val="00D93EA2"/>
    <w:rsid w:val="00DF5AE6"/>
    <w:rsid w:val="00E07C72"/>
    <w:rsid w:val="00E50336"/>
    <w:rsid w:val="00E8522A"/>
    <w:rsid w:val="00E86E70"/>
    <w:rsid w:val="00EB461F"/>
    <w:rsid w:val="00EB4F1A"/>
    <w:rsid w:val="00EE3A9C"/>
    <w:rsid w:val="00FB35E1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DD95A5"/>
  <w15:chartTrackingRefBased/>
  <w15:docId w15:val="{09347188-DCCB-4144-8DF7-622E38BC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1FE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C85E1F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D72078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A44AC6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295EA7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1</TotalTime>
  <Pages>1</Pages>
  <Words>72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2012-09-26T14:20:00Z</cp:lastPrinted>
  <dcterms:created xsi:type="dcterms:W3CDTF">2022-10-17T10:23:00Z</dcterms:created>
  <dcterms:modified xsi:type="dcterms:W3CDTF">2025-01-22T12:13:00Z</dcterms:modified>
</cp:coreProperties>
</file>