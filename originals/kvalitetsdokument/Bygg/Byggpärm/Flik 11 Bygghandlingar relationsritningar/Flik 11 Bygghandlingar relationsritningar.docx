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840DE" w14:textId="77777777" w:rsidR="0078230A" w:rsidRPr="00883C7E" w:rsidRDefault="0078230A" w:rsidP="0078230A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rPr>
          <w:rFonts w:ascii="Calibri" w:hAnsi="Calibri" w:cs="Arial"/>
          <w:b/>
          <w:bCs/>
          <w:sz w:val="22"/>
          <w:szCs w:val="22"/>
          <w:lang w:eastAsia="sv-SE"/>
        </w:rPr>
      </w:pPr>
      <w:r w:rsidRPr="00883C7E">
        <w:rPr>
          <w:rFonts w:ascii="Calibri" w:hAnsi="Calibri" w:cs="Arial"/>
          <w:b/>
          <w:bCs/>
          <w:sz w:val="22"/>
          <w:szCs w:val="22"/>
          <w:lang w:eastAsia="sv-SE"/>
        </w:rPr>
        <w:t>Flik 1</w:t>
      </w:r>
      <w:r w:rsidR="008E0B1A" w:rsidRPr="00883C7E">
        <w:rPr>
          <w:rFonts w:ascii="Calibri" w:hAnsi="Calibri" w:cs="Arial"/>
          <w:b/>
          <w:bCs/>
          <w:sz w:val="22"/>
          <w:szCs w:val="22"/>
          <w:lang w:eastAsia="sv-SE"/>
        </w:rPr>
        <w:t>1</w:t>
      </w:r>
      <w:r w:rsidRPr="00883C7E">
        <w:rPr>
          <w:rFonts w:ascii="Calibri" w:hAnsi="Calibri" w:cs="Arial"/>
          <w:b/>
          <w:bCs/>
          <w:sz w:val="22"/>
          <w:szCs w:val="22"/>
          <w:lang w:eastAsia="sv-SE"/>
        </w:rPr>
        <w:t xml:space="preserve"> </w:t>
      </w:r>
      <w:r w:rsidRPr="00883C7E">
        <w:rPr>
          <w:rFonts w:ascii="Calibri" w:hAnsi="Calibri" w:cs="Arial"/>
          <w:b/>
          <w:bCs/>
          <w:sz w:val="22"/>
          <w:szCs w:val="22"/>
          <w:lang w:eastAsia="sv-SE"/>
        </w:rPr>
        <w:tab/>
        <w:t>Bygghandlingar</w:t>
      </w:r>
      <w:r w:rsidR="001A50A8" w:rsidRPr="00883C7E">
        <w:rPr>
          <w:rFonts w:ascii="Calibri" w:hAnsi="Calibri" w:cs="Arial"/>
          <w:b/>
          <w:bCs/>
          <w:sz w:val="22"/>
          <w:szCs w:val="22"/>
          <w:lang w:eastAsia="sv-SE"/>
        </w:rPr>
        <w:t xml:space="preserve"> - relationsritninga</w:t>
      </w:r>
      <w:r w:rsidR="00F95760" w:rsidRPr="00883C7E">
        <w:rPr>
          <w:rFonts w:ascii="Calibri" w:hAnsi="Calibri" w:cs="Arial"/>
          <w:b/>
          <w:bCs/>
          <w:sz w:val="22"/>
          <w:szCs w:val="22"/>
          <w:lang w:eastAsia="sv-SE"/>
        </w:rPr>
        <w:t>r</w:t>
      </w:r>
      <w:r w:rsidRPr="00883C7E">
        <w:rPr>
          <w:rFonts w:ascii="Calibri" w:hAnsi="Calibri" w:cs="Arial"/>
          <w:b/>
          <w:bCs/>
          <w:sz w:val="22"/>
          <w:szCs w:val="22"/>
          <w:lang w:eastAsia="sv-SE"/>
        </w:rPr>
        <w:t xml:space="preserve"> för projektet</w:t>
      </w:r>
    </w:p>
    <w:p w14:paraId="598D45AF" w14:textId="664CDB08" w:rsidR="00B822EE" w:rsidRPr="00883C7E" w:rsidRDefault="00400842" w:rsidP="00176834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</w:p>
    <w:p w14:paraId="1BB73DE4" w14:textId="77777777" w:rsidR="00744A1E" w:rsidRPr="00883C7E" w:rsidRDefault="00C72542" w:rsidP="00176834">
      <w:pPr>
        <w:rPr>
          <w:rFonts w:ascii="Calibri" w:hAnsi="Calibri"/>
          <w:sz w:val="22"/>
          <w:szCs w:val="22"/>
        </w:rPr>
      </w:pPr>
      <w:r w:rsidRPr="00883C7E">
        <w:rPr>
          <w:rFonts w:ascii="Calibri" w:hAnsi="Calibri"/>
          <w:sz w:val="22"/>
          <w:szCs w:val="22"/>
        </w:rPr>
        <w:t xml:space="preserve">Under denna flik kan ni </w:t>
      </w:r>
      <w:r w:rsidR="00744A1E" w:rsidRPr="00883C7E">
        <w:rPr>
          <w:rFonts w:ascii="Calibri" w:hAnsi="Calibri"/>
          <w:sz w:val="22"/>
          <w:szCs w:val="22"/>
        </w:rPr>
        <w:t>lägga in era bygghandlingar för</w:t>
      </w:r>
      <w:r w:rsidRPr="00883C7E">
        <w:rPr>
          <w:rFonts w:ascii="Calibri" w:hAnsi="Calibri"/>
          <w:sz w:val="22"/>
          <w:szCs w:val="22"/>
        </w:rPr>
        <w:t xml:space="preserve"> det aktuella</w:t>
      </w:r>
      <w:r w:rsidR="00744A1E" w:rsidRPr="00883C7E">
        <w:rPr>
          <w:rFonts w:ascii="Calibri" w:hAnsi="Calibri"/>
          <w:sz w:val="22"/>
          <w:szCs w:val="22"/>
        </w:rPr>
        <w:t xml:space="preserve"> projektet.</w:t>
      </w:r>
    </w:p>
    <w:p w14:paraId="5FCE1C35" w14:textId="77777777" w:rsidR="00D42158" w:rsidRPr="00883C7E" w:rsidRDefault="00D42158" w:rsidP="00176834">
      <w:pPr>
        <w:rPr>
          <w:rFonts w:ascii="Calibri" w:hAnsi="Calibri"/>
          <w:sz w:val="22"/>
          <w:szCs w:val="22"/>
        </w:rPr>
      </w:pPr>
    </w:p>
    <w:p w14:paraId="011D08EE" w14:textId="251A230F" w:rsidR="00D42158" w:rsidRPr="00883C7E" w:rsidRDefault="00D42158" w:rsidP="00176834">
      <w:pPr>
        <w:rPr>
          <w:rFonts w:ascii="Calibri" w:hAnsi="Calibri"/>
          <w:sz w:val="22"/>
          <w:szCs w:val="22"/>
        </w:rPr>
      </w:pPr>
    </w:p>
    <w:sectPr w:rsidR="00D42158" w:rsidRPr="00883C7E" w:rsidSect="00412C9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E0A0D" w14:textId="77777777" w:rsidR="00221CDB" w:rsidRDefault="00221CDB">
      <w:r>
        <w:separator/>
      </w:r>
    </w:p>
  </w:endnote>
  <w:endnote w:type="continuationSeparator" w:id="0">
    <w:p w14:paraId="7154A044" w14:textId="77777777" w:rsidR="00221CDB" w:rsidRDefault="00221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187DB" w14:textId="77777777" w:rsidR="00D142CA" w:rsidRDefault="00D142CA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B8151" w14:textId="77777777" w:rsidR="00D142CA" w:rsidRDefault="00D142CA" w:rsidP="00D142CA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Theme="minorHAnsi" w:hAnsiTheme="minorHAnsi" w:cs="Leelawadee"/>
        <w:sz w:val="16"/>
        <w:szCs w:val="16"/>
      </w:rPr>
    </w:pPr>
    <w:r>
      <w:rPr>
        <w:rStyle w:val="Sidnummer"/>
        <w:rFonts w:asciiTheme="minorHAnsi" w:hAnsiTheme="minorHAnsi" w:cs="Leelawadee"/>
        <w:sz w:val="16"/>
        <w:szCs w:val="16"/>
      </w:rPr>
      <w:t xml:space="preserve">Upprättat datum: </w:t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Utgåva: </w:t>
    </w:r>
  </w:p>
  <w:p w14:paraId="317CEF2C" w14:textId="77777777" w:rsidR="00C72542" w:rsidRPr="00D142CA" w:rsidRDefault="00D142CA" w:rsidP="00D142CA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ascii="Arial" w:hAnsi="Arial"/>
      </w:rPr>
    </w:pPr>
    <w:r>
      <w:rPr>
        <w:rStyle w:val="Sidnummer"/>
        <w:rFonts w:asciiTheme="minorHAnsi" w:hAnsiTheme="minorHAnsi" w:cs="Leelawadee"/>
        <w:sz w:val="16"/>
        <w:szCs w:val="16"/>
      </w:rPr>
      <w:t>Reviderat datum</w:t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</w:t>
    </w:r>
    <w:r>
      <w:rPr>
        <w:rFonts w:asciiTheme="minorHAnsi" w:hAnsiTheme="minorHAnsi" w:cs="Leelawadee"/>
        <w:sz w:val="16"/>
        <w:szCs w:val="16"/>
      </w:rPr>
      <w:t xml:space="preserve">Utfärdare: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E942A" w14:textId="77777777" w:rsidR="00C72542" w:rsidRPr="008A1078" w:rsidRDefault="00C72542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14:paraId="63E6E0DA" w14:textId="77777777" w:rsidR="00C72542" w:rsidRDefault="00C72542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14:paraId="2B4D03FB" w14:textId="77777777" w:rsidR="00C72542" w:rsidRDefault="00C72542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14:paraId="449E8688" w14:textId="77777777" w:rsidR="00C72542" w:rsidRDefault="00C72542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14:paraId="109BDACA" w14:textId="77777777" w:rsidR="00C72542" w:rsidRDefault="00C72542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41BAD" w14:textId="77777777" w:rsidR="00221CDB" w:rsidRDefault="00221CDB">
      <w:r>
        <w:separator/>
      </w:r>
    </w:p>
  </w:footnote>
  <w:footnote w:type="continuationSeparator" w:id="0">
    <w:p w14:paraId="5EC2FB88" w14:textId="77777777" w:rsidR="00221CDB" w:rsidRDefault="00221C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2C6B1" w14:textId="77777777" w:rsidR="00D142CA" w:rsidRDefault="00D142CA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07"/>
      <w:gridCol w:w="1532"/>
      <w:gridCol w:w="1521"/>
      <w:gridCol w:w="3009"/>
    </w:tblGrid>
    <w:tr w:rsidR="0059106F" w:rsidRPr="004F2DA4" w14:paraId="501D9D14" w14:textId="77777777" w:rsidTr="00830C8E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AA9F242" w14:textId="77777777" w:rsidR="0059106F" w:rsidRPr="004F2DA4" w:rsidRDefault="0059106F" w:rsidP="0059106F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4BF86DA" w14:textId="77777777" w:rsidR="0059106F" w:rsidRPr="004F2DA4" w:rsidRDefault="0059106F" w:rsidP="0059106F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4F2DA4">
            <w:rPr>
              <w:rFonts w:ascii="Leelawadee" w:hAnsi="Leelawadee" w:cs="Leelawadee"/>
              <w:b/>
            </w:rPr>
            <w:t>Bygghandlingar - relationsritningar för projektet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42A50780" w14:textId="77777777" w:rsidR="0059106F" w:rsidRPr="004F2DA4" w:rsidRDefault="0059106F" w:rsidP="0059106F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59106F" w:rsidRPr="004F2DA4" w14:paraId="337F3CF8" w14:textId="77777777" w:rsidTr="00830C8E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B1FF178" w14:textId="77777777" w:rsidR="0059106F" w:rsidRPr="004F2DA4" w:rsidRDefault="0059106F" w:rsidP="0059106F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59106F" w:rsidRPr="004F2DA4" w14:paraId="41013A63" w14:textId="77777777" w:rsidTr="00830C8E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3352CEA9" w14:textId="77777777" w:rsidR="0059106F" w:rsidRPr="004F2DA4" w:rsidRDefault="0059106F" w:rsidP="0059106F">
          <w:pPr>
            <w:rPr>
              <w:rFonts w:ascii="Leelawadee" w:hAnsi="Leelawadee" w:cs="Leelawadee"/>
              <w:sz w:val="16"/>
              <w:szCs w:val="16"/>
            </w:rPr>
          </w:pPr>
          <w:r w:rsidRPr="004F2DA4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0ACEF7B3" w14:textId="77777777" w:rsidR="0059106F" w:rsidRPr="004F2DA4" w:rsidRDefault="0059106F" w:rsidP="0059106F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4F2DA4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6729AFD2" w14:textId="77777777" w:rsidR="00C72542" w:rsidRPr="00412C95" w:rsidRDefault="0059106F" w:rsidP="00412C95">
    <w:pPr>
      <w:pStyle w:val="Sidhuvud"/>
    </w:pPr>
    <w:r w:rsidRPr="0059106F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DD68AB3" wp14:editId="1A93B5EB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B6B763" w14:textId="77777777" w:rsidR="0059106F" w:rsidRDefault="0059106F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142CA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D68AB3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2FB6B763" w14:textId="77777777" w:rsidR="0059106F" w:rsidRDefault="0059106F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D142CA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987C3" w14:textId="77777777" w:rsidR="00D142CA" w:rsidRDefault="00D142CA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4512D"/>
    <w:rsid w:val="00054A11"/>
    <w:rsid w:val="00096315"/>
    <w:rsid w:val="000A7511"/>
    <w:rsid w:val="000D00A0"/>
    <w:rsid w:val="001746E7"/>
    <w:rsid w:val="00176834"/>
    <w:rsid w:val="001A4097"/>
    <w:rsid w:val="001A50A8"/>
    <w:rsid w:val="001D6DDB"/>
    <w:rsid w:val="001E263B"/>
    <w:rsid w:val="00221CDB"/>
    <w:rsid w:val="00241CB0"/>
    <w:rsid w:val="0025096B"/>
    <w:rsid w:val="00296CC7"/>
    <w:rsid w:val="00305C8C"/>
    <w:rsid w:val="00327E07"/>
    <w:rsid w:val="00330837"/>
    <w:rsid w:val="003544D7"/>
    <w:rsid w:val="0037740D"/>
    <w:rsid w:val="003E4FA8"/>
    <w:rsid w:val="00400842"/>
    <w:rsid w:val="00412A48"/>
    <w:rsid w:val="00412C95"/>
    <w:rsid w:val="004366B8"/>
    <w:rsid w:val="00437CA0"/>
    <w:rsid w:val="00476252"/>
    <w:rsid w:val="00492BF9"/>
    <w:rsid w:val="004A0010"/>
    <w:rsid w:val="004B5C66"/>
    <w:rsid w:val="004C17BB"/>
    <w:rsid w:val="004F2DA4"/>
    <w:rsid w:val="0055025E"/>
    <w:rsid w:val="00560F7C"/>
    <w:rsid w:val="0059106F"/>
    <w:rsid w:val="00601609"/>
    <w:rsid w:val="00627B1E"/>
    <w:rsid w:val="00671A16"/>
    <w:rsid w:val="006B37C3"/>
    <w:rsid w:val="006D581A"/>
    <w:rsid w:val="006D7DB8"/>
    <w:rsid w:val="00744A1E"/>
    <w:rsid w:val="00745355"/>
    <w:rsid w:val="007566C7"/>
    <w:rsid w:val="0078230A"/>
    <w:rsid w:val="007B6DCC"/>
    <w:rsid w:val="007E3D2E"/>
    <w:rsid w:val="007F4B2A"/>
    <w:rsid w:val="0085277B"/>
    <w:rsid w:val="00883C7E"/>
    <w:rsid w:val="008A0FB4"/>
    <w:rsid w:val="008A1078"/>
    <w:rsid w:val="008A20AA"/>
    <w:rsid w:val="008B5DF4"/>
    <w:rsid w:val="008D31F2"/>
    <w:rsid w:val="008E0B1A"/>
    <w:rsid w:val="009016F3"/>
    <w:rsid w:val="009159AA"/>
    <w:rsid w:val="0092460E"/>
    <w:rsid w:val="009663BB"/>
    <w:rsid w:val="00970301"/>
    <w:rsid w:val="009D17D7"/>
    <w:rsid w:val="009E68CF"/>
    <w:rsid w:val="00A1078D"/>
    <w:rsid w:val="00A25BB6"/>
    <w:rsid w:val="00A45CCC"/>
    <w:rsid w:val="00A86EED"/>
    <w:rsid w:val="00AF1792"/>
    <w:rsid w:val="00B500D3"/>
    <w:rsid w:val="00B822EE"/>
    <w:rsid w:val="00BA75C0"/>
    <w:rsid w:val="00BE2424"/>
    <w:rsid w:val="00BF5537"/>
    <w:rsid w:val="00C72542"/>
    <w:rsid w:val="00C97959"/>
    <w:rsid w:val="00CD0976"/>
    <w:rsid w:val="00D142CA"/>
    <w:rsid w:val="00D271F5"/>
    <w:rsid w:val="00D42158"/>
    <w:rsid w:val="00D516A2"/>
    <w:rsid w:val="00D52D71"/>
    <w:rsid w:val="00D65F7A"/>
    <w:rsid w:val="00DF5AE6"/>
    <w:rsid w:val="00E07C72"/>
    <w:rsid w:val="00E50336"/>
    <w:rsid w:val="00E8522A"/>
    <w:rsid w:val="00E86E70"/>
    <w:rsid w:val="00EE3A9C"/>
    <w:rsid w:val="00F40122"/>
    <w:rsid w:val="00F95760"/>
    <w:rsid w:val="00F96B11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FFC78D5"/>
  <w15:chartTrackingRefBased/>
  <w15:docId w15:val="{B8B3B67B-85D9-423A-8123-225F2A7F8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30A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character" w:customStyle="1" w:styleId="SidhuvudChar">
    <w:name w:val="Sidhuvud Char"/>
    <w:basedOn w:val="Standardstycketeckensnitt"/>
    <w:link w:val="Sidhuvud"/>
    <w:uiPriority w:val="99"/>
    <w:rsid w:val="0059106F"/>
    <w:rPr>
      <w:lang w:eastAsia="ar-SA"/>
    </w:rPr>
  </w:style>
  <w:style w:type="character" w:customStyle="1" w:styleId="SidfotChar">
    <w:name w:val="Sidfot Char"/>
    <w:basedOn w:val="Standardstycketeckensnitt"/>
    <w:link w:val="Sidfot"/>
    <w:rsid w:val="00D142CA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0</TotalTime>
  <Pages>1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Donant Kurtök</dc:creator>
  <cp:keywords/>
  <dc:description/>
  <cp:lastModifiedBy>Donant Kürtök</cp:lastModifiedBy>
  <cp:revision>4</cp:revision>
  <cp:lastPrinted>2012-09-26T14:20:00Z</cp:lastPrinted>
  <dcterms:created xsi:type="dcterms:W3CDTF">2022-10-17T09:55:00Z</dcterms:created>
  <dcterms:modified xsi:type="dcterms:W3CDTF">2025-01-23T09:22:00Z</dcterms:modified>
</cp:coreProperties>
</file>