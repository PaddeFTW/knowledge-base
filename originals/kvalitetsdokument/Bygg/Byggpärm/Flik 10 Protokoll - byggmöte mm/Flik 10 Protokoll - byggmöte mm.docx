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9F76" w14:textId="77777777" w:rsidR="00D0323B" w:rsidRPr="000C7CB7" w:rsidRDefault="004366B8" w:rsidP="003B1798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b/>
          <w:bCs/>
          <w:sz w:val="22"/>
          <w:szCs w:val="22"/>
          <w:lang w:eastAsia="sv-SE"/>
        </w:rPr>
      </w:pPr>
      <w:r w:rsidRPr="000C7CB7">
        <w:rPr>
          <w:rFonts w:ascii="Calibri" w:hAnsi="Calibri" w:cs="Leelawadee"/>
          <w:b/>
          <w:bCs/>
          <w:sz w:val="22"/>
          <w:szCs w:val="22"/>
          <w:lang w:eastAsia="sv-SE"/>
        </w:rPr>
        <w:t>Flik 10</w:t>
      </w:r>
      <w:r w:rsidRPr="000C7CB7">
        <w:rPr>
          <w:rFonts w:ascii="Calibri" w:hAnsi="Calibri" w:cs="Leelawadee"/>
          <w:b/>
          <w:bCs/>
          <w:sz w:val="22"/>
          <w:szCs w:val="22"/>
          <w:lang w:eastAsia="sv-SE"/>
        </w:rPr>
        <w:tab/>
        <w:t>Protokoll - byggmöte mm</w:t>
      </w:r>
      <w:r w:rsidR="00D0323B" w:rsidRPr="000C7CB7">
        <w:rPr>
          <w:rFonts w:ascii="Calibri" w:hAnsi="Calibri" w:cs="Leelawadee"/>
          <w:b/>
          <w:sz w:val="22"/>
          <w:szCs w:val="22"/>
        </w:rPr>
        <w:tab/>
      </w: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2689"/>
        <w:gridCol w:w="6370"/>
      </w:tblGrid>
      <w:tr w:rsidR="003C2733" w:rsidRPr="003C2733" w14:paraId="1E3CD42E" w14:textId="77777777" w:rsidTr="003C2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2"/>
            <w:shd w:val="clear" w:color="auto" w:fill="E2EFD9" w:themeFill="accent6" w:themeFillTint="33"/>
          </w:tcPr>
          <w:p w14:paraId="20274989" w14:textId="77777777" w:rsidR="003114FA" w:rsidRPr="003C2733" w:rsidRDefault="003114FA" w:rsidP="003C2733">
            <w:pPr>
              <w:tabs>
                <w:tab w:val="left" w:pos="4962"/>
              </w:tabs>
              <w:rPr>
                <w:rFonts w:ascii="Calibri" w:hAnsi="Calibri" w:cs="Leelawadee"/>
                <w:bCs w:val="0"/>
                <w:color w:val="auto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color w:val="auto"/>
                <w:sz w:val="22"/>
                <w:szCs w:val="22"/>
                <w:lang w:eastAsia="sv-SE"/>
              </w:rPr>
              <w:t>Protokoll - byggmöte</w:t>
            </w:r>
          </w:p>
        </w:tc>
      </w:tr>
      <w:tr w:rsidR="003C2733" w:rsidRPr="003C2733" w14:paraId="38C68AC4" w14:textId="77777777" w:rsidTr="003C2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1EA4A029" w14:textId="77777777" w:rsidR="003114FA" w:rsidRPr="003C2733" w:rsidRDefault="003114FA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Projekt nr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2CA10842" w14:textId="77777777" w:rsidR="003114FA" w:rsidRPr="003C2733" w:rsidRDefault="003114FA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743FA77B" w14:textId="77777777" w:rsidTr="003C2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33C66349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Projektnamn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5CDBB871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3F4AD1A3" w14:textId="77777777" w:rsidTr="003C2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4909111E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 xml:space="preserve">Byggmöte nr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7BE29A6A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38278EA0" w14:textId="77777777" w:rsidTr="003C2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3459413E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Datum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5F28B7FF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0BFD6D81" w14:textId="77777777" w:rsidTr="003C2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6097538F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Plats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286D8113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28CC4DA6" w14:textId="77777777" w:rsidTr="003C2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145E98CD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Närvarande entreprenören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0C18A706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3A0B6B37" w14:textId="77777777" w:rsidTr="003C2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40CBA32F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För beställaren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5F401FA8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5C904F2F" w14:textId="77777777" w:rsidTr="003C2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631CE822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För underentreprenören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6702414F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0ADF73C3" w14:textId="77777777" w:rsidTr="003C2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273AB5F6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Distribueras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126369D3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3C2733" w:rsidRPr="003C2733" w14:paraId="49653E1F" w14:textId="77777777" w:rsidTr="003C273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2EFD9" w:themeFill="accent6" w:themeFillTint="33"/>
          </w:tcPr>
          <w:p w14:paraId="3968A47B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3C2733">
              <w:rPr>
                <w:rFonts w:ascii="Calibri" w:hAnsi="Calibri" w:cs="Leelawadee"/>
                <w:b w:val="0"/>
                <w:sz w:val="22"/>
                <w:szCs w:val="22"/>
              </w:rPr>
              <w:t>Nästa möte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  <w:shd w:val="clear" w:color="auto" w:fill="auto"/>
          </w:tcPr>
          <w:p w14:paraId="7E7AD5B3" w14:textId="77777777" w:rsidR="00FB54DC" w:rsidRPr="003C2733" w:rsidRDefault="00FB54DC" w:rsidP="003C2733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</w:tbl>
    <w:p w14:paraId="4C0CFC1C" w14:textId="77777777" w:rsidR="00D0323B" w:rsidRDefault="00D0323B" w:rsidP="003B1798">
      <w:pPr>
        <w:tabs>
          <w:tab w:val="left" w:pos="4962"/>
        </w:tabs>
        <w:rPr>
          <w:rFonts w:ascii="Calibri" w:hAnsi="Calibri" w:cs="Leelawadee"/>
          <w:sz w:val="22"/>
          <w:szCs w:val="22"/>
        </w:rPr>
      </w:pPr>
    </w:p>
    <w:p w14:paraId="293097A3" w14:textId="77777777" w:rsidR="00553F9F" w:rsidRDefault="00553F9F" w:rsidP="003B1798">
      <w:pPr>
        <w:tabs>
          <w:tab w:val="left" w:pos="4962"/>
        </w:tabs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>Dagordning</w:t>
      </w:r>
    </w:p>
    <w:p w14:paraId="48361D68" w14:textId="77777777" w:rsidR="00553F9F" w:rsidRPr="000C7CB7" w:rsidRDefault="00553F9F" w:rsidP="003B1798">
      <w:pPr>
        <w:tabs>
          <w:tab w:val="left" w:pos="4962"/>
        </w:tabs>
        <w:rPr>
          <w:rFonts w:ascii="Calibri" w:hAnsi="Calibri" w:cs="Leelawadee"/>
          <w:sz w:val="22"/>
          <w:szCs w:val="22"/>
        </w:rPr>
      </w:pPr>
    </w:p>
    <w:p w14:paraId="5F130CC6" w14:textId="77777777" w:rsidR="00D0323B" w:rsidRPr="00553F9F" w:rsidRDefault="00FB54DC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Adress- och distributionslista</w:t>
      </w:r>
    </w:p>
    <w:p w14:paraId="78DDFAA4" w14:textId="77777777" w:rsidR="00D0323B" w:rsidRPr="00553F9F" w:rsidRDefault="00FB54DC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Föregående protokoll</w:t>
      </w:r>
    </w:p>
    <w:p w14:paraId="76E5694D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Handlingar</w:t>
      </w:r>
    </w:p>
    <w:p w14:paraId="5A059566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Tidplan</w:t>
      </w:r>
    </w:p>
    <w:p w14:paraId="23414F96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Ekonomi/organisation</w:t>
      </w:r>
      <w:r w:rsidR="00D0323B" w:rsidRPr="00553F9F">
        <w:rPr>
          <w:rFonts w:ascii="Calibri" w:hAnsi="Calibri" w:cs="Leelawadee"/>
          <w:sz w:val="22"/>
          <w:szCs w:val="22"/>
        </w:rPr>
        <w:tab/>
      </w:r>
    </w:p>
    <w:p w14:paraId="1B96E5B1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Nya entreprenörer</w:t>
      </w:r>
    </w:p>
    <w:p w14:paraId="06F6739F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Beställare</w:t>
      </w:r>
    </w:p>
    <w:p w14:paraId="37BE56B5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Myndigheter</w:t>
      </w:r>
    </w:p>
    <w:p w14:paraId="1C111D38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Tekniska frågor</w:t>
      </w:r>
    </w:p>
    <w:p w14:paraId="579AC16A" w14:textId="77777777" w:rsidR="00A04715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985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Bygg</w:t>
      </w:r>
    </w:p>
    <w:p w14:paraId="66FAD1B4" w14:textId="77777777" w:rsidR="00A04715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985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VVS</w:t>
      </w:r>
    </w:p>
    <w:p w14:paraId="3F4BCA32" w14:textId="77777777" w:rsidR="00D0323B" w:rsidRPr="00553F9F" w:rsidRDefault="00D0323B" w:rsidP="00553F9F">
      <w:pPr>
        <w:pStyle w:val="Liststycke"/>
        <w:numPr>
          <w:ilvl w:val="0"/>
          <w:numId w:val="2"/>
        </w:numPr>
        <w:tabs>
          <w:tab w:val="left" w:pos="851"/>
          <w:tab w:val="left" w:pos="1985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fylls på med övriga aktuella entreprenader</w:t>
      </w:r>
    </w:p>
    <w:p w14:paraId="5998B7E7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Kvalitet</w:t>
      </w:r>
    </w:p>
    <w:p w14:paraId="52D40DA8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Miljö</w:t>
      </w:r>
    </w:p>
    <w:p w14:paraId="2C1CBFB9" w14:textId="77777777"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Arbetsmiljö</w:t>
      </w:r>
    </w:p>
    <w:p w14:paraId="65F3DFF1" w14:textId="77777777" w:rsidR="00A04715" w:rsidRPr="00553F9F" w:rsidRDefault="00A04715" w:rsidP="00553F9F">
      <w:pPr>
        <w:pStyle w:val="Liststycke"/>
        <w:numPr>
          <w:ilvl w:val="0"/>
          <w:numId w:val="2"/>
        </w:num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Övriga frågor</w:t>
      </w:r>
    </w:p>
    <w:p w14:paraId="57E3022E" w14:textId="77777777" w:rsidR="00553F9F" w:rsidRDefault="00553F9F" w:rsidP="00553F9F">
      <w:pPr>
        <w:pStyle w:val="Liststycke"/>
        <w:numPr>
          <w:ilvl w:val="0"/>
          <w:numId w:val="2"/>
        </w:num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>Avslut</w:t>
      </w:r>
    </w:p>
    <w:p w14:paraId="3AD7928D" w14:textId="77777777" w:rsidR="00553F9F" w:rsidRDefault="00553F9F" w:rsidP="00553F9F">
      <w:p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</w:p>
    <w:p w14:paraId="7B1DFE04" w14:textId="77777777" w:rsidR="00553F9F" w:rsidRPr="00553F9F" w:rsidRDefault="00553F9F" w:rsidP="00553F9F">
      <w:p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>Obs. Beslut skall protokollföras och distribueras till berörda parter efter mötet.</w:t>
      </w:r>
    </w:p>
    <w:sectPr w:rsidR="00553F9F" w:rsidRPr="00553F9F" w:rsidSect="006F4B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E8833" w14:textId="77777777" w:rsidR="00CB22E2" w:rsidRDefault="00CB22E2">
      <w:r>
        <w:separator/>
      </w:r>
    </w:p>
  </w:endnote>
  <w:endnote w:type="continuationSeparator" w:id="0">
    <w:p w14:paraId="3A66EF19" w14:textId="77777777" w:rsidR="00CB22E2" w:rsidRDefault="00CB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31A9" w14:textId="77777777" w:rsidR="00F15935" w:rsidRDefault="00F15935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6C7A" w14:textId="77777777" w:rsidR="00F15935" w:rsidRDefault="00F15935" w:rsidP="00F15935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14:paraId="5A88698C" w14:textId="77777777" w:rsidR="006F4B4A" w:rsidRPr="00F15935" w:rsidRDefault="00F15935" w:rsidP="00F15935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B3294" w14:textId="77777777" w:rsidR="006F4B4A" w:rsidRPr="008A1078" w:rsidRDefault="006F4B4A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65B01E92" w14:textId="77777777" w:rsidR="006F4B4A" w:rsidRDefault="006F4B4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3091B9D5" w14:textId="77777777" w:rsidR="006F4B4A" w:rsidRDefault="006F4B4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6192DE58" w14:textId="77777777" w:rsidR="006F4B4A" w:rsidRDefault="006F4B4A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5A68B820" w14:textId="77777777" w:rsidR="006F4B4A" w:rsidRDefault="006F4B4A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E08EC" w14:textId="77777777" w:rsidR="00CB22E2" w:rsidRDefault="00CB22E2">
      <w:r>
        <w:separator/>
      </w:r>
    </w:p>
  </w:footnote>
  <w:footnote w:type="continuationSeparator" w:id="0">
    <w:p w14:paraId="4862235F" w14:textId="77777777" w:rsidR="00CB22E2" w:rsidRDefault="00CB2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338CE" w14:textId="77777777" w:rsidR="00F15935" w:rsidRDefault="00F15935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4"/>
      <w:gridCol w:w="1520"/>
      <w:gridCol w:w="1518"/>
      <w:gridCol w:w="3017"/>
    </w:tblGrid>
    <w:tr w:rsidR="0056446A" w:rsidRPr="0020401D" w14:paraId="45ACE239" w14:textId="77777777" w:rsidTr="00CB1D57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0A562D6" w14:textId="77777777" w:rsidR="0056446A" w:rsidRPr="0020401D" w:rsidRDefault="0056446A" w:rsidP="005644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3CDACFF" w14:textId="77777777" w:rsidR="0056446A" w:rsidRPr="0020401D" w:rsidRDefault="0056446A" w:rsidP="005644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b/>
            </w:rPr>
            <w:t>Protokoll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47272D9" w14:textId="77777777" w:rsidR="0056446A" w:rsidRPr="0020401D" w:rsidRDefault="0056446A" w:rsidP="005644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6446A" w:rsidRPr="0020401D" w14:paraId="12C424A4" w14:textId="77777777" w:rsidTr="00CB1D57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46F740F" w14:textId="77777777" w:rsidR="0056446A" w:rsidRPr="0020401D" w:rsidRDefault="0056446A" w:rsidP="0056446A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6446A" w:rsidRPr="0020401D" w14:paraId="42CF2B56" w14:textId="77777777" w:rsidTr="00CB1D57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9BE5C1B" w14:textId="77777777" w:rsidR="0056446A" w:rsidRPr="0020401D" w:rsidRDefault="0056446A" w:rsidP="0056446A">
          <w:pPr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66E037F2" w14:textId="77777777" w:rsidR="0056446A" w:rsidRPr="0020401D" w:rsidRDefault="0056446A" w:rsidP="0056446A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20BE55B7" w14:textId="77777777" w:rsidR="006F4B4A" w:rsidRPr="006F4B4A" w:rsidRDefault="0056446A" w:rsidP="006F4B4A">
    <w:pPr>
      <w:pStyle w:val="Sidhuvud"/>
    </w:pPr>
    <w:r w:rsidRPr="0056446A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462926" wp14:editId="37A581A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BBE67" w14:textId="77777777" w:rsidR="0056446A" w:rsidRDefault="0056446A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F15935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462926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36BBE67" w14:textId="77777777" w:rsidR="0056446A" w:rsidRDefault="0056446A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F15935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6F4B4A" w:rsidRPr="0020401D" w14:paraId="2181B939" w14:textId="77777777" w:rsidTr="0020401D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FD09F73" w14:textId="77777777" w:rsidR="006F4B4A" w:rsidRPr="0020401D" w:rsidRDefault="006F4B4A" w:rsidP="0020401D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b/>
            </w:rPr>
            <w:t>Protokoll</w:t>
          </w:r>
        </w:p>
      </w:tc>
    </w:tr>
    <w:tr w:rsidR="006F4B4A" w:rsidRPr="0020401D" w14:paraId="3856F6BE" w14:textId="77777777" w:rsidTr="0020401D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8AB8D43" w14:textId="77777777" w:rsidR="006F4B4A" w:rsidRPr="0020401D" w:rsidRDefault="006F4B4A" w:rsidP="0020401D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F4B4A" w:rsidRPr="0020401D" w14:paraId="17AA057B" w14:textId="77777777" w:rsidTr="0020401D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B44A1B9" w14:textId="77777777" w:rsidR="006F4B4A" w:rsidRPr="0020401D" w:rsidRDefault="006F4B4A" w:rsidP="00021801">
          <w:pPr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2FD3A15" w14:textId="77777777" w:rsidR="006F4B4A" w:rsidRPr="0020401D" w:rsidRDefault="006F4B4A" w:rsidP="0020401D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70A10EF5" w14:textId="77777777" w:rsidR="006F4B4A" w:rsidRPr="00BB2D9E" w:rsidRDefault="006F4B4A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6DC"/>
    <w:multiLevelType w:val="hybridMultilevel"/>
    <w:tmpl w:val="9EC46DE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165"/>
    <w:multiLevelType w:val="hybridMultilevel"/>
    <w:tmpl w:val="765C2240"/>
    <w:lvl w:ilvl="0" w:tplc="C504BBDC">
      <w:start w:val="13"/>
      <w:numFmt w:val="decimal"/>
      <w:lvlText w:val="%1"/>
      <w:lvlJc w:val="left"/>
      <w:pPr>
        <w:tabs>
          <w:tab w:val="num" w:pos="1200"/>
        </w:tabs>
        <w:ind w:left="1200" w:hanging="84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5355693">
    <w:abstractNumId w:val="1"/>
  </w:num>
  <w:num w:numId="2" w16cid:durableId="24144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21801"/>
    <w:rsid w:val="0004512D"/>
    <w:rsid w:val="0007359D"/>
    <w:rsid w:val="000754E8"/>
    <w:rsid w:val="00096315"/>
    <w:rsid w:val="000A7511"/>
    <w:rsid w:val="000C7CB7"/>
    <w:rsid w:val="000D00A0"/>
    <w:rsid w:val="001746E7"/>
    <w:rsid w:val="00176834"/>
    <w:rsid w:val="001A4097"/>
    <w:rsid w:val="001D6DDB"/>
    <w:rsid w:val="0020401D"/>
    <w:rsid w:val="00241CB0"/>
    <w:rsid w:val="00291C29"/>
    <w:rsid w:val="00305C8C"/>
    <w:rsid w:val="003114FA"/>
    <w:rsid w:val="00327E07"/>
    <w:rsid w:val="00330837"/>
    <w:rsid w:val="00346369"/>
    <w:rsid w:val="003544D7"/>
    <w:rsid w:val="0037740D"/>
    <w:rsid w:val="003B1798"/>
    <w:rsid w:val="003C2733"/>
    <w:rsid w:val="004366B8"/>
    <w:rsid w:val="00437CA0"/>
    <w:rsid w:val="00476252"/>
    <w:rsid w:val="00492BF9"/>
    <w:rsid w:val="004A0010"/>
    <w:rsid w:val="004C17BB"/>
    <w:rsid w:val="0055025E"/>
    <w:rsid w:val="00553F9F"/>
    <w:rsid w:val="00560F7C"/>
    <w:rsid w:val="0056446A"/>
    <w:rsid w:val="005E6824"/>
    <w:rsid w:val="00601609"/>
    <w:rsid w:val="00617E96"/>
    <w:rsid w:val="00627B1E"/>
    <w:rsid w:val="00671A16"/>
    <w:rsid w:val="006B37C3"/>
    <w:rsid w:val="006D581A"/>
    <w:rsid w:val="006D7DB8"/>
    <w:rsid w:val="006F4B4A"/>
    <w:rsid w:val="007D3E11"/>
    <w:rsid w:val="007E3D2E"/>
    <w:rsid w:val="007F4B2A"/>
    <w:rsid w:val="0082304F"/>
    <w:rsid w:val="0085277B"/>
    <w:rsid w:val="008A0FB4"/>
    <w:rsid w:val="008A1078"/>
    <w:rsid w:val="008A20AA"/>
    <w:rsid w:val="008B5DF4"/>
    <w:rsid w:val="009016F3"/>
    <w:rsid w:val="009159AA"/>
    <w:rsid w:val="0092460E"/>
    <w:rsid w:val="009663BB"/>
    <w:rsid w:val="009D17D7"/>
    <w:rsid w:val="009E68CF"/>
    <w:rsid w:val="00A04715"/>
    <w:rsid w:val="00A06022"/>
    <w:rsid w:val="00A1078D"/>
    <w:rsid w:val="00A25BB6"/>
    <w:rsid w:val="00A25CE8"/>
    <w:rsid w:val="00A42844"/>
    <w:rsid w:val="00A45CCC"/>
    <w:rsid w:val="00A67439"/>
    <w:rsid w:val="00A86EED"/>
    <w:rsid w:val="00AF1792"/>
    <w:rsid w:val="00B31E04"/>
    <w:rsid w:val="00B500D3"/>
    <w:rsid w:val="00B822EE"/>
    <w:rsid w:val="00B94877"/>
    <w:rsid w:val="00BA75C0"/>
    <w:rsid w:val="00C222B7"/>
    <w:rsid w:val="00C97959"/>
    <w:rsid w:val="00CB22E2"/>
    <w:rsid w:val="00CD0976"/>
    <w:rsid w:val="00D0323B"/>
    <w:rsid w:val="00D271F5"/>
    <w:rsid w:val="00D4200D"/>
    <w:rsid w:val="00D65F7A"/>
    <w:rsid w:val="00DE14CE"/>
    <w:rsid w:val="00DF5AE6"/>
    <w:rsid w:val="00E07C72"/>
    <w:rsid w:val="00E50336"/>
    <w:rsid w:val="00E53CB1"/>
    <w:rsid w:val="00E8522A"/>
    <w:rsid w:val="00E86E70"/>
    <w:rsid w:val="00EE3A9C"/>
    <w:rsid w:val="00F15935"/>
    <w:rsid w:val="00FB54D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36C43"/>
  <w15:chartTrackingRefBased/>
  <w15:docId w15:val="{BBC384FD-46AB-48E5-8E64-2E31390E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6B8"/>
    <w:pPr>
      <w:suppressAutoHyphens/>
    </w:pPr>
    <w:rPr>
      <w:sz w:val="24"/>
      <w:szCs w:val="24"/>
      <w:lang w:eastAsia="ar-SA"/>
    </w:rPr>
  </w:style>
  <w:style w:type="paragraph" w:styleId="Rubrik3">
    <w:name w:val="heading 3"/>
    <w:basedOn w:val="Normal"/>
    <w:next w:val="Normal"/>
    <w:qFormat/>
    <w:rsid w:val="00D0323B"/>
    <w:pPr>
      <w:keepNext/>
      <w:suppressAutoHyphens w:val="0"/>
      <w:ind w:left="2268" w:hanging="2268"/>
      <w:outlineLvl w:val="2"/>
    </w:pPr>
    <w:rPr>
      <w:rFonts w:ascii="Arial" w:hAnsi="Arial"/>
      <w:i/>
      <w:sz w:val="22"/>
      <w:szCs w:val="20"/>
      <w:lang w:eastAsia="sv-SE"/>
    </w:rPr>
  </w:style>
  <w:style w:type="paragraph" w:styleId="Rubrik4">
    <w:name w:val="heading 4"/>
    <w:basedOn w:val="Normal"/>
    <w:next w:val="Normal"/>
    <w:qFormat/>
    <w:rsid w:val="00D0323B"/>
    <w:pPr>
      <w:keepNext/>
      <w:suppressAutoHyphens w:val="0"/>
      <w:ind w:left="2268" w:hanging="2268"/>
      <w:outlineLvl w:val="3"/>
    </w:pPr>
    <w:rPr>
      <w:rFonts w:ascii="Arial" w:hAnsi="Arial"/>
      <w:b/>
      <w:sz w:val="22"/>
      <w:szCs w:val="20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3114FA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A25CE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553F9F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stycke">
    <w:name w:val="List Paragraph"/>
    <w:basedOn w:val="Normal"/>
    <w:uiPriority w:val="34"/>
    <w:qFormat/>
    <w:rsid w:val="00553F9F"/>
    <w:pPr>
      <w:ind w:left="720"/>
      <w:contextualSpacing/>
    </w:pPr>
  </w:style>
  <w:style w:type="character" w:customStyle="1" w:styleId="SidhuvudChar">
    <w:name w:val="Sidhuvud Char"/>
    <w:basedOn w:val="Standardstycketeckensnitt"/>
    <w:link w:val="Sidhuvud"/>
    <w:uiPriority w:val="99"/>
    <w:rsid w:val="0056446A"/>
    <w:rPr>
      <w:lang w:eastAsia="ar-SA"/>
    </w:rPr>
  </w:style>
  <w:style w:type="character" w:customStyle="1" w:styleId="SidfotChar">
    <w:name w:val="Sidfot Char"/>
    <w:basedOn w:val="Standardstycketeckensnitt"/>
    <w:link w:val="Sidfot"/>
    <w:rsid w:val="00F15935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2</TotalTime>
  <Pages>1</Pages>
  <Words>88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2022-10-17T09:55:00Z</dcterms:created>
  <dcterms:modified xsi:type="dcterms:W3CDTF">2025-01-22T11:47:00Z</dcterms:modified>
</cp:coreProperties>
</file>