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0EF0" w14:textId="77777777" w:rsidR="00694A3E" w:rsidRPr="00764112" w:rsidRDefault="0069115F" w:rsidP="00694A3E">
      <w:pPr>
        <w:pStyle w:val="Indragetstycke"/>
        <w:ind w:left="0" w:right="0"/>
        <w:rPr>
          <w:rFonts w:ascii="Calibri" w:hAnsi="Calibri" w:cs="Arial"/>
          <w:b/>
          <w:bCs/>
          <w:sz w:val="22"/>
          <w:szCs w:val="22"/>
        </w:rPr>
      </w:pPr>
      <w:r w:rsidRPr="00764112">
        <w:rPr>
          <w:rFonts w:ascii="Calibri" w:hAnsi="Calibri" w:cs="Arial"/>
          <w:b/>
          <w:bCs/>
          <w:sz w:val="22"/>
          <w:szCs w:val="22"/>
        </w:rPr>
        <w:t>Flik 3 Beställarens organisation</w:t>
      </w:r>
    </w:p>
    <w:p w14:paraId="371ECC6E" w14:textId="77777777" w:rsidR="0069115F" w:rsidRPr="00764112" w:rsidRDefault="0069115F" w:rsidP="00694A3E">
      <w:pPr>
        <w:pStyle w:val="Indragetstycke"/>
        <w:ind w:left="0" w:right="0"/>
        <w:rPr>
          <w:rFonts w:ascii="Calibri" w:hAnsi="Calibri" w:cs="Arial"/>
          <w:sz w:val="22"/>
          <w:szCs w:val="22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2211"/>
        <w:gridCol w:w="6837"/>
      </w:tblGrid>
      <w:tr w:rsidR="002B5869" w:rsidRPr="0038096B" w14:paraId="10DE08E2" w14:textId="77777777" w:rsidTr="00031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7CF46AE2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VD</w:t>
            </w:r>
          </w:p>
        </w:tc>
        <w:tc>
          <w:tcPr>
            <w:tcW w:w="3778" w:type="pct"/>
          </w:tcPr>
          <w:p w14:paraId="47B549D3" w14:textId="77777777" w:rsidR="002B5869" w:rsidRPr="0038096B" w:rsidRDefault="002B5869" w:rsidP="00031F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  <w:tr w:rsidR="002B5869" w:rsidRPr="0038096B" w14:paraId="64B73DE1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310788CA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Kontaktperson</w:t>
            </w:r>
          </w:p>
        </w:tc>
        <w:tc>
          <w:tcPr>
            <w:tcW w:w="3778" w:type="pct"/>
          </w:tcPr>
          <w:p w14:paraId="09177A30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5E3F4107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64CDD4A7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Adress</w:t>
            </w:r>
          </w:p>
        </w:tc>
        <w:tc>
          <w:tcPr>
            <w:tcW w:w="3778" w:type="pct"/>
          </w:tcPr>
          <w:p w14:paraId="4763E46F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14715377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3BAE870E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Postnummer / Ort</w:t>
            </w:r>
          </w:p>
        </w:tc>
        <w:tc>
          <w:tcPr>
            <w:tcW w:w="3778" w:type="pct"/>
          </w:tcPr>
          <w:p w14:paraId="317FF1F0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50965D25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5A9BB673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Mobil</w:t>
            </w:r>
          </w:p>
        </w:tc>
        <w:tc>
          <w:tcPr>
            <w:tcW w:w="3778" w:type="pct"/>
          </w:tcPr>
          <w:p w14:paraId="22B338CA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6A80112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33804463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E-post</w:t>
            </w:r>
          </w:p>
        </w:tc>
        <w:tc>
          <w:tcPr>
            <w:tcW w:w="3778" w:type="pct"/>
          </w:tcPr>
          <w:p w14:paraId="5ACC4BAD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57CAC70F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4E1ECED2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Hemsida</w:t>
            </w:r>
          </w:p>
        </w:tc>
        <w:tc>
          <w:tcPr>
            <w:tcW w:w="3778" w:type="pct"/>
          </w:tcPr>
          <w:p w14:paraId="0EF13D56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5AC96E10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19437AD8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4CCC75A1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47102F2E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7C904E13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  <w:tr w:rsidR="002B5869" w:rsidRPr="0038096B" w14:paraId="78D88F54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52EED05A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Projektansvarig</w:t>
            </w:r>
          </w:p>
        </w:tc>
        <w:tc>
          <w:tcPr>
            <w:tcW w:w="3778" w:type="pct"/>
          </w:tcPr>
          <w:p w14:paraId="2EBBE1F7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3AC9520A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26FF781D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Kvalitetsansvarig</w:t>
            </w:r>
          </w:p>
        </w:tc>
        <w:tc>
          <w:tcPr>
            <w:tcW w:w="3778" w:type="pct"/>
          </w:tcPr>
          <w:p w14:paraId="31AFA7E9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7E422955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585D0C8B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Miljöansvarig</w:t>
            </w:r>
          </w:p>
        </w:tc>
        <w:tc>
          <w:tcPr>
            <w:tcW w:w="3778" w:type="pct"/>
          </w:tcPr>
          <w:p w14:paraId="04B71235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5CAA6E65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  <w:shd w:val="clear" w:color="auto" w:fill="E2EFD9" w:themeFill="accent6" w:themeFillTint="33"/>
          </w:tcPr>
          <w:p w14:paraId="4B3896EB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Arbetsmiljöansvarig</w:t>
            </w:r>
          </w:p>
        </w:tc>
        <w:tc>
          <w:tcPr>
            <w:tcW w:w="3778" w:type="pct"/>
          </w:tcPr>
          <w:p w14:paraId="550284B8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00D42C21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1159F395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42E25B45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51C51110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66AD9B18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2D23CEE6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53378C26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pct"/>
          </w:tcPr>
          <w:p w14:paraId="102C85E8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3778" w:type="pct"/>
          </w:tcPr>
          <w:p w14:paraId="1719C8C3" w14:textId="77777777" w:rsidR="002B5869" w:rsidRPr="0038096B" w:rsidRDefault="002B5869" w:rsidP="00031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2B5869" w:rsidRPr="0038096B" w14:paraId="7E6BB76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E2EFD9" w:themeFill="accent6" w:themeFillTint="33"/>
          </w:tcPr>
          <w:p w14:paraId="15086732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8096B">
              <w:rPr>
                <w:rFonts w:asciiTheme="minorHAnsi" w:hAnsiTheme="minorHAnsi" w:cstheme="minorHAnsi"/>
                <w:b w:val="0"/>
                <w:bCs w:val="0"/>
                <w:sz w:val="22"/>
              </w:rPr>
              <w:t>Anteckningar</w:t>
            </w:r>
          </w:p>
        </w:tc>
      </w:tr>
      <w:tr w:rsidR="002B5869" w:rsidRPr="0038096B" w14:paraId="167C8BE3" w14:textId="77777777" w:rsidTr="00031F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5674316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58548AE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5422310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547ED37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36406A4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F5F62C6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95D0B4F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187DD8C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44B0379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CD11AF7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D044B26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8C3CD58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AA968F5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02C5D7D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10B6020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C736BB1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2F72465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E3BE7EC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B3D092C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F95BEE9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ECA005C" w14:textId="77777777" w:rsidR="002B5869" w:rsidRPr="0038096B" w:rsidRDefault="002B5869" w:rsidP="00031FDF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</w:tr>
    </w:tbl>
    <w:p w14:paraId="2AAA4BA5" w14:textId="77777777" w:rsidR="00694A3E" w:rsidRPr="00764112" w:rsidRDefault="00694A3E" w:rsidP="00176834">
      <w:pPr>
        <w:rPr>
          <w:rFonts w:ascii="Calibri" w:hAnsi="Calibri"/>
          <w:sz w:val="22"/>
          <w:szCs w:val="22"/>
        </w:rPr>
      </w:pPr>
    </w:p>
    <w:sectPr w:rsidR="00694A3E" w:rsidRPr="00764112" w:rsidSect="008329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2F9AD" w14:textId="77777777" w:rsidR="006F7639" w:rsidRDefault="006F7639">
      <w:r>
        <w:separator/>
      </w:r>
    </w:p>
  </w:endnote>
  <w:endnote w:type="continuationSeparator" w:id="0">
    <w:p w14:paraId="47B8EC40" w14:textId="77777777" w:rsidR="006F7639" w:rsidRDefault="006F7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ABC68" w14:textId="77777777" w:rsidR="0054447A" w:rsidRDefault="0054447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62EB4" w14:textId="77777777" w:rsidR="0054447A" w:rsidRDefault="0054447A" w:rsidP="0054447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14:paraId="444A8808" w14:textId="77777777" w:rsidR="00C853CE" w:rsidRPr="0054447A" w:rsidRDefault="0054447A" w:rsidP="00A76572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D957" w14:textId="77777777" w:rsidR="00C853CE" w:rsidRPr="008A1078" w:rsidRDefault="00C853C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7C49A1E3" w14:textId="77777777" w:rsidR="00C853CE" w:rsidRDefault="00C853C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2FD48604" w14:textId="77777777" w:rsidR="00C853CE" w:rsidRDefault="00C853C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07261E4C" w14:textId="77777777" w:rsidR="00C853CE" w:rsidRDefault="00C853C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5C651117" w14:textId="77777777" w:rsidR="00C853CE" w:rsidRDefault="00C853C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F16A" w14:textId="77777777" w:rsidR="006F7639" w:rsidRDefault="006F7639">
      <w:r>
        <w:separator/>
      </w:r>
    </w:p>
  </w:footnote>
  <w:footnote w:type="continuationSeparator" w:id="0">
    <w:p w14:paraId="164753EB" w14:textId="77777777" w:rsidR="006F7639" w:rsidRDefault="006F7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54CE" w14:textId="77777777" w:rsidR="0054447A" w:rsidRDefault="0054447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013"/>
      <w:gridCol w:w="1521"/>
      <w:gridCol w:w="1518"/>
      <w:gridCol w:w="3017"/>
    </w:tblGrid>
    <w:tr w:rsidR="00D8658B" w14:paraId="78E059C4" w14:textId="77777777" w:rsidTr="00D8658B"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2EB4C484" w14:textId="77777777" w:rsidR="00D8658B" w:rsidRDefault="00D8658B" w:rsidP="00D8658B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67E3C5AE" w14:textId="77777777" w:rsidR="00D8658B" w:rsidRDefault="0054447A" w:rsidP="00D8658B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54447A">
            <w:rPr>
              <w:rFonts w:ascii="Calibri" w:hAnsi="Calibri" w:cs="Leelawadee"/>
              <w:sz w:val="22"/>
              <w:szCs w:val="22"/>
            </w:rPr>
            <w:t>Beställarens organisation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</w:tcPr>
        <w:p w14:paraId="28239A3A" w14:textId="77777777" w:rsidR="00D8658B" w:rsidRDefault="00D8658B" w:rsidP="00D8658B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8658B" w14:paraId="3225A62C" w14:textId="77777777" w:rsidTr="00D8658B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51E0A4F8" w14:textId="77777777" w:rsidR="00D8658B" w:rsidRDefault="00D8658B" w:rsidP="00D8658B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8658B" w14:paraId="103C71CC" w14:textId="77777777" w:rsidTr="00D8658B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964A4EC" w14:textId="77777777" w:rsidR="00D8658B" w:rsidRDefault="00D8658B" w:rsidP="00D8658B">
          <w:pPr>
            <w:suppressAutoHyphens/>
            <w:ind w:left="-120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517E1C0" w14:textId="77777777" w:rsidR="00D8658B" w:rsidRDefault="00D8658B" w:rsidP="00D8658B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79E659ED" w14:textId="77777777" w:rsidR="00D8658B" w:rsidRDefault="00D8658B" w:rsidP="00D8658B">
    <w:pPr>
      <w:pStyle w:val="Sidhuvud"/>
    </w:pPr>
  </w:p>
  <w:p w14:paraId="1514C97E" w14:textId="77777777" w:rsidR="00C853CE" w:rsidRDefault="00D8658B">
    <w:pPr>
      <w:pStyle w:val="Sidhuvud"/>
    </w:pPr>
    <w:r w:rsidRPr="00D8658B">
      <w:rPr>
        <w:rFonts w:ascii="Leelawadee" w:hAnsi="Leelawadee" w:cs="Leelawadee"/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99032C" wp14:editId="581B672E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23265" w14:textId="77777777" w:rsidR="00D8658B" w:rsidRDefault="00D8658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7657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99032C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E523265" w14:textId="77777777" w:rsidR="00D8658B" w:rsidRDefault="00D8658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7657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C853CE" w:rsidRPr="00ED30B0" w14:paraId="11B3FE96" w14:textId="77777777" w:rsidTr="00ED30B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1493CF3" w14:textId="77777777" w:rsidR="00C853CE" w:rsidRPr="00ED30B0" w:rsidRDefault="00C853CE" w:rsidP="00ED30B0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ED30B0">
            <w:rPr>
              <w:rFonts w:ascii="Leelawadee" w:hAnsi="Leelawadee" w:cs="Leelawadee"/>
              <w:b/>
            </w:rPr>
            <w:t xml:space="preserve">Beställarens </w:t>
          </w:r>
          <w:smartTag w:uri="urn:schemas-microsoft-com:office:smarttags" w:element="PersonName">
            <w:r w:rsidRPr="00ED30B0">
              <w:rPr>
                <w:rFonts w:ascii="Leelawadee" w:hAnsi="Leelawadee" w:cs="Leelawadee"/>
                <w:b/>
              </w:rPr>
              <w:t>info</w:t>
            </w:r>
          </w:smartTag>
          <w:r w:rsidRPr="00ED30B0">
            <w:rPr>
              <w:rFonts w:ascii="Leelawadee" w:hAnsi="Leelawadee" w:cs="Leelawadee"/>
              <w:b/>
            </w:rPr>
            <w:t>rmation</w:t>
          </w:r>
        </w:p>
      </w:tc>
    </w:tr>
    <w:tr w:rsidR="00C853CE" w:rsidRPr="00ED30B0" w14:paraId="7C209003" w14:textId="77777777" w:rsidTr="00ED30B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13A7ED5" w14:textId="77777777" w:rsidR="00C853CE" w:rsidRPr="00ED30B0" w:rsidRDefault="00C853CE" w:rsidP="00ED30B0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853CE" w:rsidRPr="00ED30B0" w14:paraId="61D58069" w14:textId="77777777" w:rsidTr="00ED30B0">
      <w:tc>
        <w:tcPr>
          <w:tcW w:w="460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841ACBE" w14:textId="77777777" w:rsidR="00C853CE" w:rsidRPr="00ED30B0" w:rsidRDefault="00C853CE" w:rsidP="00ED30B0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ED30B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A8CACFE" w14:textId="77777777" w:rsidR="00C853CE" w:rsidRPr="00ED30B0" w:rsidRDefault="00C853CE" w:rsidP="00ED30B0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ED30B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56AC2AD0" w14:textId="77777777" w:rsidR="00C853CE" w:rsidRPr="00060371" w:rsidRDefault="00C853CE" w:rsidP="00060371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60371"/>
    <w:rsid w:val="00081E71"/>
    <w:rsid w:val="00096315"/>
    <w:rsid w:val="000A7511"/>
    <w:rsid w:val="000D00A0"/>
    <w:rsid w:val="001746E7"/>
    <w:rsid w:val="00176834"/>
    <w:rsid w:val="001A104B"/>
    <w:rsid w:val="001A4097"/>
    <w:rsid w:val="001D1605"/>
    <w:rsid w:val="001D6DDB"/>
    <w:rsid w:val="00241CB0"/>
    <w:rsid w:val="002B5869"/>
    <w:rsid w:val="00305C8C"/>
    <w:rsid w:val="00327E07"/>
    <w:rsid w:val="00330837"/>
    <w:rsid w:val="0037740D"/>
    <w:rsid w:val="003F4C91"/>
    <w:rsid w:val="0043081C"/>
    <w:rsid w:val="00437CA0"/>
    <w:rsid w:val="00476252"/>
    <w:rsid w:val="00492BF9"/>
    <w:rsid w:val="004A0010"/>
    <w:rsid w:val="004C17BB"/>
    <w:rsid w:val="004C7EA2"/>
    <w:rsid w:val="004E7BE2"/>
    <w:rsid w:val="0054447A"/>
    <w:rsid w:val="0055025E"/>
    <w:rsid w:val="00560F7C"/>
    <w:rsid w:val="00583634"/>
    <w:rsid w:val="00592E6C"/>
    <w:rsid w:val="00601609"/>
    <w:rsid w:val="00640224"/>
    <w:rsid w:val="006617B1"/>
    <w:rsid w:val="00671A16"/>
    <w:rsid w:val="006807EB"/>
    <w:rsid w:val="0069115F"/>
    <w:rsid w:val="00694A3E"/>
    <w:rsid w:val="006B37C3"/>
    <w:rsid w:val="006D581A"/>
    <w:rsid w:val="006D7DB8"/>
    <w:rsid w:val="006F7639"/>
    <w:rsid w:val="00733EF6"/>
    <w:rsid w:val="00742DC2"/>
    <w:rsid w:val="00764112"/>
    <w:rsid w:val="007E3D2E"/>
    <w:rsid w:val="007F4B2A"/>
    <w:rsid w:val="00801C5E"/>
    <w:rsid w:val="0083297E"/>
    <w:rsid w:val="0085277B"/>
    <w:rsid w:val="008A0FB4"/>
    <w:rsid w:val="008A1078"/>
    <w:rsid w:val="008A20AA"/>
    <w:rsid w:val="008A2EDA"/>
    <w:rsid w:val="008B5DF4"/>
    <w:rsid w:val="008F76FF"/>
    <w:rsid w:val="009016F3"/>
    <w:rsid w:val="009159AA"/>
    <w:rsid w:val="009663BB"/>
    <w:rsid w:val="00971405"/>
    <w:rsid w:val="009928D2"/>
    <w:rsid w:val="009D17D7"/>
    <w:rsid w:val="00A25BB6"/>
    <w:rsid w:val="00A45CCC"/>
    <w:rsid w:val="00A54E9B"/>
    <w:rsid w:val="00A76572"/>
    <w:rsid w:val="00A86EED"/>
    <w:rsid w:val="00AF1792"/>
    <w:rsid w:val="00B500D3"/>
    <w:rsid w:val="00B66950"/>
    <w:rsid w:val="00B6712F"/>
    <w:rsid w:val="00B81CAF"/>
    <w:rsid w:val="00B822EE"/>
    <w:rsid w:val="00C853CE"/>
    <w:rsid w:val="00C86A61"/>
    <w:rsid w:val="00C97959"/>
    <w:rsid w:val="00CB4337"/>
    <w:rsid w:val="00CD0976"/>
    <w:rsid w:val="00D13EF9"/>
    <w:rsid w:val="00D271F5"/>
    <w:rsid w:val="00D27E4F"/>
    <w:rsid w:val="00D65F7A"/>
    <w:rsid w:val="00D8658B"/>
    <w:rsid w:val="00DD732D"/>
    <w:rsid w:val="00E50336"/>
    <w:rsid w:val="00E8522A"/>
    <w:rsid w:val="00E86E70"/>
    <w:rsid w:val="00ED30B0"/>
    <w:rsid w:val="00EE3A9C"/>
    <w:rsid w:val="00F208D5"/>
    <w:rsid w:val="00FC297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3E633B81"/>
  <w15:chartTrackingRefBased/>
  <w15:docId w15:val="{36040360-CE16-402D-90CA-99BF92C7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3E"/>
    <w:rPr>
      <w:rFonts w:ascii="Arial" w:hAnsi="Arial"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paragraph" w:styleId="Indragetstycke">
    <w:name w:val="Block Text"/>
    <w:basedOn w:val="Normal"/>
    <w:rsid w:val="00694A3E"/>
    <w:pPr>
      <w:ind w:left="540" w:right="612"/>
    </w:pPr>
    <w:rPr>
      <w:szCs w:val="24"/>
    </w:rPr>
  </w:style>
  <w:style w:type="table" w:styleId="Rutntstabell4dekorfrg2">
    <w:name w:val="Grid Table 4 Accent 2"/>
    <w:basedOn w:val="Normaltabell"/>
    <w:uiPriority w:val="49"/>
    <w:rsid w:val="003F4C91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A54E9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4dekorfrg1">
    <w:name w:val="Grid Table 4 Accent 1"/>
    <w:basedOn w:val="Normaltabell"/>
    <w:uiPriority w:val="49"/>
    <w:rsid w:val="006617B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D8658B"/>
    <w:rPr>
      <w:rFonts w:ascii="Arial" w:hAnsi="Arial"/>
    </w:rPr>
  </w:style>
  <w:style w:type="character" w:customStyle="1" w:styleId="SidfotChar">
    <w:name w:val="Sidfot Char"/>
    <w:basedOn w:val="Standardstycketeckensnitt"/>
    <w:link w:val="Sidfot"/>
    <w:rsid w:val="0054447A"/>
    <w:rPr>
      <w:rFonts w:ascii="Arial" w:hAnsi="Arial"/>
    </w:rPr>
  </w:style>
  <w:style w:type="table" w:styleId="Rutntstabell1ljusdekorfrg1">
    <w:name w:val="Grid Table 1 Light Accent 1"/>
    <w:basedOn w:val="Normaltabell"/>
    <w:uiPriority w:val="46"/>
    <w:rsid w:val="002B5869"/>
    <w:rPr>
      <w:rFonts w:ascii="Calibri" w:eastAsiaTheme="minorHAnsi" w:hAnsi="Calibri" w:cstheme="minorBidi"/>
      <w:sz w:val="24"/>
      <w:szCs w:val="22"/>
      <w:lang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1</TotalTime>
  <Pages>1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2013-01-28T09:06:00Z</cp:lastPrinted>
  <dcterms:created xsi:type="dcterms:W3CDTF">2022-10-17T08:47:00Z</dcterms:created>
  <dcterms:modified xsi:type="dcterms:W3CDTF">2025-01-22T11:16:00Z</dcterms:modified>
</cp:coreProperties>
</file>