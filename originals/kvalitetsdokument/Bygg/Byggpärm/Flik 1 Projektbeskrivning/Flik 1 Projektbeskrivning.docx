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67C9" w14:textId="77777777" w:rsidR="00797C6C" w:rsidRDefault="00F53BC2" w:rsidP="000813B2">
      <w:pPr>
        <w:pStyle w:val="Ingetavstnd"/>
        <w:ind w:firstLine="1304"/>
      </w:pPr>
      <w:r>
        <w:tab/>
      </w:r>
    </w:p>
    <w:tbl>
      <w:tblPr>
        <w:tblStyle w:val="Rutntstabell4dekorfrg1"/>
        <w:tblW w:w="0" w:type="auto"/>
        <w:tblLook w:val="04A0" w:firstRow="1" w:lastRow="0" w:firstColumn="1" w:lastColumn="0" w:noHBand="0" w:noVBand="1"/>
      </w:tblPr>
      <w:tblGrid>
        <w:gridCol w:w="846"/>
        <w:gridCol w:w="842"/>
        <w:gridCol w:w="11"/>
        <w:gridCol w:w="704"/>
        <w:gridCol w:w="679"/>
        <w:gridCol w:w="1503"/>
        <w:gridCol w:w="6"/>
        <w:gridCol w:w="278"/>
        <w:gridCol w:w="424"/>
        <w:gridCol w:w="141"/>
        <w:gridCol w:w="790"/>
        <w:gridCol w:w="846"/>
        <w:gridCol w:w="1989"/>
      </w:tblGrid>
      <w:tr w:rsidR="002863E0" w:rsidRPr="00A91E27" w14:paraId="319B105F" w14:textId="77777777" w:rsidTr="00286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2EFD9" w:themeFill="accent6" w:themeFillTint="33"/>
          </w:tcPr>
          <w:p w14:paraId="716E5AB7" w14:textId="77777777" w:rsidR="005966D7" w:rsidRPr="00A91E27" w:rsidRDefault="005966D7">
            <w:pPr>
              <w:rPr>
                <w:rFonts w:asciiTheme="minorHAnsi" w:hAnsiTheme="minorHAnsi"/>
                <w:b w:val="0"/>
                <w:color w:val="auto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color w:val="auto"/>
                <w:sz w:val="22"/>
                <w:szCs w:val="22"/>
              </w:rPr>
              <w:t>Projektbeskrivning</w:t>
            </w:r>
          </w:p>
        </w:tc>
      </w:tr>
      <w:tr w:rsidR="002863E0" w:rsidRPr="00A91E27" w14:paraId="067AB64B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1" w:type="dxa"/>
            <w:gridSpan w:val="7"/>
            <w:shd w:val="clear" w:color="auto" w:fill="E2EFD9" w:themeFill="accent6" w:themeFillTint="33"/>
          </w:tcPr>
          <w:p w14:paraId="24CFE9F3" w14:textId="77777777" w:rsidR="005966D7" w:rsidRPr="00A91E2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Fastighetsbeteckning</w:t>
            </w:r>
          </w:p>
        </w:tc>
        <w:tc>
          <w:tcPr>
            <w:tcW w:w="4468" w:type="dxa"/>
            <w:gridSpan w:val="6"/>
            <w:shd w:val="clear" w:color="auto" w:fill="E2EFD9" w:themeFill="accent6" w:themeFillTint="33"/>
          </w:tcPr>
          <w:p w14:paraId="574ED629" w14:textId="77777777" w:rsidR="005966D7" w:rsidRPr="00A91E2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Fastighetsadress</w:t>
            </w:r>
          </w:p>
        </w:tc>
      </w:tr>
      <w:tr w:rsidR="002863E0" w:rsidRPr="00A91E27" w14:paraId="1D56D9D6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1" w:type="dxa"/>
            <w:gridSpan w:val="7"/>
            <w:shd w:val="clear" w:color="auto" w:fill="auto"/>
          </w:tcPr>
          <w:p w14:paraId="2CB01518" w14:textId="77777777" w:rsidR="005966D7" w:rsidRPr="00A91E2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  <w:tc>
          <w:tcPr>
            <w:tcW w:w="4468" w:type="dxa"/>
            <w:gridSpan w:val="6"/>
            <w:shd w:val="clear" w:color="auto" w:fill="auto"/>
          </w:tcPr>
          <w:p w14:paraId="7A25F5E2" w14:textId="77777777" w:rsidR="005966D7" w:rsidRPr="00A91E2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2863E0" w:rsidRPr="00A91E27" w14:paraId="68687D1A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9" w:type="dxa"/>
            <w:gridSpan w:val="3"/>
            <w:shd w:val="clear" w:color="auto" w:fill="E2EFD9" w:themeFill="accent6" w:themeFillTint="33"/>
          </w:tcPr>
          <w:p w14:paraId="27EFAE9A" w14:textId="0602F9C0" w:rsidR="002863E0" w:rsidRPr="00A91E27" w:rsidRDefault="002863E0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 xml:space="preserve">Postnr </w:t>
            </w:r>
          </w:p>
        </w:tc>
        <w:tc>
          <w:tcPr>
            <w:tcW w:w="2886" w:type="dxa"/>
            <w:gridSpan w:val="3"/>
            <w:shd w:val="clear" w:color="auto" w:fill="auto"/>
          </w:tcPr>
          <w:p w14:paraId="43A629A7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708" w:type="dxa"/>
            <w:gridSpan w:val="3"/>
            <w:shd w:val="clear" w:color="auto" w:fill="E2EFD9" w:themeFill="accent6" w:themeFillTint="33"/>
          </w:tcPr>
          <w:p w14:paraId="411CBADD" w14:textId="1FB1BD05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Ort</w:t>
            </w:r>
          </w:p>
        </w:tc>
        <w:tc>
          <w:tcPr>
            <w:tcW w:w="3766" w:type="dxa"/>
            <w:gridSpan w:val="4"/>
            <w:shd w:val="clear" w:color="auto" w:fill="auto"/>
          </w:tcPr>
          <w:p w14:paraId="310A04D7" w14:textId="68D4A722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2863E0" w:rsidRPr="00A91E27" w14:paraId="4FE292C8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2EFD9" w:themeFill="accent6" w:themeFillTint="33"/>
          </w:tcPr>
          <w:p w14:paraId="0B9435DA" w14:textId="77777777" w:rsidR="005966D7" w:rsidRPr="00A91E2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Vägbeskrivning</w:t>
            </w:r>
          </w:p>
        </w:tc>
      </w:tr>
      <w:tr w:rsidR="002863E0" w:rsidRPr="00A91E27" w14:paraId="7E062AA6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auto"/>
          </w:tcPr>
          <w:p w14:paraId="4225F167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0622DAE7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4AAC1BA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65D6D715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  <w:tr w:rsidR="002863E0" w:rsidRPr="00A91E27" w14:paraId="4A4AEB7C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  <w:gridSpan w:val="5"/>
            <w:shd w:val="clear" w:color="auto" w:fill="E2EFD9" w:themeFill="accent6" w:themeFillTint="33"/>
          </w:tcPr>
          <w:p w14:paraId="4D9F2355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Kontaktperson på byggplatsen</w:t>
            </w:r>
          </w:p>
        </w:tc>
        <w:tc>
          <w:tcPr>
            <w:tcW w:w="5977" w:type="dxa"/>
            <w:gridSpan w:val="8"/>
            <w:shd w:val="clear" w:color="auto" w:fill="auto"/>
          </w:tcPr>
          <w:p w14:paraId="6D1B45A0" w14:textId="77777777" w:rsidR="005966D7" w:rsidRPr="00A91E2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1395C1D9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E2EFD9" w:themeFill="accent6" w:themeFillTint="33"/>
          </w:tcPr>
          <w:p w14:paraId="62085D53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Mobil</w:t>
            </w:r>
          </w:p>
        </w:tc>
        <w:tc>
          <w:tcPr>
            <w:tcW w:w="3739" w:type="dxa"/>
            <w:gridSpan w:val="5"/>
            <w:shd w:val="clear" w:color="auto" w:fill="auto"/>
          </w:tcPr>
          <w:p w14:paraId="3738BE4D" w14:textId="2D0CE05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9" w:type="dxa"/>
            <w:gridSpan w:val="4"/>
            <w:shd w:val="clear" w:color="auto" w:fill="E2EFD9" w:themeFill="accent6" w:themeFillTint="33"/>
          </w:tcPr>
          <w:p w14:paraId="3054E3D8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E-post</w:t>
            </w:r>
          </w:p>
        </w:tc>
        <w:tc>
          <w:tcPr>
            <w:tcW w:w="3625" w:type="dxa"/>
            <w:gridSpan w:val="3"/>
            <w:shd w:val="clear" w:color="auto" w:fill="auto"/>
          </w:tcPr>
          <w:p w14:paraId="16E96A0A" w14:textId="41CB53A6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7458E7B0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2EFD9" w:themeFill="accent6" w:themeFillTint="33"/>
          </w:tcPr>
          <w:p w14:paraId="23BBBD46" w14:textId="160E99DD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Information</w:t>
            </w:r>
          </w:p>
        </w:tc>
      </w:tr>
      <w:tr w:rsidR="002863E0" w:rsidRPr="00A91E27" w14:paraId="10B9A4F0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auto"/>
          </w:tcPr>
          <w:p w14:paraId="029B2F52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57BF6CD1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54719DF1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7A0E6224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3352F624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  <w:tr w:rsidR="002863E0" w:rsidRPr="00A91E27" w14:paraId="272C0810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2EFD9" w:themeFill="accent6" w:themeFillTint="33"/>
          </w:tcPr>
          <w:p w14:paraId="11BD5329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Byggherre/beställare</w:t>
            </w:r>
          </w:p>
        </w:tc>
      </w:tr>
      <w:tr w:rsidR="002863E0" w:rsidRPr="00A91E27" w14:paraId="676CC7F9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  <w:gridSpan w:val="2"/>
            <w:shd w:val="clear" w:color="auto" w:fill="E2EFD9" w:themeFill="accent6" w:themeFillTint="33"/>
          </w:tcPr>
          <w:p w14:paraId="63827C4B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Företag/namn</w:t>
            </w:r>
          </w:p>
        </w:tc>
        <w:tc>
          <w:tcPr>
            <w:tcW w:w="3181" w:type="dxa"/>
            <w:gridSpan w:val="6"/>
            <w:shd w:val="clear" w:color="auto" w:fill="auto"/>
          </w:tcPr>
          <w:p w14:paraId="5F3E222E" w14:textId="5A21F35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2201" w:type="dxa"/>
            <w:gridSpan w:val="4"/>
            <w:shd w:val="clear" w:color="auto" w:fill="E2EFD9" w:themeFill="accent6" w:themeFillTint="33"/>
          </w:tcPr>
          <w:p w14:paraId="3C907455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Org.nr/person-nr.</w:t>
            </w:r>
          </w:p>
        </w:tc>
        <w:tc>
          <w:tcPr>
            <w:tcW w:w="1989" w:type="dxa"/>
            <w:shd w:val="clear" w:color="auto" w:fill="auto"/>
          </w:tcPr>
          <w:p w14:paraId="6DB22CC7" w14:textId="4254716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436E7F1A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  <w:gridSpan w:val="2"/>
            <w:shd w:val="clear" w:color="auto" w:fill="E2EFD9" w:themeFill="accent6" w:themeFillTint="33"/>
          </w:tcPr>
          <w:p w14:paraId="6DBA9507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Adress</w:t>
            </w:r>
          </w:p>
        </w:tc>
        <w:tc>
          <w:tcPr>
            <w:tcW w:w="3181" w:type="dxa"/>
            <w:gridSpan w:val="6"/>
            <w:shd w:val="clear" w:color="auto" w:fill="auto"/>
          </w:tcPr>
          <w:p w14:paraId="0DF4CC5B" w14:textId="17A345D4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2201" w:type="dxa"/>
            <w:gridSpan w:val="4"/>
            <w:shd w:val="clear" w:color="auto" w:fill="E2EFD9" w:themeFill="accent6" w:themeFillTint="33"/>
          </w:tcPr>
          <w:p w14:paraId="202EE481" w14:textId="77777777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Postnr/Ort</w:t>
            </w:r>
          </w:p>
        </w:tc>
        <w:tc>
          <w:tcPr>
            <w:tcW w:w="1989" w:type="dxa"/>
            <w:shd w:val="clear" w:color="auto" w:fill="auto"/>
          </w:tcPr>
          <w:p w14:paraId="03508798" w14:textId="1963AEA0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1EAFFD9A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8" w:type="dxa"/>
            <w:gridSpan w:val="2"/>
            <w:shd w:val="clear" w:color="auto" w:fill="E2EFD9" w:themeFill="accent6" w:themeFillTint="33"/>
          </w:tcPr>
          <w:p w14:paraId="6D62A6BC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Mobil</w:t>
            </w:r>
          </w:p>
        </w:tc>
        <w:tc>
          <w:tcPr>
            <w:tcW w:w="3181" w:type="dxa"/>
            <w:gridSpan w:val="6"/>
            <w:shd w:val="clear" w:color="auto" w:fill="auto"/>
          </w:tcPr>
          <w:p w14:paraId="5BC1127B" w14:textId="53B54D48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2201" w:type="dxa"/>
            <w:gridSpan w:val="4"/>
            <w:shd w:val="clear" w:color="auto" w:fill="E2EFD9" w:themeFill="accent6" w:themeFillTint="33"/>
          </w:tcPr>
          <w:p w14:paraId="71C17A1D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E-post</w:t>
            </w:r>
          </w:p>
        </w:tc>
        <w:tc>
          <w:tcPr>
            <w:tcW w:w="1989" w:type="dxa"/>
            <w:shd w:val="clear" w:color="auto" w:fill="auto"/>
          </w:tcPr>
          <w:p w14:paraId="18EEDD64" w14:textId="254F6424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37995361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2EFD9" w:themeFill="accent6" w:themeFillTint="33"/>
          </w:tcPr>
          <w:p w14:paraId="2634186A" w14:textId="7EE4D00B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Information</w:t>
            </w:r>
          </w:p>
        </w:tc>
      </w:tr>
      <w:tr w:rsidR="002863E0" w:rsidRPr="00A91E27" w14:paraId="600EFEE8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auto"/>
          </w:tcPr>
          <w:p w14:paraId="0E846F43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F6AF399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05A20E6D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5BBB6A1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118FC0C8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59E923CB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  <w:tr w:rsidR="002863E0" w:rsidRPr="00A91E27" w14:paraId="04914DCF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2EFD9" w:themeFill="accent6" w:themeFillTint="33"/>
          </w:tcPr>
          <w:p w14:paraId="740F287E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Entreprenör</w:t>
            </w:r>
          </w:p>
        </w:tc>
      </w:tr>
      <w:tr w:rsidR="002863E0" w:rsidRPr="00A91E27" w14:paraId="2F0E3B23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2EFD9" w:themeFill="accent6" w:themeFillTint="33"/>
          </w:tcPr>
          <w:p w14:paraId="78D35EE7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Företag</w:t>
            </w:r>
          </w:p>
        </w:tc>
        <w:tc>
          <w:tcPr>
            <w:tcW w:w="3821" w:type="dxa"/>
            <w:gridSpan w:val="7"/>
            <w:shd w:val="clear" w:color="auto" w:fill="auto"/>
          </w:tcPr>
          <w:p w14:paraId="55629E31" w14:textId="40BEF540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6" w:type="dxa"/>
            <w:shd w:val="clear" w:color="auto" w:fill="E2EFD9" w:themeFill="accent6" w:themeFillTint="33"/>
          </w:tcPr>
          <w:p w14:paraId="3F1D3BCB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Org.nr.</w:t>
            </w:r>
          </w:p>
        </w:tc>
        <w:tc>
          <w:tcPr>
            <w:tcW w:w="1989" w:type="dxa"/>
            <w:shd w:val="clear" w:color="auto" w:fill="auto"/>
          </w:tcPr>
          <w:p w14:paraId="435BAD25" w14:textId="57A063B0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60D216CA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2EFD9" w:themeFill="accent6" w:themeFillTint="33"/>
          </w:tcPr>
          <w:p w14:paraId="65E2E26D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Adress</w:t>
            </w:r>
          </w:p>
        </w:tc>
        <w:tc>
          <w:tcPr>
            <w:tcW w:w="6656" w:type="dxa"/>
            <w:gridSpan w:val="9"/>
            <w:shd w:val="clear" w:color="auto" w:fill="auto"/>
          </w:tcPr>
          <w:p w14:paraId="1F718398" w14:textId="443B25E7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2615F1F1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2EFD9" w:themeFill="accent6" w:themeFillTint="33"/>
          </w:tcPr>
          <w:p w14:paraId="76C1228A" w14:textId="5C47C2BA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Postnr</w:t>
            </w:r>
          </w:p>
        </w:tc>
        <w:tc>
          <w:tcPr>
            <w:tcW w:w="3821" w:type="dxa"/>
            <w:gridSpan w:val="7"/>
            <w:shd w:val="clear" w:color="auto" w:fill="auto"/>
          </w:tcPr>
          <w:p w14:paraId="78B56023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6" w:type="dxa"/>
            <w:shd w:val="clear" w:color="auto" w:fill="E2EFD9" w:themeFill="accent6" w:themeFillTint="33"/>
          </w:tcPr>
          <w:p w14:paraId="613624FC" w14:textId="4359506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Ort</w:t>
            </w:r>
          </w:p>
        </w:tc>
        <w:tc>
          <w:tcPr>
            <w:tcW w:w="1989" w:type="dxa"/>
            <w:shd w:val="clear" w:color="auto" w:fill="auto"/>
          </w:tcPr>
          <w:p w14:paraId="6A56FC32" w14:textId="3806D20F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0D00BD56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2EFD9" w:themeFill="accent6" w:themeFillTint="33"/>
          </w:tcPr>
          <w:p w14:paraId="6AB7C75B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Projektansvarig</w:t>
            </w:r>
          </w:p>
        </w:tc>
        <w:tc>
          <w:tcPr>
            <w:tcW w:w="3821" w:type="dxa"/>
            <w:gridSpan w:val="7"/>
            <w:shd w:val="clear" w:color="auto" w:fill="auto"/>
          </w:tcPr>
          <w:p w14:paraId="32EF73FB" w14:textId="57797CDB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6" w:type="dxa"/>
            <w:shd w:val="clear" w:color="auto" w:fill="E2EFD9" w:themeFill="accent6" w:themeFillTint="33"/>
          </w:tcPr>
          <w:p w14:paraId="5FD7C466" w14:textId="77777777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Mobil</w:t>
            </w:r>
          </w:p>
        </w:tc>
        <w:tc>
          <w:tcPr>
            <w:tcW w:w="1989" w:type="dxa"/>
            <w:shd w:val="clear" w:color="auto" w:fill="auto"/>
          </w:tcPr>
          <w:p w14:paraId="27413E53" w14:textId="7A4262DD" w:rsidR="002863E0" w:rsidRPr="00A91E27" w:rsidRDefault="002863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59ACD1AA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2EFD9" w:themeFill="accent6" w:themeFillTint="33"/>
          </w:tcPr>
          <w:p w14:paraId="762FFDFE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Projektets arbetsledare</w:t>
            </w:r>
          </w:p>
        </w:tc>
        <w:tc>
          <w:tcPr>
            <w:tcW w:w="3821" w:type="dxa"/>
            <w:gridSpan w:val="7"/>
            <w:shd w:val="clear" w:color="auto" w:fill="auto"/>
          </w:tcPr>
          <w:p w14:paraId="6DFBD42F" w14:textId="3D3004AC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  <w:tc>
          <w:tcPr>
            <w:tcW w:w="846" w:type="dxa"/>
            <w:shd w:val="clear" w:color="auto" w:fill="E2EFD9" w:themeFill="accent6" w:themeFillTint="33"/>
          </w:tcPr>
          <w:p w14:paraId="79DAA26C" w14:textId="77777777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Cs/>
                <w:sz w:val="22"/>
                <w:szCs w:val="22"/>
              </w:rPr>
              <w:t>Mobil</w:t>
            </w:r>
          </w:p>
        </w:tc>
        <w:tc>
          <w:tcPr>
            <w:tcW w:w="1989" w:type="dxa"/>
            <w:shd w:val="clear" w:color="auto" w:fill="auto"/>
          </w:tcPr>
          <w:p w14:paraId="7107F772" w14:textId="33FFDD54" w:rsidR="002863E0" w:rsidRPr="00A91E27" w:rsidRDefault="002863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24D28CD2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3" w:type="dxa"/>
            <w:gridSpan w:val="4"/>
            <w:shd w:val="clear" w:color="auto" w:fill="E2EFD9" w:themeFill="accent6" w:themeFillTint="33"/>
          </w:tcPr>
          <w:p w14:paraId="7132490E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Entreprenad form</w:t>
            </w:r>
          </w:p>
        </w:tc>
        <w:tc>
          <w:tcPr>
            <w:tcW w:w="6656" w:type="dxa"/>
            <w:gridSpan w:val="9"/>
            <w:shd w:val="clear" w:color="auto" w:fill="auto"/>
          </w:tcPr>
          <w:p w14:paraId="31299F57" w14:textId="77777777" w:rsidR="005966D7" w:rsidRPr="00A91E2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bCs/>
                <w:sz w:val="22"/>
                <w:szCs w:val="22"/>
              </w:rPr>
            </w:pPr>
          </w:p>
        </w:tc>
      </w:tr>
      <w:tr w:rsidR="002863E0" w:rsidRPr="00A91E27" w14:paraId="4F18304B" w14:textId="77777777" w:rsidTr="00C14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2EFD9" w:themeFill="accent6" w:themeFillTint="33"/>
          </w:tcPr>
          <w:p w14:paraId="5638761E" w14:textId="506E2B48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Information</w:t>
            </w:r>
          </w:p>
        </w:tc>
      </w:tr>
      <w:tr w:rsidR="002863E0" w:rsidRPr="00A91E27" w14:paraId="787168EA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auto"/>
          </w:tcPr>
          <w:p w14:paraId="7E939F53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36ADD98D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2FA8BE05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33707A26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20D5436E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068D5E90" w14:textId="77777777" w:rsidR="002863E0" w:rsidRPr="00A91E27" w:rsidRDefault="002863E0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  <w:tr w:rsidR="002863E0" w:rsidRPr="00A91E27" w14:paraId="5B17EFC6" w14:textId="77777777" w:rsidTr="00286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E2EFD9" w:themeFill="accent6" w:themeFillTint="33"/>
          </w:tcPr>
          <w:p w14:paraId="3C712151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A91E27">
              <w:rPr>
                <w:rFonts w:asciiTheme="minorHAnsi" w:hAnsiTheme="minorHAnsi" w:cs="Arial"/>
                <w:b w:val="0"/>
                <w:sz w:val="22"/>
                <w:szCs w:val="22"/>
              </w:rPr>
              <w:t>Projektbeskrivning</w:t>
            </w:r>
          </w:p>
        </w:tc>
      </w:tr>
      <w:tr w:rsidR="002863E0" w:rsidRPr="00A91E27" w14:paraId="3447EBF7" w14:textId="77777777" w:rsidTr="00286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13"/>
            <w:shd w:val="clear" w:color="auto" w:fill="auto"/>
          </w:tcPr>
          <w:p w14:paraId="4056667B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DA65792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017A628C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4F23348E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14:paraId="727CAEB9" w14:textId="77777777" w:rsidR="005966D7" w:rsidRPr="00A91E2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</w:tbl>
    <w:p w14:paraId="59C2E437" w14:textId="77777777" w:rsidR="005966D7" w:rsidRDefault="005966D7"/>
    <w:sectPr w:rsidR="005966D7" w:rsidSect="0055446B">
      <w:headerReference w:type="default" r:id="rId6"/>
      <w:footerReference w:type="default" r:id="rId7"/>
      <w:headerReference w:type="first" r:id="rId8"/>
      <w:footerReference w:type="first" r:id="rId9"/>
      <w:footnotePr>
        <w:pos w:val="beneathText"/>
      </w:footnotePr>
      <w:pgSz w:w="11905" w:h="16837" w:code="9"/>
      <w:pgMar w:top="1418" w:right="1418" w:bottom="1418" w:left="1418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655F0" w14:textId="77777777" w:rsidR="00605BEA" w:rsidRDefault="00605BEA">
      <w:r>
        <w:separator/>
      </w:r>
    </w:p>
  </w:endnote>
  <w:endnote w:type="continuationSeparator" w:id="0">
    <w:p w14:paraId="252480EB" w14:textId="77777777" w:rsidR="00605BEA" w:rsidRDefault="00605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FD265" w14:textId="77777777" w:rsidR="0055446B" w:rsidRPr="003955E5" w:rsidRDefault="0055446B" w:rsidP="0055446B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 w:rsidRPr="003955E5">
      <w:rPr>
        <w:rStyle w:val="Sidnummer"/>
        <w:rFonts w:asciiTheme="minorHAnsi" w:hAnsiTheme="minorHAnsi" w:cs="Leelawadee"/>
        <w:sz w:val="16"/>
        <w:szCs w:val="16"/>
      </w:rPr>
      <w:t>U</w:t>
    </w:r>
    <w:r>
      <w:rPr>
        <w:rStyle w:val="Sidnummer"/>
        <w:rFonts w:asciiTheme="minorHAnsi" w:hAnsiTheme="minorHAnsi" w:cs="Leelawadee"/>
        <w:sz w:val="16"/>
        <w:szCs w:val="16"/>
      </w:rPr>
      <w:t xml:space="preserve">pprättat datum: </w:t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 xml:space="preserve">Utgåva: </w:t>
    </w:r>
  </w:p>
  <w:p w14:paraId="014729E9" w14:textId="77777777" w:rsidR="00C411B7" w:rsidRPr="0055446B" w:rsidRDefault="0055446B" w:rsidP="0055446B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rPr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>Reviderat datum:</w:t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 w:rsidRPr="003955E5">
      <w:rPr>
        <w:rFonts w:asciiTheme="minorHAnsi" w:hAnsiTheme="minorHAnsi" w:cs="Leelawadee"/>
        <w:sz w:val="16"/>
        <w:szCs w:val="16"/>
      </w:rPr>
      <w:t>Utfärdare:</w:t>
    </w:r>
    <w:r>
      <w:rPr>
        <w:rFonts w:asciiTheme="minorHAnsi" w:hAnsiTheme="minorHAnsi" w:cs="Leelawadee"/>
        <w:sz w:val="16"/>
        <w:szCs w:val="16"/>
      </w:rPr>
      <w:t xml:space="preserve"> </w:t>
    </w:r>
    <w:r w:rsidR="00C411B7" w:rsidRPr="0055446B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62FD" w14:textId="77777777" w:rsidR="00C411B7" w:rsidRPr="008A1078" w:rsidRDefault="00C411B7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01E9598F" w14:textId="77777777" w:rsidR="00C411B7" w:rsidRDefault="00C411B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701D67A9" w14:textId="77777777" w:rsidR="00C411B7" w:rsidRDefault="00C411B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331EBEC0" w14:textId="77777777" w:rsidR="00C411B7" w:rsidRDefault="00C411B7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3D889C00" w14:textId="77777777" w:rsidR="00C411B7" w:rsidRDefault="00C411B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DC3DB" w14:textId="77777777" w:rsidR="00605BEA" w:rsidRDefault="00605BEA">
      <w:r>
        <w:separator/>
      </w:r>
    </w:p>
  </w:footnote>
  <w:footnote w:type="continuationSeparator" w:id="0">
    <w:p w14:paraId="4842E3EF" w14:textId="77777777" w:rsidR="00605BEA" w:rsidRDefault="00605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9"/>
      <w:gridCol w:w="1530"/>
      <w:gridCol w:w="1520"/>
      <w:gridCol w:w="3010"/>
    </w:tblGrid>
    <w:tr w:rsidR="0055446B" w:rsidRPr="003955E5" w14:paraId="3986FDB3" w14:textId="77777777" w:rsidTr="000825B4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D603524" w14:textId="77777777" w:rsidR="0055446B" w:rsidRPr="003955E5" w:rsidRDefault="0055446B" w:rsidP="0055446B">
          <w:pPr>
            <w:suppressAutoHyphens/>
            <w:jc w:val="center"/>
            <w:rPr>
              <w:rFonts w:asciiTheme="minorHAnsi" w:hAnsiTheme="minorHAnsi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EE383D0" w14:textId="77777777" w:rsidR="0055446B" w:rsidRPr="00D92F3B" w:rsidRDefault="0055446B" w:rsidP="0055446B">
          <w:pPr>
            <w:suppressAutoHyphens/>
            <w:jc w:val="center"/>
            <w:rPr>
              <w:rFonts w:asciiTheme="minorHAnsi" w:hAnsiTheme="minorHAnsi" w:cs="Leelawadee"/>
              <w:b/>
            </w:rPr>
          </w:pPr>
          <w:r>
            <w:rPr>
              <w:rFonts w:asciiTheme="minorHAnsi" w:hAnsiTheme="minorHAnsi" w:cs="Leelawadee"/>
              <w:b/>
            </w:rPr>
            <w:t>Projektbeskrivning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944A551" w14:textId="77777777" w:rsidR="0055446B" w:rsidRPr="003955E5" w:rsidRDefault="0055446B" w:rsidP="0055446B">
          <w:pPr>
            <w:suppressAutoHyphens/>
            <w:jc w:val="center"/>
            <w:rPr>
              <w:rFonts w:asciiTheme="minorHAnsi" w:hAnsiTheme="minorHAnsi" w:cs="Leelawadee"/>
              <w:sz w:val="16"/>
              <w:szCs w:val="16"/>
            </w:rPr>
          </w:pPr>
        </w:p>
      </w:tc>
    </w:tr>
    <w:tr w:rsidR="0055446B" w:rsidRPr="003955E5" w14:paraId="741309BD" w14:textId="77777777" w:rsidTr="000825B4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ABF9DBD" w14:textId="77777777" w:rsidR="0055446B" w:rsidRPr="003955E5" w:rsidRDefault="0055446B" w:rsidP="0055446B">
          <w:pPr>
            <w:suppressAutoHyphens/>
            <w:jc w:val="right"/>
            <w:rPr>
              <w:rFonts w:asciiTheme="minorHAnsi" w:hAnsiTheme="minorHAnsi" w:cs="Leelawadee"/>
              <w:sz w:val="16"/>
              <w:szCs w:val="16"/>
            </w:rPr>
          </w:pPr>
        </w:p>
      </w:tc>
    </w:tr>
    <w:tr w:rsidR="0055446B" w:rsidRPr="003955E5" w14:paraId="2EC8106D" w14:textId="77777777" w:rsidTr="000825B4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19698CB3" w14:textId="77777777" w:rsidR="0055446B" w:rsidRPr="003955E5" w:rsidRDefault="0055446B" w:rsidP="0055446B">
          <w:pPr>
            <w:suppressAutoHyphens/>
            <w:rPr>
              <w:rFonts w:asciiTheme="minorHAnsi" w:hAnsiTheme="minorHAnsi" w:cs="Leelawadee"/>
              <w:sz w:val="16"/>
              <w:szCs w:val="16"/>
            </w:rPr>
          </w:pPr>
          <w:r w:rsidRPr="003955E5">
            <w:rPr>
              <w:rFonts w:asciiTheme="minorHAnsi" w:hAnsiTheme="minorHAnsi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01477E61" w14:textId="77777777" w:rsidR="0055446B" w:rsidRPr="003955E5" w:rsidRDefault="0055446B" w:rsidP="0055446B">
          <w:pPr>
            <w:suppressAutoHyphens/>
            <w:jc w:val="right"/>
            <w:rPr>
              <w:rFonts w:asciiTheme="minorHAnsi" w:hAnsiTheme="minorHAnsi" w:cs="Leelawadee"/>
              <w:sz w:val="16"/>
              <w:szCs w:val="16"/>
            </w:rPr>
          </w:pPr>
          <w:r w:rsidRPr="003955E5">
            <w:rPr>
              <w:rFonts w:asciiTheme="minorHAnsi" w:hAnsiTheme="minorHAnsi" w:cs="Leelawadee"/>
              <w:sz w:val="16"/>
              <w:szCs w:val="16"/>
            </w:rPr>
            <w:t>Projektnamn:</w:t>
          </w:r>
        </w:p>
      </w:tc>
    </w:tr>
  </w:tbl>
  <w:p w14:paraId="4C2B007D" w14:textId="77777777" w:rsidR="00C411B7" w:rsidRPr="0055446B" w:rsidRDefault="0055446B" w:rsidP="0055446B">
    <w:pPr>
      <w:pStyle w:val="Sidhuvud"/>
      <w:rPr>
        <w:rFonts w:asciiTheme="minorHAnsi" w:hAnsiTheme="minorHAnsi"/>
      </w:rPr>
    </w:pPr>
    <w:r w:rsidRPr="00E433A7"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4835599" wp14:editId="2D7790B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8B1C6" w14:textId="77777777" w:rsidR="0055446B" w:rsidRDefault="0055446B" w:rsidP="0055446B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F53BC2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835599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EF8B1C6" w14:textId="77777777" w:rsidR="0055446B" w:rsidRDefault="0055446B" w:rsidP="0055446B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F53BC2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536D" w14:textId="77777777" w:rsidR="00C411B7" w:rsidRDefault="00C411B7" w:rsidP="001746E7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  <w:r w:rsidRPr="008A1078">
      <w:rPr>
        <w:rFonts w:ascii="Leelawadee" w:hAnsi="Leelawadee" w:cs="Leelawadee"/>
        <w:b/>
      </w:rPr>
      <w:t xml:space="preserve"> </w:t>
    </w:r>
    <w:r>
      <w:rPr>
        <w:rFonts w:ascii="Arial" w:hAnsi="Arial" w:cs="Arial"/>
        <w:b/>
      </w:rPr>
      <w:t xml:space="preserve"> </w:t>
    </w:r>
  </w:p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531"/>
      <w:gridCol w:w="4538"/>
    </w:tblGrid>
    <w:tr w:rsidR="00C411B7" w:rsidRPr="00151DEE" w14:paraId="4B9D78EC" w14:textId="77777777" w:rsidTr="00151DEE">
      <w:tc>
        <w:tcPr>
          <w:tcW w:w="9210" w:type="dxa"/>
          <w:gridSpan w:val="2"/>
          <w:shd w:val="clear" w:color="auto" w:fill="auto"/>
        </w:tcPr>
        <w:p w14:paraId="21E43A4E" w14:textId="77777777" w:rsidR="00C411B7" w:rsidRPr="00151DEE" w:rsidRDefault="00C411B7" w:rsidP="00151DEE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151DEE">
            <w:rPr>
              <w:rFonts w:ascii="Leelawadee" w:hAnsi="Leelawadee" w:cs="Leelawadee"/>
              <w:b/>
            </w:rPr>
            <w:t>Projektbeskrivning</w:t>
          </w:r>
        </w:p>
      </w:tc>
    </w:tr>
    <w:tr w:rsidR="00C411B7" w:rsidRPr="00151DEE" w14:paraId="4B0AC79C" w14:textId="77777777" w:rsidTr="00151DEE">
      <w:tc>
        <w:tcPr>
          <w:tcW w:w="9210" w:type="dxa"/>
          <w:gridSpan w:val="2"/>
          <w:shd w:val="clear" w:color="auto" w:fill="auto"/>
        </w:tcPr>
        <w:p w14:paraId="7334C8DD" w14:textId="77777777" w:rsidR="00C411B7" w:rsidRPr="00151DEE" w:rsidRDefault="00C411B7" w:rsidP="00151DEE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C411B7" w:rsidRPr="00151DEE" w14:paraId="3B814B04" w14:textId="77777777" w:rsidTr="00151DEE">
      <w:tc>
        <w:tcPr>
          <w:tcW w:w="4605" w:type="dxa"/>
          <w:shd w:val="clear" w:color="auto" w:fill="auto"/>
        </w:tcPr>
        <w:p w14:paraId="7798994A" w14:textId="77777777" w:rsidR="00C411B7" w:rsidRPr="00151DEE" w:rsidRDefault="00C411B7" w:rsidP="00151DEE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151DEE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shd w:val="clear" w:color="auto" w:fill="auto"/>
        </w:tcPr>
        <w:p w14:paraId="343DA21F" w14:textId="77777777" w:rsidR="00C411B7" w:rsidRPr="00151DEE" w:rsidRDefault="00C411B7" w:rsidP="00151DEE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151DEE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6A27A46E" w14:textId="77777777" w:rsidR="00C411B7" w:rsidRPr="00BB2D9E" w:rsidRDefault="00C411B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0485"/>
    <w:rsid w:val="0004512D"/>
    <w:rsid w:val="00060146"/>
    <w:rsid w:val="000813B2"/>
    <w:rsid w:val="00096315"/>
    <w:rsid w:val="000A7511"/>
    <w:rsid w:val="000D00A0"/>
    <w:rsid w:val="000E6FF8"/>
    <w:rsid w:val="00133587"/>
    <w:rsid w:val="00151DEE"/>
    <w:rsid w:val="001746E7"/>
    <w:rsid w:val="00176834"/>
    <w:rsid w:val="00182B6B"/>
    <w:rsid w:val="001A104B"/>
    <w:rsid w:val="001A4097"/>
    <w:rsid w:val="001B55F6"/>
    <w:rsid w:val="001D6DDB"/>
    <w:rsid w:val="001E3BF9"/>
    <w:rsid w:val="00241CB0"/>
    <w:rsid w:val="002863E0"/>
    <w:rsid w:val="002D41E1"/>
    <w:rsid w:val="00305C8C"/>
    <w:rsid w:val="00327E07"/>
    <w:rsid w:val="00330837"/>
    <w:rsid w:val="0037740D"/>
    <w:rsid w:val="00392ECA"/>
    <w:rsid w:val="003B6A1E"/>
    <w:rsid w:val="003C4ED5"/>
    <w:rsid w:val="003D36E3"/>
    <w:rsid w:val="00437CA0"/>
    <w:rsid w:val="00476252"/>
    <w:rsid w:val="00492BF9"/>
    <w:rsid w:val="004A0010"/>
    <w:rsid w:val="004C17BB"/>
    <w:rsid w:val="004C3488"/>
    <w:rsid w:val="004D33E0"/>
    <w:rsid w:val="00541FD1"/>
    <w:rsid w:val="0055025E"/>
    <w:rsid w:val="0055446B"/>
    <w:rsid w:val="00560F7C"/>
    <w:rsid w:val="00583634"/>
    <w:rsid w:val="005966D7"/>
    <w:rsid w:val="005E71A1"/>
    <w:rsid w:val="00601609"/>
    <w:rsid w:val="00605BEA"/>
    <w:rsid w:val="006108B5"/>
    <w:rsid w:val="00620985"/>
    <w:rsid w:val="00671A16"/>
    <w:rsid w:val="006A6501"/>
    <w:rsid w:val="006B37C3"/>
    <w:rsid w:val="006D581A"/>
    <w:rsid w:val="006D5F4B"/>
    <w:rsid w:val="006D7DB8"/>
    <w:rsid w:val="00733EF6"/>
    <w:rsid w:val="00734E34"/>
    <w:rsid w:val="0074079C"/>
    <w:rsid w:val="00742DC2"/>
    <w:rsid w:val="007606F3"/>
    <w:rsid w:val="00797C6C"/>
    <w:rsid w:val="007D58F8"/>
    <w:rsid w:val="007E3D2E"/>
    <w:rsid w:val="007F4B2A"/>
    <w:rsid w:val="00801C5E"/>
    <w:rsid w:val="008452FF"/>
    <w:rsid w:val="0085277B"/>
    <w:rsid w:val="00863311"/>
    <w:rsid w:val="008A0FB4"/>
    <w:rsid w:val="008A1078"/>
    <w:rsid w:val="008A20AA"/>
    <w:rsid w:val="008A5615"/>
    <w:rsid w:val="008B5DF4"/>
    <w:rsid w:val="008F76FF"/>
    <w:rsid w:val="009016F3"/>
    <w:rsid w:val="009070E5"/>
    <w:rsid w:val="009159AA"/>
    <w:rsid w:val="00964018"/>
    <w:rsid w:val="009663BB"/>
    <w:rsid w:val="009A394B"/>
    <w:rsid w:val="009D17D7"/>
    <w:rsid w:val="009F19C5"/>
    <w:rsid w:val="00A25BB6"/>
    <w:rsid w:val="00A45CCC"/>
    <w:rsid w:val="00A86EED"/>
    <w:rsid w:val="00A91E27"/>
    <w:rsid w:val="00AB7BC6"/>
    <w:rsid w:val="00AF1792"/>
    <w:rsid w:val="00B460C6"/>
    <w:rsid w:val="00B500D3"/>
    <w:rsid w:val="00B5317A"/>
    <w:rsid w:val="00B822EE"/>
    <w:rsid w:val="00B97C3D"/>
    <w:rsid w:val="00C411B7"/>
    <w:rsid w:val="00C539BD"/>
    <w:rsid w:val="00C97959"/>
    <w:rsid w:val="00CD0976"/>
    <w:rsid w:val="00CE7C54"/>
    <w:rsid w:val="00D271F5"/>
    <w:rsid w:val="00D65F7A"/>
    <w:rsid w:val="00E50336"/>
    <w:rsid w:val="00E76AFF"/>
    <w:rsid w:val="00E8522A"/>
    <w:rsid w:val="00E86E70"/>
    <w:rsid w:val="00E87660"/>
    <w:rsid w:val="00EE3A9C"/>
    <w:rsid w:val="00F53BC2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FF9A8D"/>
  <w15:chartTrackingRefBased/>
  <w15:docId w15:val="{A60BB880-8B15-49DE-8BB6-C870CC00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4ED5"/>
    <w:rPr>
      <w:sz w:val="24"/>
      <w:szCs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5544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5966D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4dekorfrg1">
    <w:name w:val="Grid Table 4 Accent 1"/>
    <w:basedOn w:val="Normaltabell"/>
    <w:uiPriority w:val="49"/>
    <w:rsid w:val="00B460C6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55446B"/>
  </w:style>
  <w:style w:type="character" w:customStyle="1" w:styleId="Rubrik1Char">
    <w:name w:val="Rubrik 1 Char"/>
    <w:basedOn w:val="Standardstycketeckensnitt"/>
    <w:link w:val="Rubrik1"/>
    <w:uiPriority w:val="9"/>
    <w:rsid w:val="005544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getavstnd">
    <w:name w:val="No Spacing"/>
    <w:uiPriority w:val="1"/>
    <w:qFormat/>
    <w:rsid w:val="0055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10</TotalTime>
  <Pages>1</Pages>
  <Words>72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Projektbeskrivning</vt:lpstr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Donant Kürtök</cp:lastModifiedBy>
  <cp:revision>3</cp:revision>
  <cp:lastPrinted>2012-09-26T14:20:00Z</cp:lastPrinted>
  <dcterms:created xsi:type="dcterms:W3CDTF">2022-10-17T08:40:00Z</dcterms:created>
  <dcterms:modified xsi:type="dcterms:W3CDTF">2025-01-22T11:01:00Z</dcterms:modified>
</cp:coreProperties>
</file>