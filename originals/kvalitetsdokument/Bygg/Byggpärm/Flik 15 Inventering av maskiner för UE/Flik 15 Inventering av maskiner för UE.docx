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C800" w14:textId="77777777" w:rsidR="00C03F9D" w:rsidRPr="004875CD" w:rsidRDefault="00C03F9D" w:rsidP="00C03F9D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4875CD">
        <w:rPr>
          <w:rFonts w:ascii="Calibri" w:hAnsi="Calibri" w:cs="Arial"/>
          <w:bCs/>
          <w:sz w:val="22"/>
          <w:szCs w:val="22"/>
          <w:lang w:eastAsia="sv-SE"/>
        </w:rPr>
        <w:t>Flik 1</w:t>
      </w:r>
      <w:r w:rsidR="00AD6330" w:rsidRPr="004875CD">
        <w:rPr>
          <w:rFonts w:ascii="Calibri" w:hAnsi="Calibri" w:cs="Arial"/>
          <w:bCs/>
          <w:sz w:val="22"/>
          <w:szCs w:val="22"/>
          <w:lang w:eastAsia="sv-SE"/>
        </w:rPr>
        <w:t>5</w:t>
      </w:r>
      <w:r w:rsidRPr="004875CD">
        <w:rPr>
          <w:rFonts w:ascii="Calibri" w:hAnsi="Calibri" w:cs="Arial"/>
          <w:bCs/>
          <w:sz w:val="22"/>
          <w:szCs w:val="22"/>
          <w:lang w:eastAsia="sv-SE"/>
        </w:rPr>
        <w:tab/>
        <w:t xml:space="preserve">Inventering av maskiner </w:t>
      </w:r>
      <w:r w:rsidR="002074BB" w:rsidRPr="004875CD">
        <w:rPr>
          <w:rFonts w:ascii="Calibri" w:hAnsi="Calibri" w:cs="Arial"/>
          <w:bCs/>
          <w:sz w:val="22"/>
          <w:szCs w:val="22"/>
          <w:lang w:eastAsia="sv-SE"/>
        </w:rPr>
        <w:t>från</w:t>
      </w:r>
      <w:r w:rsidRPr="004875CD">
        <w:rPr>
          <w:rFonts w:ascii="Calibri" w:hAnsi="Calibri" w:cs="Arial"/>
          <w:bCs/>
          <w:sz w:val="22"/>
          <w:szCs w:val="22"/>
          <w:lang w:eastAsia="sv-SE"/>
        </w:rPr>
        <w:t xml:space="preserve"> underleverantörer</w:t>
      </w:r>
    </w:p>
    <w:p w14:paraId="2D199D6A" w14:textId="77777777" w:rsidR="00AD6330" w:rsidRPr="004875CD" w:rsidRDefault="00AD6330" w:rsidP="00AD6330">
      <w:pPr>
        <w:rPr>
          <w:rFonts w:ascii="Calibri" w:hAnsi="Calibri"/>
          <w:sz w:val="22"/>
          <w:szCs w:val="22"/>
        </w:rPr>
      </w:pPr>
      <w:r w:rsidRPr="004875CD">
        <w:rPr>
          <w:rFonts w:ascii="Calibri" w:hAnsi="Calibri"/>
          <w:sz w:val="22"/>
          <w:szCs w:val="22"/>
        </w:rPr>
        <w:t xml:space="preserve">Här kan du skriva in vilka underleverantörer som har lämnat in inventering av maskiner/fordon/arbetsmaskin </w:t>
      </w:r>
      <w:proofErr w:type="spellStart"/>
      <w:r w:rsidRPr="004875CD">
        <w:rPr>
          <w:rFonts w:ascii="Calibri" w:hAnsi="Calibri"/>
          <w:sz w:val="22"/>
          <w:szCs w:val="22"/>
        </w:rPr>
        <w:t>etc</w:t>
      </w:r>
      <w:proofErr w:type="spellEnd"/>
      <w:r w:rsidRPr="004875CD">
        <w:rPr>
          <w:rFonts w:ascii="Calibri" w:hAnsi="Calibri"/>
          <w:sz w:val="22"/>
          <w:szCs w:val="22"/>
        </w:rPr>
        <w:t xml:space="preserve"> som kommer att användas i byggprojektet.</w:t>
      </w:r>
    </w:p>
    <w:p w14:paraId="4AB8B72F" w14:textId="77777777" w:rsidR="00AD6330" w:rsidRPr="004875CD" w:rsidRDefault="00AD6330" w:rsidP="00AD6330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909"/>
        <w:gridCol w:w="4696"/>
        <w:gridCol w:w="1454"/>
      </w:tblGrid>
      <w:tr w:rsidR="00B312EF" w:rsidRPr="00B312EF" w14:paraId="7B05076A" w14:textId="77777777" w:rsidTr="00B3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3"/>
            <w:shd w:val="clear" w:color="auto" w:fill="E2EFD9" w:themeFill="accent6" w:themeFillTint="33"/>
          </w:tcPr>
          <w:p w14:paraId="2B587173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  <w:r w:rsidRPr="00B312E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Innehållsförteckning</w:t>
            </w:r>
          </w:p>
        </w:tc>
      </w:tr>
      <w:tr w:rsidR="00B312EF" w:rsidRPr="00B312EF" w14:paraId="1B682AA3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E2EFD9" w:themeFill="accent6" w:themeFillTint="33"/>
          </w:tcPr>
          <w:p w14:paraId="0AFA6805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312EF">
              <w:rPr>
                <w:rFonts w:asciiTheme="minorHAnsi" w:hAnsiTheme="minorHAnsi" w:cstheme="minorHAnsi"/>
                <w:b w:val="0"/>
                <w:sz w:val="22"/>
                <w:szCs w:val="22"/>
              </w:rPr>
              <w:t>Underleverantör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E2EFD9" w:themeFill="accent6" w:themeFillTint="33"/>
          </w:tcPr>
          <w:p w14:paraId="43753AB1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312EF">
              <w:rPr>
                <w:rFonts w:asciiTheme="minorHAnsi" w:hAnsiTheme="minorHAnsi" w:cstheme="minorHAnsi"/>
                <w:sz w:val="22"/>
                <w:szCs w:val="22"/>
              </w:rPr>
              <w:t xml:space="preserve">Maskiner/fordon/arbetsmaskiner </w:t>
            </w:r>
            <w:proofErr w:type="spellStart"/>
            <w:r w:rsidRPr="00B312EF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E2EFD9" w:themeFill="accent6" w:themeFillTint="33"/>
          </w:tcPr>
          <w:p w14:paraId="03597EF5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312EF">
              <w:rPr>
                <w:rFonts w:asciiTheme="minorHAnsi" w:hAnsiTheme="minorHAnsi" w:cstheme="minorHAnsi"/>
                <w:b w:val="0"/>
                <w:sz w:val="22"/>
                <w:szCs w:val="22"/>
              </w:rPr>
              <w:t>Datum</w:t>
            </w:r>
          </w:p>
        </w:tc>
      </w:tr>
      <w:tr w:rsidR="00B312EF" w:rsidRPr="00B312EF" w14:paraId="3BC3C156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6387A7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FBE28FA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7D36D62F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A3A55C0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5FDCC83F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3FB0815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071D66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7D47C86D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5AF89305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D2D12B7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1533BF8A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09D7E7C5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5E0FFC0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3C02FDB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EF8CCDB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9E39260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AE32DDC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8631ABA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D052830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7837043B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A735E05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6EAA3F0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729FD18D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4582078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71AA4EEE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2DA2F846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01B59FD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0EC6A87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13E2621B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EDA565C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92FFC3C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3D15A1B8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18BFA9FE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BE92CCC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0B685871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8D4A254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1E9F24E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7014161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635CBB4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8999533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0645B4A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50EF980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0A86989E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973047F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66FDC16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2FF0B01C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3FA0DE0A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BB8ED34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6C802DF6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C702E8E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6B6BE8C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3D9315DE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070D6C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73EB957C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2FD29B0D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7C4CF37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EBABED0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D37113E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749D7600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398B18F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44E5C81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D3F8D71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A21F3F4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0AE6887D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63E06D39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3CB1F57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127E1B35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47F21094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90EDAC8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59EC0D69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FCB5E6B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7826FB06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2C72D236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4BF7304B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5047C7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242798C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A791EAD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39A924F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3BEBDB22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4D24AF37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2B3DD3AA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7DEDF87F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2D6314E0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08267B9B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1362A2A8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4A06BA0F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7F1C9FAC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7C5EAE37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7608EFF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5E5AB47C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8CAEFCF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5C13116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574E61E6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750EA060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D2B6B53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51FD3EA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2F84DBFB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16F7EE7F" w14:textId="77777777" w:rsidR="00AD6330" w:rsidRPr="00B312EF" w:rsidRDefault="00AD6330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0854E76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3A0AE6C7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6E4FA85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0F8FEC0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B51BEA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2882C7C9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58738A45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638C5680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19DF59C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257F9B65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1097EB74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2F306C13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FAEF1D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0F6DB683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6F95972F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58D5E18E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203AEB9D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F233745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54057E54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71CC51DA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66D0345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9F6A25A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24531FCB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23F76944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58E2A38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2E409B25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77165E54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02DB06E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63D645CC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3987E2D6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E2187BC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27610E11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16562B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1C991AC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1987E6BC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0DAB80BC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077655E3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79F077FC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A20E800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1B71128E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5BE1A129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9EC980B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74F9627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133FF976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1851EC8D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5D7D5C98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04581AB4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4305144D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34E8AE8E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25C54FA" w14:textId="77777777" w:rsidTr="00B3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3F76D741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4D2CA56A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44D2B451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1B9D15F7" w14:textId="77777777" w:rsidTr="00B3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C4940CE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31480377" w14:textId="77777777" w:rsidR="00B312EF" w:rsidRPr="00B312EF" w:rsidRDefault="00B312EF" w:rsidP="00B312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32B9C3E6" w14:textId="77777777" w:rsidR="00B312EF" w:rsidRPr="00B312EF" w:rsidRDefault="00B312EF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B312EF" w:rsidRPr="00B312EF" w14:paraId="609ACE55" w14:textId="77777777" w:rsidTr="00B312E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  <w:shd w:val="clear" w:color="auto" w:fill="auto"/>
          </w:tcPr>
          <w:p w14:paraId="4111AA0D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97" w:type="dxa"/>
            <w:shd w:val="clear" w:color="auto" w:fill="auto"/>
          </w:tcPr>
          <w:p w14:paraId="5DB579BB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  <w:shd w:val="clear" w:color="auto" w:fill="auto"/>
          </w:tcPr>
          <w:p w14:paraId="160BDFF1" w14:textId="77777777" w:rsidR="00AD6330" w:rsidRPr="00B312EF" w:rsidRDefault="00AD6330" w:rsidP="00B312E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</w:tbl>
    <w:p w14:paraId="2DEA6C0C" w14:textId="77777777" w:rsidR="00AD6330" w:rsidRPr="004875CD" w:rsidRDefault="00AD6330" w:rsidP="00AD6330">
      <w:pPr>
        <w:rPr>
          <w:rFonts w:ascii="Calibri" w:hAnsi="Calibri"/>
          <w:sz w:val="22"/>
          <w:szCs w:val="22"/>
        </w:rPr>
      </w:pPr>
    </w:p>
    <w:p w14:paraId="153FC1AF" w14:textId="77777777" w:rsidR="00B822EE" w:rsidRPr="004875CD" w:rsidRDefault="00B822EE" w:rsidP="00AD6330">
      <w:pPr>
        <w:rPr>
          <w:rFonts w:ascii="Calibri" w:hAnsi="Calibri"/>
          <w:sz w:val="22"/>
          <w:szCs w:val="22"/>
        </w:rPr>
      </w:pPr>
    </w:p>
    <w:sectPr w:rsidR="00B822EE" w:rsidRPr="004875CD" w:rsidSect="00AF19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82574" w14:textId="77777777" w:rsidR="006A7DAD" w:rsidRDefault="006A7DAD">
      <w:r>
        <w:separator/>
      </w:r>
    </w:p>
  </w:endnote>
  <w:endnote w:type="continuationSeparator" w:id="0">
    <w:p w14:paraId="2B90C89A" w14:textId="77777777" w:rsidR="006A7DAD" w:rsidRDefault="006A7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546F" w14:textId="77777777" w:rsidR="00EB2909" w:rsidRDefault="00EB290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A1B4" w14:textId="77777777" w:rsidR="000E17A7" w:rsidRDefault="000E17A7" w:rsidP="000E17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324821C6" w14:textId="77777777" w:rsidR="00176834" w:rsidRPr="000E17A7" w:rsidRDefault="000E17A7" w:rsidP="000E17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F316" w14:textId="77777777"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AF1949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AF1949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30A985A2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72786E3E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112A2AED" w14:textId="77777777"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19BD76E1" w14:textId="77777777"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614E" w14:textId="77777777" w:rsidR="006A7DAD" w:rsidRDefault="006A7DAD">
      <w:r>
        <w:separator/>
      </w:r>
    </w:p>
  </w:footnote>
  <w:footnote w:type="continuationSeparator" w:id="0">
    <w:p w14:paraId="68691C50" w14:textId="77777777" w:rsidR="006A7DAD" w:rsidRDefault="006A7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0610" w14:textId="77777777" w:rsidR="00EB2909" w:rsidRDefault="00EB290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3"/>
      <w:gridCol w:w="1521"/>
      <w:gridCol w:w="3008"/>
    </w:tblGrid>
    <w:tr w:rsidR="00E84D6A" w:rsidRPr="00CB0879" w14:paraId="132970A9" w14:textId="77777777" w:rsidTr="00DF36A3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FC3184E" w14:textId="77777777"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8859DB" w14:textId="77777777"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b/>
            </w:rPr>
            <w:t>Inventering av maskiner från underleverantörer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BEBE127" w14:textId="77777777" w:rsidR="00E84D6A" w:rsidRPr="00CB0879" w:rsidRDefault="00E84D6A" w:rsidP="00E84D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4D6A" w:rsidRPr="00CB0879" w14:paraId="4EDC490A" w14:textId="77777777" w:rsidTr="00DF36A3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7D3AE8E" w14:textId="77777777" w:rsidR="00E84D6A" w:rsidRPr="00CB0879" w:rsidRDefault="00E84D6A" w:rsidP="00E84D6A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84D6A" w:rsidRPr="00CB0879" w14:paraId="3662F1E0" w14:textId="77777777" w:rsidTr="00DF36A3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3EADB19" w14:textId="77777777" w:rsidR="00E84D6A" w:rsidRPr="00CB0879" w:rsidRDefault="00E84D6A" w:rsidP="00E84D6A">
          <w:pPr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3E43F74" w14:textId="77777777" w:rsidR="00E84D6A" w:rsidRPr="00CB0879" w:rsidRDefault="00E84D6A" w:rsidP="00E84D6A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CB087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0CE5E2B7" w14:textId="77777777" w:rsidR="00176834" w:rsidRDefault="00E84D6A">
    <w:pPr>
      <w:pStyle w:val="Sidhuvud"/>
    </w:pPr>
    <w:r w:rsidRPr="00E84D6A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492C2B" wp14:editId="35306B6E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61BED" w14:textId="77777777" w:rsidR="00E84D6A" w:rsidRDefault="00E84D6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E17A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492C2B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D961BED" w14:textId="77777777" w:rsidR="00E84D6A" w:rsidRDefault="00E84D6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E17A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5FD" w14:textId="77777777" w:rsidR="00EB2909" w:rsidRDefault="00EB2909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96315"/>
    <w:rsid w:val="000A7511"/>
    <w:rsid w:val="000D00A0"/>
    <w:rsid w:val="000E17A7"/>
    <w:rsid w:val="001746E7"/>
    <w:rsid w:val="00176834"/>
    <w:rsid w:val="001A4097"/>
    <w:rsid w:val="001D6DDB"/>
    <w:rsid w:val="001E13E2"/>
    <w:rsid w:val="001E263B"/>
    <w:rsid w:val="002074BB"/>
    <w:rsid w:val="00241CB0"/>
    <w:rsid w:val="00305C8C"/>
    <w:rsid w:val="00327E07"/>
    <w:rsid w:val="00330837"/>
    <w:rsid w:val="00343F9D"/>
    <w:rsid w:val="00347CBC"/>
    <w:rsid w:val="003544D7"/>
    <w:rsid w:val="0037740D"/>
    <w:rsid w:val="004366B8"/>
    <w:rsid w:val="00437CA0"/>
    <w:rsid w:val="004726B7"/>
    <w:rsid w:val="00476252"/>
    <w:rsid w:val="004875CD"/>
    <w:rsid w:val="00492BF9"/>
    <w:rsid w:val="004A0010"/>
    <w:rsid w:val="004C17BB"/>
    <w:rsid w:val="00537506"/>
    <w:rsid w:val="0055025E"/>
    <w:rsid w:val="005552B1"/>
    <w:rsid w:val="00560F7C"/>
    <w:rsid w:val="005C12A8"/>
    <w:rsid w:val="005D478D"/>
    <w:rsid w:val="00601609"/>
    <w:rsid w:val="00627B1E"/>
    <w:rsid w:val="00671A16"/>
    <w:rsid w:val="00676327"/>
    <w:rsid w:val="006A7DAD"/>
    <w:rsid w:val="006B37C3"/>
    <w:rsid w:val="006D581A"/>
    <w:rsid w:val="006D7DB8"/>
    <w:rsid w:val="00702470"/>
    <w:rsid w:val="0078230A"/>
    <w:rsid w:val="007E3D2E"/>
    <w:rsid w:val="007F3F3B"/>
    <w:rsid w:val="007F4B2A"/>
    <w:rsid w:val="00800786"/>
    <w:rsid w:val="0085277B"/>
    <w:rsid w:val="008A0FB4"/>
    <w:rsid w:val="008A1078"/>
    <w:rsid w:val="008A20AA"/>
    <w:rsid w:val="008A63C6"/>
    <w:rsid w:val="008B5DF4"/>
    <w:rsid w:val="009016F3"/>
    <w:rsid w:val="009159AA"/>
    <w:rsid w:val="0092460E"/>
    <w:rsid w:val="009663BB"/>
    <w:rsid w:val="009D17D7"/>
    <w:rsid w:val="009E68CF"/>
    <w:rsid w:val="00A1078D"/>
    <w:rsid w:val="00A25BB6"/>
    <w:rsid w:val="00A45CCC"/>
    <w:rsid w:val="00A86EED"/>
    <w:rsid w:val="00A9544A"/>
    <w:rsid w:val="00AD6330"/>
    <w:rsid w:val="00AF1792"/>
    <w:rsid w:val="00AF1949"/>
    <w:rsid w:val="00B312EF"/>
    <w:rsid w:val="00B500D3"/>
    <w:rsid w:val="00B822EE"/>
    <w:rsid w:val="00BA75C0"/>
    <w:rsid w:val="00C03F9D"/>
    <w:rsid w:val="00C97959"/>
    <w:rsid w:val="00CB0879"/>
    <w:rsid w:val="00CD0976"/>
    <w:rsid w:val="00D15360"/>
    <w:rsid w:val="00D271F5"/>
    <w:rsid w:val="00D65F7A"/>
    <w:rsid w:val="00D92C4A"/>
    <w:rsid w:val="00DF5AE6"/>
    <w:rsid w:val="00E07C72"/>
    <w:rsid w:val="00E50336"/>
    <w:rsid w:val="00E84D6A"/>
    <w:rsid w:val="00E8522A"/>
    <w:rsid w:val="00E86E70"/>
    <w:rsid w:val="00EB2909"/>
    <w:rsid w:val="00EE3A9C"/>
    <w:rsid w:val="00F4439B"/>
    <w:rsid w:val="00FD09D5"/>
    <w:rsid w:val="00FD4E1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C968E"/>
  <w15:chartTrackingRefBased/>
  <w15:docId w15:val="{B4003FBB-6F86-43BB-B15B-71350918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9D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F4439B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67632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E84D6A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0E17A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71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2022-10-17T10:20:00Z</dcterms:created>
  <dcterms:modified xsi:type="dcterms:W3CDTF">2025-01-22T12:07:00Z</dcterms:modified>
</cp:coreProperties>
</file>