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94E61" w14:textId="77777777" w:rsidR="005552B1" w:rsidRPr="00911231" w:rsidRDefault="005552B1" w:rsidP="005552B1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  <w:r w:rsidRPr="00911231">
        <w:rPr>
          <w:rFonts w:ascii="Calibri" w:hAnsi="Calibri" w:cs="Arial"/>
          <w:bCs/>
          <w:sz w:val="22"/>
          <w:szCs w:val="22"/>
          <w:lang w:eastAsia="sv-SE"/>
        </w:rPr>
        <w:t>Flik 1</w:t>
      </w:r>
      <w:r w:rsidR="00081FC8" w:rsidRPr="00911231">
        <w:rPr>
          <w:rFonts w:ascii="Calibri" w:hAnsi="Calibri" w:cs="Arial"/>
          <w:bCs/>
          <w:sz w:val="22"/>
          <w:szCs w:val="22"/>
          <w:lang w:eastAsia="sv-SE"/>
        </w:rPr>
        <w:t>4</w:t>
      </w:r>
      <w:r w:rsidRPr="00911231">
        <w:rPr>
          <w:rFonts w:ascii="Calibri" w:hAnsi="Calibri" w:cs="Arial"/>
          <w:bCs/>
          <w:sz w:val="22"/>
          <w:szCs w:val="22"/>
          <w:lang w:eastAsia="sv-SE"/>
        </w:rPr>
        <w:tab/>
        <w:t>Egenkontroller – från underentreprenörer</w:t>
      </w:r>
    </w:p>
    <w:p w14:paraId="5230BB53" w14:textId="77777777" w:rsidR="00B822EE" w:rsidRPr="00911231" w:rsidRDefault="00D7740E" w:rsidP="00176834">
      <w:pPr>
        <w:rPr>
          <w:rFonts w:ascii="Calibri" w:hAnsi="Calibri"/>
          <w:sz w:val="22"/>
          <w:szCs w:val="22"/>
        </w:rPr>
      </w:pPr>
      <w:r w:rsidRPr="00911231">
        <w:rPr>
          <w:rFonts w:ascii="Calibri" w:hAnsi="Calibri"/>
          <w:sz w:val="22"/>
          <w:szCs w:val="22"/>
        </w:rPr>
        <w:t>Här kan du skriva in vilka underleverantörer som har lämnat in egenkontroll till byggprojektet.</w:t>
      </w:r>
    </w:p>
    <w:p w14:paraId="328F420F" w14:textId="77777777" w:rsidR="00D7740E" w:rsidRPr="00911231" w:rsidRDefault="00D7740E" w:rsidP="00176834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3874"/>
        <w:gridCol w:w="3619"/>
        <w:gridCol w:w="1566"/>
      </w:tblGrid>
      <w:tr w:rsidR="00470F3F" w:rsidRPr="00470F3F" w14:paraId="6025DF12" w14:textId="77777777" w:rsidTr="00470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3"/>
            <w:shd w:val="clear" w:color="auto" w:fill="E2EFD9" w:themeFill="accent6" w:themeFillTint="33"/>
          </w:tcPr>
          <w:p w14:paraId="3CE60A4C" w14:textId="77777777" w:rsidR="00D7740E" w:rsidRPr="00470F3F" w:rsidRDefault="00D7740E" w:rsidP="00470F3F">
            <w:pPr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</w:rPr>
            </w:pPr>
            <w:r w:rsidRPr="00470F3F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Innehållsförteckning</w:t>
            </w:r>
          </w:p>
        </w:tc>
      </w:tr>
      <w:tr w:rsidR="00470F3F" w:rsidRPr="00470F3F" w14:paraId="2AE2CBBE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E2EFD9" w:themeFill="accent6" w:themeFillTint="33"/>
          </w:tcPr>
          <w:p w14:paraId="27EBB119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70F3F">
              <w:rPr>
                <w:rFonts w:asciiTheme="minorHAnsi" w:hAnsiTheme="minorHAnsi" w:cstheme="minorHAnsi"/>
                <w:b w:val="0"/>
                <w:sz w:val="22"/>
                <w:szCs w:val="22"/>
              </w:rPr>
              <w:t>Underleverantör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E2EFD9" w:themeFill="accent6" w:themeFillTint="33"/>
          </w:tcPr>
          <w:p w14:paraId="17F5D3B7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70F3F">
              <w:rPr>
                <w:rFonts w:asciiTheme="minorHAnsi" w:hAnsiTheme="minorHAnsi" w:cstheme="minorHAnsi"/>
                <w:sz w:val="22"/>
                <w:szCs w:val="22"/>
              </w:rPr>
              <w:t>Egenkontroll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E2EFD9" w:themeFill="accent6" w:themeFillTint="33"/>
          </w:tcPr>
          <w:p w14:paraId="4CC7DFD5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470F3F">
              <w:rPr>
                <w:rFonts w:asciiTheme="minorHAnsi" w:hAnsiTheme="minorHAnsi" w:cstheme="minorHAnsi"/>
                <w:b w:val="0"/>
                <w:sz w:val="22"/>
                <w:szCs w:val="22"/>
              </w:rPr>
              <w:t>Datum</w:t>
            </w:r>
          </w:p>
        </w:tc>
      </w:tr>
      <w:tr w:rsidR="00470F3F" w:rsidRPr="00470F3F" w14:paraId="7C8FD6C2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59AEF7F0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286A89B5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A319E3A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0A668A09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352EB974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5C8D5D0C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36378142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744657AB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1ACA3292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5A02C076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369E5C43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381F3AEF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499E3973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560ED435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1EFD085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4E5B4572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2124BAA4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1918FAED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6E5F054D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0FD130A2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1E84049A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49B147C9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311BBA92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21E56F48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6743762A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221915C2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3764678D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11F48C26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79EAD593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41105FFD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2C3F42DB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6D9FDD9E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6DB1574F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476F52CE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4C89243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5AE6C198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2905E8F7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62C71B3A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0B6C7590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2376BE31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619DCB78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7D939FF8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236CE415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73FD4EDE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1D6B18FF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30AAB525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FF4235C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6068E817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57C7A1AB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20920340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C9377D5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21D51F9A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339C9FA9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1AA5E00D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68911B67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5EE21CBE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082A20FA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533FDBFA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53E6F8C2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4208AE45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23757EF1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6D9395D3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51E7BB49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308B2432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6212633B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7675CA49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FDE5C64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51341D34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64F87105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2A14CB5F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7ACACD55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1D8BEA8A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57514050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631D1088" w14:textId="77777777" w:rsidR="00D7740E" w:rsidRPr="00470F3F" w:rsidRDefault="00D7740E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6D101895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186527AE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1BB184E1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04436FED" w14:textId="77777777" w:rsidR="00323042" w:rsidRPr="00470F3F" w:rsidRDefault="00323042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2A2995D0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567026CD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7BAFECE3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271FC6E3" w14:textId="77777777" w:rsidR="00323042" w:rsidRPr="00470F3F" w:rsidRDefault="00323042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091DC736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1FD59BA8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278D6B8E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7763DB55" w14:textId="77777777" w:rsidR="00323042" w:rsidRPr="00470F3F" w:rsidRDefault="00323042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4CE24749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3311EDCE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60C1313B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6E8A7CEC" w14:textId="77777777" w:rsidR="00323042" w:rsidRPr="00470F3F" w:rsidRDefault="00323042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51E7576E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38DABA4D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51DCBF51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1CA46B35" w14:textId="77777777" w:rsidR="00323042" w:rsidRPr="00470F3F" w:rsidRDefault="00323042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6AB18F7E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6B41456F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3A29FA88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777D1615" w14:textId="77777777" w:rsidR="00323042" w:rsidRPr="00470F3F" w:rsidRDefault="00323042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4C52C4D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1FA4E968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4211ADC2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3B43BDD3" w14:textId="77777777" w:rsidR="00323042" w:rsidRPr="00470F3F" w:rsidRDefault="00323042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30D61308" w14:textId="77777777" w:rsidR="00323042" w:rsidRPr="00470F3F" w:rsidRDefault="00323042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24BB515A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3DB42CC5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4426667F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036E351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43FBDBC0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4803C371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536DA369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3022D96C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0D34F729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29116A8E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1C317F50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31EDDC9B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3719A5DC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57A33C32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2C493A7C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055653E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663348B7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48FE18DC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570C917A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835E232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76599795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23F7B3F2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70BF117E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6D0F1305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4FE7D8A4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363750E5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032737F6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29A98E2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45042C68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2AB4C251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738F5DDC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5E10C937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6E433DF3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2DDEF9E6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5E25C1BF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6986AA61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4E0D33C4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4FCBE26D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5BBA4C35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150A7A94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783F90CD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50827159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37434EEF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2C37EB03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3B92E3B1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3B99CB64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161C897B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5FD2F877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26628EFB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0BE911DC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075ED9FA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5CDD0701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6A195852" w14:textId="77777777" w:rsidTr="00470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0BB708E5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07DCEB2C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4136B061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1935B60C" w14:textId="77777777" w:rsidTr="00470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064EDA21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1A12DA64" w14:textId="77777777" w:rsidR="00470F3F" w:rsidRPr="00470F3F" w:rsidRDefault="00470F3F" w:rsidP="00470F3F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6050DCDB" w14:textId="77777777" w:rsidR="00470F3F" w:rsidRPr="00470F3F" w:rsidRDefault="00470F3F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470F3F" w:rsidRPr="00470F3F" w14:paraId="00BD0DB7" w14:textId="77777777" w:rsidTr="00470F3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  <w:shd w:val="clear" w:color="auto" w:fill="auto"/>
          </w:tcPr>
          <w:p w14:paraId="149B09E9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  <w:shd w:val="clear" w:color="auto" w:fill="auto"/>
          </w:tcPr>
          <w:p w14:paraId="1AD7DBEE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  <w:shd w:val="clear" w:color="auto" w:fill="auto"/>
          </w:tcPr>
          <w:p w14:paraId="661CFA59" w14:textId="77777777" w:rsidR="00D7740E" w:rsidRPr="00470F3F" w:rsidRDefault="00D7740E" w:rsidP="00470F3F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</w:tbl>
    <w:p w14:paraId="6FC3CFBD" w14:textId="77777777" w:rsidR="00D7740E" w:rsidRPr="00911231" w:rsidRDefault="00D7740E" w:rsidP="00176834">
      <w:pPr>
        <w:rPr>
          <w:rFonts w:ascii="Calibri" w:hAnsi="Calibri"/>
          <w:sz w:val="22"/>
          <w:szCs w:val="22"/>
        </w:rPr>
      </w:pPr>
    </w:p>
    <w:sectPr w:rsidR="00D7740E" w:rsidRPr="00911231" w:rsidSect="003F16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C9CB8" w14:textId="77777777" w:rsidR="005A1C26" w:rsidRDefault="005A1C26">
      <w:r>
        <w:separator/>
      </w:r>
    </w:p>
  </w:endnote>
  <w:endnote w:type="continuationSeparator" w:id="0">
    <w:p w14:paraId="421A3642" w14:textId="77777777" w:rsidR="005A1C26" w:rsidRDefault="005A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9AD1F" w14:textId="77777777" w:rsidR="003E575E" w:rsidRDefault="003E575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E40D" w14:textId="77777777" w:rsidR="003E575E" w:rsidRDefault="003E575E" w:rsidP="003E575E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377DA8F4" w14:textId="77777777" w:rsidR="00176834" w:rsidRPr="003E575E" w:rsidRDefault="003E575E" w:rsidP="003E575E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F6D76" w14:textId="77777777" w:rsidR="00176834" w:rsidRPr="008A1078" w:rsidRDefault="00176834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3F16D4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3F16D4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14:paraId="4B77153B" w14:textId="77777777"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14:paraId="327653FF" w14:textId="77777777"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14:paraId="00813622" w14:textId="77777777" w:rsidR="00176834" w:rsidRDefault="00176834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14:paraId="78065751" w14:textId="77777777" w:rsidR="00176834" w:rsidRDefault="0017683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03D0" w14:textId="77777777" w:rsidR="005A1C26" w:rsidRDefault="005A1C26">
      <w:r>
        <w:separator/>
      </w:r>
    </w:p>
  </w:footnote>
  <w:footnote w:type="continuationSeparator" w:id="0">
    <w:p w14:paraId="2B28CF85" w14:textId="77777777" w:rsidR="005A1C26" w:rsidRDefault="005A1C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A30FC" w14:textId="77777777" w:rsidR="003E575E" w:rsidRDefault="003E575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7"/>
      <w:gridCol w:w="1533"/>
      <w:gridCol w:w="1521"/>
      <w:gridCol w:w="3008"/>
    </w:tblGrid>
    <w:tr w:rsidR="003706C4" w:rsidRPr="004B00ED" w14:paraId="7078024A" w14:textId="77777777" w:rsidTr="002F46D0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0947350" w14:textId="77777777" w:rsidR="003706C4" w:rsidRPr="004B00ED" w:rsidRDefault="003706C4" w:rsidP="003706C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0A18C16C" w14:textId="77777777" w:rsidR="003706C4" w:rsidRPr="004B00ED" w:rsidRDefault="003706C4" w:rsidP="003706C4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b/>
            </w:rPr>
            <w:t>Egenkontroll – från underleverantörer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2C0FB5D" w14:textId="77777777" w:rsidR="003706C4" w:rsidRPr="004B00ED" w:rsidRDefault="003706C4" w:rsidP="003706C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706C4" w:rsidRPr="004B00ED" w14:paraId="67703E78" w14:textId="77777777" w:rsidTr="002F46D0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6FCB31D" w14:textId="77777777" w:rsidR="003706C4" w:rsidRPr="004B00ED" w:rsidRDefault="003706C4" w:rsidP="003706C4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706C4" w:rsidRPr="004B00ED" w14:paraId="3296A844" w14:textId="77777777" w:rsidTr="002F46D0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581960C0" w14:textId="77777777" w:rsidR="003706C4" w:rsidRPr="004B00ED" w:rsidRDefault="003706C4" w:rsidP="003706C4">
          <w:pPr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60A199D0" w14:textId="77777777" w:rsidR="003706C4" w:rsidRPr="004B00ED" w:rsidRDefault="003706C4" w:rsidP="003706C4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58C1FB2A" w14:textId="77777777" w:rsidR="00176834" w:rsidRDefault="003706C4">
    <w:pPr>
      <w:pStyle w:val="Sidhuvud"/>
    </w:pPr>
    <w:r w:rsidRPr="003706C4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DD3169D" wp14:editId="161751B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5B6D0" w14:textId="77777777" w:rsidR="003706C4" w:rsidRDefault="003706C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E575E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D3169D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7A5B6D0" w14:textId="77777777" w:rsidR="003706C4" w:rsidRDefault="003706C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3E575E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041B2" w14:textId="77777777" w:rsidR="003E575E" w:rsidRDefault="003E575E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50B90"/>
    <w:rsid w:val="00081FC8"/>
    <w:rsid w:val="00096315"/>
    <w:rsid w:val="000A7511"/>
    <w:rsid w:val="000D00A0"/>
    <w:rsid w:val="001746E7"/>
    <w:rsid w:val="00176834"/>
    <w:rsid w:val="001A4097"/>
    <w:rsid w:val="001D6DDB"/>
    <w:rsid w:val="001E263B"/>
    <w:rsid w:val="00241CB0"/>
    <w:rsid w:val="00285BAC"/>
    <w:rsid w:val="002E7F5F"/>
    <w:rsid w:val="00305C8C"/>
    <w:rsid w:val="00323042"/>
    <w:rsid w:val="00327E07"/>
    <w:rsid w:val="00330837"/>
    <w:rsid w:val="00343F9D"/>
    <w:rsid w:val="003544D7"/>
    <w:rsid w:val="003706C4"/>
    <w:rsid w:val="0037740D"/>
    <w:rsid w:val="003E575E"/>
    <w:rsid w:val="003F16D4"/>
    <w:rsid w:val="004366B8"/>
    <w:rsid w:val="00437CA0"/>
    <w:rsid w:val="00470F3F"/>
    <w:rsid w:val="00476252"/>
    <w:rsid w:val="00492BF9"/>
    <w:rsid w:val="004A0010"/>
    <w:rsid w:val="004B00ED"/>
    <w:rsid w:val="004C17BB"/>
    <w:rsid w:val="00525B37"/>
    <w:rsid w:val="00540370"/>
    <w:rsid w:val="0055025E"/>
    <w:rsid w:val="005552B1"/>
    <w:rsid w:val="00560F7C"/>
    <w:rsid w:val="00582E81"/>
    <w:rsid w:val="005A09F9"/>
    <w:rsid w:val="005A1C26"/>
    <w:rsid w:val="00601609"/>
    <w:rsid w:val="00627B1E"/>
    <w:rsid w:val="00671A16"/>
    <w:rsid w:val="0067573F"/>
    <w:rsid w:val="006A29FC"/>
    <w:rsid w:val="006B0D10"/>
    <w:rsid w:val="006B37C3"/>
    <w:rsid w:val="006D581A"/>
    <w:rsid w:val="006D7DB8"/>
    <w:rsid w:val="007549F4"/>
    <w:rsid w:val="0075541C"/>
    <w:rsid w:val="0078230A"/>
    <w:rsid w:val="007E25B1"/>
    <w:rsid w:val="007E3D2E"/>
    <w:rsid w:val="007F4B2A"/>
    <w:rsid w:val="0085277B"/>
    <w:rsid w:val="008A0FB4"/>
    <w:rsid w:val="008A1078"/>
    <w:rsid w:val="008A20AA"/>
    <w:rsid w:val="008B5DF4"/>
    <w:rsid w:val="009016F3"/>
    <w:rsid w:val="00911231"/>
    <w:rsid w:val="009159AA"/>
    <w:rsid w:val="0092460E"/>
    <w:rsid w:val="009663BB"/>
    <w:rsid w:val="009868AE"/>
    <w:rsid w:val="009B67F8"/>
    <w:rsid w:val="009D17D7"/>
    <w:rsid w:val="009E2B8D"/>
    <w:rsid w:val="009E68CF"/>
    <w:rsid w:val="00A10042"/>
    <w:rsid w:val="00A1078D"/>
    <w:rsid w:val="00A25BB6"/>
    <w:rsid w:val="00A35EE4"/>
    <w:rsid w:val="00A45CCC"/>
    <w:rsid w:val="00A86EED"/>
    <w:rsid w:val="00AF1792"/>
    <w:rsid w:val="00B500D3"/>
    <w:rsid w:val="00B822EE"/>
    <w:rsid w:val="00BA75C0"/>
    <w:rsid w:val="00C97959"/>
    <w:rsid w:val="00CA1756"/>
    <w:rsid w:val="00CD0976"/>
    <w:rsid w:val="00D271F5"/>
    <w:rsid w:val="00D65F7A"/>
    <w:rsid w:val="00D7740E"/>
    <w:rsid w:val="00D92C4A"/>
    <w:rsid w:val="00DF5AE6"/>
    <w:rsid w:val="00E07C72"/>
    <w:rsid w:val="00E50336"/>
    <w:rsid w:val="00E82DF3"/>
    <w:rsid w:val="00E8522A"/>
    <w:rsid w:val="00E86E70"/>
    <w:rsid w:val="00EE3A9C"/>
    <w:rsid w:val="00FA4DFD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7F9122"/>
  <w15:chartTrackingRefBased/>
  <w15:docId w15:val="{CB194851-210B-4D05-80C8-F8A45386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2B1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525B37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5A09F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3706C4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3E575E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59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2012-09-26T14:20:00Z</cp:lastPrinted>
  <dcterms:created xsi:type="dcterms:W3CDTF">2022-10-17T10:19:00Z</dcterms:created>
  <dcterms:modified xsi:type="dcterms:W3CDTF">2025-01-22T12:06:00Z</dcterms:modified>
</cp:coreProperties>
</file>