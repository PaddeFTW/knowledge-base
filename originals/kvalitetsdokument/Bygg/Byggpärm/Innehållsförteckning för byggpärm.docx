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B36B" w14:textId="77777777" w:rsidR="00D7740E" w:rsidRPr="00F0596E" w:rsidRDefault="00D7740E" w:rsidP="00FA6831">
      <w:pPr>
        <w:rPr>
          <w:rFonts w:ascii="Calibri" w:hAnsi="Calibri"/>
          <w:sz w:val="22"/>
          <w:szCs w:val="22"/>
        </w:rPr>
      </w:pPr>
    </w:p>
    <w:p w14:paraId="63F1EF54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Projektbeskrivning</w:t>
      </w:r>
    </w:p>
    <w:p w14:paraId="53775317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Organisation</w:t>
      </w:r>
    </w:p>
    <w:p w14:paraId="23BB7093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3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Beställarens organisation</w:t>
      </w:r>
    </w:p>
    <w:p w14:paraId="68DA7B5C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4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Underleverantörer (organisation)</w:t>
      </w:r>
    </w:p>
    <w:p w14:paraId="20BB6EF6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5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Kvalitetsplan</w:t>
      </w:r>
    </w:p>
    <w:p w14:paraId="519C947B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6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Miljöplan</w:t>
      </w:r>
    </w:p>
    <w:p w14:paraId="7EF9069A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7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Arbetsmiljöplan</w:t>
      </w:r>
    </w:p>
    <w:p w14:paraId="327F2C92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8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Miljöanalys</w:t>
      </w:r>
    </w:p>
    <w:p w14:paraId="53DDA2CC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9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Tidplan och rivningsplan</w:t>
      </w:r>
    </w:p>
    <w:p w14:paraId="78BB4A11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10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Protokoll - byggmöte mm</w:t>
      </w:r>
    </w:p>
    <w:p w14:paraId="441565D6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11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Bygghandlingar relationsritningar för projektet</w:t>
      </w:r>
    </w:p>
    <w:p w14:paraId="03F09FBB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12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Kontrollplan</w:t>
      </w:r>
    </w:p>
    <w:p w14:paraId="412C8C5F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13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Egenkontroller</w:t>
      </w:r>
    </w:p>
    <w:p w14:paraId="6511DE45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14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Egenkontroller – från underentreprenörer</w:t>
      </w:r>
    </w:p>
    <w:p w14:paraId="7988DB06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15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Inventering av maskiner för underleverantörer</w:t>
      </w:r>
    </w:p>
    <w:p w14:paraId="12476CD8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16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ÄTA – Ändring – Tillägg – Avgående, ” Avvikelserapport”</w:t>
      </w:r>
    </w:p>
    <w:p w14:paraId="59275117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17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Säkerhetsdatablad för projektet</w:t>
      </w:r>
    </w:p>
    <w:p w14:paraId="545EC927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18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Nödlägesberedskap</w:t>
      </w:r>
    </w:p>
    <w:p w14:paraId="5357C94A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19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Anhöriglista</w:t>
      </w:r>
    </w:p>
    <w:p w14:paraId="69D1F9D7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20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Krisberedskap</w:t>
      </w:r>
    </w:p>
    <w:p w14:paraId="376AA4C4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21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 xml:space="preserve">Skydds- och </w:t>
      </w:r>
      <w:proofErr w:type="spellStart"/>
      <w:r w:rsidRPr="00F0596E">
        <w:rPr>
          <w:rFonts w:ascii="Calibri" w:hAnsi="Calibri"/>
          <w:sz w:val="22"/>
          <w:szCs w:val="22"/>
        </w:rPr>
        <w:t>miljörond</w:t>
      </w:r>
      <w:proofErr w:type="spellEnd"/>
    </w:p>
    <w:p w14:paraId="113FD01E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22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Ekonomi, betalningsplan</w:t>
      </w:r>
    </w:p>
    <w:p w14:paraId="581FCB5D" w14:textId="08F285C2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23 </w:t>
      </w:r>
      <w:r w:rsidR="00DD0B7D" w:rsidRPr="00F0596E">
        <w:rPr>
          <w:rFonts w:ascii="Calibri" w:hAnsi="Calibri"/>
          <w:sz w:val="22"/>
          <w:szCs w:val="22"/>
        </w:rPr>
        <w:tab/>
      </w:r>
      <w:r w:rsidR="00220569" w:rsidRPr="00220569">
        <w:rPr>
          <w:rFonts w:ascii="Calibri" w:hAnsi="Calibri"/>
          <w:sz w:val="22"/>
          <w:szCs w:val="22"/>
        </w:rPr>
        <w:t>Arbetsplatsbesiktning</w:t>
      </w:r>
    </w:p>
    <w:p w14:paraId="56C99F07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24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Slutbesiktningsprotokoll</w:t>
      </w:r>
    </w:p>
    <w:p w14:paraId="0FE6AD22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25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Uppföljning – Arbetsmiljö</w:t>
      </w:r>
    </w:p>
    <w:p w14:paraId="1F8C9FCF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26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Uppföljning – Kvalitet</w:t>
      </w:r>
    </w:p>
    <w:p w14:paraId="70DB935A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27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Uppföljning – Miljö</w:t>
      </w:r>
    </w:p>
    <w:p w14:paraId="32B0C4A7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28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Riskbedömning + Lagar för projektet</w:t>
      </w:r>
    </w:p>
    <w:p w14:paraId="4275164E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29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Kvitteringslistor för anställda och underleverantörer</w:t>
      </w:r>
    </w:p>
    <w:p w14:paraId="20E58DCC" w14:textId="77777777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30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Checklista byggpärm</w:t>
      </w:r>
    </w:p>
    <w:p w14:paraId="217D8E52" w14:textId="2F518F02"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31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Distribution och signering av byggpärmen</w:t>
      </w:r>
      <w:r w:rsidR="00851A40">
        <w:rPr>
          <w:rFonts w:ascii="Calibri" w:hAnsi="Calibri"/>
          <w:sz w:val="22"/>
          <w:szCs w:val="22"/>
        </w:rPr>
        <w:t xml:space="preserve"> </w:t>
      </w:r>
    </w:p>
    <w:sectPr w:rsidR="00FA6831" w:rsidRPr="00F0596E" w:rsidSect="003F16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972C1" w14:textId="77777777" w:rsidR="005101B5" w:rsidRDefault="005101B5">
      <w:r>
        <w:separator/>
      </w:r>
    </w:p>
  </w:endnote>
  <w:endnote w:type="continuationSeparator" w:id="0">
    <w:p w14:paraId="550BF08B" w14:textId="77777777" w:rsidR="005101B5" w:rsidRDefault="0051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Tahoma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CD58" w14:textId="77777777" w:rsidR="00981CA3" w:rsidRDefault="00981CA3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2094" w14:textId="77777777" w:rsidR="00981CA3" w:rsidRDefault="00981CA3" w:rsidP="00981CA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5BE1A774" w14:textId="77777777" w:rsidR="00AD754E" w:rsidRPr="00981CA3" w:rsidRDefault="00981CA3" w:rsidP="00981CA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B260" w14:textId="77777777" w:rsidR="00AD754E" w:rsidRPr="008A1078" w:rsidRDefault="00AD754E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6F213F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482DD794" w14:textId="77777777" w:rsidR="00AD754E" w:rsidRDefault="00AD754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21B42647" w14:textId="77777777" w:rsidR="00AD754E" w:rsidRDefault="00AD754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172D3FA5" w14:textId="77777777" w:rsidR="00AD754E" w:rsidRDefault="00AD754E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3DEF6C37" w14:textId="77777777" w:rsidR="00AD754E" w:rsidRDefault="00AD754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493D7" w14:textId="77777777" w:rsidR="005101B5" w:rsidRDefault="005101B5">
      <w:r>
        <w:separator/>
      </w:r>
    </w:p>
  </w:footnote>
  <w:footnote w:type="continuationSeparator" w:id="0">
    <w:p w14:paraId="07F1A468" w14:textId="77777777" w:rsidR="005101B5" w:rsidRDefault="00510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EFC1" w14:textId="77777777" w:rsidR="00981CA3" w:rsidRDefault="00981CA3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5"/>
      <w:gridCol w:w="1535"/>
      <w:gridCol w:w="1524"/>
      <w:gridCol w:w="3005"/>
    </w:tblGrid>
    <w:tr w:rsidR="00735A45" w:rsidRPr="00735A45" w14:paraId="1B5CA330" w14:textId="77777777" w:rsidTr="00735A45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52715A8" w14:textId="77777777" w:rsidR="00735A45" w:rsidRPr="00735A45" w:rsidRDefault="00735A45" w:rsidP="00735A45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776AC85" w14:textId="77777777" w:rsidR="00735A45" w:rsidRPr="00735A45" w:rsidRDefault="00735A45" w:rsidP="00735A45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735A45">
            <w:rPr>
              <w:rFonts w:ascii="Leelawadee" w:hAnsi="Leelawadee" w:cs="Leelawadee"/>
              <w:b/>
            </w:rPr>
            <w:t>Innehållsförteckning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EC51FAA" w14:textId="77777777" w:rsidR="00735A45" w:rsidRPr="00735A45" w:rsidRDefault="00735A45" w:rsidP="00735A45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35A45" w:rsidRPr="00735A45" w14:paraId="64151D81" w14:textId="77777777" w:rsidTr="00735A45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BED279A" w14:textId="77777777" w:rsidR="00735A45" w:rsidRPr="00735A45" w:rsidRDefault="00735A45" w:rsidP="00735A45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35A45" w:rsidRPr="00735A45" w14:paraId="6F667C4C" w14:textId="77777777" w:rsidTr="00735A45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1919C08C" w14:textId="77777777" w:rsidR="00735A45" w:rsidRPr="00735A45" w:rsidRDefault="00735A45" w:rsidP="00735A45">
          <w:pPr>
            <w:rPr>
              <w:rFonts w:ascii="Leelawadee" w:hAnsi="Leelawadee" w:cs="Leelawadee"/>
              <w:sz w:val="16"/>
              <w:szCs w:val="16"/>
            </w:rPr>
          </w:pPr>
          <w:r w:rsidRPr="00735A45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0BFC76CE" w14:textId="77777777" w:rsidR="00735A45" w:rsidRPr="00735A45" w:rsidRDefault="00735A45" w:rsidP="00735A45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735A45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49BB6A0B" w14:textId="77777777" w:rsidR="00AD754E" w:rsidRDefault="001C5E2B">
    <w:pPr>
      <w:pStyle w:val="Sidhuvud"/>
    </w:pPr>
    <w:r>
      <w:rPr>
        <w:noProof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76A0EB" wp14:editId="600820F3">
              <wp:simplePos x="0" y="0"/>
              <wp:positionH relativeFrom="page">
                <wp:posOffset>6004560</wp:posOffset>
              </wp:positionH>
              <wp:positionV relativeFrom="page">
                <wp:posOffset>91440</wp:posOffset>
              </wp:positionV>
              <wp:extent cx="1700530" cy="1024255"/>
              <wp:effectExtent l="13335" t="15240" r="635" b="8255"/>
              <wp:wrapNone/>
              <wp:docPr id="1" name="Grupp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2" name="Grupp 168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3" name="Rektangel 16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Rektangel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T0" fmla="*/ 0 w 1462822"/>
                              <a:gd name="T1" fmla="*/ 0 h 1014481"/>
                              <a:gd name="T2" fmla="*/ 1463040 w 1462822"/>
                              <a:gd name="T3" fmla="*/ 0 h 1014481"/>
                              <a:gd name="T4" fmla="*/ 1463040 w 1462822"/>
                              <a:gd name="T5" fmla="*/ 1014984 h 1014481"/>
                              <a:gd name="T6" fmla="*/ 638364 w 1462822"/>
                              <a:gd name="T7" fmla="*/ 408101 h 1014481"/>
                              <a:gd name="T8" fmla="*/ 0 w 1462822"/>
                              <a:gd name="T9" fmla="*/ 0 h 10144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Rektangel 1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/>
                            <a:srcRect/>
                            <a:stretch>
                              <a:fillRect/>
                            </a:stretch>
                          </a:blipFill>
                          <a:ln w="1270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wps:wsp>
                      <wps:cNvPr id="6" name="Textruta 172"/>
                      <wps:cNvSpPr txBox="1">
                        <a:spLocks noChangeArrowheads="1"/>
                      </wps:cNvSpPr>
                      <wps:spPr bwMode="auto"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4F25B" w14:textId="77777777" w:rsidR="00735A45" w:rsidRPr="00735A45" w:rsidRDefault="00735A45">
                            <w:pPr>
                              <w:pStyle w:val="Sidhuvud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735A45">
                              <w:rPr>
                                <w:color w:val="FFFFFF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35A45">
                              <w:rPr>
                                <w:color w:val="FFFFFF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735A45">
                              <w:rPr>
                                <w:color w:val="FFFFFF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981CA3">
                              <w:rPr>
                                <w:noProof/>
                                <w:color w:val="FFFFFF"/>
                                <w:sz w:val="24"/>
                                <w:szCs w:val="24"/>
                              </w:rPr>
                              <w:t>1</w:t>
                            </w:r>
                            <w:r w:rsidRPr="00735A45">
                              <w:rPr>
                                <w:color w:val="FFFFFF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91440" rIns="91440" bIns="9144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76A0EB" id="Grupp 167" o:spid="_x0000_s1026" style="position:absolute;margin-left:472.8pt;margin-top:7.2pt;width:133.9pt;height:80.65pt;z-index:-251657216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" path="m,l1462822,r,1014481l638269,407899,,xe" fillcolor="#5b9bd5" stroked="f" strokeweight="1pt">
                  <v:stroke joinstyle="miter"/>
                  <v:path arrowok="t" o:connecttype="custom" o:connectlocs="0,0;1463258,0;1463258,1015487;638459,408303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" strokecolor="white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" filled="f" stroked="f" strokeweight=".5pt">
                <v:textbox inset=",7.2pt,,7.2pt">
                  <w:txbxContent>
                    <w:p w14:paraId="32E4F25B" w14:textId="77777777" w:rsidR="00735A45" w:rsidRPr="00735A45" w:rsidRDefault="00735A45">
                      <w:pPr>
                        <w:pStyle w:val="Sidhuvud"/>
                        <w:rPr>
                          <w:color w:val="FFFFFF"/>
                          <w:sz w:val="24"/>
                          <w:szCs w:val="24"/>
                        </w:rPr>
                      </w:pPr>
                      <w:r w:rsidRPr="00735A45">
                        <w:rPr>
                          <w:color w:val="FFFFFF"/>
                          <w:sz w:val="24"/>
                          <w:szCs w:val="24"/>
                        </w:rPr>
                        <w:fldChar w:fldCharType="begin"/>
                      </w:r>
                      <w:r w:rsidRPr="00735A45">
                        <w:rPr>
                          <w:color w:val="FFFFFF"/>
                          <w:sz w:val="24"/>
                          <w:szCs w:val="24"/>
                        </w:rPr>
                        <w:instrText>PAGE   \* MERGEFORMAT</w:instrText>
                      </w:r>
                      <w:r w:rsidRPr="00735A45">
                        <w:rPr>
                          <w:color w:val="FFFFFF"/>
                          <w:sz w:val="24"/>
                          <w:szCs w:val="24"/>
                        </w:rPr>
                        <w:fldChar w:fldCharType="separate"/>
                      </w:r>
                      <w:r w:rsidR="00981CA3">
                        <w:rPr>
                          <w:noProof/>
                          <w:color w:val="FFFFFF"/>
                          <w:sz w:val="24"/>
                          <w:szCs w:val="24"/>
                        </w:rPr>
                        <w:t>1</w:t>
                      </w:r>
                      <w:r w:rsidRPr="00735A45">
                        <w:rPr>
                          <w:color w:val="FFFFFF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6C0CB" w14:textId="77777777" w:rsidR="00981CA3" w:rsidRDefault="00981CA3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0B90"/>
    <w:rsid w:val="00096315"/>
    <w:rsid w:val="000A7511"/>
    <w:rsid w:val="000C432C"/>
    <w:rsid w:val="000D00A0"/>
    <w:rsid w:val="001447ED"/>
    <w:rsid w:val="001746E7"/>
    <w:rsid w:val="00176834"/>
    <w:rsid w:val="001A4097"/>
    <w:rsid w:val="001C5E2B"/>
    <w:rsid w:val="001D6DDB"/>
    <w:rsid w:val="001E263B"/>
    <w:rsid w:val="00220569"/>
    <w:rsid w:val="00241CB0"/>
    <w:rsid w:val="00305C8C"/>
    <w:rsid w:val="00317606"/>
    <w:rsid w:val="00327E07"/>
    <w:rsid w:val="00330837"/>
    <w:rsid w:val="00343F9D"/>
    <w:rsid w:val="003544D7"/>
    <w:rsid w:val="0037740D"/>
    <w:rsid w:val="003F16D4"/>
    <w:rsid w:val="004366B8"/>
    <w:rsid w:val="00437CA0"/>
    <w:rsid w:val="00476252"/>
    <w:rsid w:val="00492BF9"/>
    <w:rsid w:val="004A0010"/>
    <w:rsid w:val="004C17BB"/>
    <w:rsid w:val="005101B5"/>
    <w:rsid w:val="0055025E"/>
    <w:rsid w:val="005552B1"/>
    <w:rsid w:val="00560F7C"/>
    <w:rsid w:val="005705CB"/>
    <w:rsid w:val="005F1FC8"/>
    <w:rsid w:val="00601609"/>
    <w:rsid w:val="00627B1E"/>
    <w:rsid w:val="00671A16"/>
    <w:rsid w:val="006B37C3"/>
    <w:rsid w:val="006D581A"/>
    <w:rsid w:val="006D7DB8"/>
    <w:rsid w:val="006F213F"/>
    <w:rsid w:val="00735A45"/>
    <w:rsid w:val="007549F4"/>
    <w:rsid w:val="0078230A"/>
    <w:rsid w:val="007E3D2E"/>
    <w:rsid w:val="007F4B2A"/>
    <w:rsid w:val="00851A40"/>
    <w:rsid w:val="0085277B"/>
    <w:rsid w:val="008A0FB4"/>
    <w:rsid w:val="008A1078"/>
    <w:rsid w:val="008A20AA"/>
    <w:rsid w:val="008B5DF4"/>
    <w:rsid w:val="008D5C77"/>
    <w:rsid w:val="009016F3"/>
    <w:rsid w:val="009159AA"/>
    <w:rsid w:val="0092460E"/>
    <w:rsid w:val="009663BB"/>
    <w:rsid w:val="00981CA3"/>
    <w:rsid w:val="009A6639"/>
    <w:rsid w:val="009D17D7"/>
    <w:rsid w:val="009E68CF"/>
    <w:rsid w:val="009F4B10"/>
    <w:rsid w:val="00A10042"/>
    <w:rsid w:val="00A1078D"/>
    <w:rsid w:val="00A25BB6"/>
    <w:rsid w:val="00A35EE4"/>
    <w:rsid w:val="00A45CCC"/>
    <w:rsid w:val="00A86EED"/>
    <w:rsid w:val="00AD754E"/>
    <w:rsid w:val="00AF1792"/>
    <w:rsid w:val="00B500D3"/>
    <w:rsid w:val="00B822EE"/>
    <w:rsid w:val="00BA75C0"/>
    <w:rsid w:val="00C06BDE"/>
    <w:rsid w:val="00C97959"/>
    <w:rsid w:val="00CD0976"/>
    <w:rsid w:val="00D271F5"/>
    <w:rsid w:val="00D65F7A"/>
    <w:rsid w:val="00D7740E"/>
    <w:rsid w:val="00D92C4A"/>
    <w:rsid w:val="00DD0B7D"/>
    <w:rsid w:val="00DF5AE6"/>
    <w:rsid w:val="00E07C72"/>
    <w:rsid w:val="00E44052"/>
    <w:rsid w:val="00E50336"/>
    <w:rsid w:val="00E8522A"/>
    <w:rsid w:val="00E86E70"/>
    <w:rsid w:val="00EE3A9C"/>
    <w:rsid w:val="00F0596E"/>
    <w:rsid w:val="00FA6831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1A754D"/>
  <w15:chartTrackingRefBased/>
  <w15:docId w15:val="{78E68B57-8BF4-4A5C-9354-EA3D72F7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2B1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customStyle="1" w:styleId="SidhuvudChar">
    <w:name w:val="Sidhuvud Char"/>
    <w:link w:val="Sidhuvud"/>
    <w:uiPriority w:val="99"/>
    <w:rsid w:val="00735A45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981CA3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3</TotalTime>
  <Pages>1</Pages>
  <Words>170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5</cp:revision>
  <cp:lastPrinted>2015-12-15T08:29:00Z</cp:lastPrinted>
  <dcterms:created xsi:type="dcterms:W3CDTF">2022-10-17T08:38:00Z</dcterms:created>
  <dcterms:modified xsi:type="dcterms:W3CDTF">2025-01-23T08:10:00Z</dcterms:modified>
</cp:coreProperties>
</file>