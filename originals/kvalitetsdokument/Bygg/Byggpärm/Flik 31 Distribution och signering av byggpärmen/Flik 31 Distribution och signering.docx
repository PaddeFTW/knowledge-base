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7F4B" w14:textId="77777777" w:rsidR="00800379" w:rsidRPr="00C10940" w:rsidRDefault="00800379" w:rsidP="00800379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 xml:space="preserve">Flik </w:t>
      </w:r>
      <w:r w:rsidR="007A557D"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31</w:t>
      </w: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ab/>
        <w:t>Distribution och signering av byggpärmen</w:t>
      </w:r>
    </w:p>
    <w:p w14:paraId="6FFC43F9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3BC89EAB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Distributionslista</w:t>
      </w:r>
    </w:p>
    <w:p w14:paraId="1A7BDFAA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1D40328F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ind w:right="46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Denna Projektplan distribueras enligt följande.</w:t>
      </w:r>
    </w:p>
    <w:p w14:paraId="42E05B76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</w:p>
    <w:p w14:paraId="34218A98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1. Ombud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  <w:t>1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</w:p>
    <w:p w14:paraId="05CEC310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2. Platschef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  <w:t>1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</w:p>
    <w:p w14:paraId="681DE81E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3. Beställarens ombud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  <w:t>1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</w:p>
    <w:p w14:paraId="5E5EC6A6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74F7C2E4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Originalet finns hos ……………………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  <w:t xml:space="preserve">          Tot.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  <w:t>3</w:t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  <w:r w:rsidRPr="00C10940">
        <w:rPr>
          <w:rFonts w:asciiTheme="minorHAnsi" w:hAnsiTheme="minorHAnsi" w:cstheme="minorHAnsi"/>
          <w:sz w:val="22"/>
          <w:szCs w:val="22"/>
          <w:lang w:eastAsia="sv-SE"/>
        </w:rPr>
        <w:tab/>
      </w:r>
    </w:p>
    <w:p w14:paraId="5FFC96F1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78378DF7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064E2496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7EDE38AC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</w:p>
    <w:p w14:paraId="2E3128CE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Godkännande av Projektplan</w:t>
      </w:r>
    </w:p>
    <w:p w14:paraId="2EF7264D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 </w:t>
      </w:r>
    </w:p>
    <w:p w14:paraId="5A852C0A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sz w:val="22"/>
          <w:szCs w:val="22"/>
          <w:lang w:eastAsia="sv-SE"/>
        </w:rPr>
        <w:t>Denna Projektplan, integrerad med miljö och arbetsmiljö avseende (Projekt namn………………………</w:t>
      </w:r>
      <w:proofErr w:type="gramStart"/>
      <w:r w:rsidRPr="00C10940">
        <w:rPr>
          <w:rFonts w:asciiTheme="minorHAnsi" w:hAnsiTheme="minorHAnsi" w:cstheme="minorHAnsi"/>
          <w:sz w:val="22"/>
          <w:szCs w:val="22"/>
          <w:lang w:eastAsia="sv-SE"/>
        </w:rPr>
        <w:t>…….</w:t>
      </w:r>
      <w:proofErr w:type="gramEnd"/>
      <w:r w:rsidRPr="00C10940">
        <w:rPr>
          <w:rFonts w:asciiTheme="minorHAnsi" w:hAnsiTheme="minorHAnsi" w:cstheme="minorHAnsi"/>
          <w:sz w:val="22"/>
          <w:szCs w:val="22"/>
          <w:lang w:eastAsia="sv-SE"/>
        </w:rPr>
        <w:t>.), kommer att tillämpas i detta projekt.</w:t>
      </w:r>
    </w:p>
    <w:p w14:paraId="41F77431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4D315F9B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7A2D950C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 xml:space="preserve">   </w:t>
      </w:r>
    </w:p>
    <w:tbl>
      <w:tblPr>
        <w:tblStyle w:val="Rutntstabell3dekorfrg1"/>
        <w:tblW w:w="0" w:type="auto"/>
        <w:shd w:val="clear" w:color="auto" w:fill="E2EFD9" w:themeFill="accent6" w:themeFillTint="33"/>
        <w:tblLayout w:type="fixed"/>
        <w:tblLook w:val="0000" w:firstRow="0" w:lastRow="0" w:firstColumn="0" w:lastColumn="0" w:noHBand="0" w:noVBand="0"/>
      </w:tblPr>
      <w:tblGrid>
        <w:gridCol w:w="4560"/>
        <w:gridCol w:w="4536"/>
      </w:tblGrid>
      <w:tr w:rsidR="00432DD2" w:rsidRPr="00C10940" w14:paraId="5725D968" w14:textId="77777777" w:rsidTr="00D32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E2EFD9" w:themeFill="accent6" w:themeFillTint="33"/>
          </w:tcPr>
          <w:p w14:paraId="41BBE219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Beställare</w:t>
            </w:r>
            <w:r w:rsidRPr="00C1094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ab/>
            </w:r>
          </w:p>
        </w:tc>
        <w:tc>
          <w:tcPr>
            <w:tcW w:w="4536" w:type="dxa"/>
            <w:shd w:val="clear" w:color="auto" w:fill="E2EFD9" w:themeFill="accent6" w:themeFillTint="33"/>
          </w:tcPr>
          <w:p w14:paraId="5FDDB2EB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C10940" w14:paraId="2E78212A" w14:textId="77777777" w:rsidTr="00D32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auto"/>
          </w:tcPr>
          <w:p w14:paraId="6212442B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71CE1A35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14:paraId="0AD05560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7567E990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  <w:tr w:rsidR="00432DD2" w:rsidRPr="00C10940" w14:paraId="6FEC7D0F" w14:textId="77777777" w:rsidTr="00D32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E2EFD9" w:themeFill="accent6" w:themeFillTint="33"/>
          </w:tcPr>
          <w:p w14:paraId="519D18CE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Platschef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14:paraId="12CD7ACB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C10940" w14:paraId="3B47ADBC" w14:textId="77777777" w:rsidTr="00D32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auto"/>
          </w:tcPr>
          <w:p w14:paraId="5E8694F2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6C0CE25A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14:paraId="455479C0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54CF99AF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  <w:tr w:rsidR="00432DD2" w:rsidRPr="00C10940" w14:paraId="2BAE9412" w14:textId="77777777" w:rsidTr="00D32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E2EFD9" w:themeFill="accent6" w:themeFillTint="33"/>
          </w:tcPr>
          <w:p w14:paraId="47E0D2FF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Beställarens ombud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14:paraId="170B6857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C10940" w14:paraId="50D2DABC" w14:textId="77777777" w:rsidTr="00D32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  <w:shd w:val="clear" w:color="auto" w:fill="auto"/>
          </w:tcPr>
          <w:p w14:paraId="63732E6F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54C9457E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14:paraId="487BE590" w14:textId="77777777" w:rsidR="00432DD2" w:rsidRPr="00C10940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  <w:p w14:paraId="5422A9A4" w14:textId="77777777" w:rsidR="00432DD2" w:rsidRPr="00C10940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1094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</w:tbl>
    <w:p w14:paraId="441E3630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5611ABC0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7EF6B632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59B88703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eastAsia="sv-SE"/>
        </w:rPr>
      </w:pPr>
    </w:p>
    <w:p w14:paraId="172058D5" w14:textId="77777777" w:rsidR="00432DD2" w:rsidRPr="00C10940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eastAsia="sv-SE"/>
        </w:rPr>
      </w:pPr>
      <w:r w:rsidRPr="00C10940">
        <w:rPr>
          <w:rFonts w:asciiTheme="minorHAnsi" w:hAnsiTheme="minorHAnsi" w:cstheme="minorHAnsi"/>
          <w:b/>
          <w:bCs/>
          <w:sz w:val="22"/>
          <w:szCs w:val="22"/>
          <w:lang w:eastAsia="sv-SE"/>
        </w:rPr>
        <w:t> </w:t>
      </w:r>
    </w:p>
    <w:p w14:paraId="4EFC9595" w14:textId="77777777" w:rsidR="00432DD2" w:rsidRPr="00C10940" w:rsidRDefault="00432DD2" w:rsidP="00432DD2">
      <w:pPr>
        <w:rPr>
          <w:rFonts w:asciiTheme="minorHAnsi" w:hAnsiTheme="minorHAnsi" w:cstheme="minorHAnsi"/>
          <w:sz w:val="22"/>
          <w:szCs w:val="22"/>
        </w:rPr>
      </w:pPr>
    </w:p>
    <w:p w14:paraId="4B03436E" w14:textId="77777777" w:rsidR="00B822EE" w:rsidRPr="001C60B6" w:rsidRDefault="00B822EE" w:rsidP="00176834">
      <w:pPr>
        <w:rPr>
          <w:rFonts w:ascii="Calibri" w:hAnsi="Calibri"/>
          <w:sz w:val="22"/>
          <w:szCs w:val="22"/>
        </w:rPr>
      </w:pPr>
    </w:p>
    <w:sectPr w:rsidR="00B822EE" w:rsidRPr="001C60B6" w:rsidSect="006F7D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CAA5C" w14:textId="77777777" w:rsidR="00D702DB" w:rsidRDefault="00D702DB">
      <w:r>
        <w:separator/>
      </w:r>
    </w:p>
  </w:endnote>
  <w:endnote w:type="continuationSeparator" w:id="0">
    <w:p w14:paraId="0F9E735B" w14:textId="77777777" w:rsidR="00D702DB" w:rsidRDefault="00D70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E10F1" w14:textId="77777777" w:rsidR="00B46E4A" w:rsidRDefault="00B46E4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2BAF" w14:textId="77777777" w:rsidR="00B46E4A" w:rsidRDefault="00B46E4A" w:rsidP="00B46E4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6E828933" w14:textId="77777777" w:rsidR="00176834" w:rsidRPr="00B46E4A" w:rsidRDefault="00B46E4A" w:rsidP="00B46E4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F9B8" w14:textId="77777777"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6F7D3A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9415C8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5366D6E4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2B4EDADF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0B2F6206" w14:textId="77777777"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33D03ED2" w14:textId="77777777"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2DFB" w14:textId="77777777" w:rsidR="00D702DB" w:rsidRDefault="00D702DB">
      <w:r>
        <w:separator/>
      </w:r>
    </w:p>
  </w:footnote>
  <w:footnote w:type="continuationSeparator" w:id="0">
    <w:p w14:paraId="3E96E7A6" w14:textId="77777777" w:rsidR="00D702DB" w:rsidRDefault="00D70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228F" w14:textId="77777777" w:rsidR="00B46E4A" w:rsidRDefault="00B46E4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5"/>
      <w:gridCol w:w="1519"/>
      <w:gridCol w:w="3014"/>
    </w:tblGrid>
    <w:tr w:rsidR="00D349EC" w:rsidRPr="00917908" w14:paraId="0287A565" w14:textId="77777777" w:rsidTr="001A4BE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C08BA56" w14:textId="77777777"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5E146D7" w14:textId="77777777"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b/>
            </w:rPr>
            <w:t>Distribution och signering av byggpärmen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E677887" w14:textId="77777777"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349EC" w:rsidRPr="00917908" w14:paraId="501AC741" w14:textId="77777777" w:rsidTr="001A4BE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8E0B8B5" w14:textId="77777777" w:rsidR="00D349EC" w:rsidRPr="00917908" w:rsidRDefault="00D349EC" w:rsidP="00D349E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349EC" w:rsidRPr="00917908" w14:paraId="3207D406" w14:textId="77777777" w:rsidTr="001A4BE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E5AEEBE" w14:textId="77777777" w:rsidR="00D349EC" w:rsidRPr="00917908" w:rsidRDefault="00D349EC" w:rsidP="00D349EC">
          <w:pPr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185B89A" w14:textId="77777777" w:rsidR="00D349EC" w:rsidRPr="00917908" w:rsidRDefault="00D349EC" w:rsidP="00D349E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15DA931" w14:textId="77777777" w:rsidR="00176834" w:rsidRDefault="00D349EC">
    <w:pPr>
      <w:pStyle w:val="Sidhuvud"/>
    </w:pPr>
    <w:r w:rsidRPr="00D349E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07C2C18" wp14:editId="16B46CD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01899" w14:textId="77777777" w:rsidR="00D349EC" w:rsidRDefault="00D349E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46E4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7C2C18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2C01899" w14:textId="77777777" w:rsidR="00D349EC" w:rsidRDefault="00D349E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46E4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643C" w14:textId="77777777" w:rsidR="00D41AFE" w:rsidRDefault="00D41AFE" w:rsidP="00D41AFE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D41AFE" w:rsidRPr="00917908" w14:paraId="2381E84B" w14:textId="77777777" w:rsidTr="00917908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9873827" w14:textId="77777777" w:rsidR="00D41AFE" w:rsidRPr="00917908" w:rsidRDefault="00D41AFE" w:rsidP="0091790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b/>
            </w:rPr>
            <w:t>Distribution och signering av byggpärmen</w:t>
          </w:r>
        </w:p>
      </w:tc>
    </w:tr>
    <w:tr w:rsidR="00D41AFE" w:rsidRPr="00917908" w14:paraId="6209BFA5" w14:textId="77777777" w:rsidTr="00917908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9B93A98" w14:textId="77777777" w:rsidR="00D41AFE" w:rsidRPr="00917908" w:rsidRDefault="00D41AFE" w:rsidP="0091790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41AFE" w:rsidRPr="00917908" w14:paraId="47B314F5" w14:textId="77777777" w:rsidTr="00917908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B0A0265" w14:textId="77777777" w:rsidR="00D41AFE" w:rsidRPr="00917908" w:rsidRDefault="00D41AFE">
          <w:pPr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A0AB449" w14:textId="77777777" w:rsidR="00D41AFE" w:rsidRPr="00917908" w:rsidRDefault="00D41AFE" w:rsidP="0091790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3C37DCF0" w14:textId="77777777" w:rsidR="00D41AFE" w:rsidRDefault="00D41AFE" w:rsidP="00D41AFE">
    <w:pPr>
      <w:pStyle w:val="Sidhuvud"/>
    </w:pPr>
  </w:p>
  <w:p w14:paraId="4623A62C" w14:textId="77777777" w:rsidR="00176834" w:rsidRPr="00BB2D9E" w:rsidRDefault="00176834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227C1"/>
    <w:rsid w:val="0004512D"/>
    <w:rsid w:val="00050B90"/>
    <w:rsid w:val="00096315"/>
    <w:rsid w:val="000A7511"/>
    <w:rsid w:val="000A7E85"/>
    <w:rsid w:val="000D00A0"/>
    <w:rsid w:val="001746E7"/>
    <w:rsid w:val="00176834"/>
    <w:rsid w:val="001A4097"/>
    <w:rsid w:val="001C60B6"/>
    <w:rsid w:val="001D6DDB"/>
    <w:rsid w:val="001E263B"/>
    <w:rsid w:val="00234826"/>
    <w:rsid w:val="00241CB0"/>
    <w:rsid w:val="00305C8C"/>
    <w:rsid w:val="00327E07"/>
    <w:rsid w:val="00330837"/>
    <w:rsid w:val="00343F9D"/>
    <w:rsid w:val="003544D7"/>
    <w:rsid w:val="00372315"/>
    <w:rsid w:val="0037740D"/>
    <w:rsid w:val="00432DD2"/>
    <w:rsid w:val="004366B8"/>
    <w:rsid w:val="00437CA0"/>
    <w:rsid w:val="00476252"/>
    <w:rsid w:val="00485E5B"/>
    <w:rsid w:val="00492BF9"/>
    <w:rsid w:val="004A0010"/>
    <w:rsid w:val="004C17BB"/>
    <w:rsid w:val="0055025E"/>
    <w:rsid w:val="005552B1"/>
    <w:rsid w:val="00560F7C"/>
    <w:rsid w:val="005A6728"/>
    <w:rsid w:val="005D7F75"/>
    <w:rsid w:val="00601609"/>
    <w:rsid w:val="00627B1E"/>
    <w:rsid w:val="00671A16"/>
    <w:rsid w:val="006B37C3"/>
    <w:rsid w:val="006D581A"/>
    <w:rsid w:val="006D7DB8"/>
    <w:rsid w:val="006F7D3A"/>
    <w:rsid w:val="007654F3"/>
    <w:rsid w:val="00772D19"/>
    <w:rsid w:val="0078230A"/>
    <w:rsid w:val="007A557D"/>
    <w:rsid w:val="007A64DD"/>
    <w:rsid w:val="007D4825"/>
    <w:rsid w:val="007E3D2E"/>
    <w:rsid w:val="007F4B2A"/>
    <w:rsid w:val="00800379"/>
    <w:rsid w:val="008154FE"/>
    <w:rsid w:val="00845957"/>
    <w:rsid w:val="0085277B"/>
    <w:rsid w:val="008A0FB4"/>
    <w:rsid w:val="008A1078"/>
    <w:rsid w:val="008A20AA"/>
    <w:rsid w:val="008B5DF4"/>
    <w:rsid w:val="008D67C1"/>
    <w:rsid w:val="009016F3"/>
    <w:rsid w:val="009159AA"/>
    <w:rsid w:val="00917908"/>
    <w:rsid w:val="0092460E"/>
    <w:rsid w:val="009415C8"/>
    <w:rsid w:val="009571FE"/>
    <w:rsid w:val="009663BB"/>
    <w:rsid w:val="009D17D7"/>
    <w:rsid w:val="009E68CF"/>
    <w:rsid w:val="00A1078D"/>
    <w:rsid w:val="00A25BB6"/>
    <w:rsid w:val="00A40856"/>
    <w:rsid w:val="00A45CCC"/>
    <w:rsid w:val="00A86EED"/>
    <w:rsid w:val="00AE3C9B"/>
    <w:rsid w:val="00AF1792"/>
    <w:rsid w:val="00AF6A61"/>
    <w:rsid w:val="00B26208"/>
    <w:rsid w:val="00B46E4A"/>
    <w:rsid w:val="00B500D3"/>
    <w:rsid w:val="00B6776A"/>
    <w:rsid w:val="00B74DC5"/>
    <w:rsid w:val="00B822EE"/>
    <w:rsid w:val="00BA75C0"/>
    <w:rsid w:val="00C03F9D"/>
    <w:rsid w:val="00C10940"/>
    <w:rsid w:val="00C97959"/>
    <w:rsid w:val="00CD0976"/>
    <w:rsid w:val="00D271F5"/>
    <w:rsid w:val="00D320C0"/>
    <w:rsid w:val="00D349EC"/>
    <w:rsid w:val="00D41AFE"/>
    <w:rsid w:val="00D41F41"/>
    <w:rsid w:val="00D65F7A"/>
    <w:rsid w:val="00D702DB"/>
    <w:rsid w:val="00D8379E"/>
    <w:rsid w:val="00D92C4A"/>
    <w:rsid w:val="00DF5AE6"/>
    <w:rsid w:val="00E07C72"/>
    <w:rsid w:val="00E1274F"/>
    <w:rsid w:val="00E13BF1"/>
    <w:rsid w:val="00E50336"/>
    <w:rsid w:val="00E8522A"/>
    <w:rsid w:val="00E86E70"/>
    <w:rsid w:val="00EA7547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9508B"/>
  <w15:chartTrackingRefBased/>
  <w15:docId w15:val="{E66E9484-621F-4DB2-AB52-53E99ED3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379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3dekorfrg5">
    <w:name w:val="Grid Table 3 Accent 5"/>
    <w:basedOn w:val="Normaltabell"/>
    <w:uiPriority w:val="48"/>
    <w:rsid w:val="00EA754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ntstabell2dekorfrg5">
    <w:name w:val="Grid Table 2 Accent 5"/>
    <w:basedOn w:val="Normaltabell"/>
    <w:uiPriority w:val="47"/>
    <w:rsid w:val="00EA7547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3dekorfrg1">
    <w:name w:val="Grid Table 3 Accent 1"/>
    <w:basedOn w:val="Normaltabell"/>
    <w:uiPriority w:val="48"/>
    <w:rsid w:val="00EA754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349E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B46E4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151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4</cp:revision>
  <cp:lastPrinted>2015-12-15T08:24:00Z</cp:lastPrinted>
  <dcterms:created xsi:type="dcterms:W3CDTF">2022-10-17T10:37:00Z</dcterms:created>
  <dcterms:modified xsi:type="dcterms:W3CDTF">2025-01-23T08:08:00Z</dcterms:modified>
</cp:coreProperties>
</file>