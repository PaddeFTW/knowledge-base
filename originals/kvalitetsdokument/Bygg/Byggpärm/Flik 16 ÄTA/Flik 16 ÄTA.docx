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A2790" w14:textId="77777777" w:rsidR="00CD3EE9" w:rsidRDefault="00852A12">
      <w:pPr>
        <w:rPr>
          <w:rFonts w:ascii="Calibri" w:hAnsi="Calibri"/>
          <w:sz w:val="22"/>
          <w:szCs w:val="22"/>
        </w:rPr>
      </w:pPr>
      <w:r w:rsidRPr="008A084C">
        <w:rPr>
          <w:rFonts w:ascii="Calibri" w:hAnsi="Calibri"/>
          <w:sz w:val="22"/>
          <w:szCs w:val="22"/>
        </w:rPr>
        <w:t>Flik 16 ÄTA</w:t>
      </w:r>
    </w:p>
    <w:p w14:paraId="1BCCA0A6" w14:textId="77777777" w:rsidR="00052DFE" w:rsidRPr="008A084C" w:rsidRDefault="00052DFE">
      <w:pPr>
        <w:rPr>
          <w:rFonts w:ascii="Calibri" w:hAnsi="Calibri"/>
          <w:sz w:val="22"/>
          <w:szCs w:val="22"/>
        </w:rPr>
      </w:pPr>
    </w:p>
    <w:tbl>
      <w:tblPr>
        <w:tblStyle w:val="Rutntstabell4dekorfrg5"/>
        <w:tblW w:w="0" w:type="auto"/>
        <w:tblLook w:val="04A0" w:firstRow="1" w:lastRow="0" w:firstColumn="1" w:lastColumn="0" w:noHBand="0" w:noVBand="1"/>
      </w:tblPr>
      <w:tblGrid>
        <w:gridCol w:w="1300"/>
        <w:gridCol w:w="283"/>
        <w:gridCol w:w="5081"/>
        <w:gridCol w:w="987"/>
        <w:gridCol w:w="1408"/>
      </w:tblGrid>
      <w:tr w:rsidR="00C25332" w:rsidRPr="00C25332" w14:paraId="5124F48F" w14:textId="77777777" w:rsidTr="00C253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2" w:type="dxa"/>
            <w:gridSpan w:val="5"/>
            <w:shd w:val="clear" w:color="auto" w:fill="E2EFD9" w:themeFill="accent6" w:themeFillTint="33"/>
          </w:tcPr>
          <w:p w14:paraId="143BB1E9" w14:textId="77777777" w:rsidR="00052DFE" w:rsidRPr="00C25332" w:rsidRDefault="00052DFE" w:rsidP="00C25332">
            <w:pPr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</w:pPr>
            <w:r w:rsidRPr="00C25332"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2"/>
                <w:lang w:eastAsia="sv-SE"/>
              </w:rPr>
              <w:t xml:space="preserve">ÄTA – Ändring - </w:t>
            </w:r>
            <w:proofErr w:type="gramStart"/>
            <w:r w:rsidRPr="00C25332"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2"/>
                <w:lang w:eastAsia="sv-SE"/>
              </w:rPr>
              <w:t>Tillägg- Avgående</w:t>
            </w:r>
            <w:proofErr w:type="gramEnd"/>
          </w:p>
        </w:tc>
      </w:tr>
      <w:tr w:rsidR="00C25332" w:rsidRPr="00C25332" w14:paraId="699B52EA" w14:textId="77777777" w:rsidTr="00C25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7" w:type="dxa"/>
            <w:gridSpan w:val="2"/>
            <w:shd w:val="clear" w:color="auto" w:fill="E2EFD9" w:themeFill="accent6" w:themeFillTint="33"/>
          </w:tcPr>
          <w:p w14:paraId="11C705A4" w14:textId="77777777" w:rsidR="00052DFE" w:rsidRPr="00C25332" w:rsidRDefault="00052DFE" w:rsidP="00C25332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C25332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ÄTA order nr</w:t>
            </w:r>
          </w:p>
        </w:tc>
        <w:tc>
          <w:tcPr>
            <w:tcW w:w="5237" w:type="dxa"/>
            <w:shd w:val="clear" w:color="auto" w:fill="auto"/>
          </w:tcPr>
          <w:p w14:paraId="1B302971" w14:textId="77777777" w:rsidR="00052DFE" w:rsidRPr="00C25332" w:rsidRDefault="00052DFE" w:rsidP="00C253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E2EFD9" w:themeFill="accent6" w:themeFillTint="33"/>
          </w:tcPr>
          <w:p w14:paraId="21B284C2" w14:textId="77777777" w:rsidR="00052DFE" w:rsidRPr="00C25332" w:rsidRDefault="00052DFE" w:rsidP="00C253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C25332">
              <w:rPr>
                <w:rFonts w:asciiTheme="minorHAnsi" w:hAnsiTheme="minorHAnsi" w:cstheme="minorHAnsi"/>
                <w:sz w:val="22"/>
                <w:szCs w:val="22"/>
                <w:lang w:eastAsia="sv-SE"/>
              </w:rPr>
              <w:t>Datum</w:t>
            </w:r>
          </w:p>
        </w:tc>
        <w:tc>
          <w:tcPr>
            <w:tcW w:w="1446" w:type="dxa"/>
            <w:shd w:val="clear" w:color="auto" w:fill="auto"/>
          </w:tcPr>
          <w:p w14:paraId="589BBC80" w14:textId="3E229C34" w:rsidR="00052DFE" w:rsidRPr="00C25332" w:rsidRDefault="00052DFE" w:rsidP="00C253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25332" w:rsidRPr="00C25332" w14:paraId="5EBD2442" w14:textId="77777777" w:rsidTr="00C25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2" w:type="dxa"/>
            <w:gridSpan w:val="5"/>
            <w:shd w:val="clear" w:color="auto" w:fill="E2EFD9" w:themeFill="accent6" w:themeFillTint="33"/>
          </w:tcPr>
          <w:p w14:paraId="06C8C1BD" w14:textId="77777777" w:rsidR="00052DFE" w:rsidRPr="00C25332" w:rsidRDefault="00052DFE" w:rsidP="00C25332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C25332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Objekt</w:t>
            </w:r>
          </w:p>
        </w:tc>
      </w:tr>
      <w:tr w:rsidR="00C25332" w:rsidRPr="00C25332" w14:paraId="3EA3F653" w14:textId="77777777" w:rsidTr="00C25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2" w:type="dxa"/>
            <w:gridSpan w:val="5"/>
            <w:shd w:val="clear" w:color="auto" w:fill="auto"/>
          </w:tcPr>
          <w:p w14:paraId="1924E573" w14:textId="77777777" w:rsidR="00052DFE" w:rsidRPr="00C25332" w:rsidRDefault="00052DFE" w:rsidP="00C25332">
            <w:pPr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</w:pPr>
          </w:p>
          <w:p w14:paraId="717D7749" w14:textId="77777777" w:rsidR="00052DFE" w:rsidRDefault="00052DFE" w:rsidP="00C25332">
            <w:pPr>
              <w:rPr>
                <w:rFonts w:asciiTheme="minorHAnsi" w:hAnsiTheme="minorHAnsi" w:cstheme="minorHAnsi"/>
                <w:bCs w:val="0"/>
                <w:sz w:val="22"/>
                <w:szCs w:val="22"/>
                <w:lang w:eastAsia="sv-SE"/>
              </w:rPr>
            </w:pPr>
          </w:p>
          <w:p w14:paraId="046B1A4F" w14:textId="77777777" w:rsidR="00C25332" w:rsidRDefault="00C25332" w:rsidP="00C25332">
            <w:pPr>
              <w:rPr>
                <w:rFonts w:asciiTheme="minorHAnsi" w:hAnsiTheme="minorHAnsi" w:cstheme="minorHAnsi"/>
                <w:bCs w:val="0"/>
                <w:sz w:val="22"/>
                <w:szCs w:val="22"/>
                <w:lang w:eastAsia="sv-SE"/>
              </w:rPr>
            </w:pPr>
          </w:p>
          <w:p w14:paraId="05A6B456" w14:textId="77777777" w:rsidR="00C25332" w:rsidRDefault="00C25332" w:rsidP="00C25332">
            <w:pPr>
              <w:rPr>
                <w:rFonts w:asciiTheme="minorHAnsi" w:hAnsiTheme="minorHAnsi" w:cstheme="minorHAnsi"/>
                <w:bCs w:val="0"/>
                <w:sz w:val="22"/>
                <w:szCs w:val="22"/>
                <w:lang w:eastAsia="sv-SE"/>
              </w:rPr>
            </w:pPr>
          </w:p>
          <w:p w14:paraId="37832EB7" w14:textId="77777777" w:rsidR="00C25332" w:rsidRPr="00C25332" w:rsidRDefault="00C25332" w:rsidP="00C25332">
            <w:pPr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</w:pPr>
          </w:p>
        </w:tc>
      </w:tr>
      <w:tr w:rsidR="00C25332" w:rsidRPr="00C25332" w14:paraId="7B0B1C00" w14:textId="77777777" w:rsidTr="00C25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2" w:type="dxa"/>
            <w:gridSpan w:val="5"/>
            <w:shd w:val="clear" w:color="auto" w:fill="E2EFD9" w:themeFill="accent6" w:themeFillTint="33"/>
          </w:tcPr>
          <w:p w14:paraId="332DB1CF" w14:textId="77777777" w:rsidR="00052DFE" w:rsidRPr="00C25332" w:rsidRDefault="00052DFE" w:rsidP="00C25332">
            <w:pPr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</w:pPr>
            <w:r w:rsidRPr="00C25332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Beskrivning av ÄTA</w:t>
            </w:r>
          </w:p>
        </w:tc>
      </w:tr>
      <w:tr w:rsidR="00C25332" w:rsidRPr="00C25332" w14:paraId="5CA18E53" w14:textId="77777777" w:rsidTr="00C25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2" w:type="dxa"/>
            <w:gridSpan w:val="5"/>
            <w:shd w:val="clear" w:color="auto" w:fill="auto"/>
          </w:tcPr>
          <w:p w14:paraId="743E28FA" w14:textId="77777777" w:rsidR="00052DFE" w:rsidRPr="00C25332" w:rsidRDefault="00052DFE" w:rsidP="00C25332">
            <w:pPr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</w:pPr>
          </w:p>
          <w:p w14:paraId="0FB6FE20" w14:textId="77777777" w:rsidR="00052DFE" w:rsidRPr="00C25332" w:rsidRDefault="00052DFE" w:rsidP="00C25332">
            <w:pPr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</w:pPr>
          </w:p>
          <w:p w14:paraId="7A3FDC7A" w14:textId="77777777" w:rsidR="00052DFE" w:rsidRDefault="00052DFE" w:rsidP="00C25332">
            <w:pPr>
              <w:rPr>
                <w:rFonts w:asciiTheme="minorHAnsi" w:hAnsiTheme="minorHAnsi" w:cstheme="minorHAnsi"/>
                <w:bCs w:val="0"/>
                <w:sz w:val="22"/>
                <w:szCs w:val="22"/>
                <w:lang w:eastAsia="sv-SE"/>
              </w:rPr>
            </w:pPr>
          </w:p>
          <w:p w14:paraId="0F8D6A5D" w14:textId="77777777" w:rsidR="00C25332" w:rsidRPr="00C25332" w:rsidRDefault="00C25332" w:rsidP="00C25332">
            <w:pPr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</w:pPr>
          </w:p>
          <w:p w14:paraId="7EFA1FC4" w14:textId="77777777" w:rsidR="00052DFE" w:rsidRPr="00C25332" w:rsidRDefault="00052DFE" w:rsidP="00C25332">
            <w:pPr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</w:pPr>
          </w:p>
        </w:tc>
      </w:tr>
      <w:tr w:rsidR="00C25332" w:rsidRPr="00C25332" w14:paraId="22511B2F" w14:textId="77777777" w:rsidTr="00C25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shd w:val="clear" w:color="auto" w:fill="E2EFD9" w:themeFill="accent6" w:themeFillTint="33"/>
          </w:tcPr>
          <w:p w14:paraId="3CDDE430" w14:textId="77777777" w:rsidR="00052DFE" w:rsidRPr="00C25332" w:rsidRDefault="00052DFE" w:rsidP="00C25332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C25332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Rapportör</w:t>
            </w:r>
          </w:p>
        </w:tc>
        <w:tc>
          <w:tcPr>
            <w:tcW w:w="7967" w:type="dxa"/>
            <w:gridSpan w:val="4"/>
            <w:shd w:val="clear" w:color="auto" w:fill="auto"/>
          </w:tcPr>
          <w:p w14:paraId="2787DDB4" w14:textId="77777777" w:rsidR="00052DFE" w:rsidRPr="00C25332" w:rsidRDefault="00052DFE" w:rsidP="00C253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</w:p>
        </w:tc>
      </w:tr>
      <w:tr w:rsidR="00C25332" w:rsidRPr="00C25332" w14:paraId="58867BBA" w14:textId="77777777" w:rsidTr="00C25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2" w:type="dxa"/>
            <w:gridSpan w:val="5"/>
            <w:shd w:val="clear" w:color="auto" w:fill="E2EFD9" w:themeFill="accent6" w:themeFillTint="33"/>
          </w:tcPr>
          <w:p w14:paraId="1C8C96EB" w14:textId="77777777" w:rsidR="00052DFE" w:rsidRPr="00C25332" w:rsidRDefault="00052DFE" w:rsidP="00C25332">
            <w:pPr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</w:pPr>
            <w:r w:rsidRPr="00C25332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Orsak till ÄTA</w:t>
            </w:r>
          </w:p>
        </w:tc>
      </w:tr>
      <w:tr w:rsidR="00C25332" w:rsidRPr="00C25332" w14:paraId="134DBC5D" w14:textId="77777777" w:rsidTr="00C25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2" w:type="dxa"/>
            <w:gridSpan w:val="5"/>
            <w:shd w:val="clear" w:color="auto" w:fill="auto"/>
          </w:tcPr>
          <w:p w14:paraId="3A457DEA" w14:textId="77777777" w:rsidR="00052DFE" w:rsidRPr="00C25332" w:rsidRDefault="00052DFE" w:rsidP="00C25332">
            <w:pPr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</w:pPr>
          </w:p>
          <w:p w14:paraId="16FC50B4" w14:textId="77777777" w:rsidR="00052DFE" w:rsidRPr="00C25332" w:rsidRDefault="00052DFE" w:rsidP="00C25332">
            <w:pPr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</w:pPr>
          </w:p>
          <w:p w14:paraId="68B0C2EF" w14:textId="77777777" w:rsidR="00052DFE" w:rsidRPr="00C25332" w:rsidRDefault="00052DFE" w:rsidP="00C25332">
            <w:pPr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</w:pPr>
          </w:p>
          <w:p w14:paraId="603337D8" w14:textId="77777777" w:rsidR="00052DFE" w:rsidRPr="00C25332" w:rsidRDefault="00052DFE" w:rsidP="00C25332">
            <w:pPr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</w:pPr>
          </w:p>
          <w:p w14:paraId="27F23E53" w14:textId="77777777" w:rsidR="00052DFE" w:rsidRPr="00C25332" w:rsidRDefault="00052DFE" w:rsidP="00C25332">
            <w:pPr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</w:pPr>
          </w:p>
        </w:tc>
      </w:tr>
      <w:tr w:rsidR="00C25332" w:rsidRPr="00C25332" w14:paraId="38ED01F3" w14:textId="77777777" w:rsidTr="00C25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2" w:type="dxa"/>
            <w:gridSpan w:val="5"/>
            <w:shd w:val="clear" w:color="auto" w:fill="E2EFD9" w:themeFill="accent6" w:themeFillTint="33"/>
          </w:tcPr>
          <w:p w14:paraId="283FF6D5" w14:textId="77777777" w:rsidR="00052DFE" w:rsidRPr="00C25332" w:rsidRDefault="00052DFE" w:rsidP="00C25332">
            <w:pPr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</w:pPr>
            <w:r w:rsidRPr="00C25332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Hänvisa till handlingar och ritningar</w:t>
            </w:r>
          </w:p>
        </w:tc>
      </w:tr>
      <w:tr w:rsidR="00C25332" w:rsidRPr="00C25332" w14:paraId="251F91BE" w14:textId="77777777" w:rsidTr="00C25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2" w:type="dxa"/>
            <w:gridSpan w:val="5"/>
            <w:shd w:val="clear" w:color="auto" w:fill="auto"/>
          </w:tcPr>
          <w:p w14:paraId="7770A66F" w14:textId="77777777" w:rsidR="00052DFE" w:rsidRPr="00C25332" w:rsidRDefault="00052DFE" w:rsidP="00C25332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</w:pPr>
            <w:r w:rsidRPr="00C25332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1. ……………………</w:t>
            </w:r>
            <w:proofErr w:type="gramStart"/>
            <w:r w:rsidRPr="00C25332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…….</w:t>
            </w:r>
            <w:proofErr w:type="gramEnd"/>
            <w:r w:rsidRPr="00C25332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. beställer härmed följande ändrings-/tilläggsarbete</w:t>
            </w:r>
          </w:p>
          <w:p w14:paraId="37ADE464" w14:textId="77777777" w:rsidR="00052DFE" w:rsidRPr="00C25332" w:rsidRDefault="00052DFE" w:rsidP="00C25332">
            <w:pPr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</w:pPr>
          </w:p>
        </w:tc>
      </w:tr>
      <w:tr w:rsidR="00C25332" w:rsidRPr="00C25332" w14:paraId="5F000456" w14:textId="77777777" w:rsidTr="00C25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2" w:type="dxa"/>
            <w:gridSpan w:val="5"/>
            <w:shd w:val="clear" w:color="auto" w:fill="auto"/>
          </w:tcPr>
          <w:p w14:paraId="4726EF74" w14:textId="77777777" w:rsidR="00052DFE" w:rsidRPr="00C25332" w:rsidRDefault="00052DFE" w:rsidP="00C25332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</w:pPr>
            <w:r w:rsidRPr="00C25332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2a.</w:t>
            </w:r>
            <w:r w:rsidR="007721E3" w:rsidRPr="00C25332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sz w:val="22"/>
                  <w:szCs w:val="22"/>
                  <w:lang w:eastAsia="sv-SE"/>
                </w:rPr>
                <w:id w:val="-1629999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21E3" w:rsidRPr="00C25332">
                  <w:rPr>
                    <w:rFonts w:ascii="Segoe UI Symbol" w:eastAsia="MS Gothic" w:hAnsi="Segoe UI Symbol" w:cs="Segoe UI Symbol"/>
                    <w:b w:val="0"/>
                    <w:sz w:val="22"/>
                    <w:szCs w:val="22"/>
                    <w:lang w:eastAsia="sv-SE"/>
                  </w:rPr>
                  <w:t>☐</w:t>
                </w:r>
              </w:sdtContent>
            </w:sdt>
            <w:r w:rsidRPr="00C25332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r w:rsidRPr="00C25332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 xml:space="preserve"> Fast pris. …………………………. åtar sig att betala ………………… kr inkl mervärdesskatt för de arbeten som anges under punkt 1.</w:t>
            </w:r>
          </w:p>
          <w:p w14:paraId="3BBD0F48" w14:textId="77777777" w:rsidR="00052DFE" w:rsidRPr="00C25332" w:rsidRDefault="00052DFE" w:rsidP="00C25332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</w:pPr>
          </w:p>
        </w:tc>
      </w:tr>
      <w:tr w:rsidR="00C25332" w:rsidRPr="00C25332" w14:paraId="562F6F86" w14:textId="77777777" w:rsidTr="00C25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2" w:type="dxa"/>
            <w:gridSpan w:val="5"/>
            <w:shd w:val="clear" w:color="auto" w:fill="auto"/>
          </w:tcPr>
          <w:p w14:paraId="1EB34683" w14:textId="77777777" w:rsidR="00052DFE" w:rsidRPr="00C25332" w:rsidRDefault="00052DFE" w:rsidP="00C25332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</w:pPr>
            <w:r w:rsidRPr="00C25332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 xml:space="preserve">2b. </w:t>
            </w:r>
            <w:sdt>
              <w:sdtPr>
                <w:rPr>
                  <w:rFonts w:asciiTheme="minorHAnsi" w:hAnsiTheme="minorHAnsi" w:cstheme="minorHAnsi"/>
                  <w:sz w:val="22"/>
                  <w:szCs w:val="22"/>
                  <w:lang w:eastAsia="sv-SE"/>
                </w:rPr>
                <w:id w:val="-983617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21E3" w:rsidRPr="00C25332">
                  <w:rPr>
                    <w:rFonts w:ascii="Segoe UI Symbol" w:eastAsia="MS Gothic" w:hAnsi="Segoe UI Symbol" w:cs="Segoe UI Symbol"/>
                    <w:b w:val="0"/>
                    <w:sz w:val="22"/>
                    <w:szCs w:val="22"/>
                    <w:lang w:eastAsia="sv-SE"/>
                  </w:rPr>
                  <w:t>☐</w:t>
                </w:r>
              </w:sdtContent>
            </w:sdt>
            <w:r w:rsidR="007721E3" w:rsidRPr="00C25332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 xml:space="preserve"> </w:t>
            </w:r>
            <w:r w:rsidRPr="00C25332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Löpande räkning.</w:t>
            </w:r>
          </w:p>
          <w:p w14:paraId="5EA4DF50" w14:textId="77777777" w:rsidR="00052DFE" w:rsidRPr="00C25332" w:rsidRDefault="00052DFE" w:rsidP="00C25332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</w:pPr>
            <w:r w:rsidRPr="00C25332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Entreprenörens arbetskostnad debiteras med ……………. kr/timme inkl entreprenörsarvode och mervärdesskatt. Om inte annat anges nedan under övrigt debiteras arbetsledning med samma pris.</w:t>
            </w:r>
          </w:p>
          <w:p w14:paraId="7617E417" w14:textId="77777777" w:rsidR="00052DFE" w:rsidRPr="00C25332" w:rsidRDefault="00052DFE" w:rsidP="00C25332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</w:pPr>
            <w:r w:rsidRPr="00C25332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Kostnader för material, varor, hjälpmedel, överenskomna underentreprenader och övriga kostnader debiteras med självkostnad med tillägg för entreprenörarvode på självkostnaderna om……</w:t>
            </w:r>
            <w:proofErr w:type="gramStart"/>
            <w:r w:rsidRPr="00C25332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…….</w:t>
            </w:r>
            <w:proofErr w:type="gramEnd"/>
            <w:r w:rsidRPr="00C25332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 xml:space="preserve">.%. Därutöver tillkommer mervärdesskatt. </w:t>
            </w:r>
          </w:p>
          <w:p w14:paraId="0D963301" w14:textId="77777777" w:rsidR="00052DFE" w:rsidRPr="00C25332" w:rsidRDefault="00052DFE" w:rsidP="00C25332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</w:pPr>
          </w:p>
        </w:tc>
      </w:tr>
      <w:tr w:rsidR="00C25332" w:rsidRPr="00C25332" w14:paraId="5CD86340" w14:textId="77777777" w:rsidTr="00C25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2" w:type="dxa"/>
            <w:gridSpan w:val="5"/>
            <w:shd w:val="clear" w:color="auto" w:fill="E2EFD9" w:themeFill="accent6" w:themeFillTint="33"/>
          </w:tcPr>
          <w:p w14:paraId="74D6506D" w14:textId="77777777" w:rsidR="00052DFE" w:rsidRPr="00C25332" w:rsidRDefault="00052DFE" w:rsidP="00C25332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</w:pPr>
            <w:r w:rsidRPr="00C25332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Kommentar</w:t>
            </w:r>
          </w:p>
        </w:tc>
      </w:tr>
      <w:tr w:rsidR="00C25332" w:rsidRPr="00C25332" w14:paraId="7D9D72DC" w14:textId="77777777" w:rsidTr="00C25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2" w:type="dxa"/>
            <w:gridSpan w:val="5"/>
            <w:shd w:val="clear" w:color="auto" w:fill="auto"/>
          </w:tcPr>
          <w:p w14:paraId="74647F9D" w14:textId="77777777" w:rsidR="00052DFE" w:rsidRPr="00C25332" w:rsidRDefault="00052DFE" w:rsidP="00C25332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</w:pPr>
          </w:p>
          <w:p w14:paraId="4E80A36B" w14:textId="77777777" w:rsidR="00052DFE" w:rsidRPr="00C25332" w:rsidRDefault="00052DFE" w:rsidP="00C25332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</w:pPr>
          </w:p>
          <w:p w14:paraId="380A239A" w14:textId="77777777" w:rsidR="00052DFE" w:rsidRPr="00C25332" w:rsidRDefault="00052DFE" w:rsidP="00C25332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</w:pPr>
          </w:p>
          <w:p w14:paraId="78049BB7" w14:textId="77777777" w:rsidR="00052DFE" w:rsidRPr="00C25332" w:rsidRDefault="00052DFE" w:rsidP="00C25332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</w:pPr>
          </w:p>
          <w:p w14:paraId="63D6B457" w14:textId="77777777" w:rsidR="00052DFE" w:rsidRPr="00C25332" w:rsidRDefault="00052DFE" w:rsidP="00C25332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</w:pPr>
          </w:p>
          <w:p w14:paraId="3ED146FF" w14:textId="77777777" w:rsidR="00052DFE" w:rsidRPr="00C25332" w:rsidRDefault="00052DFE" w:rsidP="00C25332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</w:pPr>
          </w:p>
        </w:tc>
      </w:tr>
      <w:tr w:rsidR="00C25332" w:rsidRPr="00C25332" w14:paraId="6F5971A7" w14:textId="77777777" w:rsidTr="00C25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shd w:val="clear" w:color="auto" w:fill="E2EFD9" w:themeFill="accent6" w:themeFillTint="33"/>
          </w:tcPr>
          <w:p w14:paraId="1C4C540A" w14:textId="77777777" w:rsidR="00052DFE" w:rsidRPr="00C25332" w:rsidRDefault="00052DFE" w:rsidP="00C25332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</w:pPr>
            <w:r w:rsidRPr="00C25332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Signatur</w:t>
            </w:r>
          </w:p>
        </w:tc>
        <w:tc>
          <w:tcPr>
            <w:tcW w:w="5529" w:type="dxa"/>
            <w:gridSpan w:val="2"/>
            <w:shd w:val="clear" w:color="auto" w:fill="auto"/>
          </w:tcPr>
          <w:p w14:paraId="3740CFB0" w14:textId="77777777" w:rsidR="00052DFE" w:rsidRPr="00C25332" w:rsidRDefault="00052DFE" w:rsidP="00C25332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992" w:type="dxa"/>
            <w:shd w:val="clear" w:color="auto" w:fill="E2EFD9" w:themeFill="accent6" w:themeFillTint="33"/>
          </w:tcPr>
          <w:p w14:paraId="4C6C546D" w14:textId="77777777" w:rsidR="00052DFE" w:rsidRPr="00C25332" w:rsidRDefault="00052DFE" w:rsidP="00C25332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  <w:r w:rsidRPr="00C25332">
              <w:rPr>
                <w:rFonts w:asciiTheme="minorHAnsi" w:hAnsiTheme="minorHAnsi" w:cstheme="minorHAnsi"/>
                <w:sz w:val="22"/>
                <w:szCs w:val="22"/>
                <w:lang w:eastAsia="sv-SE"/>
              </w:rPr>
              <w:t>Datum</w:t>
            </w:r>
          </w:p>
        </w:tc>
        <w:tc>
          <w:tcPr>
            <w:tcW w:w="1446" w:type="dxa"/>
            <w:shd w:val="clear" w:color="auto" w:fill="auto"/>
          </w:tcPr>
          <w:p w14:paraId="72EFA9FE" w14:textId="77777777" w:rsidR="00052DFE" w:rsidRPr="00C25332" w:rsidRDefault="00052DFE" w:rsidP="00C25332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eastAsia="sv-SE"/>
              </w:rPr>
            </w:pPr>
          </w:p>
        </w:tc>
      </w:tr>
    </w:tbl>
    <w:p w14:paraId="556A0196" w14:textId="77777777" w:rsidR="00B822EE" w:rsidRPr="008A084C" w:rsidRDefault="00B822EE" w:rsidP="00052DFE">
      <w:pPr>
        <w:rPr>
          <w:rFonts w:ascii="Calibri" w:hAnsi="Calibri"/>
          <w:sz w:val="22"/>
          <w:szCs w:val="22"/>
        </w:rPr>
      </w:pPr>
    </w:p>
    <w:sectPr w:rsidR="00B822EE" w:rsidRPr="008A084C" w:rsidSect="000B704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4D714" w14:textId="77777777" w:rsidR="00372604" w:rsidRDefault="00372604">
      <w:r>
        <w:separator/>
      </w:r>
    </w:p>
  </w:endnote>
  <w:endnote w:type="continuationSeparator" w:id="0">
    <w:p w14:paraId="46C25E31" w14:textId="77777777" w:rsidR="00372604" w:rsidRDefault="00372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321DD" w14:textId="77777777" w:rsidR="004F0A6F" w:rsidRDefault="004F0A6F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51A82" w14:textId="77777777" w:rsidR="008C5AEA" w:rsidRDefault="008C5AEA" w:rsidP="008C5AEA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  <w:lang w:eastAsia="en-US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14:paraId="1AC6B6F5" w14:textId="77777777" w:rsidR="004F0A6F" w:rsidRPr="008C5AEA" w:rsidRDefault="008C5AEA" w:rsidP="008C5AEA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cstheme="minorBidi"/>
        <w:sz w:val="22"/>
        <w:szCs w:val="22"/>
      </w:rPr>
    </w:pPr>
    <w:r>
      <w:rPr>
        <w:rStyle w:val="Sidnummer"/>
        <w:rFonts w:cs="Leelawadee"/>
        <w:sz w:val="16"/>
        <w:szCs w:val="16"/>
      </w:rPr>
      <w:t>Reviderat datum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FCA3E" w14:textId="77777777" w:rsidR="004F0A6F" w:rsidRPr="008A1078" w:rsidRDefault="004F0A6F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2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14:paraId="723E8ADB" w14:textId="77777777" w:rsidR="004F0A6F" w:rsidRDefault="004F0A6F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14:paraId="6461E7B2" w14:textId="77777777" w:rsidR="004F0A6F" w:rsidRDefault="004F0A6F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14:paraId="1B02867C" w14:textId="77777777" w:rsidR="004F0A6F" w:rsidRDefault="004F0A6F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14:paraId="4AEE0F53" w14:textId="77777777" w:rsidR="004F0A6F" w:rsidRDefault="004F0A6F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81EA4" w14:textId="77777777" w:rsidR="00372604" w:rsidRDefault="00372604">
      <w:r>
        <w:separator/>
      </w:r>
    </w:p>
  </w:footnote>
  <w:footnote w:type="continuationSeparator" w:id="0">
    <w:p w14:paraId="3AB9F51A" w14:textId="77777777" w:rsidR="00372604" w:rsidRDefault="003726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64625" w14:textId="77777777" w:rsidR="004F0A6F" w:rsidRDefault="004F0A6F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16"/>
      <w:gridCol w:w="1514"/>
      <w:gridCol w:w="1517"/>
      <w:gridCol w:w="3022"/>
    </w:tblGrid>
    <w:tr w:rsidR="00462FBB" w:rsidRPr="00A01B70" w14:paraId="3D593578" w14:textId="77777777" w:rsidTr="00DB5DC7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725FD5E9" w14:textId="77777777" w:rsidR="00462FBB" w:rsidRPr="00A01B70" w:rsidRDefault="00462FBB" w:rsidP="00462FBB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619E3597" w14:textId="77777777" w:rsidR="00462FBB" w:rsidRPr="00A01B70" w:rsidRDefault="00462FBB" w:rsidP="00462FBB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A01B70">
            <w:rPr>
              <w:rFonts w:ascii="Leelawadee" w:hAnsi="Leelawadee" w:cs="Leelawadee"/>
              <w:b/>
            </w:rPr>
            <w:t>ÄTA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0D7ADC11" w14:textId="77777777" w:rsidR="00462FBB" w:rsidRPr="00A01B70" w:rsidRDefault="00462FBB" w:rsidP="00462FBB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462FBB" w:rsidRPr="00A01B70" w14:paraId="18B34DAD" w14:textId="77777777" w:rsidTr="00DB5DC7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22650666" w14:textId="77777777" w:rsidR="00462FBB" w:rsidRPr="00A01B70" w:rsidRDefault="00462FBB" w:rsidP="00462FBB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462FBB" w:rsidRPr="00A01B70" w14:paraId="43CE3F5B" w14:textId="77777777" w:rsidTr="00DB5DC7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31B7986D" w14:textId="77777777" w:rsidR="00462FBB" w:rsidRPr="00A01B70" w:rsidRDefault="00462FBB" w:rsidP="00462FBB">
          <w:pPr>
            <w:rPr>
              <w:rFonts w:ascii="Leelawadee" w:hAnsi="Leelawadee" w:cs="Leelawadee"/>
              <w:sz w:val="16"/>
              <w:szCs w:val="16"/>
            </w:rPr>
          </w:pPr>
          <w:r w:rsidRPr="00A01B70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6B5F5860" w14:textId="77777777" w:rsidR="00462FBB" w:rsidRPr="00A01B70" w:rsidRDefault="00462FBB" w:rsidP="00462FBB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A01B70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5A614FDD" w14:textId="77777777" w:rsidR="004F0A6F" w:rsidRDefault="00462FBB">
    <w:pPr>
      <w:pStyle w:val="Sidhuvud"/>
    </w:pPr>
    <w:r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1896F55" wp14:editId="4080F34F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02F90A" w14:textId="77777777" w:rsidR="00462FBB" w:rsidRDefault="00462FBB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8C5AEA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896F55"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2E02F90A" w14:textId="77777777" w:rsidR="00462FBB" w:rsidRDefault="00462FBB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8C5AEA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A77BA" w14:textId="77777777" w:rsidR="004F0A6F" w:rsidRDefault="004F0A6F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336"/>
    <w:rsid w:val="0004512D"/>
    <w:rsid w:val="00050B90"/>
    <w:rsid w:val="00052DFE"/>
    <w:rsid w:val="00096315"/>
    <w:rsid w:val="000A7511"/>
    <w:rsid w:val="000B704D"/>
    <w:rsid w:val="000D00A0"/>
    <w:rsid w:val="001746E7"/>
    <w:rsid w:val="00176834"/>
    <w:rsid w:val="00176C0C"/>
    <w:rsid w:val="001A0E99"/>
    <w:rsid w:val="001A4097"/>
    <w:rsid w:val="001D6DDB"/>
    <w:rsid w:val="001E263B"/>
    <w:rsid w:val="00241CB0"/>
    <w:rsid w:val="003058FD"/>
    <w:rsid w:val="00305C8C"/>
    <w:rsid w:val="00327E07"/>
    <w:rsid w:val="00330837"/>
    <w:rsid w:val="00343F9D"/>
    <w:rsid w:val="003544D7"/>
    <w:rsid w:val="00372604"/>
    <w:rsid w:val="0037740D"/>
    <w:rsid w:val="003D57BC"/>
    <w:rsid w:val="004366B8"/>
    <w:rsid w:val="00437CA0"/>
    <w:rsid w:val="00447D6A"/>
    <w:rsid w:val="00462FBB"/>
    <w:rsid w:val="00476252"/>
    <w:rsid w:val="00492BF9"/>
    <w:rsid w:val="004A0010"/>
    <w:rsid w:val="004C17BB"/>
    <w:rsid w:val="004C538E"/>
    <w:rsid w:val="004F0A6F"/>
    <w:rsid w:val="004F4F98"/>
    <w:rsid w:val="0055025E"/>
    <w:rsid w:val="005552B1"/>
    <w:rsid w:val="00560F7C"/>
    <w:rsid w:val="00601609"/>
    <w:rsid w:val="00627B1E"/>
    <w:rsid w:val="00671A16"/>
    <w:rsid w:val="006B37C3"/>
    <w:rsid w:val="006D581A"/>
    <w:rsid w:val="006D7DB8"/>
    <w:rsid w:val="0072021A"/>
    <w:rsid w:val="007721E3"/>
    <w:rsid w:val="0078230A"/>
    <w:rsid w:val="007E3D2E"/>
    <w:rsid w:val="007F4B2A"/>
    <w:rsid w:val="0085277B"/>
    <w:rsid w:val="00852A12"/>
    <w:rsid w:val="008A084C"/>
    <w:rsid w:val="008A0FB4"/>
    <w:rsid w:val="008A1078"/>
    <w:rsid w:val="008A20AA"/>
    <w:rsid w:val="008B5DF4"/>
    <w:rsid w:val="008C5AEA"/>
    <w:rsid w:val="008D615A"/>
    <w:rsid w:val="009016F3"/>
    <w:rsid w:val="009159AA"/>
    <w:rsid w:val="00922BC6"/>
    <w:rsid w:val="0092460E"/>
    <w:rsid w:val="009663BB"/>
    <w:rsid w:val="0098695E"/>
    <w:rsid w:val="009D17D7"/>
    <w:rsid w:val="009E68CF"/>
    <w:rsid w:val="00A01B70"/>
    <w:rsid w:val="00A1078D"/>
    <w:rsid w:val="00A22702"/>
    <w:rsid w:val="00A25BB6"/>
    <w:rsid w:val="00A45CCC"/>
    <w:rsid w:val="00A86EED"/>
    <w:rsid w:val="00AC5095"/>
    <w:rsid w:val="00AF1792"/>
    <w:rsid w:val="00B0572D"/>
    <w:rsid w:val="00B500D3"/>
    <w:rsid w:val="00B822EE"/>
    <w:rsid w:val="00BA75C0"/>
    <w:rsid w:val="00C03F9D"/>
    <w:rsid w:val="00C25332"/>
    <w:rsid w:val="00C407D5"/>
    <w:rsid w:val="00C97959"/>
    <w:rsid w:val="00CD0976"/>
    <w:rsid w:val="00CD3EE9"/>
    <w:rsid w:val="00D0656E"/>
    <w:rsid w:val="00D271F5"/>
    <w:rsid w:val="00D41F41"/>
    <w:rsid w:val="00D65F7A"/>
    <w:rsid w:val="00D92C4A"/>
    <w:rsid w:val="00DF5AE6"/>
    <w:rsid w:val="00E07C72"/>
    <w:rsid w:val="00E50336"/>
    <w:rsid w:val="00E8522A"/>
    <w:rsid w:val="00E86E70"/>
    <w:rsid w:val="00EE3A9C"/>
    <w:rsid w:val="00F02E72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D29BFBF"/>
  <w15:chartTrackingRefBased/>
  <w15:docId w15:val="{3328B68B-1116-445B-B4F3-2EA8B6909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F41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table" w:styleId="Rutntstabell4dekorfrg2">
    <w:name w:val="Grid Table 4 Accent 2"/>
    <w:basedOn w:val="Normaltabell"/>
    <w:uiPriority w:val="49"/>
    <w:rsid w:val="00052DF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utntstabell4dekorfrg5">
    <w:name w:val="Grid Table 4 Accent 5"/>
    <w:basedOn w:val="Normaltabell"/>
    <w:uiPriority w:val="49"/>
    <w:rsid w:val="00C407D5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462FBB"/>
    <w:rPr>
      <w:lang w:eastAsia="ar-SA"/>
    </w:rPr>
  </w:style>
  <w:style w:type="character" w:customStyle="1" w:styleId="SidfotChar">
    <w:name w:val="Sidfot Char"/>
    <w:basedOn w:val="Standardstycketeckensnitt"/>
    <w:link w:val="Sidfot"/>
    <w:uiPriority w:val="99"/>
    <w:rsid w:val="008C5AEA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2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Byggp&#228;rm%20mall\Mall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</Template>
  <TotalTime>3</TotalTime>
  <Pages>1</Pages>
  <Words>134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</vt:lpstr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Donant Kurtök</dc:creator>
  <cp:keywords/>
  <dc:description/>
  <cp:lastModifiedBy>Donant Kürtök</cp:lastModifiedBy>
  <cp:revision>3</cp:revision>
  <cp:lastPrinted>2012-09-26T14:20:00Z</cp:lastPrinted>
  <dcterms:created xsi:type="dcterms:W3CDTF">2022-10-17T10:22:00Z</dcterms:created>
  <dcterms:modified xsi:type="dcterms:W3CDTF">2025-01-22T12:11:00Z</dcterms:modified>
</cp:coreProperties>
</file>