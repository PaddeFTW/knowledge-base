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5E9C" w14:textId="77777777" w:rsidR="00CD3EE9" w:rsidRDefault="00852A12">
      <w:pPr>
        <w:rPr>
          <w:rFonts w:ascii="Calibri" w:hAnsi="Calibri"/>
          <w:sz w:val="22"/>
          <w:szCs w:val="22"/>
        </w:rPr>
      </w:pPr>
      <w:r w:rsidRPr="008A084C">
        <w:rPr>
          <w:rFonts w:ascii="Calibri" w:hAnsi="Calibri"/>
          <w:sz w:val="22"/>
          <w:szCs w:val="22"/>
        </w:rPr>
        <w:t>Flik 16 ÄTA</w:t>
      </w:r>
    </w:p>
    <w:p w14:paraId="65557C62" w14:textId="77777777" w:rsidR="00052DFE" w:rsidRDefault="00052DFE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2331"/>
        <w:gridCol w:w="2332"/>
        <w:gridCol w:w="2332"/>
        <w:gridCol w:w="2923"/>
        <w:gridCol w:w="1741"/>
        <w:gridCol w:w="2332"/>
      </w:tblGrid>
      <w:tr w:rsidR="00DC4CD3" w:rsidRPr="00DC4CD3" w14:paraId="3D2CEA0E" w14:textId="77777777" w:rsidTr="00DC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1" w:type="dxa"/>
            <w:gridSpan w:val="6"/>
            <w:shd w:val="clear" w:color="auto" w:fill="E2EFD9" w:themeFill="accent6" w:themeFillTint="33"/>
          </w:tcPr>
          <w:p w14:paraId="1B91A328" w14:textId="77777777" w:rsidR="00425ABB" w:rsidRPr="00DC4CD3" w:rsidRDefault="00425ABB" w:rsidP="00DC4CD3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Äta-lista</w:t>
            </w:r>
          </w:p>
        </w:tc>
      </w:tr>
      <w:tr w:rsidR="00DC4CD3" w:rsidRPr="00DC4CD3" w14:paraId="2095EEF5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E2EFD9" w:themeFill="accent6" w:themeFillTint="33"/>
          </w:tcPr>
          <w:p w14:paraId="7F1C0196" w14:textId="77777777" w:rsidR="00425ABB" w:rsidRPr="00DC4CD3" w:rsidRDefault="009336E0" w:rsidP="00DC4CD3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b w:val="0"/>
                <w:sz w:val="22"/>
                <w:szCs w:val="22"/>
              </w:rPr>
              <w:t>Nr för ÄTA</w:t>
            </w:r>
          </w:p>
        </w:tc>
        <w:tc>
          <w:tcPr>
            <w:tcW w:w="2332" w:type="dxa"/>
            <w:shd w:val="clear" w:color="auto" w:fill="E2EFD9" w:themeFill="accent6" w:themeFillTint="33"/>
          </w:tcPr>
          <w:p w14:paraId="7075C3E9" w14:textId="77777777" w:rsidR="00425ABB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Datum </w:t>
            </w:r>
          </w:p>
        </w:tc>
        <w:tc>
          <w:tcPr>
            <w:tcW w:w="2332" w:type="dxa"/>
            <w:shd w:val="clear" w:color="auto" w:fill="E2EFD9" w:themeFill="accent6" w:themeFillTint="33"/>
          </w:tcPr>
          <w:p w14:paraId="70E9BB8D" w14:textId="77777777" w:rsidR="00425ABB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Beskrivning </w:t>
            </w:r>
          </w:p>
        </w:tc>
        <w:tc>
          <w:tcPr>
            <w:tcW w:w="2923" w:type="dxa"/>
            <w:shd w:val="clear" w:color="auto" w:fill="E2EFD9" w:themeFill="accent6" w:themeFillTint="33"/>
          </w:tcPr>
          <w:p w14:paraId="51CCFE71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74537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931202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E2EFD9" w:themeFill="accent6" w:themeFillTint="33"/>
          </w:tcPr>
          <w:p w14:paraId="404A1662" w14:textId="77777777" w:rsidR="00425ABB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sz w:val="22"/>
                <w:szCs w:val="22"/>
              </w:rPr>
              <w:t>Summa</w:t>
            </w:r>
          </w:p>
        </w:tc>
        <w:tc>
          <w:tcPr>
            <w:tcW w:w="2332" w:type="dxa"/>
            <w:shd w:val="clear" w:color="auto" w:fill="E2EFD9" w:themeFill="accent6" w:themeFillTint="33"/>
          </w:tcPr>
          <w:p w14:paraId="75498590" w14:textId="77777777" w:rsidR="00425ABB" w:rsidRPr="00DC4CD3" w:rsidRDefault="006D408F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C4CD3">
              <w:rPr>
                <w:rFonts w:asciiTheme="minorHAnsi" w:hAnsiTheme="minorHAnsi" w:cstheme="minorHAnsi"/>
                <w:sz w:val="22"/>
                <w:szCs w:val="22"/>
              </w:rPr>
              <w:t>Fakturerad</w:t>
            </w:r>
          </w:p>
        </w:tc>
      </w:tr>
      <w:tr w:rsidR="00DC4CD3" w:rsidRPr="00DC4CD3" w14:paraId="77686D7A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2FCFA68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E1F339C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E0BBA9D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23031C29" w14:textId="77777777" w:rsidR="00425ABB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675236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976909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495C25F0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F28483E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4BBB8EA0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7C3CE45E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711DE83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39224E1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689D84AE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47179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88791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7DF80935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F863C14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690A4035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755B7546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0AF06E0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5A7905F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685A73E9" w14:textId="77777777" w:rsidR="00425ABB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586964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847701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711DA4F5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94E39C0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61BBFBB5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494E19B4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43CF02C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0D6A366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05474A9D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716861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59039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1B061240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2F6D0FA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17489B83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03B43662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3970919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444C01A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1C8A6BE1" w14:textId="77777777" w:rsidR="00425ABB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959683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259485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055966B1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1C54082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21A8BE30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5782B3B9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C35B6D1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3B35E5F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5338324F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418788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32402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2DEEEBB3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1D4F430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068CE2EE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61950EBA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E62E6DD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33F7857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54F86318" w14:textId="77777777" w:rsidR="00425ABB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833594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896967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57FE601E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4BA34EA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193B239A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65EA89D8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1B704F3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545C42F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083F3C0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61929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209010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512ADAD3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419B4D4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43EB2DC4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0CD184B8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CDD3C0B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E554A7D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191764BF" w14:textId="77777777" w:rsidR="00425ABB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120597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763915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3180A3DE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F1B4322" w14:textId="77777777" w:rsidR="00425ABB" w:rsidRPr="00DC4CD3" w:rsidRDefault="00425ABB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28EA1392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0479DCF" w14:textId="77777777" w:rsidR="00425ABB" w:rsidRPr="00DC4CD3" w:rsidRDefault="00425ABB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67DCD5D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33C4758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1A89DDA7" w14:textId="77777777" w:rsidR="00425ABB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903675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45566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36090B9D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40F4581" w14:textId="77777777" w:rsidR="00425ABB" w:rsidRPr="00DC4CD3" w:rsidRDefault="00425ABB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564BEB3E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6FD9A3C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A12D39A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F4C92AF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7A43850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658224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121491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32112EE7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8412597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74886377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98C9E1D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29A8A49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DB804DC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779F4CCD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668006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181318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35524F5B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1BB2BB4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1A3DB20B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2F5CCC95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6214FD1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6FFB6AE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6B0FFC10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55720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64172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5F45DD42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646191A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6C096C89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4BE4214B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09DE1729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82B3C5D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1DB785AB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84199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185325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248FA858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63A0CCA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7A0A00F7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4095A4BA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7DD4F35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03483B7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49ADC6B1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6321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101327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2AAC4B85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2ED9F147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352C01E4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6CD3EB34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8F32440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2C2768E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94AEE1E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924954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467891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0A9DC826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21405B6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4B2A5CB2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74515B72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02E1986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3962649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22479B0F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45578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674190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30144E70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611FD2D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1F78A0F2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332FF18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670FACF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752AECA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A08622F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60943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416763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6EAB8701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5671AB6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09B129DE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71C31BCF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50EC15E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021D2605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3482C63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06168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6255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72DBB000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0FBDF44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215E43E6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6C9FEE5B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E88088D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3BCEDDA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11FD9BDD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2137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801454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495134B1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B5F481C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4E32925A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385F8D58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4BE4B0D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35202A5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0C3C5461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60079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19025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017DB7F4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F06AD48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4F017A0A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05255AEB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051DA325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5D0877A4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28E2A712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1061833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884876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1A3024E0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40355DB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5EF08164" w14:textId="77777777" w:rsidTr="00DC4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06B3B66A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3769BFC0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6EEDE7E9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37E6DA91" w14:textId="77777777" w:rsidR="009336E0" w:rsidRPr="00DC4CD3" w:rsidRDefault="0000000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531643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4527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2E5BCF82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1334781C" w14:textId="77777777" w:rsidR="009336E0" w:rsidRPr="00DC4CD3" w:rsidRDefault="009336E0" w:rsidP="00DC4C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CD3" w:rsidRPr="00DC4CD3" w14:paraId="73191C95" w14:textId="77777777" w:rsidTr="00DC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shd w:val="clear" w:color="auto" w:fill="auto"/>
          </w:tcPr>
          <w:p w14:paraId="4BA0D483" w14:textId="77777777" w:rsidR="009336E0" w:rsidRPr="00DC4CD3" w:rsidRDefault="009336E0" w:rsidP="00DC4CD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740570BD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0FC309FC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3" w:type="dxa"/>
            <w:shd w:val="clear" w:color="auto" w:fill="auto"/>
          </w:tcPr>
          <w:p w14:paraId="4862BDD2" w14:textId="77777777" w:rsidR="009336E0" w:rsidRPr="00DC4CD3" w:rsidRDefault="0000000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000890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Beställd </w:t>
            </w:r>
            <w:sdt>
              <w:sdtPr>
                <w:rPr>
                  <w:rFonts w:asciiTheme="minorHAnsi" w:hAnsiTheme="minorHAnsi" w:cstheme="minorHAnsi"/>
                  <w:sz w:val="22"/>
                  <w:szCs w:val="22"/>
                </w:rPr>
                <w:id w:val="-1706173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36E0" w:rsidRPr="00DC4CD3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9336E0" w:rsidRPr="00DC4CD3">
              <w:rPr>
                <w:rFonts w:asciiTheme="minorHAnsi" w:hAnsiTheme="minorHAnsi" w:cstheme="minorHAnsi"/>
                <w:sz w:val="22"/>
                <w:szCs w:val="22"/>
              </w:rPr>
              <w:t xml:space="preserve"> icke beställd</w:t>
            </w:r>
          </w:p>
        </w:tc>
        <w:tc>
          <w:tcPr>
            <w:tcW w:w="1741" w:type="dxa"/>
            <w:shd w:val="clear" w:color="auto" w:fill="auto"/>
          </w:tcPr>
          <w:p w14:paraId="0F1900C0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2" w:type="dxa"/>
            <w:shd w:val="clear" w:color="auto" w:fill="auto"/>
          </w:tcPr>
          <w:p w14:paraId="4D3E88F6" w14:textId="77777777" w:rsidR="009336E0" w:rsidRPr="00DC4CD3" w:rsidRDefault="009336E0" w:rsidP="00DC4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6A6A74" w14:textId="77777777" w:rsidR="00425ABB" w:rsidRDefault="00425ABB" w:rsidP="009336E0">
      <w:pPr>
        <w:rPr>
          <w:rFonts w:ascii="Calibri" w:hAnsi="Calibri"/>
          <w:sz w:val="22"/>
          <w:szCs w:val="22"/>
        </w:rPr>
      </w:pPr>
    </w:p>
    <w:sectPr w:rsidR="00425ABB" w:rsidSect="00425ABB">
      <w:headerReference w:type="default" r:id="rId7"/>
      <w:footerReference w:type="default" r:id="rId8"/>
      <w:footerReference w:type="first" r:id="rId9"/>
      <w:footnotePr>
        <w:pos w:val="beneathText"/>
      </w:footnotePr>
      <w:pgSz w:w="16837" w:h="11905" w:orient="landscape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88CB" w14:textId="77777777" w:rsidR="00B35F5F" w:rsidRDefault="00B35F5F">
      <w:r>
        <w:separator/>
      </w:r>
    </w:p>
  </w:endnote>
  <w:endnote w:type="continuationSeparator" w:id="0">
    <w:p w14:paraId="02E90B4E" w14:textId="77777777" w:rsidR="00B35F5F" w:rsidRDefault="00B3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5F31" w14:textId="77777777" w:rsid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</w:r>
    <w:r w:rsidR="006D408F">
      <w:rPr>
        <w:rStyle w:val="Sidnummer"/>
        <w:rFonts w:cs="Leelawadee"/>
        <w:sz w:val="16"/>
        <w:szCs w:val="16"/>
      </w:rPr>
      <w:tab/>
    </w:r>
    <w:r w:rsidR="006D408F">
      <w:rPr>
        <w:rStyle w:val="Sidnummer"/>
        <w:rFonts w:cs="Leelawadee"/>
        <w:sz w:val="16"/>
        <w:szCs w:val="16"/>
      </w:rPr>
      <w:tab/>
    </w:r>
    <w:r w:rsidR="006D408F"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 xml:space="preserve">Utgåva: </w:t>
    </w:r>
  </w:p>
  <w:p w14:paraId="0A37A50F" w14:textId="77777777" w:rsidR="004F0A6F" w:rsidRP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 w:rsidR="006D408F">
      <w:rPr>
        <w:rStyle w:val="Sidnummer"/>
        <w:rFonts w:cs="Leelawadee"/>
        <w:sz w:val="16"/>
        <w:szCs w:val="16"/>
      </w:rPr>
      <w:tab/>
    </w:r>
    <w:r w:rsidR="006D408F">
      <w:rPr>
        <w:rStyle w:val="Sidnummer"/>
        <w:rFonts w:cs="Leelawadee"/>
        <w:sz w:val="16"/>
        <w:szCs w:val="16"/>
      </w:rPr>
      <w:tab/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6C61" w14:textId="77777777" w:rsidR="004F0A6F" w:rsidRPr="008A1078" w:rsidRDefault="004F0A6F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2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738EB8A0" w14:textId="77777777"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454DC7D6" w14:textId="77777777"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53F8445E" w14:textId="77777777" w:rsidR="004F0A6F" w:rsidRDefault="004F0A6F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7663AC00" w14:textId="77777777" w:rsidR="004F0A6F" w:rsidRDefault="004F0A6F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336E" w14:textId="77777777" w:rsidR="00B35F5F" w:rsidRDefault="00B35F5F">
      <w:r>
        <w:separator/>
      </w:r>
    </w:p>
  </w:footnote>
  <w:footnote w:type="continuationSeparator" w:id="0">
    <w:p w14:paraId="4E88C61C" w14:textId="77777777" w:rsidR="00B35F5F" w:rsidRDefault="00B35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411"/>
      <w:gridCol w:w="8458"/>
    </w:tblGrid>
    <w:tr w:rsidR="006D408F" w:rsidRPr="00A01B70" w14:paraId="411BDD41" w14:textId="77777777" w:rsidTr="003D1EB0">
      <w:trPr>
        <w:trHeight w:val="355"/>
      </w:trPr>
      <w:tc>
        <w:tcPr>
          <w:tcW w:w="13869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FEFE473" w14:textId="77777777" w:rsidR="006D408F" w:rsidRPr="00A01B70" w:rsidRDefault="006D408F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b/>
            </w:rPr>
            <w:t>ÄTA</w:t>
          </w:r>
          <w:r>
            <w:rPr>
              <w:rFonts w:ascii="Leelawadee" w:hAnsi="Leelawadee" w:cs="Leelawadee"/>
              <w:b/>
            </w:rPr>
            <w:t>-lista</w:t>
          </w:r>
        </w:p>
      </w:tc>
    </w:tr>
    <w:tr w:rsidR="00462FBB" w:rsidRPr="00A01B70" w14:paraId="3F468A3B" w14:textId="77777777" w:rsidTr="00425ABB">
      <w:trPr>
        <w:trHeight w:val="224"/>
      </w:trPr>
      <w:tc>
        <w:tcPr>
          <w:tcW w:w="5411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503D968" w14:textId="77777777" w:rsidR="00462FBB" w:rsidRPr="00A01B70" w:rsidRDefault="00462FBB" w:rsidP="00462FBB">
          <w:pPr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8458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5FB85FF8" w14:textId="77777777" w:rsidR="00462FBB" w:rsidRPr="00A01B70" w:rsidRDefault="00462FBB" w:rsidP="00425A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031CACF" w14:textId="77777777" w:rsidR="004F0A6F" w:rsidRDefault="00462FBB">
    <w:pPr>
      <w:pStyle w:val="Sidhuvud"/>
    </w:pPr>
    <w:r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AC7D1B" wp14:editId="4848699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173355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8D96C" w14:textId="77777777" w:rsidR="00462FBB" w:rsidRDefault="00462FB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D408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AC7D1B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D08D96C" w14:textId="77777777" w:rsidR="00462FBB" w:rsidRDefault="00462FB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D408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52DFE"/>
    <w:rsid w:val="00096315"/>
    <w:rsid w:val="000A7511"/>
    <w:rsid w:val="000B704D"/>
    <w:rsid w:val="000D00A0"/>
    <w:rsid w:val="001746E7"/>
    <w:rsid w:val="00176834"/>
    <w:rsid w:val="00176C0C"/>
    <w:rsid w:val="001A0E99"/>
    <w:rsid w:val="001A4097"/>
    <w:rsid w:val="001D6DDB"/>
    <w:rsid w:val="001E263B"/>
    <w:rsid w:val="00241CB0"/>
    <w:rsid w:val="003058FD"/>
    <w:rsid w:val="00305C8C"/>
    <w:rsid w:val="00327E07"/>
    <w:rsid w:val="00330837"/>
    <w:rsid w:val="00343F9D"/>
    <w:rsid w:val="003544D7"/>
    <w:rsid w:val="0037740D"/>
    <w:rsid w:val="00393F07"/>
    <w:rsid w:val="00425ABB"/>
    <w:rsid w:val="004366B8"/>
    <w:rsid w:val="00437CA0"/>
    <w:rsid w:val="00462FBB"/>
    <w:rsid w:val="00476252"/>
    <w:rsid w:val="00492BF9"/>
    <w:rsid w:val="004A0010"/>
    <w:rsid w:val="004C17BB"/>
    <w:rsid w:val="004F0A6F"/>
    <w:rsid w:val="004F4F98"/>
    <w:rsid w:val="0055025E"/>
    <w:rsid w:val="005552B1"/>
    <w:rsid w:val="00560F7C"/>
    <w:rsid w:val="00593D85"/>
    <w:rsid w:val="00601609"/>
    <w:rsid w:val="00627B1E"/>
    <w:rsid w:val="00671A16"/>
    <w:rsid w:val="006B37C3"/>
    <w:rsid w:val="006B69D9"/>
    <w:rsid w:val="006D408F"/>
    <w:rsid w:val="006D581A"/>
    <w:rsid w:val="006D7DB8"/>
    <w:rsid w:val="0072021A"/>
    <w:rsid w:val="007721E3"/>
    <w:rsid w:val="0078230A"/>
    <w:rsid w:val="007E3D2E"/>
    <w:rsid w:val="007F4B2A"/>
    <w:rsid w:val="0085277B"/>
    <w:rsid w:val="00852A12"/>
    <w:rsid w:val="008A084C"/>
    <w:rsid w:val="008A0FB4"/>
    <w:rsid w:val="008A1078"/>
    <w:rsid w:val="008A20AA"/>
    <w:rsid w:val="008B5DF4"/>
    <w:rsid w:val="008C5AEA"/>
    <w:rsid w:val="008D615A"/>
    <w:rsid w:val="009016F3"/>
    <w:rsid w:val="009159AA"/>
    <w:rsid w:val="00922BC6"/>
    <w:rsid w:val="0092460E"/>
    <w:rsid w:val="009336E0"/>
    <w:rsid w:val="009663BB"/>
    <w:rsid w:val="0098695E"/>
    <w:rsid w:val="009D17D7"/>
    <w:rsid w:val="009E68CF"/>
    <w:rsid w:val="00A01B70"/>
    <w:rsid w:val="00A1078D"/>
    <w:rsid w:val="00A22702"/>
    <w:rsid w:val="00A25BB6"/>
    <w:rsid w:val="00A45CCC"/>
    <w:rsid w:val="00A86EED"/>
    <w:rsid w:val="00AF1792"/>
    <w:rsid w:val="00B0572D"/>
    <w:rsid w:val="00B35F5F"/>
    <w:rsid w:val="00B500D3"/>
    <w:rsid w:val="00B822EE"/>
    <w:rsid w:val="00BA75C0"/>
    <w:rsid w:val="00C03F9D"/>
    <w:rsid w:val="00C407D5"/>
    <w:rsid w:val="00C97959"/>
    <w:rsid w:val="00CD0976"/>
    <w:rsid w:val="00CD3EE9"/>
    <w:rsid w:val="00D03863"/>
    <w:rsid w:val="00D0656E"/>
    <w:rsid w:val="00D271F5"/>
    <w:rsid w:val="00D41F41"/>
    <w:rsid w:val="00D65F7A"/>
    <w:rsid w:val="00D92C4A"/>
    <w:rsid w:val="00DC4CD3"/>
    <w:rsid w:val="00DF5AE6"/>
    <w:rsid w:val="00E07C72"/>
    <w:rsid w:val="00E50336"/>
    <w:rsid w:val="00E8522A"/>
    <w:rsid w:val="00E86E70"/>
    <w:rsid w:val="00EE3A9C"/>
    <w:rsid w:val="00F02E72"/>
    <w:rsid w:val="00FB66B7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B0C314"/>
  <w15:chartTrackingRefBased/>
  <w15:docId w15:val="{3328B68B-1116-445B-B4F3-2EA8B690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F4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052DF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5">
    <w:name w:val="Grid Table 4 Accent 5"/>
    <w:basedOn w:val="Normaltabell"/>
    <w:uiPriority w:val="49"/>
    <w:rsid w:val="00C407D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462FBB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8C5AEA"/>
    <w:rPr>
      <w:lang w:eastAsia="ar-SA"/>
    </w:rPr>
  </w:style>
  <w:style w:type="table" w:styleId="Rutntstabell1ljusdekorfrg1">
    <w:name w:val="Grid Table 1 Light Accent 1"/>
    <w:basedOn w:val="Normaltabell"/>
    <w:uiPriority w:val="46"/>
    <w:rsid w:val="00425AB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2dekorfrg5">
    <w:name w:val="Grid Table 2 Accent 5"/>
    <w:basedOn w:val="Normaltabell"/>
    <w:uiPriority w:val="47"/>
    <w:rsid w:val="009336E0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9336E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1A901-AE64-4D09-B2D5-CE0B8886B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153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2022-10-17T10:22:00Z</dcterms:created>
  <dcterms:modified xsi:type="dcterms:W3CDTF">2025-01-22T12:12:00Z</dcterms:modified>
</cp:coreProperties>
</file>