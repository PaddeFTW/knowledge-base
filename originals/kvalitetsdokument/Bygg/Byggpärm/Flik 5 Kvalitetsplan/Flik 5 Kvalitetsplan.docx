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F360" w14:textId="77777777" w:rsidR="00A46D6A" w:rsidRPr="0052343A" w:rsidRDefault="00E21C39" w:rsidP="0052343A">
      <w:pPr>
        <w:rPr>
          <w:rFonts w:ascii="Calibri" w:hAnsi="Calibri" w:cs="Calibri"/>
          <w:sz w:val="22"/>
          <w:szCs w:val="22"/>
        </w:rPr>
      </w:pPr>
      <w:r w:rsidRPr="0052343A">
        <w:rPr>
          <w:rFonts w:ascii="Calibri" w:hAnsi="Calibri" w:cs="Calibri"/>
          <w:noProof/>
          <w:sz w:val="22"/>
          <w:szCs w:val="22"/>
          <w:lang w:eastAsia="sv-SE"/>
        </w:rPr>
        <mc:AlternateContent>
          <mc:Choice Requires="wpg">
            <w:drawing>
              <wp:anchor distT="0" distB="0" distL="114300" distR="114300" simplePos="0" relativeHeight="251659264" behindDoc="0" locked="0" layoutInCell="1" allowOverlap="1" wp14:anchorId="6C95375F" wp14:editId="337A39E3">
                <wp:simplePos x="0" y="0"/>
                <wp:positionH relativeFrom="page">
                  <wp:posOffset>222885</wp:posOffset>
                </wp:positionH>
                <wp:positionV relativeFrom="page">
                  <wp:posOffset>255270</wp:posOffset>
                </wp:positionV>
                <wp:extent cx="7108825" cy="1283970"/>
                <wp:effectExtent l="7620" t="5715" r="8255" b="0"/>
                <wp:wrapNone/>
                <wp:docPr id="4" name="Grup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8825" cy="1283970"/>
                          <a:chOff x="0" y="-1"/>
                          <a:chExt cx="7315200" cy="1216153"/>
                        </a:xfrm>
                      </wpg:grpSpPr>
                      <wps:wsp>
                        <wps:cNvPr id="5" name="Rektangel 51"/>
                        <wps:cNvSpPr>
                          <a:spLocks/>
                        </wps:cNvSpPr>
                        <wps:spPr bwMode="auto">
                          <a:xfrm>
                            <a:off x="0" y="-1"/>
                            <a:ext cx="7315200" cy="113037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rgbClr val="5B9BD5"/>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6" name="Rektangel 151"/>
                        <wps:cNvSpPr>
                          <a:spLocks noChangeArrowheads="1"/>
                        </wps:cNvSpPr>
                        <wps:spPr bwMode="auto">
                          <a:xfrm>
                            <a:off x="0" y="0"/>
                            <a:ext cx="7315200" cy="1216152"/>
                          </a:xfrm>
                          <a:prstGeom prst="rect">
                            <a:avLst/>
                          </a:prstGeom>
                          <a:blipFill dpi="0" rotWithShape="1">
                            <a:blip r:embed="rId8"/>
                            <a:srcRect/>
                            <a:stretch>
                              <a:fillRect/>
                            </a:stretch>
                          </a:blip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7084A201" id="Grupp 149" o:spid="_x0000_s1026" style="position:absolute;margin-left:17.55pt;margin-top:20.1pt;width:559.75pt;height:101.1pt;z-index:251659264;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" path="m,l7312660,r,1129665l3619500,733425,,1091565,,xe" fillcolor="#5b9bd5" stroked="f" strokeweight="1pt">
                  <v:stroke joinstyle="miter"/>
                  <v:path arrowok="t" o:connecttype="custom" o:connectlocs="0,0;7317741,0;7317741,1131081;3622015,734345;0,1092934;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" stroked="f" strokeweight="1pt">
                  <v:fill r:id="rId9" o:title="" recolor="t" rotate="t" type="frame"/>
                </v:rect>
                <w10:wrap anchorx="page" anchory="page"/>
              </v:group>
            </w:pict>
          </mc:Fallback>
        </mc:AlternateContent>
      </w:r>
      <w:r w:rsidRPr="0052343A">
        <w:rPr>
          <w:rFonts w:ascii="Calibri" w:hAnsi="Calibri" w:cs="Calibri"/>
          <w:noProof/>
          <w:sz w:val="22"/>
          <w:szCs w:val="22"/>
          <w:lang w:eastAsia="sv-SE"/>
        </w:rPr>
        <mc:AlternateContent>
          <mc:Choice Requires="wps">
            <w:drawing>
              <wp:anchor distT="0" distB="0" distL="114300" distR="114300" simplePos="0" relativeHeight="251657216" behindDoc="0" locked="0" layoutInCell="1" allowOverlap="1" wp14:anchorId="730B9566" wp14:editId="1E6F6564">
                <wp:simplePos x="0" y="0"/>
                <wp:positionH relativeFrom="page">
                  <wp:posOffset>222885</wp:posOffset>
                </wp:positionH>
                <wp:positionV relativeFrom="page">
                  <wp:posOffset>8745855</wp:posOffset>
                </wp:positionV>
                <wp:extent cx="7110095" cy="981710"/>
                <wp:effectExtent l="0" t="3810" r="0" b="0"/>
                <wp:wrapSquare wrapText="bothSides"/>
                <wp:docPr id="3" name="Textruta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98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68F987" w14:textId="77777777" w:rsidR="00AE740D" w:rsidRPr="00AE740D" w:rsidRDefault="00AE740D" w:rsidP="00AE740D">
                            <w:pPr>
                              <w:pStyle w:val="Ingetavstnd"/>
                              <w:jc w:val="right"/>
                              <w:rPr>
                                <w:color w:val="595959"/>
                                <w:sz w:val="28"/>
                                <w:szCs w:val="28"/>
                              </w:rPr>
                            </w:pPr>
                            <w:r w:rsidRPr="00AE740D">
                              <w:rPr>
                                <w:color w:val="595959"/>
                                <w:sz w:val="28"/>
                                <w:szCs w:val="28"/>
                              </w:rPr>
                              <w:t>Detta är en produkt från KvalitetsDokument.se</w:t>
                            </w:r>
                          </w:p>
                          <w:p w14:paraId="2D398936" w14:textId="0582181E" w:rsidR="00AE740D" w:rsidRPr="00AE740D" w:rsidRDefault="00831356" w:rsidP="00AE740D">
                            <w:pPr>
                              <w:pStyle w:val="Ingetavstnd"/>
                              <w:jc w:val="right"/>
                              <w:rPr>
                                <w:color w:val="595959"/>
                                <w:sz w:val="18"/>
                                <w:szCs w:val="18"/>
                              </w:rPr>
                            </w:pPr>
                            <w:r>
                              <w:rPr>
                                <w:color w:val="595959"/>
                                <w:sz w:val="18"/>
                                <w:szCs w:val="18"/>
                              </w:rPr>
                              <w:t>dokument</w:t>
                            </w:r>
                            <w:r w:rsidR="00AE740D" w:rsidRPr="00AE740D">
                              <w:rPr>
                                <w:color w:val="595959"/>
                                <w:sz w:val="18"/>
                                <w:szCs w:val="18"/>
                              </w:rPr>
                              <w:t>@kvalitetsdokument.se</w:t>
                            </w:r>
                          </w:p>
                          <w:p w14:paraId="135195F1" w14:textId="1C80BA7D" w:rsidR="00AE740D" w:rsidRPr="00AE740D" w:rsidRDefault="00AE740D" w:rsidP="00AE740D">
                            <w:pPr>
                              <w:pStyle w:val="Ingetavstnd"/>
                              <w:jc w:val="right"/>
                              <w:rPr>
                                <w:color w:val="595959"/>
                                <w:sz w:val="18"/>
                                <w:szCs w:val="18"/>
                              </w:rPr>
                            </w:pPr>
                            <w:r w:rsidRPr="00AE740D">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0" w:history="1">
                              <w:r w:rsidRPr="00CF1536">
                                <w:rPr>
                                  <w:rStyle w:val="Hyperlnk"/>
                                  <w:sz w:val="20"/>
                                  <w:szCs w:val="20"/>
                                </w:rPr>
                                <w:t>Kvalitetsgrupppen.com</w:t>
                              </w:r>
                            </w:hyperlink>
                          </w:p>
                          <w:p w14:paraId="3BF1F04E" w14:textId="77777777" w:rsidR="00A46D6A" w:rsidRPr="00A46D6A" w:rsidRDefault="00A46D6A">
                            <w:pPr>
                              <w:pStyle w:val="Ingetavstnd"/>
                              <w:jc w:val="right"/>
                              <w:rPr>
                                <w:color w:val="595959"/>
                                <w:sz w:val="18"/>
                                <w:szCs w:val="18"/>
                              </w:rPr>
                            </w:pP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9200</wp14:pctHeight>
                </wp14:sizeRelV>
              </wp:anchor>
            </w:drawing>
          </mc:Choice>
          <mc:Fallback>
            <w:pict>
              <v:shapetype w14:anchorId="730B9566" id="_x0000_t202" coordsize="21600,21600" o:spt="202" path="m,l,21600r21600,l21600,xe">
                <v:stroke joinstyle="miter"/>
                <v:path gradientshapeok="t" o:connecttype="rect"/>
              </v:shapetype>
              <v:shape id="Textruta 152" o:spid="_x0000_s1026" type="#_x0000_t202" style="position:absolute;margin-left:17.55pt;margin-top:688.65pt;width:559.85pt;height:77.3pt;z-index:25165721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" filled="f" stroked="f" strokeweight=".5pt">
                <v:textbox inset="126pt,0,54pt,0">
                  <w:txbxContent>
                    <w:p w14:paraId="4368F987" w14:textId="77777777" w:rsidR="00AE740D" w:rsidRPr="00AE740D" w:rsidRDefault="00AE740D" w:rsidP="00AE740D">
                      <w:pPr>
                        <w:pStyle w:val="Ingetavstnd"/>
                        <w:jc w:val="right"/>
                        <w:rPr>
                          <w:color w:val="595959"/>
                          <w:sz w:val="28"/>
                          <w:szCs w:val="28"/>
                        </w:rPr>
                      </w:pPr>
                      <w:r w:rsidRPr="00AE740D">
                        <w:rPr>
                          <w:color w:val="595959"/>
                          <w:sz w:val="28"/>
                          <w:szCs w:val="28"/>
                        </w:rPr>
                        <w:t>Detta är en produkt från KvalitetsDokument.se</w:t>
                      </w:r>
                    </w:p>
                    <w:p w14:paraId="2D398936" w14:textId="0582181E" w:rsidR="00AE740D" w:rsidRPr="00AE740D" w:rsidRDefault="00831356" w:rsidP="00AE740D">
                      <w:pPr>
                        <w:pStyle w:val="Ingetavstnd"/>
                        <w:jc w:val="right"/>
                        <w:rPr>
                          <w:color w:val="595959"/>
                          <w:sz w:val="18"/>
                          <w:szCs w:val="18"/>
                        </w:rPr>
                      </w:pPr>
                      <w:r>
                        <w:rPr>
                          <w:color w:val="595959"/>
                          <w:sz w:val="18"/>
                          <w:szCs w:val="18"/>
                        </w:rPr>
                        <w:t>dokument</w:t>
                      </w:r>
                      <w:r w:rsidR="00AE740D" w:rsidRPr="00AE740D">
                        <w:rPr>
                          <w:color w:val="595959"/>
                          <w:sz w:val="18"/>
                          <w:szCs w:val="18"/>
                        </w:rPr>
                        <w:t>@kvalitetsdokument.se</w:t>
                      </w:r>
                    </w:p>
                    <w:p w14:paraId="135195F1" w14:textId="1C80BA7D" w:rsidR="00AE740D" w:rsidRPr="00AE740D" w:rsidRDefault="00AE740D" w:rsidP="00AE740D">
                      <w:pPr>
                        <w:pStyle w:val="Ingetavstnd"/>
                        <w:jc w:val="right"/>
                        <w:rPr>
                          <w:color w:val="595959"/>
                          <w:sz w:val="18"/>
                          <w:szCs w:val="18"/>
                        </w:rPr>
                      </w:pPr>
                      <w:r w:rsidRPr="00AE740D">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14:paraId="3BF1F04E" w14:textId="77777777" w:rsidR="00A46D6A" w:rsidRPr="00A46D6A" w:rsidRDefault="00A46D6A">
                      <w:pPr>
                        <w:pStyle w:val="Ingetavstnd"/>
                        <w:jc w:val="right"/>
                        <w:rPr>
                          <w:color w:val="595959"/>
                          <w:sz w:val="18"/>
                          <w:szCs w:val="18"/>
                        </w:rPr>
                      </w:pPr>
                    </w:p>
                  </w:txbxContent>
                </v:textbox>
                <w10:wrap type="square" anchorx="page" anchory="page"/>
              </v:shape>
            </w:pict>
          </mc:Fallback>
        </mc:AlternateContent>
      </w:r>
      <w:r w:rsidRPr="0052343A">
        <w:rPr>
          <w:rFonts w:ascii="Calibri" w:hAnsi="Calibri" w:cs="Calibri"/>
          <w:noProof/>
          <w:sz w:val="22"/>
          <w:szCs w:val="22"/>
          <w:lang w:eastAsia="sv-SE"/>
        </w:rPr>
        <mc:AlternateContent>
          <mc:Choice Requires="wps">
            <w:drawing>
              <wp:anchor distT="0" distB="0" distL="114300" distR="114300" simplePos="0" relativeHeight="251658240" behindDoc="0" locked="0" layoutInCell="1" allowOverlap="1" wp14:anchorId="32916035" wp14:editId="0E24918C">
                <wp:simplePos x="0" y="0"/>
                <wp:positionH relativeFrom="page">
                  <wp:posOffset>222885</wp:posOffset>
                </wp:positionH>
                <wp:positionV relativeFrom="page">
                  <wp:posOffset>7484110</wp:posOffset>
                </wp:positionV>
                <wp:extent cx="7110095" cy="713105"/>
                <wp:effectExtent l="0" t="0" r="0" b="3810"/>
                <wp:wrapSquare wrapText="bothSides"/>
                <wp:docPr id="2" name="Textruta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713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03BE2" w14:textId="77777777" w:rsidR="00A46D6A" w:rsidRPr="00A46D6A" w:rsidRDefault="00A46D6A">
                            <w:pPr>
                              <w:pStyle w:val="Ingetavstnd"/>
                              <w:jc w:val="right"/>
                              <w:rPr>
                                <w:color w:val="5B9BD5"/>
                                <w:sz w:val="28"/>
                                <w:szCs w:val="28"/>
                              </w:rPr>
                            </w:pPr>
                            <w:r w:rsidRPr="00A46D6A">
                              <w:rPr>
                                <w:color w:val="5B9BD5"/>
                                <w:sz w:val="28"/>
                                <w:szCs w:val="28"/>
                              </w:rPr>
                              <w:t>Sammanfattning</w:t>
                            </w:r>
                          </w:p>
                          <w:p w14:paraId="0AE63914" w14:textId="77777777" w:rsidR="00AE740D" w:rsidRDefault="00A46D6A" w:rsidP="00AE740D">
                            <w:pPr>
                              <w:pStyle w:val="Ingetavstnd"/>
                              <w:jc w:val="right"/>
                            </w:pPr>
                            <w:r w:rsidRPr="00A46D6A">
                              <w:rPr>
                                <w:color w:val="595959"/>
                                <w:sz w:val="20"/>
                                <w:szCs w:val="20"/>
                              </w:rPr>
                              <w:t>[</w:t>
                            </w:r>
                            <w:r w:rsidR="00AE740D">
                              <w:t>Kvalitetsplanen</w:t>
                            </w:r>
                            <w:r w:rsidR="00AE740D" w:rsidRPr="00A75277">
                              <w:t xml:space="preserve"> är framtagen för byggsektorn och </w:t>
                            </w:r>
                            <w:r w:rsidR="00AE740D">
                              <w:t xml:space="preserve">där </w:t>
                            </w:r>
                            <w:r w:rsidR="00AE740D" w:rsidRPr="00A75277">
                              <w:t xml:space="preserve">ställs </w:t>
                            </w:r>
                            <w:r w:rsidR="00AE740D">
                              <w:t xml:space="preserve">det </w:t>
                            </w:r>
                            <w:r w:rsidR="00AE740D" w:rsidRPr="00A75277">
                              <w:t>på er utifrån PBL och övriga lagar/föreskrifter</w:t>
                            </w:r>
                          </w:p>
                          <w:p w14:paraId="3D285DED" w14:textId="77777777" w:rsidR="00A46D6A" w:rsidRPr="00A46D6A" w:rsidRDefault="00A46D6A">
                            <w:pPr>
                              <w:pStyle w:val="Ingetavstnd"/>
                              <w:jc w:val="right"/>
                              <w:rPr>
                                <w:color w:val="595959"/>
                                <w:sz w:val="20"/>
                                <w:szCs w:val="20"/>
                              </w:rPr>
                            </w:pPr>
                            <w:r w:rsidRPr="00A46D6A">
                              <w:rPr>
                                <w:color w:val="595959"/>
                                <w:sz w:val="20"/>
                                <w:szCs w:val="20"/>
                              </w:rPr>
                              <w:t>.]</w:t>
                            </w:r>
                          </w:p>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 w14:anchorId="32916035" id="Textruta 153" o:spid="_x0000_s1027" type="#_x0000_t202" style="position:absolute;margin-left:17.55pt;margin-top:589.3pt;width:559.85pt;height:56.15pt;z-index:25165824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" filled="f" stroked="f" strokeweight=".5pt">
                <v:textbox style="mso-fit-shape-to-text:t" inset="126pt,0,54pt,0">
                  <w:txbxContent>
                    <w:p w14:paraId="54603BE2" w14:textId="77777777" w:rsidR="00A46D6A" w:rsidRPr="00A46D6A" w:rsidRDefault="00A46D6A">
                      <w:pPr>
                        <w:pStyle w:val="Ingetavstnd"/>
                        <w:jc w:val="right"/>
                        <w:rPr>
                          <w:color w:val="5B9BD5"/>
                          <w:sz w:val="28"/>
                          <w:szCs w:val="28"/>
                        </w:rPr>
                      </w:pPr>
                      <w:r w:rsidRPr="00A46D6A">
                        <w:rPr>
                          <w:color w:val="5B9BD5"/>
                          <w:sz w:val="28"/>
                          <w:szCs w:val="28"/>
                        </w:rPr>
                        <w:t>Sammanfattning</w:t>
                      </w:r>
                    </w:p>
                    <w:p w14:paraId="0AE63914" w14:textId="77777777" w:rsidR="00AE740D" w:rsidRDefault="00A46D6A" w:rsidP="00AE740D">
                      <w:pPr>
                        <w:pStyle w:val="Ingetavstnd"/>
                        <w:jc w:val="right"/>
                      </w:pPr>
                      <w:r w:rsidRPr="00A46D6A">
                        <w:rPr>
                          <w:color w:val="595959"/>
                          <w:sz w:val="20"/>
                          <w:szCs w:val="20"/>
                        </w:rPr>
                        <w:t>[</w:t>
                      </w:r>
                      <w:r w:rsidR="00AE740D">
                        <w:t>Kvalitetsplanen</w:t>
                      </w:r>
                      <w:r w:rsidR="00AE740D" w:rsidRPr="00A75277">
                        <w:t xml:space="preserve"> är framtagen för byggsektorn och </w:t>
                      </w:r>
                      <w:r w:rsidR="00AE740D">
                        <w:t xml:space="preserve">där </w:t>
                      </w:r>
                      <w:r w:rsidR="00AE740D" w:rsidRPr="00A75277">
                        <w:t xml:space="preserve">ställs </w:t>
                      </w:r>
                      <w:r w:rsidR="00AE740D">
                        <w:t xml:space="preserve">det </w:t>
                      </w:r>
                      <w:r w:rsidR="00AE740D" w:rsidRPr="00A75277">
                        <w:t>på er utifrån PBL och övriga lagar/föreskrifter</w:t>
                      </w:r>
                    </w:p>
                    <w:p w14:paraId="3D285DED" w14:textId="77777777" w:rsidR="00A46D6A" w:rsidRPr="00A46D6A" w:rsidRDefault="00A46D6A">
                      <w:pPr>
                        <w:pStyle w:val="Ingetavstnd"/>
                        <w:jc w:val="right"/>
                        <w:rPr>
                          <w:color w:val="595959"/>
                          <w:sz w:val="20"/>
                          <w:szCs w:val="20"/>
                        </w:rPr>
                      </w:pPr>
                      <w:r w:rsidRPr="00A46D6A">
                        <w:rPr>
                          <w:color w:val="595959"/>
                          <w:sz w:val="20"/>
                          <w:szCs w:val="20"/>
                        </w:rPr>
                        <w:t>.]</w:t>
                      </w:r>
                    </w:p>
                  </w:txbxContent>
                </v:textbox>
                <w10:wrap type="square" anchorx="page" anchory="page"/>
              </v:shape>
            </w:pict>
          </mc:Fallback>
        </mc:AlternateContent>
      </w:r>
      <w:r w:rsidRPr="0052343A">
        <w:rPr>
          <w:rFonts w:ascii="Calibri" w:hAnsi="Calibri" w:cs="Calibri"/>
          <w:noProof/>
          <w:sz w:val="22"/>
          <w:szCs w:val="22"/>
          <w:lang w:eastAsia="sv-SE"/>
        </w:rPr>
        <mc:AlternateContent>
          <mc:Choice Requires="wps">
            <w:drawing>
              <wp:anchor distT="0" distB="0" distL="114300" distR="114300" simplePos="0" relativeHeight="251656192" behindDoc="0" locked="0" layoutInCell="1" allowOverlap="1" wp14:anchorId="2BF0557E" wp14:editId="3E0C8E00">
                <wp:simplePos x="0" y="0"/>
                <wp:positionH relativeFrom="page">
                  <wp:posOffset>222885</wp:posOffset>
                </wp:positionH>
                <wp:positionV relativeFrom="page">
                  <wp:posOffset>3207385</wp:posOffset>
                </wp:positionV>
                <wp:extent cx="7110095" cy="3881120"/>
                <wp:effectExtent l="0" t="0" r="0" b="0"/>
                <wp:wrapSquare wrapText="bothSides"/>
                <wp:docPr id="1" name="Textruta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388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DF1760" w14:textId="77777777" w:rsidR="00A46D6A" w:rsidRPr="000758FC" w:rsidRDefault="00A46D6A">
                            <w:pPr>
                              <w:jc w:val="right"/>
                              <w:rPr>
                                <w:rFonts w:asciiTheme="minorHAnsi" w:hAnsiTheme="minorHAnsi" w:cstheme="minorHAnsi"/>
                                <w:color w:val="5B9BD5"/>
                                <w:sz w:val="64"/>
                                <w:szCs w:val="64"/>
                              </w:rPr>
                            </w:pPr>
                            <w:r w:rsidRPr="000758FC">
                              <w:rPr>
                                <w:rFonts w:asciiTheme="minorHAnsi" w:hAnsiTheme="minorHAnsi" w:cstheme="minorHAnsi"/>
                                <w:color w:val="5B9BD5"/>
                                <w:sz w:val="64"/>
                                <w:szCs w:val="64"/>
                              </w:rPr>
                              <w:t>[</w:t>
                            </w:r>
                            <w:r w:rsidR="00B75274" w:rsidRPr="000758FC">
                              <w:rPr>
                                <w:rFonts w:asciiTheme="minorHAnsi" w:hAnsiTheme="minorHAnsi" w:cstheme="minorHAnsi"/>
                                <w:color w:val="5B9BD5"/>
                                <w:sz w:val="64"/>
                                <w:szCs w:val="64"/>
                              </w:rPr>
                              <w:t>Kvalitetsplan</w:t>
                            </w:r>
                            <w:r w:rsidRPr="000758FC">
                              <w:rPr>
                                <w:rFonts w:asciiTheme="minorHAnsi" w:hAnsiTheme="minorHAnsi" w:cstheme="minorHAnsi"/>
                                <w:color w:val="5B9BD5"/>
                                <w:sz w:val="64"/>
                                <w:szCs w:val="64"/>
                              </w:rPr>
                              <w:t>]</w:t>
                            </w:r>
                          </w:p>
                          <w:p w14:paraId="5290A7BF" w14:textId="77777777" w:rsidR="00A46D6A" w:rsidRPr="000758FC" w:rsidRDefault="00A46D6A">
                            <w:pPr>
                              <w:jc w:val="right"/>
                              <w:rPr>
                                <w:rFonts w:asciiTheme="minorHAnsi" w:hAnsiTheme="minorHAnsi" w:cstheme="minorHAnsi"/>
                                <w:smallCaps/>
                                <w:color w:val="404040"/>
                                <w:sz w:val="36"/>
                                <w:szCs w:val="36"/>
                              </w:rPr>
                            </w:pPr>
                            <w:r w:rsidRPr="000758FC">
                              <w:rPr>
                                <w:rFonts w:asciiTheme="minorHAnsi" w:hAnsiTheme="minorHAnsi" w:cstheme="minorHAnsi"/>
                                <w:color w:val="404040"/>
                                <w:sz w:val="36"/>
                                <w:szCs w:val="36"/>
                              </w:rPr>
                              <w:t>[</w:t>
                            </w:r>
                            <w:r w:rsidR="00B75274" w:rsidRPr="000758FC">
                              <w:rPr>
                                <w:rFonts w:asciiTheme="minorHAnsi" w:hAnsiTheme="minorHAnsi" w:cstheme="minorHAnsi"/>
                                <w:color w:val="404040"/>
                                <w:sz w:val="36"/>
                                <w:szCs w:val="36"/>
                              </w:rPr>
                              <w:t>Kvalitetsplan till bygg</w:t>
                            </w:r>
                            <w:r w:rsidRPr="000758FC">
                              <w:rPr>
                                <w:rFonts w:asciiTheme="minorHAnsi" w:hAnsiTheme="minorHAnsi" w:cstheme="minorHAnsi"/>
                                <w:color w:val="404040"/>
                                <w:sz w:val="36"/>
                                <w:szCs w:val="36"/>
                              </w:rPr>
                              <w:t>]</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36300</wp14:pctHeight>
                </wp14:sizeRelV>
              </wp:anchor>
            </w:drawing>
          </mc:Choice>
          <mc:Fallback>
            <w:pict>
              <v:shape w14:anchorId="2BF0557E" id="Textruta 154" o:spid="_x0000_s1028" type="#_x0000_t202" style="position:absolute;margin-left:17.55pt;margin-top:252.55pt;width:559.85pt;height:305.6pt;z-index:25165619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" filled="f" stroked="f" strokeweight=".5pt">
                <v:textbox inset="126pt,0,54pt,0">
                  <w:txbxContent>
                    <w:p w14:paraId="5DDF1760" w14:textId="77777777" w:rsidR="00A46D6A" w:rsidRPr="000758FC" w:rsidRDefault="00A46D6A">
                      <w:pPr>
                        <w:jc w:val="right"/>
                        <w:rPr>
                          <w:rFonts w:asciiTheme="minorHAnsi" w:hAnsiTheme="minorHAnsi" w:cstheme="minorHAnsi"/>
                          <w:color w:val="5B9BD5"/>
                          <w:sz w:val="64"/>
                          <w:szCs w:val="64"/>
                        </w:rPr>
                      </w:pPr>
                      <w:r w:rsidRPr="000758FC">
                        <w:rPr>
                          <w:rFonts w:asciiTheme="minorHAnsi" w:hAnsiTheme="minorHAnsi" w:cstheme="minorHAnsi"/>
                          <w:color w:val="5B9BD5"/>
                          <w:sz w:val="64"/>
                          <w:szCs w:val="64"/>
                        </w:rPr>
                        <w:t>[</w:t>
                      </w:r>
                      <w:r w:rsidR="00B75274" w:rsidRPr="000758FC">
                        <w:rPr>
                          <w:rFonts w:asciiTheme="minorHAnsi" w:hAnsiTheme="minorHAnsi" w:cstheme="minorHAnsi"/>
                          <w:color w:val="5B9BD5"/>
                          <w:sz w:val="64"/>
                          <w:szCs w:val="64"/>
                        </w:rPr>
                        <w:t>Kvalitetsplan</w:t>
                      </w:r>
                      <w:r w:rsidRPr="000758FC">
                        <w:rPr>
                          <w:rFonts w:asciiTheme="minorHAnsi" w:hAnsiTheme="minorHAnsi" w:cstheme="minorHAnsi"/>
                          <w:color w:val="5B9BD5"/>
                          <w:sz w:val="64"/>
                          <w:szCs w:val="64"/>
                        </w:rPr>
                        <w:t>]</w:t>
                      </w:r>
                    </w:p>
                    <w:p w14:paraId="5290A7BF" w14:textId="77777777" w:rsidR="00A46D6A" w:rsidRPr="000758FC" w:rsidRDefault="00A46D6A">
                      <w:pPr>
                        <w:jc w:val="right"/>
                        <w:rPr>
                          <w:rFonts w:asciiTheme="minorHAnsi" w:hAnsiTheme="minorHAnsi" w:cstheme="minorHAnsi"/>
                          <w:smallCaps/>
                          <w:color w:val="404040"/>
                          <w:sz w:val="36"/>
                          <w:szCs w:val="36"/>
                        </w:rPr>
                      </w:pPr>
                      <w:r w:rsidRPr="000758FC">
                        <w:rPr>
                          <w:rFonts w:asciiTheme="minorHAnsi" w:hAnsiTheme="minorHAnsi" w:cstheme="minorHAnsi"/>
                          <w:color w:val="404040"/>
                          <w:sz w:val="36"/>
                          <w:szCs w:val="36"/>
                        </w:rPr>
                        <w:t>[</w:t>
                      </w:r>
                      <w:r w:rsidR="00B75274" w:rsidRPr="000758FC">
                        <w:rPr>
                          <w:rFonts w:asciiTheme="minorHAnsi" w:hAnsiTheme="minorHAnsi" w:cstheme="minorHAnsi"/>
                          <w:color w:val="404040"/>
                          <w:sz w:val="36"/>
                          <w:szCs w:val="36"/>
                        </w:rPr>
                        <w:t>Kvalitetsplan till bygg</w:t>
                      </w:r>
                      <w:r w:rsidRPr="000758FC">
                        <w:rPr>
                          <w:rFonts w:asciiTheme="minorHAnsi" w:hAnsiTheme="minorHAnsi" w:cstheme="minorHAnsi"/>
                          <w:color w:val="404040"/>
                          <w:sz w:val="36"/>
                          <w:szCs w:val="36"/>
                        </w:rPr>
                        <w:t>]</w:t>
                      </w:r>
                    </w:p>
                  </w:txbxContent>
                </v:textbox>
                <w10:wrap type="square" anchorx="page" anchory="page"/>
              </v:shape>
            </w:pict>
          </mc:Fallback>
        </mc:AlternateContent>
      </w:r>
    </w:p>
    <w:p w14:paraId="3A978729" w14:textId="77777777" w:rsidR="00B75274" w:rsidRPr="0052343A" w:rsidRDefault="00A46D6A" w:rsidP="0052343A">
      <w:pPr>
        <w:rPr>
          <w:rFonts w:ascii="Calibri" w:hAnsi="Calibri" w:cs="Calibri"/>
          <w:sz w:val="22"/>
          <w:szCs w:val="22"/>
        </w:rPr>
      </w:pPr>
      <w:r w:rsidRPr="0052343A">
        <w:rPr>
          <w:rFonts w:ascii="Calibri" w:hAnsi="Calibri" w:cs="Calibri"/>
          <w:sz w:val="22"/>
          <w:szCs w:val="22"/>
        </w:rPr>
        <w:br w:type="page"/>
      </w:r>
    </w:p>
    <w:p w14:paraId="62290F34" w14:textId="77777777" w:rsidR="00FE6819" w:rsidRPr="0052343A" w:rsidRDefault="00B75274" w:rsidP="0052343A">
      <w:pPr>
        <w:pStyle w:val="Innehll1"/>
        <w:tabs>
          <w:tab w:val="right" w:leader="dot" w:pos="9059"/>
        </w:tabs>
        <w:rPr>
          <w:rFonts w:ascii="Calibri" w:hAnsi="Calibri" w:cs="Calibri"/>
          <w:noProof/>
          <w:sz w:val="22"/>
          <w:szCs w:val="22"/>
          <w:lang w:eastAsia="sv-SE"/>
        </w:rPr>
      </w:pPr>
      <w:r w:rsidRPr="0052343A">
        <w:rPr>
          <w:rFonts w:ascii="Calibri" w:hAnsi="Calibri" w:cs="Calibri"/>
          <w:sz w:val="22"/>
          <w:szCs w:val="22"/>
        </w:rPr>
        <w:lastRenderedPageBreak/>
        <w:fldChar w:fldCharType="begin"/>
      </w:r>
      <w:r w:rsidRPr="0052343A">
        <w:rPr>
          <w:rFonts w:ascii="Calibri" w:hAnsi="Calibri" w:cs="Calibri"/>
          <w:sz w:val="22"/>
          <w:szCs w:val="22"/>
        </w:rPr>
        <w:instrText xml:space="preserve"> TOC \o "1-3" \h \z \u </w:instrText>
      </w:r>
      <w:r w:rsidRPr="0052343A">
        <w:rPr>
          <w:rFonts w:ascii="Calibri" w:hAnsi="Calibri" w:cs="Calibri"/>
          <w:sz w:val="22"/>
          <w:szCs w:val="22"/>
        </w:rPr>
        <w:fldChar w:fldCharType="separate"/>
      </w:r>
      <w:hyperlink w:anchor="_Toc457038567" w:history="1">
        <w:r w:rsidR="00FE6819" w:rsidRPr="0052343A">
          <w:rPr>
            <w:rStyle w:val="Hyperlnk"/>
            <w:rFonts w:ascii="Calibri" w:hAnsi="Calibri" w:cs="Calibri"/>
            <w:noProof/>
            <w:sz w:val="22"/>
            <w:szCs w:val="22"/>
            <w:lang w:eastAsia="sv-SE"/>
          </w:rPr>
          <w:t>Inledning</w:t>
        </w:r>
        <w:r w:rsidR="00FE6819" w:rsidRPr="0052343A">
          <w:rPr>
            <w:rFonts w:ascii="Calibri" w:hAnsi="Calibri" w:cs="Calibri"/>
            <w:noProof/>
            <w:webHidden/>
            <w:sz w:val="22"/>
            <w:szCs w:val="22"/>
          </w:rPr>
          <w:tab/>
        </w:r>
        <w:r w:rsidR="00FE6819" w:rsidRPr="0052343A">
          <w:rPr>
            <w:rFonts w:ascii="Calibri" w:hAnsi="Calibri" w:cs="Calibri"/>
            <w:noProof/>
            <w:webHidden/>
            <w:sz w:val="22"/>
            <w:szCs w:val="22"/>
          </w:rPr>
          <w:fldChar w:fldCharType="begin"/>
        </w:r>
        <w:r w:rsidR="00FE6819" w:rsidRPr="0052343A">
          <w:rPr>
            <w:rFonts w:ascii="Calibri" w:hAnsi="Calibri" w:cs="Calibri"/>
            <w:noProof/>
            <w:webHidden/>
            <w:sz w:val="22"/>
            <w:szCs w:val="22"/>
          </w:rPr>
          <w:instrText xml:space="preserve"> PAGEREF _Toc457038567 \h </w:instrText>
        </w:r>
        <w:r w:rsidR="00FE6819" w:rsidRPr="0052343A">
          <w:rPr>
            <w:rFonts w:ascii="Calibri" w:hAnsi="Calibri" w:cs="Calibri"/>
            <w:noProof/>
            <w:webHidden/>
            <w:sz w:val="22"/>
            <w:szCs w:val="22"/>
          </w:rPr>
        </w:r>
        <w:r w:rsidR="00FE6819" w:rsidRPr="0052343A">
          <w:rPr>
            <w:rFonts w:ascii="Calibri" w:hAnsi="Calibri" w:cs="Calibri"/>
            <w:noProof/>
            <w:webHidden/>
            <w:sz w:val="22"/>
            <w:szCs w:val="22"/>
          </w:rPr>
          <w:fldChar w:fldCharType="separate"/>
        </w:r>
        <w:r w:rsidR="00FE6819" w:rsidRPr="0052343A">
          <w:rPr>
            <w:rFonts w:ascii="Calibri" w:hAnsi="Calibri" w:cs="Calibri"/>
            <w:noProof/>
            <w:webHidden/>
            <w:sz w:val="22"/>
            <w:szCs w:val="22"/>
          </w:rPr>
          <w:t>3</w:t>
        </w:r>
        <w:r w:rsidR="00FE6819" w:rsidRPr="0052343A">
          <w:rPr>
            <w:rFonts w:ascii="Calibri" w:hAnsi="Calibri" w:cs="Calibri"/>
            <w:noProof/>
            <w:webHidden/>
            <w:sz w:val="22"/>
            <w:szCs w:val="22"/>
          </w:rPr>
          <w:fldChar w:fldCharType="end"/>
        </w:r>
      </w:hyperlink>
    </w:p>
    <w:p w14:paraId="5C391987"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68" w:history="1">
        <w:r w:rsidRPr="0052343A">
          <w:rPr>
            <w:rStyle w:val="Hyperlnk"/>
            <w:rFonts w:ascii="Calibri" w:hAnsi="Calibri" w:cs="Calibri"/>
            <w:noProof/>
            <w:sz w:val="22"/>
            <w:szCs w:val="22"/>
            <w:lang w:eastAsia="sv-SE"/>
          </w:rPr>
          <w:t>Kvalitetspolicy</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_Toc457038568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4</w:t>
        </w:r>
        <w:r w:rsidRPr="0052343A">
          <w:rPr>
            <w:rFonts w:ascii="Calibri" w:hAnsi="Calibri" w:cs="Calibri"/>
            <w:noProof/>
            <w:webHidden/>
            <w:sz w:val="22"/>
            <w:szCs w:val="22"/>
          </w:rPr>
          <w:fldChar w:fldCharType="end"/>
        </w:r>
      </w:hyperlink>
    </w:p>
    <w:p w14:paraId="15952F81"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69" w:history="1">
        <w:r w:rsidRPr="0052343A">
          <w:rPr>
            <w:rStyle w:val="Hyperlnk"/>
            <w:rFonts w:ascii="Calibri" w:hAnsi="Calibri" w:cs="Calibri"/>
            <w:noProof/>
            <w:sz w:val="22"/>
            <w:szCs w:val="22"/>
            <w:lang w:eastAsia="sv-SE"/>
          </w:rPr>
          <w:t>1 Orientering över byggprojektet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_Toc457038569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5</w:t>
        </w:r>
        <w:r w:rsidRPr="0052343A">
          <w:rPr>
            <w:rFonts w:ascii="Calibri" w:hAnsi="Calibri" w:cs="Calibri"/>
            <w:noProof/>
            <w:webHidden/>
            <w:sz w:val="22"/>
            <w:szCs w:val="22"/>
          </w:rPr>
          <w:fldChar w:fldCharType="end"/>
        </w:r>
      </w:hyperlink>
    </w:p>
    <w:p w14:paraId="174C2B1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0" w:history="1">
        <w:r w:rsidRPr="0052343A">
          <w:rPr>
            <w:rStyle w:val="Hyperlnk"/>
            <w:rFonts w:ascii="Calibri" w:hAnsi="Calibri" w:cs="Calibri"/>
            <w:noProof/>
            <w:sz w:val="22"/>
            <w:szCs w:val="22"/>
            <w:lang w:eastAsia="sv-SE"/>
          </w:rPr>
          <w:t>1.1 Allmän information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_Toc457038570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5</w:t>
        </w:r>
        <w:r w:rsidRPr="0052343A">
          <w:rPr>
            <w:rFonts w:ascii="Calibri" w:hAnsi="Calibri" w:cs="Calibri"/>
            <w:noProof/>
            <w:webHidden/>
            <w:sz w:val="22"/>
            <w:szCs w:val="22"/>
          </w:rPr>
          <w:fldChar w:fldCharType="end"/>
        </w:r>
      </w:hyperlink>
    </w:p>
    <w:p w14:paraId="601D4F1E"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1" w:history="1">
        <w:r w:rsidRPr="0052343A">
          <w:rPr>
            <w:rStyle w:val="Hyperlnk"/>
            <w:rFonts w:ascii="Calibri" w:hAnsi="Calibri" w:cs="Calibri"/>
            <w:noProof/>
            <w:sz w:val="22"/>
            <w:szCs w:val="22"/>
            <w:lang w:eastAsia="sv-SE"/>
          </w:rPr>
          <w:t>1.2 Entreprenadform</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_Toc457038571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5</w:t>
        </w:r>
        <w:r w:rsidRPr="0052343A">
          <w:rPr>
            <w:rFonts w:ascii="Calibri" w:hAnsi="Calibri" w:cs="Calibri"/>
            <w:noProof/>
            <w:webHidden/>
            <w:sz w:val="22"/>
            <w:szCs w:val="22"/>
          </w:rPr>
          <w:fldChar w:fldCharType="end"/>
        </w:r>
      </w:hyperlink>
    </w:p>
    <w:p w14:paraId="5F711C38"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2" w:history="1">
        <w:r w:rsidRPr="0052343A">
          <w:rPr>
            <w:rStyle w:val="Hyperlnk"/>
            <w:rFonts w:ascii="Calibri" w:hAnsi="Calibri" w:cs="Calibri"/>
            <w:noProof/>
            <w:sz w:val="22"/>
            <w:szCs w:val="22"/>
            <w:lang w:eastAsia="sv-SE"/>
          </w:rPr>
          <w:t>1.3 Byggprojektets art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_Toc457038572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5</w:t>
        </w:r>
        <w:r w:rsidRPr="0052343A">
          <w:rPr>
            <w:rFonts w:ascii="Calibri" w:hAnsi="Calibri" w:cs="Calibri"/>
            <w:noProof/>
            <w:webHidden/>
            <w:sz w:val="22"/>
            <w:szCs w:val="22"/>
          </w:rPr>
          <w:fldChar w:fldCharType="end"/>
        </w:r>
      </w:hyperlink>
    </w:p>
    <w:p w14:paraId="115486E2"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3" w:history="1">
        <w:r w:rsidRPr="0052343A">
          <w:rPr>
            <w:rStyle w:val="Hyperlnk"/>
            <w:rFonts w:ascii="Calibri" w:hAnsi="Calibri" w:cs="Calibri"/>
            <w:noProof/>
            <w:sz w:val="22"/>
            <w:szCs w:val="22"/>
            <w:lang w:eastAsia="sv-SE"/>
          </w:rPr>
          <w:t>1.4 Produktionstidplan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_Toc457038573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5</w:t>
        </w:r>
        <w:r w:rsidRPr="0052343A">
          <w:rPr>
            <w:rFonts w:ascii="Calibri" w:hAnsi="Calibri" w:cs="Calibri"/>
            <w:noProof/>
            <w:webHidden/>
            <w:sz w:val="22"/>
            <w:szCs w:val="22"/>
          </w:rPr>
          <w:fldChar w:fldCharType="end"/>
        </w:r>
      </w:hyperlink>
    </w:p>
    <w:p w14:paraId="72C74D36"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74" w:history="1">
        <w:r w:rsidRPr="0052343A">
          <w:rPr>
            <w:rStyle w:val="Hyperlnk"/>
            <w:rFonts w:ascii="Calibri" w:hAnsi="Calibri" w:cs="Calibri"/>
            <w:noProof/>
            <w:sz w:val="22"/>
            <w:szCs w:val="22"/>
            <w:lang w:eastAsia="sv-SE"/>
          </w:rPr>
          <w:t>2  Organisation för (Företagsnamn), (Beställare), underleverantörer</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_Toc457038574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62EA0AE6"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5" w:history="1">
        <w:r w:rsidRPr="0052343A">
          <w:rPr>
            <w:rStyle w:val="Hyperlnk"/>
            <w:rFonts w:ascii="Calibri" w:hAnsi="Calibri" w:cs="Calibri"/>
            <w:noProof/>
            <w:sz w:val="22"/>
            <w:szCs w:val="22"/>
            <w:lang w:eastAsia="sv-SE"/>
          </w:rPr>
          <w:t>2.1 Organisation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_Toc457038575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47B1042D"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6" w:history="1">
        <w:r w:rsidRPr="0052343A">
          <w:rPr>
            <w:rStyle w:val="Hyperlnk"/>
            <w:rFonts w:ascii="Calibri" w:hAnsi="Calibri" w:cs="Calibri"/>
            <w:noProof/>
            <w:sz w:val="22"/>
            <w:szCs w:val="22"/>
            <w:lang w:eastAsia="sv-SE"/>
          </w:rPr>
          <w:t>2.2 Medarbetarnas kompetens i (Företagsnamn)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_Toc457038576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6CFA1E6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7" w:history="1">
        <w:r w:rsidRPr="0052343A">
          <w:rPr>
            <w:rStyle w:val="Hyperlnk"/>
            <w:rFonts w:ascii="Calibri" w:hAnsi="Calibri" w:cs="Calibri"/>
            <w:noProof/>
            <w:sz w:val="22"/>
            <w:szCs w:val="22"/>
            <w:lang w:eastAsia="sv-SE"/>
          </w:rPr>
          <w:t>2.3 Legitimation på byggarbetsplatsen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_Toc457038577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526CDFAF"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78" w:history="1">
        <w:r w:rsidRPr="0052343A">
          <w:rPr>
            <w:rStyle w:val="Hyperlnk"/>
            <w:rFonts w:ascii="Calibri" w:hAnsi="Calibri" w:cs="Calibri"/>
            <w:noProof/>
            <w:sz w:val="22"/>
            <w:szCs w:val="22"/>
            <w:lang w:eastAsia="sv-SE"/>
          </w:rPr>
          <w:t>3 Projektgenomgång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_Toc457038578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35CE1211"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79" w:history="1">
        <w:r w:rsidRPr="0052343A">
          <w:rPr>
            <w:rStyle w:val="Hyperlnk"/>
            <w:rFonts w:ascii="Calibri" w:hAnsi="Calibri" w:cs="Calibri"/>
            <w:noProof/>
            <w:sz w:val="22"/>
            <w:szCs w:val="22"/>
            <w:lang w:eastAsia="sv-SE"/>
          </w:rPr>
          <w:t>3.1 Byggmöte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_Toc457038579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3D97F9AE"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0" w:history="1">
        <w:r w:rsidRPr="0052343A">
          <w:rPr>
            <w:rStyle w:val="Hyperlnk"/>
            <w:rFonts w:ascii="Calibri" w:hAnsi="Calibri" w:cs="Calibri"/>
            <w:noProof/>
            <w:sz w:val="22"/>
            <w:szCs w:val="22"/>
            <w:lang w:eastAsia="sv-SE"/>
          </w:rPr>
          <w:t>3.2 Ändring i byggprojektet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_Toc457038580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0A526A72"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1" w:history="1">
        <w:r w:rsidRPr="0052343A">
          <w:rPr>
            <w:rStyle w:val="Hyperlnk"/>
            <w:rFonts w:ascii="Calibri" w:hAnsi="Calibri" w:cs="Calibri"/>
            <w:noProof/>
            <w:sz w:val="22"/>
            <w:szCs w:val="22"/>
            <w:lang w:eastAsia="sv-SE"/>
          </w:rPr>
          <w:t>3.3 Ändringsmeddelande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_Toc457038581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16CA4FEA"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2" w:history="1">
        <w:r w:rsidRPr="0052343A">
          <w:rPr>
            <w:rStyle w:val="Hyperlnk"/>
            <w:rFonts w:ascii="Calibri" w:hAnsi="Calibri" w:cs="Calibri"/>
            <w:noProof/>
            <w:sz w:val="22"/>
            <w:szCs w:val="22"/>
            <w:lang w:eastAsia="sv-SE"/>
          </w:rPr>
          <w:t>3.4 Protokoll</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_Toc457038582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6</w:t>
        </w:r>
        <w:r w:rsidRPr="0052343A">
          <w:rPr>
            <w:rFonts w:ascii="Calibri" w:hAnsi="Calibri" w:cs="Calibri"/>
            <w:noProof/>
            <w:webHidden/>
            <w:sz w:val="22"/>
            <w:szCs w:val="22"/>
          </w:rPr>
          <w:fldChar w:fldCharType="end"/>
        </w:r>
      </w:hyperlink>
    </w:p>
    <w:p w14:paraId="6A6875D5"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83" w:history="1">
        <w:r w:rsidRPr="0052343A">
          <w:rPr>
            <w:rStyle w:val="Hyperlnk"/>
            <w:rFonts w:ascii="Calibri" w:hAnsi="Calibri" w:cs="Calibri"/>
            <w:noProof/>
            <w:sz w:val="22"/>
            <w:szCs w:val="22"/>
            <w:lang w:eastAsia="sv-SE"/>
          </w:rPr>
          <w:t>4 Projektering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_Toc457038583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447D6490"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4" w:history="1">
        <w:r w:rsidRPr="0052343A">
          <w:rPr>
            <w:rStyle w:val="Hyperlnk"/>
            <w:rFonts w:ascii="Calibri" w:hAnsi="Calibri" w:cs="Calibri"/>
            <w:noProof/>
            <w:sz w:val="22"/>
            <w:szCs w:val="22"/>
            <w:lang w:eastAsia="sv-SE"/>
          </w:rPr>
          <w:t>4.1 Allmänt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_Toc457038584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1987CFA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5" w:history="1">
        <w:r w:rsidRPr="0052343A">
          <w:rPr>
            <w:rStyle w:val="Hyperlnk"/>
            <w:rFonts w:ascii="Calibri" w:hAnsi="Calibri" w:cs="Calibri"/>
            <w:noProof/>
            <w:sz w:val="22"/>
            <w:szCs w:val="22"/>
            <w:lang w:eastAsia="sv-SE"/>
          </w:rPr>
          <w:t>4.2 Projekteringskrav</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_Toc457038585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0A358C91"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6" w:history="1">
        <w:r w:rsidRPr="0052343A">
          <w:rPr>
            <w:rStyle w:val="Hyperlnk"/>
            <w:rFonts w:ascii="Calibri" w:hAnsi="Calibri" w:cs="Calibri"/>
            <w:noProof/>
            <w:sz w:val="22"/>
            <w:szCs w:val="22"/>
            <w:lang w:eastAsia="sv-SE"/>
          </w:rPr>
          <w:t>4.3 Planering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_Toc457038586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435E3CD0"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7" w:history="1">
        <w:r w:rsidRPr="0052343A">
          <w:rPr>
            <w:rStyle w:val="Hyperlnk"/>
            <w:rFonts w:ascii="Calibri" w:hAnsi="Calibri" w:cs="Calibri"/>
            <w:noProof/>
            <w:sz w:val="22"/>
            <w:szCs w:val="22"/>
            <w:lang w:eastAsia="sv-SE"/>
          </w:rPr>
          <w:t>4.4 Kontrollplan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_Toc457038587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114FE2DD"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88" w:history="1">
        <w:r w:rsidRPr="0052343A">
          <w:rPr>
            <w:rStyle w:val="Hyperlnk"/>
            <w:rFonts w:ascii="Calibri" w:hAnsi="Calibri" w:cs="Calibri"/>
            <w:noProof/>
            <w:sz w:val="22"/>
            <w:szCs w:val="22"/>
            <w:lang w:eastAsia="sv-SE"/>
          </w:rPr>
          <w:t>4.4 Granskning och Godkännande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_Toc457038588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7</w:t>
        </w:r>
        <w:r w:rsidRPr="0052343A">
          <w:rPr>
            <w:rFonts w:ascii="Calibri" w:hAnsi="Calibri" w:cs="Calibri"/>
            <w:noProof/>
            <w:webHidden/>
            <w:sz w:val="22"/>
            <w:szCs w:val="22"/>
          </w:rPr>
          <w:fldChar w:fldCharType="end"/>
        </w:r>
      </w:hyperlink>
    </w:p>
    <w:p w14:paraId="40BEEFF5"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589" w:history="1">
        <w:r w:rsidRPr="0052343A">
          <w:rPr>
            <w:rStyle w:val="Hyperlnk"/>
            <w:rFonts w:ascii="Calibri" w:hAnsi="Calibri" w:cs="Calibri"/>
            <w:noProof/>
            <w:sz w:val="22"/>
            <w:szCs w:val="22"/>
            <w:lang w:eastAsia="sv-SE"/>
          </w:rPr>
          <w:t>5. Produktionsförberedelser</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_Toc457038589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7808624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0" w:history="1">
        <w:r w:rsidRPr="0052343A">
          <w:rPr>
            <w:rStyle w:val="Hyperlnk"/>
            <w:rFonts w:ascii="Calibri" w:hAnsi="Calibri" w:cs="Calibri"/>
            <w:noProof/>
            <w:sz w:val="22"/>
            <w:szCs w:val="22"/>
            <w:lang w:eastAsia="sv-SE"/>
          </w:rPr>
          <w:t>5.1 Planering och tidsstyrning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_Toc457038590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74AEC9DB"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1" w:history="1">
        <w:r w:rsidRPr="0052343A">
          <w:rPr>
            <w:rStyle w:val="Hyperlnk"/>
            <w:rFonts w:ascii="Calibri" w:hAnsi="Calibri" w:cs="Calibri"/>
            <w:noProof/>
            <w:sz w:val="22"/>
            <w:szCs w:val="22"/>
            <w:lang w:eastAsia="sv-SE"/>
          </w:rPr>
          <w:t>5.3 Kvalitetsstyrning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_Toc457038591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7082B9D6"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2" w:history="1">
        <w:r w:rsidRPr="0052343A">
          <w:rPr>
            <w:rStyle w:val="Hyperlnk"/>
            <w:rFonts w:ascii="Calibri" w:hAnsi="Calibri" w:cs="Calibri"/>
            <w:noProof/>
            <w:sz w:val="22"/>
            <w:szCs w:val="22"/>
            <w:lang w:eastAsia="sv-SE"/>
          </w:rPr>
          <w:t>5.4 Ekonomi</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_Toc457038592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62203A81"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3" w:history="1">
        <w:r w:rsidRPr="0052343A">
          <w:rPr>
            <w:rStyle w:val="Hyperlnk"/>
            <w:rFonts w:ascii="Calibri" w:hAnsi="Calibri" w:cs="Calibri"/>
            <w:noProof/>
            <w:sz w:val="22"/>
            <w:szCs w:val="22"/>
            <w:lang w:eastAsia="sv-SE"/>
          </w:rPr>
          <w:t>5.5 Medarbetarnas kompetens i byggprojektet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_Toc457038593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09715922"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4" w:history="1">
        <w:r w:rsidRPr="0052343A">
          <w:rPr>
            <w:rStyle w:val="Hyperlnk"/>
            <w:rFonts w:ascii="Calibri" w:hAnsi="Calibri" w:cs="Calibri"/>
            <w:noProof/>
            <w:sz w:val="22"/>
            <w:szCs w:val="22"/>
            <w:lang w:eastAsia="sv-SE"/>
          </w:rPr>
          <w:t>5.6 Kontrollplan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_Toc457038594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8</w:t>
        </w:r>
        <w:r w:rsidRPr="0052343A">
          <w:rPr>
            <w:rFonts w:ascii="Calibri" w:hAnsi="Calibri" w:cs="Calibri"/>
            <w:noProof/>
            <w:webHidden/>
            <w:sz w:val="22"/>
            <w:szCs w:val="22"/>
          </w:rPr>
          <w:fldChar w:fldCharType="end"/>
        </w:r>
      </w:hyperlink>
    </w:p>
    <w:p w14:paraId="5C7520E7"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5" w:history="1">
        <w:r w:rsidRPr="0052343A">
          <w:rPr>
            <w:rStyle w:val="Hyperlnk"/>
            <w:rFonts w:ascii="Calibri" w:hAnsi="Calibri" w:cs="Calibri"/>
            <w:noProof/>
            <w:sz w:val="22"/>
            <w:szCs w:val="22"/>
            <w:lang w:eastAsia="sv-SE"/>
          </w:rPr>
          <w:t>5.7 Egenkontroll</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_Toc457038595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9</w:t>
        </w:r>
        <w:r w:rsidRPr="0052343A">
          <w:rPr>
            <w:rFonts w:ascii="Calibri" w:hAnsi="Calibri" w:cs="Calibri"/>
            <w:noProof/>
            <w:webHidden/>
            <w:sz w:val="22"/>
            <w:szCs w:val="22"/>
          </w:rPr>
          <w:fldChar w:fldCharType="end"/>
        </w:r>
      </w:hyperlink>
    </w:p>
    <w:p w14:paraId="147C1690"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6" w:history="1">
        <w:r w:rsidRPr="0052343A">
          <w:rPr>
            <w:rStyle w:val="Hyperlnk"/>
            <w:rFonts w:ascii="Calibri" w:hAnsi="Calibri" w:cs="Calibri"/>
            <w:noProof/>
            <w:sz w:val="22"/>
            <w:szCs w:val="22"/>
            <w:lang w:eastAsia="sv-SE"/>
          </w:rPr>
          <w:t>5.8 Dagbok</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_Toc457038596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9</w:t>
        </w:r>
        <w:r w:rsidRPr="0052343A">
          <w:rPr>
            <w:rFonts w:ascii="Calibri" w:hAnsi="Calibri" w:cs="Calibri"/>
            <w:noProof/>
            <w:webHidden/>
            <w:sz w:val="22"/>
            <w:szCs w:val="22"/>
          </w:rPr>
          <w:fldChar w:fldCharType="end"/>
        </w:r>
      </w:hyperlink>
    </w:p>
    <w:p w14:paraId="777A4137"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7" w:history="1">
        <w:r w:rsidRPr="0052343A">
          <w:rPr>
            <w:rStyle w:val="Hyperlnk"/>
            <w:rFonts w:ascii="Calibri" w:hAnsi="Calibri" w:cs="Calibri"/>
            <w:noProof/>
            <w:sz w:val="22"/>
            <w:szCs w:val="22"/>
            <w:lang w:eastAsia="sv-SE"/>
          </w:rPr>
          <w:t>5.9 ÄTA</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_Toc457038597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9</w:t>
        </w:r>
        <w:r w:rsidRPr="0052343A">
          <w:rPr>
            <w:rFonts w:ascii="Calibri" w:hAnsi="Calibri" w:cs="Calibri"/>
            <w:noProof/>
            <w:webHidden/>
            <w:sz w:val="22"/>
            <w:szCs w:val="22"/>
          </w:rPr>
          <w:fldChar w:fldCharType="end"/>
        </w:r>
      </w:hyperlink>
    </w:p>
    <w:p w14:paraId="2824CFF2"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8" w:history="1">
        <w:r w:rsidRPr="0052343A">
          <w:rPr>
            <w:rStyle w:val="Hyperlnk"/>
            <w:rFonts w:ascii="Calibri" w:hAnsi="Calibri" w:cs="Calibri"/>
            <w:noProof/>
            <w:sz w:val="22"/>
            <w:szCs w:val="22"/>
            <w:lang w:eastAsia="sv-SE"/>
          </w:rPr>
          <w:t>5.10 Personal liggare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_Toc457038598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9</w:t>
        </w:r>
        <w:r w:rsidRPr="0052343A">
          <w:rPr>
            <w:rFonts w:ascii="Calibri" w:hAnsi="Calibri" w:cs="Calibri"/>
            <w:noProof/>
            <w:webHidden/>
            <w:sz w:val="22"/>
            <w:szCs w:val="22"/>
          </w:rPr>
          <w:fldChar w:fldCharType="end"/>
        </w:r>
      </w:hyperlink>
    </w:p>
    <w:p w14:paraId="274A3F39"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599" w:history="1">
        <w:r w:rsidRPr="0052343A">
          <w:rPr>
            <w:rStyle w:val="Hyperlnk"/>
            <w:rFonts w:ascii="Calibri" w:hAnsi="Calibri" w:cs="Calibri"/>
            <w:noProof/>
            <w:sz w:val="22"/>
            <w:szCs w:val="22"/>
            <w:lang w:eastAsia="sv-SE"/>
          </w:rPr>
          <w:t>5.11 Avvikelserapportering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_Toc457038599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9</w:t>
        </w:r>
        <w:r w:rsidRPr="0052343A">
          <w:rPr>
            <w:rFonts w:ascii="Calibri" w:hAnsi="Calibri" w:cs="Calibri"/>
            <w:noProof/>
            <w:webHidden/>
            <w:sz w:val="22"/>
            <w:szCs w:val="22"/>
          </w:rPr>
          <w:fldChar w:fldCharType="end"/>
        </w:r>
      </w:hyperlink>
    </w:p>
    <w:p w14:paraId="66682C0C"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600" w:history="1">
        <w:r w:rsidRPr="0052343A">
          <w:rPr>
            <w:rStyle w:val="Hyperlnk"/>
            <w:rFonts w:ascii="Calibri" w:hAnsi="Calibri" w:cs="Calibri"/>
            <w:noProof/>
            <w:sz w:val="22"/>
            <w:szCs w:val="22"/>
          </w:rPr>
          <w:t>6. Montage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_Toc457038600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10</w:t>
        </w:r>
        <w:r w:rsidRPr="0052343A">
          <w:rPr>
            <w:rFonts w:ascii="Calibri" w:hAnsi="Calibri" w:cs="Calibri"/>
            <w:noProof/>
            <w:webHidden/>
            <w:sz w:val="22"/>
            <w:szCs w:val="22"/>
          </w:rPr>
          <w:fldChar w:fldCharType="end"/>
        </w:r>
      </w:hyperlink>
    </w:p>
    <w:p w14:paraId="456EA6FE"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1" w:history="1">
        <w:r w:rsidRPr="0052343A">
          <w:rPr>
            <w:rStyle w:val="Hyperlnk"/>
            <w:rFonts w:ascii="Calibri" w:hAnsi="Calibri" w:cs="Calibri"/>
            <w:noProof/>
            <w:sz w:val="22"/>
            <w:szCs w:val="22"/>
            <w:lang w:eastAsia="sv-SE"/>
          </w:rPr>
          <w:t>6.1 Allmänt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_Toc457038601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10</w:t>
        </w:r>
        <w:r w:rsidRPr="0052343A">
          <w:rPr>
            <w:rFonts w:ascii="Calibri" w:hAnsi="Calibri" w:cs="Calibri"/>
            <w:noProof/>
            <w:webHidden/>
            <w:sz w:val="22"/>
            <w:szCs w:val="22"/>
          </w:rPr>
          <w:fldChar w:fldCharType="end"/>
        </w:r>
      </w:hyperlink>
    </w:p>
    <w:p w14:paraId="410947EC"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2" w:history="1">
        <w:r w:rsidRPr="0052343A">
          <w:rPr>
            <w:rStyle w:val="Hyperlnk"/>
            <w:rFonts w:ascii="Calibri" w:hAnsi="Calibri" w:cs="Calibri"/>
            <w:noProof/>
            <w:sz w:val="22"/>
            <w:szCs w:val="22"/>
            <w:lang w:eastAsia="sv-SE"/>
          </w:rPr>
          <w:t>6.2 Mätutrustning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_Toc457038602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10</w:t>
        </w:r>
        <w:r w:rsidRPr="0052343A">
          <w:rPr>
            <w:rFonts w:ascii="Calibri" w:hAnsi="Calibri" w:cs="Calibri"/>
            <w:noProof/>
            <w:webHidden/>
            <w:sz w:val="22"/>
            <w:szCs w:val="22"/>
          </w:rPr>
          <w:fldChar w:fldCharType="end"/>
        </w:r>
      </w:hyperlink>
    </w:p>
    <w:p w14:paraId="1C1906EC"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603" w:history="1">
        <w:r w:rsidRPr="0052343A">
          <w:rPr>
            <w:rStyle w:val="Hyperlnk"/>
            <w:rFonts w:ascii="Calibri" w:hAnsi="Calibri" w:cs="Calibri"/>
            <w:noProof/>
            <w:sz w:val="22"/>
            <w:szCs w:val="22"/>
            <w:lang w:eastAsia="sv-SE"/>
          </w:rPr>
          <w:t>7 Avslutningsskede</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_Toc457038603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11</w:t>
        </w:r>
        <w:r w:rsidRPr="0052343A">
          <w:rPr>
            <w:rFonts w:ascii="Calibri" w:hAnsi="Calibri" w:cs="Calibri"/>
            <w:noProof/>
            <w:webHidden/>
            <w:sz w:val="22"/>
            <w:szCs w:val="22"/>
          </w:rPr>
          <w:fldChar w:fldCharType="end"/>
        </w:r>
      </w:hyperlink>
    </w:p>
    <w:p w14:paraId="072B4B9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4" w:history="1">
        <w:r w:rsidRPr="0052343A">
          <w:rPr>
            <w:rStyle w:val="Hyperlnk"/>
            <w:rFonts w:ascii="Calibri" w:hAnsi="Calibri" w:cs="Calibri"/>
            <w:noProof/>
            <w:sz w:val="22"/>
            <w:szCs w:val="22"/>
            <w:lang w:eastAsia="sv-SE"/>
          </w:rPr>
          <w:t>7.1 Provning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_Toc457038604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11</w:t>
        </w:r>
        <w:r w:rsidRPr="0052343A">
          <w:rPr>
            <w:rFonts w:ascii="Calibri" w:hAnsi="Calibri" w:cs="Calibri"/>
            <w:noProof/>
            <w:webHidden/>
            <w:sz w:val="22"/>
            <w:szCs w:val="22"/>
          </w:rPr>
          <w:fldChar w:fldCharType="end"/>
        </w:r>
      </w:hyperlink>
    </w:p>
    <w:p w14:paraId="22FF16F4"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5" w:history="1">
        <w:r w:rsidRPr="0052343A">
          <w:rPr>
            <w:rStyle w:val="Hyperlnk"/>
            <w:rFonts w:ascii="Calibri" w:hAnsi="Calibri" w:cs="Calibri"/>
            <w:noProof/>
            <w:sz w:val="22"/>
            <w:szCs w:val="22"/>
            <w:lang w:eastAsia="sv-SE"/>
          </w:rPr>
          <w:t>7.2 Besiktningsplan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_Toc457038605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11</w:t>
        </w:r>
        <w:r w:rsidRPr="0052343A">
          <w:rPr>
            <w:rFonts w:ascii="Calibri" w:hAnsi="Calibri" w:cs="Calibri"/>
            <w:noProof/>
            <w:webHidden/>
            <w:sz w:val="22"/>
            <w:szCs w:val="22"/>
          </w:rPr>
          <w:fldChar w:fldCharType="end"/>
        </w:r>
      </w:hyperlink>
    </w:p>
    <w:p w14:paraId="2F204C3C"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606" w:history="1">
        <w:r w:rsidRPr="0052343A">
          <w:rPr>
            <w:rStyle w:val="Hyperlnk"/>
            <w:rFonts w:ascii="Calibri" w:hAnsi="Calibri" w:cs="Calibri"/>
            <w:noProof/>
            <w:sz w:val="22"/>
            <w:szCs w:val="22"/>
            <w:lang w:eastAsia="sv-SE"/>
          </w:rPr>
          <w:t>8 Dokumentstyrning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_Toc457038606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12</w:t>
        </w:r>
        <w:r w:rsidRPr="0052343A">
          <w:rPr>
            <w:rFonts w:ascii="Calibri" w:hAnsi="Calibri" w:cs="Calibri"/>
            <w:noProof/>
            <w:webHidden/>
            <w:sz w:val="22"/>
            <w:szCs w:val="22"/>
          </w:rPr>
          <w:fldChar w:fldCharType="end"/>
        </w:r>
      </w:hyperlink>
    </w:p>
    <w:p w14:paraId="0519591D"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7" w:history="1">
        <w:r w:rsidRPr="0052343A">
          <w:rPr>
            <w:rStyle w:val="Hyperlnk"/>
            <w:rFonts w:ascii="Calibri" w:hAnsi="Calibri" w:cs="Calibri"/>
            <w:noProof/>
            <w:sz w:val="22"/>
            <w:szCs w:val="22"/>
            <w:lang w:eastAsia="sv-SE"/>
          </w:rPr>
          <w:t>8.1 Planering av dokument</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_Toc457038607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12</w:t>
        </w:r>
        <w:r w:rsidRPr="0052343A">
          <w:rPr>
            <w:rFonts w:ascii="Calibri" w:hAnsi="Calibri" w:cs="Calibri"/>
            <w:noProof/>
            <w:webHidden/>
            <w:sz w:val="22"/>
            <w:szCs w:val="22"/>
          </w:rPr>
          <w:fldChar w:fldCharType="end"/>
        </w:r>
      </w:hyperlink>
    </w:p>
    <w:p w14:paraId="387C73AB"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8" w:history="1">
        <w:r w:rsidRPr="0052343A">
          <w:rPr>
            <w:rStyle w:val="Hyperlnk"/>
            <w:rFonts w:ascii="Calibri" w:hAnsi="Calibri" w:cs="Calibri"/>
            <w:noProof/>
            <w:sz w:val="22"/>
            <w:szCs w:val="22"/>
            <w:lang w:eastAsia="sv-SE"/>
          </w:rPr>
          <w:t>8.2 Dokumentändringar och revideringar</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_Toc457038608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12</w:t>
        </w:r>
        <w:r w:rsidRPr="0052343A">
          <w:rPr>
            <w:rFonts w:ascii="Calibri" w:hAnsi="Calibri" w:cs="Calibri"/>
            <w:noProof/>
            <w:webHidden/>
            <w:sz w:val="22"/>
            <w:szCs w:val="22"/>
          </w:rPr>
          <w:fldChar w:fldCharType="end"/>
        </w:r>
      </w:hyperlink>
    </w:p>
    <w:p w14:paraId="196E4190" w14:textId="77777777" w:rsidR="00FE6819" w:rsidRPr="0052343A" w:rsidRDefault="00FE6819" w:rsidP="0052343A">
      <w:pPr>
        <w:pStyle w:val="Innehll2"/>
        <w:tabs>
          <w:tab w:val="right" w:leader="dot" w:pos="9059"/>
        </w:tabs>
        <w:rPr>
          <w:rFonts w:ascii="Calibri" w:hAnsi="Calibri" w:cs="Calibri"/>
          <w:noProof/>
          <w:sz w:val="22"/>
          <w:szCs w:val="22"/>
          <w:lang w:eastAsia="sv-SE"/>
        </w:rPr>
      </w:pPr>
      <w:hyperlink w:anchor="_Toc457038609" w:history="1">
        <w:r w:rsidRPr="0052343A">
          <w:rPr>
            <w:rStyle w:val="Hyperlnk"/>
            <w:rFonts w:ascii="Calibri" w:hAnsi="Calibri" w:cs="Calibri"/>
            <w:noProof/>
            <w:sz w:val="22"/>
            <w:szCs w:val="22"/>
            <w:lang w:eastAsia="sv-SE"/>
          </w:rPr>
          <w:t>8.3 Revidering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_Toc457038609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13</w:t>
        </w:r>
        <w:r w:rsidRPr="0052343A">
          <w:rPr>
            <w:rFonts w:ascii="Calibri" w:hAnsi="Calibri" w:cs="Calibri"/>
            <w:noProof/>
            <w:webHidden/>
            <w:sz w:val="22"/>
            <w:szCs w:val="22"/>
          </w:rPr>
          <w:fldChar w:fldCharType="end"/>
        </w:r>
      </w:hyperlink>
    </w:p>
    <w:p w14:paraId="35D5EE01"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610" w:history="1">
        <w:r w:rsidRPr="0052343A">
          <w:rPr>
            <w:rStyle w:val="Hyperlnk"/>
            <w:rFonts w:ascii="Calibri" w:hAnsi="Calibri" w:cs="Calibri"/>
            <w:noProof/>
            <w:sz w:val="22"/>
            <w:szCs w:val="22"/>
            <w:lang w:eastAsia="sv-SE"/>
          </w:rPr>
          <w:t>8.4   Kvalitetsplan</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_Toc457038610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14</w:t>
        </w:r>
        <w:r w:rsidRPr="0052343A">
          <w:rPr>
            <w:rFonts w:ascii="Calibri" w:hAnsi="Calibri" w:cs="Calibri"/>
            <w:noProof/>
            <w:webHidden/>
            <w:sz w:val="22"/>
            <w:szCs w:val="22"/>
          </w:rPr>
          <w:fldChar w:fldCharType="end"/>
        </w:r>
      </w:hyperlink>
    </w:p>
    <w:p w14:paraId="6B187B25" w14:textId="77777777" w:rsidR="00FE6819" w:rsidRPr="0052343A" w:rsidRDefault="00FE6819" w:rsidP="0052343A">
      <w:pPr>
        <w:pStyle w:val="Innehll1"/>
        <w:tabs>
          <w:tab w:val="right" w:leader="dot" w:pos="9059"/>
        </w:tabs>
        <w:rPr>
          <w:rFonts w:ascii="Calibri" w:hAnsi="Calibri" w:cs="Calibri"/>
          <w:noProof/>
          <w:sz w:val="22"/>
          <w:szCs w:val="22"/>
          <w:lang w:eastAsia="sv-SE"/>
        </w:rPr>
      </w:pPr>
      <w:hyperlink w:anchor="_Toc457038611" w:history="1">
        <w:r w:rsidRPr="0052343A">
          <w:rPr>
            <w:rStyle w:val="Hyperlnk"/>
            <w:rFonts w:ascii="Calibri" w:hAnsi="Calibri" w:cs="Calibri"/>
            <w:noProof/>
            <w:sz w:val="22"/>
            <w:szCs w:val="22"/>
            <w:lang w:eastAsia="sv-SE"/>
          </w:rPr>
          <w:t>8.5   Distributionsförteckning</w:t>
        </w:r>
        <w:r w:rsidRPr="0052343A">
          <w:rPr>
            <w:rFonts w:ascii="Calibri" w:hAnsi="Calibri" w:cs="Calibri"/>
            <w:noProof/>
            <w:webHidden/>
            <w:sz w:val="22"/>
            <w:szCs w:val="22"/>
          </w:rPr>
          <w:tab/>
        </w:r>
        <w:r w:rsidRPr="0052343A">
          <w:rPr>
            <w:rFonts w:ascii="Calibri" w:hAnsi="Calibri" w:cs="Calibri"/>
            <w:noProof/>
            <w:webHidden/>
            <w:sz w:val="22"/>
            <w:szCs w:val="22"/>
          </w:rPr>
          <w:fldChar w:fldCharType="begin"/>
        </w:r>
        <w:r w:rsidRPr="0052343A">
          <w:rPr>
            <w:rFonts w:ascii="Calibri" w:hAnsi="Calibri" w:cs="Calibri"/>
            <w:noProof/>
            <w:webHidden/>
            <w:sz w:val="22"/>
            <w:szCs w:val="22"/>
          </w:rPr>
          <w:instrText xml:space="preserve"> PAGEREF _Toc457038611 \h </w:instrText>
        </w:r>
        <w:r w:rsidRPr="0052343A">
          <w:rPr>
            <w:rFonts w:ascii="Calibri" w:hAnsi="Calibri" w:cs="Calibri"/>
            <w:noProof/>
            <w:webHidden/>
            <w:sz w:val="22"/>
            <w:szCs w:val="22"/>
          </w:rPr>
        </w:r>
        <w:r w:rsidRPr="0052343A">
          <w:rPr>
            <w:rFonts w:ascii="Calibri" w:hAnsi="Calibri" w:cs="Calibri"/>
            <w:noProof/>
            <w:webHidden/>
            <w:sz w:val="22"/>
            <w:szCs w:val="22"/>
          </w:rPr>
          <w:fldChar w:fldCharType="separate"/>
        </w:r>
        <w:r w:rsidRPr="0052343A">
          <w:rPr>
            <w:rFonts w:ascii="Calibri" w:hAnsi="Calibri" w:cs="Calibri"/>
            <w:noProof/>
            <w:webHidden/>
            <w:sz w:val="22"/>
            <w:szCs w:val="22"/>
          </w:rPr>
          <w:t>14</w:t>
        </w:r>
        <w:r w:rsidRPr="0052343A">
          <w:rPr>
            <w:rFonts w:ascii="Calibri" w:hAnsi="Calibri" w:cs="Calibri"/>
            <w:noProof/>
            <w:webHidden/>
            <w:sz w:val="22"/>
            <w:szCs w:val="22"/>
          </w:rPr>
          <w:fldChar w:fldCharType="end"/>
        </w:r>
      </w:hyperlink>
    </w:p>
    <w:p w14:paraId="25393207" w14:textId="77777777" w:rsidR="00B75274" w:rsidRPr="0052343A" w:rsidRDefault="00B75274" w:rsidP="0052343A">
      <w:pPr>
        <w:rPr>
          <w:rFonts w:ascii="Calibri" w:hAnsi="Calibri" w:cs="Calibri"/>
          <w:sz w:val="22"/>
          <w:szCs w:val="22"/>
        </w:rPr>
      </w:pPr>
      <w:r w:rsidRPr="0052343A">
        <w:rPr>
          <w:rFonts w:ascii="Calibri" w:hAnsi="Calibri" w:cs="Calibri"/>
          <w:b/>
          <w:bCs/>
          <w:sz w:val="22"/>
          <w:szCs w:val="22"/>
        </w:rPr>
        <w:fldChar w:fldCharType="end"/>
      </w:r>
    </w:p>
    <w:p w14:paraId="1E410C7D" w14:textId="77777777" w:rsidR="007C5F90" w:rsidRPr="0052343A" w:rsidRDefault="00F463E9"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0" w:name="_Toc457038567"/>
      <w:r w:rsidR="007C5F90" w:rsidRPr="0052343A">
        <w:rPr>
          <w:rFonts w:ascii="Calibri" w:hAnsi="Calibri" w:cs="Calibri"/>
          <w:sz w:val="22"/>
          <w:szCs w:val="22"/>
          <w:lang w:eastAsia="sv-SE"/>
        </w:rPr>
        <w:t>Inledning</w:t>
      </w:r>
      <w:bookmarkEnd w:id="0"/>
    </w:p>
    <w:p w14:paraId="4088D800" w14:textId="77777777" w:rsidR="004B1E5E" w:rsidRPr="0052343A" w:rsidRDefault="004B1E5E" w:rsidP="0052343A">
      <w:pPr>
        <w:widowControl w:val="0"/>
        <w:suppressAutoHyphens w:val="0"/>
        <w:autoSpaceDE w:val="0"/>
        <w:autoSpaceDN w:val="0"/>
        <w:adjustRightInd w:val="0"/>
        <w:jc w:val="center"/>
        <w:rPr>
          <w:rFonts w:ascii="Calibri" w:hAnsi="Calibri" w:cs="Calibri"/>
          <w:sz w:val="22"/>
          <w:szCs w:val="22"/>
          <w:lang w:eastAsia="sv-SE"/>
        </w:rPr>
      </w:pPr>
    </w:p>
    <w:p w14:paraId="5CD3418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För att kvalitets</w:t>
      </w:r>
      <w:r w:rsidR="002861C5" w:rsidRPr="0052343A">
        <w:rPr>
          <w:rFonts w:ascii="Calibri" w:hAnsi="Calibri" w:cs="Calibri"/>
          <w:sz w:val="22"/>
          <w:szCs w:val="22"/>
          <w:lang w:eastAsia="sv-SE"/>
        </w:rPr>
        <w:t>p</w:t>
      </w:r>
      <w:r w:rsidRPr="0052343A">
        <w:rPr>
          <w:rFonts w:ascii="Calibri" w:hAnsi="Calibri" w:cs="Calibri"/>
          <w:sz w:val="22"/>
          <w:szCs w:val="22"/>
          <w:lang w:eastAsia="sv-SE"/>
        </w:rPr>
        <w:t>lan</w:t>
      </w:r>
      <w:r w:rsidR="002861C5" w:rsidRPr="0052343A">
        <w:rPr>
          <w:rFonts w:ascii="Calibri" w:hAnsi="Calibri" w:cs="Calibri"/>
          <w:sz w:val="22"/>
          <w:szCs w:val="22"/>
          <w:lang w:eastAsia="sv-SE"/>
        </w:rPr>
        <w:t>en</w:t>
      </w:r>
      <w:r w:rsidRPr="0052343A">
        <w:rPr>
          <w:rFonts w:ascii="Calibri" w:hAnsi="Calibri" w:cs="Calibri"/>
          <w:sz w:val="22"/>
          <w:szCs w:val="22"/>
          <w:lang w:eastAsia="sv-SE"/>
        </w:rPr>
        <w:t xml:space="preserve"> skall uppfylla de specificerade kraven</w:t>
      </w:r>
      <w:r w:rsidR="00C127BF" w:rsidRPr="0052343A">
        <w:rPr>
          <w:rFonts w:ascii="Calibri" w:hAnsi="Calibri" w:cs="Calibri"/>
          <w:sz w:val="22"/>
          <w:szCs w:val="22"/>
          <w:lang w:eastAsia="sv-SE"/>
        </w:rPr>
        <w:t xml:space="preserve"> för </w:t>
      </w:r>
      <w:r w:rsidR="005E426D" w:rsidRPr="0052343A">
        <w:rPr>
          <w:rFonts w:ascii="Calibri" w:hAnsi="Calibri" w:cs="Calibri"/>
          <w:sz w:val="22"/>
          <w:szCs w:val="22"/>
          <w:lang w:eastAsia="sv-SE"/>
        </w:rPr>
        <w:t>bygg</w:t>
      </w:r>
      <w:r w:rsidR="00C127BF" w:rsidRPr="0052343A">
        <w:rPr>
          <w:rFonts w:ascii="Calibri" w:hAnsi="Calibri" w:cs="Calibri"/>
          <w:sz w:val="22"/>
          <w:szCs w:val="22"/>
          <w:lang w:eastAsia="sv-SE"/>
        </w:rPr>
        <w:t>projektet</w:t>
      </w:r>
      <w:r w:rsidR="004B1E5E" w:rsidRPr="0052343A">
        <w:rPr>
          <w:rFonts w:ascii="Calibri" w:hAnsi="Calibri" w:cs="Calibri"/>
          <w:sz w:val="22"/>
          <w:szCs w:val="22"/>
          <w:lang w:eastAsia="sv-SE"/>
        </w:rPr>
        <w:t xml:space="preserve"> </w:t>
      </w:r>
      <w:r w:rsidRPr="0052343A">
        <w:rPr>
          <w:rFonts w:ascii="Calibri" w:hAnsi="Calibri" w:cs="Calibri"/>
          <w:sz w:val="22"/>
          <w:szCs w:val="22"/>
          <w:lang w:eastAsia="sv-SE"/>
        </w:rPr>
        <w:t>har kraftfull uppmärksamhet ägnats åt att:</w:t>
      </w:r>
    </w:p>
    <w:p w14:paraId="2F84D2F9"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59E5D85"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Kontinuerlig utveckling av kvalitets</w:t>
      </w:r>
      <w:r w:rsidR="002861C5" w:rsidRPr="0052343A">
        <w:rPr>
          <w:rFonts w:ascii="Calibri" w:hAnsi="Calibri" w:cs="Calibri"/>
          <w:sz w:val="22"/>
          <w:szCs w:val="22"/>
          <w:lang w:eastAsia="sv-SE"/>
        </w:rPr>
        <w:t>p</w:t>
      </w:r>
      <w:r w:rsidR="00C127BF" w:rsidRPr="0052343A">
        <w:rPr>
          <w:rFonts w:ascii="Calibri" w:hAnsi="Calibri" w:cs="Calibri"/>
          <w:sz w:val="22"/>
          <w:szCs w:val="22"/>
          <w:lang w:eastAsia="sv-SE"/>
        </w:rPr>
        <w:t>lanen</w:t>
      </w:r>
    </w:p>
    <w:p w14:paraId="77768098"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Kontinuerligt identifiera och anskaffa styrmedel, processer, kontrollutrustning, produktionsresurser, kunskaper och färdigheter som kan behövas f</w:t>
      </w:r>
      <w:r w:rsidR="00C127BF" w:rsidRPr="0052343A">
        <w:rPr>
          <w:rFonts w:ascii="Calibri" w:hAnsi="Calibri" w:cs="Calibri"/>
          <w:sz w:val="22"/>
          <w:szCs w:val="22"/>
          <w:lang w:eastAsia="sv-SE"/>
        </w:rPr>
        <w:t>ör att uppnå kvalitet</w:t>
      </w:r>
      <w:r w:rsidR="00B13FFC" w:rsidRPr="0052343A">
        <w:rPr>
          <w:rFonts w:ascii="Calibri" w:hAnsi="Calibri" w:cs="Calibri"/>
          <w:sz w:val="22"/>
          <w:szCs w:val="22"/>
          <w:lang w:eastAsia="sv-SE"/>
        </w:rPr>
        <w:t>skrav</w:t>
      </w:r>
    </w:p>
    <w:p w14:paraId="183039C9"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Kontinuerligt och i nödvändig utsträckning uppdatera, kvalitets</w:t>
      </w:r>
      <w:r w:rsidR="002861C5" w:rsidRPr="0052343A">
        <w:rPr>
          <w:rFonts w:ascii="Calibri" w:hAnsi="Calibri" w:cs="Calibri"/>
          <w:sz w:val="22"/>
          <w:szCs w:val="22"/>
          <w:lang w:eastAsia="sv-SE"/>
        </w:rPr>
        <w:t>p</w:t>
      </w:r>
      <w:r w:rsidRPr="0052343A">
        <w:rPr>
          <w:rFonts w:ascii="Calibri" w:hAnsi="Calibri" w:cs="Calibri"/>
          <w:sz w:val="22"/>
          <w:szCs w:val="22"/>
          <w:lang w:eastAsia="sv-SE"/>
        </w:rPr>
        <w:t>lanen, kontroll och provningsteknik, vilket även omfatt</w:t>
      </w:r>
      <w:r w:rsidR="00C127BF" w:rsidRPr="0052343A">
        <w:rPr>
          <w:rFonts w:ascii="Calibri" w:hAnsi="Calibri" w:cs="Calibri"/>
          <w:sz w:val="22"/>
          <w:szCs w:val="22"/>
          <w:lang w:eastAsia="sv-SE"/>
        </w:rPr>
        <w:t>ar utveckling av nya hjälpmedel</w:t>
      </w:r>
    </w:p>
    <w:p w14:paraId="5226610E" w14:textId="77777777" w:rsidR="00831356" w:rsidRPr="0052343A" w:rsidRDefault="00831356" w:rsidP="0052343A">
      <w:pPr>
        <w:widowControl w:val="0"/>
        <w:suppressAutoHyphens w:val="0"/>
        <w:autoSpaceDE w:val="0"/>
        <w:autoSpaceDN w:val="0"/>
        <w:adjustRightInd w:val="0"/>
        <w:ind w:left="720"/>
        <w:rPr>
          <w:rFonts w:ascii="Calibri" w:hAnsi="Calibri" w:cs="Calibri"/>
          <w:sz w:val="22"/>
          <w:szCs w:val="22"/>
          <w:lang w:eastAsia="sv-SE"/>
        </w:rPr>
      </w:pPr>
    </w:p>
    <w:p w14:paraId="0D25A386"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I god tid identifiera alla </w:t>
      </w:r>
      <w:r w:rsidR="00B13FFC" w:rsidRPr="0052343A">
        <w:rPr>
          <w:rFonts w:ascii="Calibri" w:hAnsi="Calibri" w:cs="Calibri"/>
          <w:sz w:val="22"/>
          <w:szCs w:val="22"/>
          <w:lang w:eastAsia="sv-SE"/>
        </w:rPr>
        <w:t>kvalitets</w:t>
      </w:r>
      <w:r w:rsidRPr="0052343A">
        <w:rPr>
          <w:rFonts w:ascii="Calibri" w:hAnsi="Calibri" w:cs="Calibri"/>
          <w:sz w:val="22"/>
          <w:szCs w:val="22"/>
          <w:lang w:eastAsia="sv-SE"/>
        </w:rPr>
        <w:t>krav på mätning vilka förutsätter en kapacitet som i det närmaste går utöver befintlig teknik, så att ny teknik med nö</w:t>
      </w:r>
      <w:r w:rsidR="00C127BF" w:rsidRPr="0052343A">
        <w:rPr>
          <w:rFonts w:ascii="Calibri" w:hAnsi="Calibri" w:cs="Calibri"/>
          <w:sz w:val="22"/>
          <w:szCs w:val="22"/>
          <w:lang w:eastAsia="sv-SE"/>
        </w:rPr>
        <w:t>dvändig kapacitet kan utvecklas</w:t>
      </w:r>
    </w:p>
    <w:p w14:paraId="77FEF470"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Uppställa acceptanskriterier för alla egenskaper och krav, inklusive dem som innehåller per</w:t>
      </w:r>
      <w:r w:rsidR="00C127BF" w:rsidRPr="0052343A">
        <w:rPr>
          <w:rFonts w:ascii="Calibri" w:hAnsi="Calibri" w:cs="Calibri"/>
          <w:sz w:val="22"/>
          <w:szCs w:val="22"/>
          <w:lang w:eastAsia="sv-SE"/>
        </w:rPr>
        <w:t>sonliga åsikter på utförande</w:t>
      </w:r>
    </w:p>
    <w:p w14:paraId="0AF465B3" w14:textId="77777777" w:rsidR="007C5F90" w:rsidRPr="0052343A" w:rsidRDefault="007C5F90" w:rsidP="0052343A">
      <w:pPr>
        <w:widowControl w:val="0"/>
        <w:numPr>
          <w:ilvl w:val="0"/>
          <w:numId w:val="2"/>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Kontinuerligt säkerställa samstämmighet m</w:t>
      </w:r>
      <w:r w:rsidR="00C127BF" w:rsidRPr="0052343A">
        <w:rPr>
          <w:rFonts w:ascii="Calibri" w:hAnsi="Calibri" w:cs="Calibri"/>
          <w:sz w:val="22"/>
          <w:szCs w:val="22"/>
          <w:lang w:eastAsia="sv-SE"/>
        </w:rPr>
        <w:t xml:space="preserve">ellan olika enheter i </w:t>
      </w:r>
      <w:r w:rsidR="006119EB" w:rsidRPr="0052343A">
        <w:rPr>
          <w:rFonts w:ascii="Calibri" w:hAnsi="Calibri" w:cs="Calibri"/>
          <w:sz w:val="22"/>
          <w:szCs w:val="22"/>
          <w:lang w:eastAsia="sv-SE"/>
        </w:rPr>
        <w:t>(Företagsnamn)</w:t>
      </w:r>
      <w:r w:rsidR="00C51EC5" w:rsidRPr="0052343A">
        <w:rPr>
          <w:rFonts w:ascii="Calibri" w:hAnsi="Calibri" w:cs="Calibri"/>
          <w:sz w:val="22"/>
          <w:szCs w:val="22"/>
          <w:lang w:eastAsia="sv-SE"/>
        </w:rPr>
        <w:t>.</w:t>
      </w:r>
    </w:p>
    <w:p w14:paraId="5CEE44FD" w14:textId="77777777" w:rsidR="007C5F90" w:rsidRPr="0052343A" w:rsidRDefault="007C5F90" w:rsidP="0052343A">
      <w:pPr>
        <w:widowControl w:val="0"/>
        <w:suppressAutoHyphens w:val="0"/>
        <w:autoSpaceDE w:val="0"/>
        <w:autoSpaceDN w:val="0"/>
        <w:adjustRightInd w:val="0"/>
        <w:jc w:val="center"/>
        <w:rPr>
          <w:rFonts w:ascii="Calibri" w:hAnsi="Calibri" w:cs="Calibri"/>
          <w:b/>
          <w:bCs/>
          <w:sz w:val="22"/>
          <w:szCs w:val="22"/>
          <w:lang w:eastAsia="sv-SE"/>
        </w:rPr>
      </w:pPr>
    </w:p>
    <w:p w14:paraId="3BD98A42" w14:textId="77777777" w:rsidR="006E4238" w:rsidRPr="0052343A" w:rsidRDefault="006E4238"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1" w:name="_Toc457038568"/>
      <w:r w:rsidRPr="0052343A">
        <w:rPr>
          <w:rFonts w:ascii="Calibri" w:hAnsi="Calibri" w:cs="Calibri"/>
          <w:sz w:val="22"/>
          <w:szCs w:val="22"/>
          <w:lang w:eastAsia="sv-SE"/>
        </w:rPr>
        <w:t>Kvalitetspolicy</w:t>
      </w:r>
      <w:bookmarkEnd w:id="1"/>
    </w:p>
    <w:p w14:paraId="5F2C7D9E"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 ska göra allt vi kan för att tillgodose våra kunders krav och önskemål för varje enskild byggprojekt. Våra kunder ska kunna lita på att de får rätt tjänst av god kvalité och på utsatt datum. Vi står till kundens förfogande med hög serviceanda och specialkunskap inom byggbranschen.</w:t>
      </w:r>
    </w:p>
    <w:p w14:paraId="48DBF46F"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color w:val="333333"/>
          <w:sz w:val="22"/>
          <w:szCs w:val="22"/>
          <w:lang w:eastAsia="sv-SE"/>
        </w:rPr>
      </w:pPr>
    </w:p>
    <w:p w14:paraId="393D1E97"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r w:rsidRPr="0052343A">
        <w:rPr>
          <w:rFonts w:ascii="Calibri" w:hAnsi="Calibri" w:cs="Calibri"/>
          <w:color w:val="000000"/>
          <w:sz w:val="22"/>
          <w:szCs w:val="22"/>
          <w:lang w:eastAsia="sv-SE"/>
        </w:rPr>
        <w:t>Alla medarbetares kompetens och engagemang är en av förutsättningar för att vi ska nå våra uppsatta kvalitetsmål. Därför erbjuder vi anställda fortlöpande utbildning samt en säker och stimulerande arbetsmiljö.</w:t>
      </w:r>
      <w:r w:rsidRPr="0052343A">
        <w:rPr>
          <w:rFonts w:ascii="Calibri" w:hAnsi="Calibri" w:cs="Calibri"/>
          <w:sz w:val="22"/>
          <w:szCs w:val="22"/>
          <w:lang w:eastAsia="sv-SE"/>
        </w:rPr>
        <w:t xml:space="preserve"> </w:t>
      </w:r>
    </w:p>
    <w:p w14:paraId="78CB5FA4"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color w:val="333333"/>
          <w:sz w:val="22"/>
          <w:szCs w:val="22"/>
          <w:lang w:eastAsia="sv-SE"/>
        </w:rPr>
      </w:pPr>
      <w:r w:rsidRPr="0052343A">
        <w:rPr>
          <w:rFonts w:ascii="Calibri" w:hAnsi="Calibri" w:cs="Calibri"/>
          <w:color w:val="333333"/>
          <w:sz w:val="22"/>
          <w:szCs w:val="22"/>
          <w:lang w:eastAsia="sv-SE"/>
        </w:rPr>
        <w:br/>
        <w:t xml:space="preserve">För att ytterligare öka </w:t>
      </w:r>
      <w:r w:rsidRPr="0052343A">
        <w:rPr>
          <w:rFonts w:ascii="Calibri" w:hAnsi="Calibri" w:cs="Calibri"/>
          <w:sz w:val="22"/>
          <w:szCs w:val="22"/>
        </w:rPr>
        <w:t>(företagsnamn):</w:t>
      </w:r>
      <w:r w:rsidRPr="0052343A">
        <w:rPr>
          <w:rFonts w:ascii="Calibri" w:hAnsi="Calibri" w:cs="Calibri"/>
          <w:color w:val="333333"/>
          <w:sz w:val="22"/>
          <w:szCs w:val="22"/>
          <w:lang w:eastAsia="sv-SE"/>
        </w:rPr>
        <w:t>s anseende, konkurrenskraft och lönsamhet är det nödvändigt att kvalitetstänkandet genomsyrar (företagsnamn). Var och en i (företagsnamn) ska ha kunskap om att det endast är dennes beslut och handlande som påverkar kvaliteten på vårt kvalitetsarbete, våra tjänster och produkter och att vi ständigt måste arbeta med att utveckla oss inom byggbranschen.</w:t>
      </w:r>
      <w:r w:rsidRPr="0052343A">
        <w:rPr>
          <w:rFonts w:ascii="Calibri" w:hAnsi="Calibri" w:cs="Calibri"/>
          <w:color w:val="333333"/>
          <w:sz w:val="22"/>
          <w:szCs w:val="22"/>
          <w:lang w:eastAsia="sv-SE"/>
        </w:rPr>
        <w:br/>
      </w:r>
    </w:p>
    <w:p w14:paraId="2D212026"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Detta innebär att:</w:t>
      </w:r>
    </w:p>
    <w:p w14:paraId="6ADB1829"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723ACC3C"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 eftersträvar goda och långsiktiga relationer med våra kunder</w:t>
      </w:r>
    </w:p>
    <w:p w14:paraId="54BA1700"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 ständigt arbetar med att utveckla produkter, processer och vårt kvalitetsledningssystem</w:t>
      </w:r>
    </w:p>
    <w:p w14:paraId="021148ED" w14:textId="704C953A"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 sätter alla kunder, såväl interna som externa, i centrum för vårt agerande</w:t>
      </w:r>
    </w:p>
    <w:p w14:paraId="4505C636" w14:textId="77777777" w:rsidR="00014F9C" w:rsidRPr="0052343A" w:rsidRDefault="00014F9C" w:rsidP="0052343A">
      <w:pPr>
        <w:widowControl w:val="0"/>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ind w:left="720"/>
        <w:rPr>
          <w:rFonts w:ascii="Calibri" w:hAnsi="Calibri" w:cs="Calibri"/>
          <w:sz w:val="22"/>
          <w:szCs w:val="22"/>
          <w:lang w:eastAsia="sv-SE"/>
        </w:rPr>
      </w:pPr>
    </w:p>
    <w:p w14:paraId="6C274B1E"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 strävar efter 0-fel principen i alla åtaganden gentemot kunder och underleverantörer</w:t>
      </w:r>
    </w:p>
    <w:p w14:paraId="3A799F62"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Uppträda ärligt och seriöst mot kunder och övriga intressenter</w:t>
      </w:r>
    </w:p>
    <w:p w14:paraId="66E44924" w14:textId="38F04B75"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Kompetenta och ambitiösa medarbetare som känner till betydelsen av sina insatser för totalkvalitet</w:t>
      </w:r>
    </w:p>
    <w:p w14:paraId="4CDF98A8" w14:textId="77777777" w:rsidR="00014F9C" w:rsidRPr="0052343A" w:rsidRDefault="00014F9C" w:rsidP="0052343A">
      <w:pPr>
        <w:widowControl w:val="0"/>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ind w:left="720"/>
        <w:rPr>
          <w:rFonts w:ascii="Calibri" w:hAnsi="Calibri" w:cs="Calibri"/>
          <w:sz w:val="22"/>
          <w:szCs w:val="22"/>
          <w:lang w:eastAsia="sv-SE"/>
        </w:rPr>
      </w:pPr>
    </w:p>
    <w:p w14:paraId="5ED6E269"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Genom en välutbildad, engagerad och flexibel personal</w:t>
      </w:r>
    </w:p>
    <w:p w14:paraId="74B8CB68"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Genom att sätta och följa upp kvalitetsmål</w:t>
      </w:r>
    </w:p>
    <w:p w14:paraId="706038E2" w14:textId="77777777" w:rsidR="005E426D" w:rsidRPr="0052343A" w:rsidRDefault="005E426D" w:rsidP="0052343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Genom att vara lyhörda på kundernas önskemål och behov</w:t>
      </w:r>
    </w:p>
    <w:p w14:paraId="367329B8"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7B1435CE"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5161285B" w14:textId="77777777" w:rsidR="00743D2D" w:rsidRPr="0052343A" w:rsidRDefault="00743D2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1756031A" w14:textId="77777777" w:rsidR="00743D2D" w:rsidRPr="0052343A" w:rsidRDefault="00743D2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59C1C054"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VD</w:t>
      </w:r>
    </w:p>
    <w:p w14:paraId="78FC4615"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p>
    <w:p w14:paraId="01197F3B" w14:textId="77777777" w:rsidR="005E426D" w:rsidRPr="0052343A" w:rsidRDefault="005E426D" w:rsidP="005234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w:t>
      </w:r>
    </w:p>
    <w:p w14:paraId="4A32A79D" w14:textId="77777777" w:rsidR="00B13FFC" w:rsidRPr="0052343A" w:rsidRDefault="00B13FFC" w:rsidP="0052343A">
      <w:pPr>
        <w:widowControl w:val="0"/>
        <w:suppressAutoHyphens w:val="0"/>
        <w:autoSpaceDE w:val="0"/>
        <w:autoSpaceDN w:val="0"/>
        <w:adjustRightInd w:val="0"/>
        <w:rPr>
          <w:rFonts w:ascii="Calibri" w:hAnsi="Calibri" w:cs="Calibri"/>
          <w:sz w:val="22"/>
          <w:szCs w:val="22"/>
          <w:lang w:eastAsia="sv-SE"/>
        </w:rPr>
      </w:pPr>
    </w:p>
    <w:p w14:paraId="1455202F"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20C06A77"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10C12456"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5C9BA732"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5A6A0C98" w14:textId="77777777" w:rsidR="00C33AC8" w:rsidRPr="0052343A" w:rsidRDefault="00C33AC8" w:rsidP="0052343A">
      <w:pPr>
        <w:widowControl w:val="0"/>
        <w:suppressAutoHyphens w:val="0"/>
        <w:autoSpaceDE w:val="0"/>
        <w:autoSpaceDN w:val="0"/>
        <w:adjustRightInd w:val="0"/>
        <w:rPr>
          <w:rFonts w:ascii="Calibri" w:hAnsi="Calibri" w:cs="Calibri"/>
          <w:sz w:val="22"/>
          <w:szCs w:val="22"/>
          <w:lang w:eastAsia="sv-SE"/>
        </w:rPr>
      </w:pPr>
    </w:p>
    <w:p w14:paraId="3171FE7C"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7D3C97A9"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18932C94"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6121D8BE"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6A84ECF4" w14:textId="77777777" w:rsidR="00872738" w:rsidRPr="0052343A" w:rsidRDefault="00872738" w:rsidP="0052343A">
      <w:pPr>
        <w:widowControl w:val="0"/>
        <w:suppressAutoHyphens w:val="0"/>
        <w:autoSpaceDE w:val="0"/>
        <w:autoSpaceDN w:val="0"/>
        <w:adjustRightInd w:val="0"/>
        <w:rPr>
          <w:rFonts w:ascii="Calibri" w:hAnsi="Calibri" w:cs="Calibri"/>
          <w:sz w:val="22"/>
          <w:szCs w:val="22"/>
          <w:lang w:eastAsia="sv-SE"/>
        </w:rPr>
      </w:pPr>
    </w:p>
    <w:p w14:paraId="0883371E" w14:textId="77777777" w:rsidR="007C5F90" w:rsidRPr="0052343A" w:rsidRDefault="00AC7F45"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2" w:name="_Toc457038569"/>
      <w:r w:rsidR="007C5F90" w:rsidRPr="0052343A">
        <w:rPr>
          <w:rFonts w:ascii="Calibri" w:hAnsi="Calibri" w:cs="Calibri"/>
          <w:sz w:val="22"/>
          <w:szCs w:val="22"/>
          <w:lang w:eastAsia="sv-SE"/>
        </w:rPr>
        <w:t>1</w:t>
      </w:r>
      <w:r w:rsidR="005F36AB"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 xml:space="preserve">Orientering </w:t>
      </w:r>
      <w:r w:rsidR="009644D4" w:rsidRPr="0052343A">
        <w:rPr>
          <w:rFonts w:ascii="Calibri" w:hAnsi="Calibri" w:cs="Calibri"/>
          <w:sz w:val="22"/>
          <w:szCs w:val="22"/>
          <w:lang w:eastAsia="sv-SE"/>
        </w:rPr>
        <w:t xml:space="preserve">över </w:t>
      </w:r>
      <w:r w:rsidR="00927DEF" w:rsidRPr="0052343A">
        <w:rPr>
          <w:rFonts w:ascii="Calibri" w:hAnsi="Calibri" w:cs="Calibri"/>
          <w:sz w:val="22"/>
          <w:szCs w:val="22"/>
          <w:lang w:eastAsia="sv-SE"/>
        </w:rPr>
        <w:t>bygg</w:t>
      </w:r>
      <w:r w:rsidR="00975D67" w:rsidRPr="0052343A">
        <w:rPr>
          <w:rFonts w:ascii="Calibri" w:hAnsi="Calibri" w:cs="Calibri"/>
          <w:sz w:val="22"/>
          <w:szCs w:val="22"/>
          <w:lang w:eastAsia="sv-SE"/>
        </w:rPr>
        <w:t>projektet</w:t>
      </w:r>
      <w:bookmarkEnd w:id="2"/>
    </w:p>
    <w:p w14:paraId="2CE631A6"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60B662E"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4E5BA104" w14:textId="77777777" w:rsidR="007C5F90" w:rsidRPr="0052343A" w:rsidRDefault="007C5F90" w:rsidP="0052343A">
      <w:pPr>
        <w:pStyle w:val="Rubrik2"/>
        <w:rPr>
          <w:rFonts w:ascii="Calibri" w:hAnsi="Calibri" w:cs="Calibri"/>
          <w:sz w:val="22"/>
          <w:szCs w:val="22"/>
          <w:lang w:eastAsia="sv-SE"/>
        </w:rPr>
      </w:pPr>
      <w:bookmarkStart w:id="3" w:name="_Toc457038570"/>
      <w:r w:rsidRPr="0052343A">
        <w:rPr>
          <w:rFonts w:ascii="Calibri" w:hAnsi="Calibri" w:cs="Calibri"/>
          <w:sz w:val="22"/>
          <w:szCs w:val="22"/>
          <w:lang w:eastAsia="sv-SE"/>
        </w:rPr>
        <w:t>1.1</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Allmän information</w:t>
      </w:r>
      <w:bookmarkEnd w:id="3"/>
    </w:p>
    <w:p w14:paraId="3A50EE1B"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Den är inte meningen att kvalitetsplanen och de kontrollplaner som ingår i den alltid måste </w:t>
      </w:r>
      <w:r w:rsidR="006143D7" w:rsidRPr="0052343A">
        <w:rPr>
          <w:rFonts w:ascii="Calibri" w:hAnsi="Calibri" w:cs="Calibri"/>
          <w:sz w:val="22"/>
          <w:szCs w:val="22"/>
          <w:lang w:eastAsia="sv-SE"/>
        </w:rPr>
        <w:t>vara identiska</w:t>
      </w:r>
      <w:r w:rsidRPr="0052343A">
        <w:rPr>
          <w:rFonts w:ascii="Calibri" w:hAnsi="Calibri" w:cs="Calibri"/>
          <w:sz w:val="22"/>
          <w:szCs w:val="22"/>
          <w:lang w:eastAsia="sv-SE"/>
        </w:rPr>
        <w:t xml:space="preserve">. Eftersom förutsättningarna aldrig är exakt desamma för </w:t>
      </w:r>
      <w:r w:rsidR="005E426D" w:rsidRPr="0052343A">
        <w:rPr>
          <w:rFonts w:ascii="Calibri" w:hAnsi="Calibri" w:cs="Calibri"/>
          <w:sz w:val="22"/>
          <w:szCs w:val="22"/>
          <w:lang w:eastAsia="sv-SE"/>
        </w:rPr>
        <w:t>bygg</w:t>
      </w:r>
      <w:r w:rsidRPr="0052343A">
        <w:rPr>
          <w:rFonts w:ascii="Calibri" w:hAnsi="Calibri" w:cs="Calibri"/>
          <w:sz w:val="22"/>
          <w:szCs w:val="22"/>
          <w:lang w:eastAsia="sv-SE"/>
        </w:rPr>
        <w:t xml:space="preserve">projekt, kan kvalitetsplanen och/eller någon av kontrollplanerna behöva justeras för </w:t>
      </w:r>
      <w:r w:rsidR="009644D4" w:rsidRPr="0052343A">
        <w:rPr>
          <w:rFonts w:ascii="Calibri" w:hAnsi="Calibri" w:cs="Calibri"/>
          <w:sz w:val="22"/>
          <w:szCs w:val="22"/>
          <w:lang w:eastAsia="sv-SE"/>
        </w:rPr>
        <w:t xml:space="preserve">varje </w:t>
      </w:r>
      <w:r w:rsidR="00AC7F45" w:rsidRPr="0052343A">
        <w:rPr>
          <w:rFonts w:ascii="Calibri" w:hAnsi="Calibri" w:cs="Calibri"/>
          <w:sz w:val="22"/>
          <w:szCs w:val="22"/>
          <w:lang w:eastAsia="sv-SE"/>
        </w:rPr>
        <w:t xml:space="preserve">enskilt </w:t>
      </w:r>
      <w:r w:rsidR="005E426D" w:rsidRPr="0052343A">
        <w:rPr>
          <w:rFonts w:ascii="Calibri" w:hAnsi="Calibri" w:cs="Calibri"/>
          <w:sz w:val="22"/>
          <w:szCs w:val="22"/>
          <w:lang w:eastAsia="sv-SE"/>
        </w:rPr>
        <w:t>bygg</w:t>
      </w:r>
      <w:r w:rsidR="009644D4" w:rsidRPr="0052343A">
        <w:rPr>
          <w:rFonts w:ascii="Calibri" w:hAnsi="Calibri" w:cs="Calibri"/>
          <w:sz w:val="22"/>
          <w:szCs w:val="22"/>
          <w:lang w:eastAsia="sv-SE"/>
        </w:rPr>
        <w:t>projekt.</w:t>
      </w:r>
    </w:p>
    <w:p w14:paraId="4DCB5C8C"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0DAA3F6E" w14:textId="77777777" w:rsidR="002F1C9B" w:rsidRPr="0052343A" w:rsidRDefault="007C5F90" w:rsidP="0052343A">
      <w:pPr>
        <w:pStyle w:val="Rubrik2"/>
        <w:rPr>
          <w:rFonts w:ascii="Calibri" w:hAnsi="Calibri" w:cs="Calibri"/>
          <w:sz w:val="22"/>
          <w:szCs w:val="22"/>
          <w:lang w:eastAsia="sv-SE"/>
        </w:rPr>
      </w:pPr>
      <w:bookmarkStart w:id="4" w:name="_Toc457038571"/>
      <w:r w:rsidRPr="0052343A">
        <w:rPr>
          <w:rFonts w:ascii="Calibri" w:hAnsi="Calibri" w:cs="Calibri"/>
          <w:sz w:val="22"/>
          <w:szCs w:val="22"/>
          <w:lang w:eastAsia="sv-SE"/>
        </w:rPr>
        <w:t>1.2</w:t>
      </w:r>
      <w:r w:rsidR="00FE2D34" w:rsidRPr="0052343A">
        <w:rPr>
          <w:rFonts w:ascii="Calibri" w:hAnsi="Calibri" w:cs="Calibri"/>
          <w:sz w:val="22"/>
          <w:szCs w:val="22"/>
          <w:lang w:eastAsia="sv-SE"/>
        </w:rPr>
        <w:t xml:space="preserve"> </w:t>
      </w:r>
      <w:r w:rsidR="002F1C9B" w:rsidRPr="0052343A">
        <w:rPr>
          <w:rFonts w:ascii="Calibri" w:hAnsi="Calibri" w:cs="Calibri"/>
          <w:sz w:val="22"/>
          <w:szCs w:val="22"/>
          <w:lang w:eastAsia="sv-SE"/>
        </w:rPr>
        <w:t>Entreprenadform</w:t>
      </w:r>
      <w:bookmarkEnd w:id="4"/>
      <w:r w:rsidR="002F1C9B" w:rsidRPr="0052343A">
        <w:rPr>
          <w:rFonts w:ascii="Calibri" w:hAnsi="Calibri" w:cs="Calibri"/>
          <w:sz w:val="22"/>
          <w:szCs w:val="22"/>
          <w:lang w:eastAsia="sv-SE"/>
        </w:rPr>
        <w:t xml:space="preserve"> </w:t>
      </w:r>
    </w:p>
    <w:p w14:paraId="34257847" w14:textId="77C0D450" w:rsidR="00C33AC8" w:rsidRPr="0052343A" w:rsidRDefault="00415DEE"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Se </w:t>
      </w:r>
      <w:r w:rsidR="00134C07" w:rsidRPr="0052343A">
        <w:rPr>
          <w:rFonts w:ascii="Calibri" w:hAnsi="Calibri" w:cs="Calibri"/>
          <w:sz w:val="22"/>
          <w:szCs w:val="22"/>
          <w:lang w:eastAsia="sv-SE"/>
        </w:rPr>
        <w:t>projektbeskrivning</w:t>
      </w:r>
      <w:r w:rsidR="005E426D" w:rsidRPr="0052343A">
        <w:rPr>
          <w:rFonts w:ascii="Calibri" w:hAnsi="Calibri" w:cs="Calibri"/>
          <w:sz w:val="22"/>
          <w:szCs w:val="22"/>
          <w:lang w:eastAsia="sv-SE"/>
        </w:rPr>
        <w:t>, s</w:t>
      </w:r>
      <w:r w:rsidR="002976C5" w:rsidRPr="0052343A">
        <w:rPr>
          <w:rFonts w:ascii="Calibri" w:hAnsi="Calibri" w:cs="Calibri"/>
          <w:bCs/>
          <w:sz w:val="22"/>
          <w:szCs w:val="22"/>
          <w:lang w:eastAsia="sv-SE"/>
        </w:rPr>
        <w:t xml:space="preserve">e </w:t>
      </w:r>
      <w:r w:rsidR="005E426D" w:rsidRPr="0052343A">
        <w:rPr>
          <w:rFonts w:ascii="Calibri" w:hAnsi="Calibri" w:cs="Calibri"/>
          <w:bCs/>
          <w:sz w:val="22"/>
          <w:szCs w:val="22"/>
          <w:lang w:eastAsia="sv-SE"/>
        </w:rPr>
        <w:t>Flik 1 Projektbeskrivning.</w:t>
      </w:r>
    </w:p>
    <w:p w14:paraId="39C43A70" w14:textId="77777777" w:rsidR="00085249" w:rsidRPr="0052343A" w:rsidRDefault="00085249" w:rsidP="0052343A">
      <w:pPr>
        <w:widowControl w:val="0"/>
        <w:suppressAutoHyphens w:val="0"/>
        <w:autoSpaceDE w:val="0"/>
        <w:autoSpaceDN w:val="0"/>
        <w:adjustRightInd w:val="0"/>
        <w:rPr>
          <w:rFonts w:ascii="Calibri" w:hAnsi="Calibri" w:cs="Calibri"/>
          <w:sz w:val="22"/>
          <w:szCs w:val="22"/>
          <w:lang w:eastAsia="sv-SE"/>
        </w:rPr>
      </w:pPr>
    </w:p>
    <w:p w14:paraId="38029FFF" w14:textId="77777777" w:rsidR="00085249" w:rsidRPr="0052343A" w:rsidRDefault="00085249" w:rsidP="0052343A">
      <w:pPr>
        <w:widowControl w:val="0"/>
        <w:suppressAutoHyphens w:val="0"/>
        <w:autoSpaceDE w:val="0"/>
        <w:autoSpaceDN w:val="0"/>
        <w:adjustRightInd w:val="0"/>
        <w:rPr>
          <w:rFonts w:ascii="Calibri" w:hAnsi="Calibri" w:cs="Calibri"/>
          <w:sz w:val="22"/>
          <w:szCs w:val="22"/>
          <w:lang w:eastAsia="sv-SE"/>
        </w:rPr>
      </w:pPr>
    </w:p>
    <w:p w14:paraId="57C0D426" w14:textId="77777777" w:rsidR="007C5F90" w:rsidRPr="0052343A" w:rsidRDefault="00FE2D34" w:rsidP="0052343A">
      <w:pPr>
        <w:pStyle w:val="Rubrik2"/>
        <w:rPr>
          <w:rFonts w:ascii="Calibri" w:hAnsi="Calibri" w:cs="Calibri"/>
          <w:sz w:val="22"/>
          <w:szCs w:val="22"/>
          <w:lang w:eastAsia="sv-SE"/>
        </w:rPr>
      </w:pPr>
      <w:bookmarkStart w:id="5" w:name="_Toc457038572"/>
      <w:r w:rsidRPr="0052343A">
        <w:rPr>
          <w:rFonts w:ascii="Calibri" w:hAnsi="Calibri" w:cs="Calibri"/>
          <w:sz w:val="22"/>
          <w:szCs w:val="22"/>
          <w:lang w:eastAsia="sv-SE"/>
        </w:rPr>
        <w:t xml:space="preserve">1.3 </w:t>
      </w:r>
      <w:r w:rsidR="00927DEF" w:rsidRPr="0052343A">
        <w:rPr>
          <w:rFonts w:ascii="Calibri" w:hAnsi="Calibri" w:cs="Calibri"/>
          <w:sz w:val="22"/>
          <w:szCs w:val="22"/>
          <w:lang w:eastAsia="sv-SE"/>
        </w:rPr>
        <w:t>Byggp</w:t>
      </w:r>
      <w:r w:rsidR="007C5F90" w:rsidRPr="0052343A">
        <w:rPr>
          <w:rFonts w:ascii="Calibri" w:hAnsi="Calibri" w:cs="Calibri"/>
          <w:sz w:val="22"/>
          <w:szCs w:val="22"/>
          <w:lang w:eastAsia="sv-SE"/>
        </w:rPr>
        <w:t>rojektets art</w:t>
      </w:r>
      <w:bookmarkEnd w:id="5"/>
      <w:r w:rsidR="007C5F90" w:rsidRPr="0052343A">
        <w:rPr>
          <w:rFonts w:ascii="Calibri" w:hAnsi="Calibri" w:cs="Calibri"/>
          <w:sz w:val="22"/>
          <w:szCs w:val="22"/>
          <w:lang w:eastAsia="sv-SE"/>
        </w:rPr>
        <w:t xml:space="preserve"> </w:t>
      </w:r>
    </w:p>
    <w:p w14:paraId="22DB62AE" w14:textId="37E29C9B" w:rsidR="00085249" w:rsidRPr="0052343A" w:rsidRDefault="00562EEB"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Se </w:t>
      </w:r>
      <w:r w:rsidR="00134C07" w:rsidRPr="0052343A">
        <w:rPr>
          <w:rFonts w:ascii="Calibri" w:hAnsi="Calibri" w:cs="Calibri"/>
          <w:sz w:val="22"/>
          <w:szCs w:val="22"/>
          <w:lang w:eastAsia="sv-SE"/>
        </w:rPr>
        <w:t>projektbeskrivning</w:t>
      </w:r>
      <w:r w:rsidR="005E426D" w:rsidRPr="0052343A">
        <w:rPr>
          <w:rFonts w:ascii="Calibri" w:hAnsi="Calibri" w:cs="Calibri"/>
          <w:sz w:val="22"/>
          <w:szCs w:val="22"/>
          <w:lang w:eastAsia="sv-SE"/>
        </w:rPr>
        <w:t>,</w:t>
      </w:r>
      <w:r w:rsidR="0018284F" w:rsidRPr="0052343A">
        <w:rPr>
          <w:rFonts w:ascii="Calibri" w:hAnsi="Calibri" w:cs="Calibri"/>
          <w:sz w:val="22"/>
          <w:szCs w:val="22"/>
          <w:lang w:eastAsia="sv-SE"/>
        </w:rPr>
        <w:t xml:space="preserve"> </w:t>
      </w:r>
      <w:r w:rsidR="005E426D" w:rsidRPr="0052343A">
        <w:rPr>
          <w:rFonts w:ascii="Calibri" w:hAnsi="Calibri" w:cs="Calibri"/>
          <w:sz w:val="22"/>
          <w:szCs w:val="22"/>
          <w:lang w:eastAsia="sv-SE"/>
        </w:rPr>
        <w:t>s</w:t>
      </w:r>
      <w:r w:rsidR="005E426D" w:rsidRPr="0052343A">
        <w:rPr>
          <w:rFonts w:ascii="Calibri" w:hAnsi="Calibri" w:cs="Calibri"/>
          <w:bCs/>
          <w:sz w:val="22"/>
          <w:szCs w:val="22"/>
          <w:lang w:eastAsia="sv-SE"/>
        </w:rPr>
        <w:t>e Flik 1 Projektbeskrivning.</w:t>
      </w:r>
    </w:p>
    <w:p w14:paraId="78B1AF1B" w14:textId="6018344E"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397908D" w14:textId="77777777" w:rsidR="007B7C2C" w:rsidRPr="0052343A" w:rsidRDefault="007B7C2C" w:rsidP="0052343A">
      <w:pPr>
        <w:widowControl w:val="0"/>
        <w:suppressAutoHyphens w:val="0"/>
        <w:autoSpaceDE w:val="0"/>
        <w:autoSpaceDN w:val="0"/>
        <w:adjustRightInd w:val="0"/>
        <w:rPr>
          <w:rFonts w:ascii="Calibri" w:hAnsi="Calibri" w:cs="Calibri"/>
          <w:bCs/>
          <w:sz w:val="22"/>
          <w:szCs w:val="22"/>
          <w:lang w:eastAsia="sv-SE"/>
        </w:rPr>
      </w:pPr>
    </w:p>
    <w:p w14:paraId="789140DE" w14:textId="77777777" w:rsidR="007C5F90" w:rsidRPr="0052343A" w:rsidRDefault="007C5F90" w:rsidP="0052343A">
      <w:pPr>
        <w:pStyle w:val="Rubrik2"/>
        <w:rPr>
          <w:rFonts w:ascii="Calibri" w:hAnsi="Calibri" w:cs="Calibri"/>
          <w:sz w:val="22"/>
          <w:szCs w:val="22"/>
          <w:lang w:eastAsia="sv-SE"/>
        </w:rPr>
      </w:pPr>
      <w:bookmarkStart w:id="6" w:name="_Toc457038573"/>
      <w:r w:rsidRPr="0052343A">
        <w:rPr>
          <w:rFonts w:ascii="Calibri" w:hAnsi="Calibri" w:cs="Calibri"/>
          <w:sz w:val="22"/>
          <w:szCs w:val="22"/>
          <w:lang w:eastAsia="sv-SE"/>
        </w:rPr>
        <w:t>1.</w:t>
      </w:r>
      <w:r w:rsidR="00FE2D34" w:rsidRPr="0052343A">
        <w:rPr>
          <w:rFonts w:ascii="Calibri" w:hAnsi="Calibri" w:cs="Calibri"/>
          <w:sz w:val="22"/>
          <w:szCs w:val="22"/>
          <w:lang w:eastAsia="sv-SE"/>
        </w:rPr>
        <w:t>4</w:t>
      </w:r>
      <w:r w:rsidRPr="0052343A">
        <w:rPr>
          <w:rFonts w:ascii="Calibri" w:hAnsi="Calibri" w:cs="Calibri"/>
          <w:sz w:val="22"/>
          <w:szCs w:val="22"/>
          <w:lang w:eastAsia="sv-SE"/>
        </w:rPr>
        <w:t xml:space="preserve"> Produktionstidplan</w:t>
      </w:r>
      <w:bookmarkEnd w:id="6"/>
      <w:r w:rsidRPr="0052343A">
        <w:rPr>
          <w:rFonts w:ascii="Calibri" w:hAnsi="Calibri" w:cs="Calibri"/>
          <w:sz w:val="22"/>
          <w:szCs w:val="22"/>
          <w:lang w:eastAsia="sv-SE"/>
        </w:rPr>
        <w:t xml:space="preserve"> </w:t>
      </w:r>
    </w:p>
    <w:p w14:paraId="7FDB0B74" w14:textId="77777777" w:rsidR="00B35CFE" w:rsidRPr="0052343A" w:rsidRDefault="007C5F90" w:rsidP="0052343A">
      <w:pPr>
        <w:widowControl w:val="0"/>
        <w:suppressAutoHyphens w:val="0"/>
        <w:autoSpaceDE w:val="0"/>
        <w:autoSpaceDN w:val="0"/>
        <w:adjustRightInd w:val="0"/>
        <w:rPr>
          <w:rFonts w:ascii="Calibri" w:hAnsi="Calibri" w:cs="Calibri"/>
          <w:bCs/>
          <w:color w:val="000000"/>
          <w:sz w:val="22"/>
          <w:szCs w:val="22"/>
          <w:lang w:eastAsia="sv-SE"/>
        </w:rPr>
      </w:pPr>
      <w:r w:rsidRPr="0052343A">
        <w:rPr>
          <w:rFonts w:ascii="Calibri" w:hAnsi="Calibri" w:cs="Calibri"/>
          <w:sz w:val="22"/>
          <w:szCs w:val="22"/>
          <w:lang w:eastAsia="sv-SE"/>
        </w:rPr>
        <w:tab/>
      </w:r>
    </w:p>
    <w:p w14:paraId="11535728" w14:textId="77777777" w:rsidR="00B35CFE" w:rsidRPr="0052343A" w:rsidRDefault="00B35CFE" w:rsidP="0052343A">
      <w:pPr>
        <w:widowControl w:val="0"/>
        <w:suppressAutoHyphens w:val="0"/>
        <w:autoSpaceDE w:val="0"/>
        <w:autoSpaceDN w:val="0"/>
        <w:adjustRightInd w:val="0"/>
        <w:rPr>
          <w:rFonts w:ascii="Calibri" w:hAnsi="Calibri" w:cs="Calibri"/>
          <w:color w:val="000000"/>
          <w:sz w:val="22"/>
          <w:szCs w:val="22"/>
          <w:u w:val="single"/>
          <w:lang w:eastAsia="sv-SE"/>
        </w:rPr>
      </w:pPr>
      <w:r w:rsidRPr="0052343A">
        <w:rPr>
          <w:rFonts w:ascii="Calibri" w:hAnsi="Calibri" w:cs="Calibri"/>
          <w:bCs/>
          <w:color w:val="000000"/>
          <w:sz w:val="22"/>
          <w:szCs w:val="22"/>
          <w:u w:val="single"/>
          <w:lang w:eastAsia="sv-SE"/>
        </w:rPr>
        <w:t>Se bilaga Tidplan och betalningsplan</w:t>
      </w:r>
      <w:r w:rsidR="005E426D" w:rsidRPr="0052343A">
        <w:rPr>
          <w:rFonts w:ascii="Calibri" w:hAnsi="Calibri" w:cs="Calibri"/>
          <w:bCs/>
          <w:color w:val="000000"/>
          <w:sz w:val="22"/>
          <w:szCs w:val="22"/>
          <w:u w:val="single"/>
          <w:lang w:eastAsia="sv-SE"/>
        </w:rPr>
        <w:t>.</w:t>
      </w:r>
      <w:r w:rsidR="005E426D" w:rsidRPr="0052343A">
        <w:rPr>
          <w:rFonts w:ascii="Calibri" w:hAnsi="Calibri" w:cs="Calibri"/>
          <w:bCs/>
          <w:color w:val="000000"/>
          <w:sz w:val="22"/>
          <w:szCs w:val="22"/>
          <w:lang w:eastAsia="sv-SE"/>
        </w:rPr>
        <w:t xml:space="preserve">    (Detta får </w:t>
      </w:r>
      <w:r w:rsidR="00AC7F45" w:rsidRPr="0052343A">
        <w:rPr>
          <w:rFonts w:ascii="Calibri" w:hAnsi="Calibri" w:cs="Calibri"/>
          <w:bCs/>
          <w:color w:val="000000"/>
          <w:sz w:val="22"/>
          <w:szCs w:val="22"/>
          <w:lang w:eastAsia="sv-SE"/>
        </w:rPr>
        <w:t xml:space="preserve">du </w:t>
      </w:r>
      <w:r w:rsidR="005E426D" w:rsidRPr="0052343A">
        <w:rPr>
          <w:rFonts w:ascii="Calibri" w:hAnsi="Calibri" w:cs="Calibri"/>
          <w:bCs/>
          <w:color w:val="000000"/>
          <w:sz w:val="22"/>
          <w:szCs w:val="22"/>
          <w:lang w:eastAsia="sv-SE"/>
        </w:rPr>
        <w:t xml:space="preserve">ta från alla berörda parter) </w:t>
      </w:r>
    </w:p>
    <w:p w14:paraId="4543504E"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426C91B5"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b/>
      </w:r>
      <w:r w:rsidRPr="0052343A">
        <w:rPr>
          <w:rFonts w:ascii="Calibri" w:hAnsi="Calibri" w:cs="Calibri"/>
          <w:sz w:val="22"/>
          <w:szCs w:val="22"/>
          <w:lang w:eastAsia="sv-SE"/>
        </w:rPr>
        <w:tab/>
      </w:r>
      <w:r w:rsidRPr="0052343A">
        <w:rPr>
          <w:rFonts w:ascii="Calibri" w:hAnsi="Calibri" w:cs="Calibri"/>
          <w:sz w:val="22"/>
          <w:szCs w:val="22"/>
          <w:lang w:eastAsia="sv-SE"/>
        </w:rPr>
        <w:tab/>
      </w:r>
      <w:r w:rsidRPr="0052343A">
        <w:rPr>
          <w:rFonts w:ascii="Calibri" w:hAnsi="Calibri" w:cs="Calibri"/>
          <w:sz w:val="22"/>
          <w:szCs w:val="22"/>
          <w:lang w:eastAsia="sv-SE"/>
        </w:rPr>
        <w:tab/>
      </w:r>
      <w:r w:rsidRPr="0052343A">
        <w:rPr>
          <w:rFonts w:ascii="Calibri" w:hAnsi="Calibri" w:cs="Calibri"/>
          <w:sz w:val="22"/>
          <w:szCs w:val="22"/>
          <w:lang w:eastAsia="sv-SE"/>
        </w:rPr>
        <w:tab/>
      </w:r>
    </w:p>
    <w:p w14:paraId="5A1EB0A2" w14:textId="77777777" w:rsidR="007C5F90" w:rsidRPr="0052343A" w:rsidRDefault="00B35CFE"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b/>
          <w:bCs/>
          <w:sz w:val="22"/>
          <w:szCs w:val="22"/>
          <w:lang w:eastAsia="sv-SE"/>
        </w:rPr>
        <w:br w:type="page"/>
      </w:r>
    </w:p>
    <w:p w14:paraId="666B158F" w14:textId="1B9B913E" w:rsidR="00A65E3B" w:rsidRPr="0052343A" w:rsidRDefault="00FE2D34" w:rsidP="0052343A">
      <w:pPr>
        <w:pStyle w:val="Rubrik1"/>
        <w:rPr>
          <w:rFonts w:ascii="Calibri" w:hAnsi="Calibri" w:cs="Calibri"/>
          <w:sz w:val="22"/>
          <w:szCs w:val="22"/>
          <w:lang w:eastAsia="sv-SE"/>
        </w:rPr>
      </w:pPr>
      <w:bookmarkStart w:id="7" w:name="_Toc457038574"/>
      <w:r w:rsidRPr="0052343A">
        <w:rPr>
          <w:rFonts w:ascii="Calibri" w:hAnsi="Calibri" w:cs="Calibri"/>
          <w:sz w:val="22"/>
          <w:szCs w:val="22"/>
          <w:lang w:eastAsia="sv-SE"/>
        </w:rPr>
        <w:t xml:space="preserve">2 </w:t>
      </w:r>
      <w:r w:rsidR="00A65E3B" w:rsidRPr="0052343A">
        <w:rPr>
          <w:rFonts w:ascii="Calibri" w:hAnsi="Calibri" w:cs="Calibri"/>
          <w:sz w:val="22"/>
          <w:szCs w:val="22"/>
          <w:lang w:eastAsia="sv-SE"/>
        </w:rPr>
        <w:t xml:space="preserve">Organisation för </w:t>
      </w:r>
      <w:r w:rsidR="008C0A26" w:rsidRPr="0052343A">
        <w:rPr>
          <w:rFonts w:ascii="Calibri" w:hAnsi="Calibri" w:cs="Calibri"/>
          <w:sz w:val="22"/>
          <w:szCs w:val="22"/>
          <w:lang w:eastAsia="sv-SE"/>
        </w:rPr>
        <w:t>(Företagsnamn)</w:t>
      </w:r>
      <w:r w:rsidR="00A65E3B" w:rsidRPr="0052343A">
        <w:rPr>
          <w:rFonts w:ascii="Calibri" w:hAnsi="Calibri" w:cs="Calibri"/>
          <w:sz w:val="22"/>
          <w:szCs w:val="22"/>
          <w:lang w:eastAsia="sv-SE"/>
        </w:rPr>
        <w:t xml:space="preserve">, </w:t>
      </w:r>
      <w:r w:rsidR="00975D67" w:rsidRPr="0052343A">
        <w:rPr>
          <w:rFonts w:ascii="Calibri" w:hAnsi="Calibri" w:cs="Calibri"/>
          <w:sz w:val="22"/>
          <w:szCs w:val="22"/>
          <w:lang w:eastAsia="sv-SE"/>
        </w:rPr>
        <w:t>(Beställare)</w:t>
      </w:r>
      <w:r w:rsidR="00A65E3B" w:rsidRPr="0052343A">
        <w:rPr>
          <w:rFonts w:ascii="Calibri" w:hAnsi="Calibri" w:cs="Calibri"/>
          <w:sz w:val="22"/>
          <w:szCs w:val="22"/>
          <w:lang w:eastAsia="sv-SE"/>
        </w:rPr>
        <w:t>, underleverantörer</w:t>
      </w:r>
      <w:bookmarkEnd w:id="7"/>
    </w:p>
    <w:p w14:paraId="3526FF91" w14:textId="77777777" w:rsidR="00A65E3B" w:rsidRPr="0052343A" w:rsidRDefault="00A65E3B" w:rsidP="0052343A">
      <w:pPr>
        <w:widowControl w:val="0"/>
        <w:suppressAutoHyphens w:val="0"/>
        <w:autoSpaceDE w:val="0"/>
        <w:autoSpaceDN w:val="0"/>
        <w:adjustRightInd w:val="0"/>
        <w:rPr>
          <w:rFonts w:ascii="Calibri" w:hAnsi="Calibri" w:cs="Calibri"/>
          <w:bCs/>
          <w:sz w:val="22"/>
          <w:szCs w:val="22"/>
          <w:lang w:eastAsia="sv-SE"/>
        </w:rPr>
      </w:pPr>
    </w:p>
    <w:p w14:paraId="342737BE" w14:textId="77777777" w:rsidR="00A65E3B" w:rsidRPr="0052343A" w:rsidRDefault="00FE2D34" w:rsidP="0052343A">
      <w:pPr>
        <w:pStyle w:val="Rubrik2"/>
        <w:rPr>
          <w:rFonts w:ascii="Calibri" w:hAnsi="Calibri" w:cs="Calibri"/>
          <w:sz w:val="22"/>
          <w:szCs w:val="22"/>
          <w:lang w:eastAsia="sv-SE"/>
        </w:rPr>
      </w:pPr>
      <w:bookmarkStart w:id="8" w:name="_Toc457038575"/>
      <w:r w:rsidRPr="0052343A">
        <w:rPr>
          <w:rFonts w:ascii="Calibri" w:hAnsi="Calibri" w:cs="Calibri"/>
          <w:sz w:val="22"/>
          <w:szCs w:val="22"/>
          <w:lang w:eastAsia="sv-SE"/>
        </w:rPr>
        <w:t xml:space="preserve">2.1 </w:t>
      </w:r>
      <w:r w:rsidR="00CC17EB" w:rsidRPr="0052343A">
        <w:rPr>
          <w:rFonts w:ascii="Calibri" w:hAnsi="Calibri" w:cs="Calibri"/>
          <w:sz w:val="22"/>
          <w:szCs w:val="22"/>
          <w:lang w:eastAsia="sv-SE"/>
        </w:rPr>
        <w:t>Organisation</w:t>
      </w:r>
      <w:bookmarkEnd w:id="8"/>
    </w:p>
    <w:p w14:paraId="5F92343C" w14:textId="77777777" w:rsidR="00AC7F45" w:rsidRPr="0052343A" w:rsidRDefault="00AC7F45" w:rsidP="0052343A">
      <w:pPr>
        <w:widowControl w:val="0"/>
        <w:suppressAutoHyphens w:val="0"/>
        <w:autoSpaceDE w:val="0"/>
        <w:autoSpaceDN w:val="0"/>
        <w:adjustRightInd w:val="0"/>
        <w:rPr>
          <w:rFonts w:ascii="Calibri" w:hAnsi="Calibri" w:cs="Calibri"/>
          <w:b/>
          <w:bCs/>
          <w:sz w:val="22"/>
          <w:szCs w:val="22"/>
          <w:lang w:eastAsia="sv-SE"/>
        </w:rPr>
      </w:pPr>
    </w:p>
    <w:tbl>
      <w:tblPr>
        <w:tblStyle w:val="Rutntstabell4dekorfrg5"/>
        <w:tblW w:w="0" w:type="auto"/>
        <w:tblLook w:val="01E0" w:firstRow="1" w:lastRow="1" w:firstColumn="1" w:lastColumn="1" w:noHBand="0" w:noVBand="0"/>
      </w:tblPr>
      <w:tblGrid>
        <w:gridCol w:w="5121"/>
        <w:gridCol w:w="3938"/>
      </w:tblGrid>
      <w:tr w:rsidR="0052343A" w:rsidRPr="0052343A" w14:paraId="7A0161C9" w14:textId="77777777" w:rsidTr="00523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shd w:val="clear" w:color="auto" w:fill="E2EFD9" w:themeFill="accent6" w:themeFillTint="33"/>
          </w:tcPr>
          <w:p w14:paraId="06EAD531" w14:textId="77777777" w:rsidR="00A83F22" w:rsidRPr="0052343A" w:rsidRDefault="00A83F22" w:rsidP="0052343A">
            <w:pPr>
              <w:widowControl w:val="0"/>
              <w:suppressAutoHyphens w:val="0"/>
              <w:autoSpaceDE w:val="0"/>
              <w:autoSpaceDN w:val="0"/>
              <w:adjustRightInd w:val="0"/>
              <w:jc w:val="center"/>
              <w:rPr>
                <w:rFonts w:ascii="Calibri" w:hAnsi="Calibri" w:cs="Calibri"/>
                <w:bCs w:val="0"/>
                <w:color w:val="auto"/>
                <w:sz w:val="22"/>
                <w:szCs w:val="22"/>
                <w:lang w:eastAsia="sv-SE"/>
              </w:rPr>
            </w:pPr>
            <w:r w:rsidRPr="0052343A">
              <w:rPr>
                <w:rFonts w:ascii="Calibri" w:hAnsi="Calibri" w:cs="Calibri"/>
                <w:color w:val="auto"/>
                <w:sz w:val="22"/>
                <w:szCs w:val="22"/>
                <w:lang w:eastAsia="sv-SE"/>
              </w:rPr>
              <w:t>Organisation</w:t>
            </w:r>
          </w:p>
        </w:tc>
      </w:tr>
      <w:tr w:rsidR="00AC7F45" w:rsidRPr="0052343A" w14:paraId="199AB458"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shd w:val="clear" w:color="auto" w:fill="E2EFD9" w:themeFill="accent6" w:themeFillTint="33"/>
          </w:tcPr>
          <w:p w14:paraId="22114393"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(Företagsnamn)</w:t>
            </w:r>
          </w:p>
        </w:tc>
        <w:tc>
          <w:tcPr>
            <w:cnfStyle w:val="000100000000" w:firstRow="0" w:lastRow="0" w:firstColumn="0" w:lastColumn="1" w:oddVBand="0" w:evenVBand="0" w:oddHBand="0" w:evenHBand="0" w:firstRowFirstColumn="0" w:firstRowLastColumn="0" w:lastRowFirstColumn="0" w:lastRowLastColumn="0"/>
            <w:tcW w:w="3998" w:type="dxa"/>
          </w:tcPr>
          <w:p w14:paraId="0B5A1315"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se Flik 2 Byggprojektets organisation</w:t>
            </w:r>
          </w:p>
        </w:tc>
      </w:tr>
      <w:tr w:rsidR="00AC7F45" w:rsidRPr="0052343A" w14:paraId="50BBE44B" w14:textId="77777777" w:rsidTr="0052343A">
        <w:tc>
          <w:tcPr>
            <w:cnfStyle w:val="001000000000" w:firstRow="0" w:lastRow="0" w:firstColumn="1" w:lastColumn="0" w:oddVBand="0" w:evenVBand="0" w:oddHBand="0" w:evenHBand="0" w:firstRowFirstColumn="0" w:firstRowLastColumn="0" w:lastRowFirstColumn="0" w:lastRowLastColumn="0"/>
            <w:tcW w:w="5211" w:type="dxa"/>
            <w:shd w:val="clear" w:color="auto" w:fill="E2EFD9" w:themeFill="accent6" w:themeFillTint="33"/>
          </w:tcPr>
          <w:p w14:paraId="5F0551C8"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(Beställare)</w:t>
            </w:r>
          </w:p>
        </w:tc>
        <w:tc>
          <w:tcPr>
            <w:cnfStyle w:val="000100000000" w:firstRow="0" w:lastRow="0" w:firstColumn="0" w:lastColumn="1" w:oddVBand="0" w:evenVBand="0" w:oddHBand="0" w:evenHBand="0" w:firstRowFirstColumn="0" w:firstRowLastColumn="0" w:lastRowFirstColumn="0" w:lastRowLastColumn="0"/>
            <w:tcW w:w="3998" w:type="dxa"/>
          </w:tcPr>
          <w:p w14:paraId="6A1F603D"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se Flik 3 Beställarens organisation</w:t>
            </w:r>
          </w:p>
        </w:tc>
      </w:tr>
      <w:tr w:rsidR="00AC7F45" w:rsidRPr="0052343A" w14:paraId="3E52E2A2" w14:textId="77777777" w:rsidTr="0052343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shd w:val="clear" w:color="auto" w:fill="E2EFD9" w:themeFill="accent6" w:themeFillTint="33"/>
          </w:tcPr>
          <w:p w14:paraId="5331ECCF"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(Underleverantörer)</w:t>
            </w:r>
          </w:p>
        </w:tc>
        <w:tc>
          <w:tcPr>
            <w:cnfStyle w:val="000100000000" w:firstRow="0" w:lastRow="0" w:firstColumn="0" w:lastColumn="1" w:oddVBand="0" w:evenVBand="0" w:oddHBand="0" w:evenHBand="0" w:firstRowFirstColumn="0" w:firstRowLastColumn="0" w:lastRowFirstColumn="0" w:lastRowLastColumn="0"/>
            <w:tcW w:w="3998" w:type="dxa"/>
          </w:tcPr>
          <w:p w14:paraId="3D5699B1" w14:textId="77777777" w:rsidR="00AC7F45" w:rsidRPr="0052343A" w:rsidRDefault="00AC7F45" w:rsidP="0052343A">
            <w:pPr>
              <w:widowControl w:val="0"/>
              <w:suppressAutoHyphens w:val="0"/>
              <w:autoSpaceDE w:val="0"/>
              <w:autoSpaceDN w:val="0"/>
              <w:adjustRightInd w:val="0"/>
              <w:rPr>
                <w:rFonts w:ascii="Calibri" w:hAnsi="Calibri" w:cs="Calibri"/>
                <w:b w:val="0"/>
                <w:bCs w:val="0"/>
                <w:sz w:val="22"/>
                <w:szCs w:val="22"/>
                <w:lang w:eastAsia="sv-SE"/>
              </w:rPr>
            </w:pPr>
            <w:r w:rsidRPr="0052343A">
              <w:rPr>
                <w:rFonts w:ascii="Calibri" w:hAnsi="Calibri" w:cs="Calibri"/>
                <w:b w:val="0"/>
                <w:sz w:val="22"/>
                <w:szCs w:val="22"/>
                <w:lang w:eastAsia="sv-SE"/>
              </w:rPr>
              <w:t>se Flik 4 Underleverantörer (organisation)</w:t>
            </w:r>
          </w:p>
        </w:tc>
      </w:tr>
    </w:tbl>
    <w:p w14:paraId="0CCD37B2" w14:textId="77777777" w:rsidR="00E157CE" w:rsidRPr="0052343A" w:rsidRDefault="00395EAE" w:rsidP="0052343A">
      <w:pPr>
        <w:widowControl w:val="0"/>
        <w:suppressAutoHyphens w:val="0"/>
        <w:autoSpaceDE w:val="0"/>
        <w:autoSpaceDN w:val="0"/>
        <w:adjustRightInd w:val="0"/>
        <w:rPr>
          <w:rFonts w:ascii="Calibri" w:hAnsi="Calibri" w:cs="Calibri"/>
          <w:bCs/>
          <w:sz w:val="22"/>
          <w:szCs w:val="22"/>
          <w:lang w:eastAsia="sv-SE"/>
        </w:rPr>
      </w:pPr>
      <w:r w:rsidRPr="0052343A">
        <w:rPr>
          <w:rFonts w:ascii="Calibri" w:hAnsi="Calibri" w:cs="Calibri"/>
          <w:bCs/>
          <w:sz w:val="22"/>
          <w:szCs w:val="22"/>
          <w:lang w:eastAsia="sv-SE"/>
        </w:rPr>
        <w:tab/>
      </w:r>
    </w:p>
    <w:p w14:paraId="37DE6F25" w14:textId="77777777" w:rsidR="00E157CE" w:rsidRPr="0052343A" w:rsidRDefault="00E157CE" w:rsidP="0052343A">
      <w:pPr>
        <w:widowControl w:val="0"/>
        <w:suppressAutoHyphens w:val="0"/>
        <w:autoSpaceDE w:val="0"/>
        <w:autoSpaceDN w:val="0"/>
        <w:adjustRightInd w:val="0"/>
        <w:rPr>
          <w:rFonts w:ascii="Calibri" w:hAnsi="Calibri" w:cs="Calibri"/>
          <w:bCs/>
          <w:sz w:val="22"/>
          <w:szCs w:val="22"/>
          <w:lang w:eastAsia="sv-SE"/>
        </w:rPr>
      </w:pPr>
    </w:p>
    <w:p w14:paraId="6B5AC338" w14:textId="77777777" w:rsidR="007C5F90" w:rsidRPr="0052343A" w:rsidRDefault="007C5F90" w:rsidP="0052343A">
      <w:pPr>
        <w:pStyle w:val="Rubrik2"/>
        <w:rPr>
          <w:rFonts w:ascii="Calibri" w:hAnsi="Calibri" w:cs="Calibri"/>
          <w:sz w:val="22"/>
          <w:szCs w:val="22"/>
          <w:lang w:eastAsia="sv-SE"/>
        </w:rPr>
      </w:pPr>
      <w:bookmarkStart w:id="9" w:name="_Toc457038576"/>
      <w:r w:rsidRPr="0052343A">
        <w:rPr>
          <w:rFonts w:ascii="Calibri" w:hAnsi="Calibri" w:cs="Calibri"/>
          <w:sz w:val="22"/>
          <w:szCs w:val="22"/>
          <w:lang w:eastAsia="sv-SE"/>
        </w:rPr>
        <w:t>2.</w:t>
      </w:r>
      <w:r w:rsidR="00A65E3B" w:rsidRPr="0052343A">
        <w:rPr>
          <w:rFonts w:ascii="Calibri" w:hAnsi="Calibri" w:cs="Calibri"/>
          <w:sz w:val="22"/>
          <w:szCs w:val="22"/>
          <w:lang w:eastAsia="sv-SE"/>
        </w:rPr>
        <w:t>2</w:t>
      </w:r>
      <w:r w:rsidR="00FE2D34" w:rsidRPr="0052343A">
        <w:rPr>
          <w:rFonts w:ascii="Calibri" w:hAnsi="Calibri" w:cs="Calibri"/>
          <w:sz w:val="22"/>
          <w:szCs w:val="22"/>
          <w:lang w:eastAsia="sv-SE"/>
        </w:rPr>
        <w:t xml:space="preserve"> </w:t>
      </w:r>
      <w:r w:rsidR="0018284F" w:rsidRPr="0052343A">
        <w:rPr>
          <w:rFonts w:ascii="Calibri" w:hAnsi="Calibri" w:cs="Calibri"/>
          <w:sz w:val="22"/>
          <w:szCs w:val="22"/>
          <w:lang w:eastAsia="sv-SE"/>
        </w:rPr>
        <w:t>Medarbetarnas k</w:t>
      </w:r>
      <w:r w:rsidRPr="0052343A">
        <w:rPr>
          <w:rFonts w:ascii="Calibri" w:hAnsi="Calibri" w:cs="Calibri"/>
          <w:sz w:val="22"/>
          <w:szCs w:val="22"/>
          <w:lang w:eastAsia="sv-SE"/>
        </w:rPr>
        <w:t>ompetens</w:t>
      </w:r>
      <w:r w:rsidR="0018284F" w:rsidRPr="0052343A">
        <w:rPr>
          <w:rFonts w:ascii="Calibri" w:hAnsi="Calibri" w:cs="Calibri"/>
          <w:sz w:val="22"/>
          <w:szCs w:val="22"/>
          <w:lang w:eastAsia="sv-SE"/>
        </w:rPr>
        <w:t xml:space="preserve"> i (Företagsnamn)</w:t>
      </w:r>
      <w:bookmarkEnd w:id="9"/>
    </w:p>
    <w:p w14:paraId="63FCC971" w14:textId="77777777" w:rsidR="007C5F90" w:rsidRPr="0052343A" w:rsidRDefault="0018284F"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Vi</w:t>
      </w:r>
      <w:r w:rsidR="007C5F90" w:rsidRPr="0052343A">
        <w:rPr>
          <w:rFonts w:ascii="Calibri" w:hAnsi="Calibri" w:cs="Calibri"/>
          <w:sz w:val="22"/>
          <w:szCs w:val="22"/>
          <w:lang w:eastAsia="sv-SE"/>
        </w:rPr>
        <w:t xml:space="preserve"> har kvalificerad personal som motsvarar de kvalitetskrav som </w:t>
      </w:r>
      <w:r w:rsidRPr="0052343A">
        <w:rPr>
          <w:rFonts w:ascii="Calibri" w:hAnsi="Calibri" w:cs="Calibri"/>
          <w:sz w:val="22"/>
          <w:szCs w:val="22"/>
          <w:lang w:eastAsia="sv-SE"/>
        </w:rPr>
        <w:t>(</w:t>
      </w:r>
      <w:r w:rsidR="0034318B" w:rsidRPr="0052343A">
        <w:rPr>
          <w:rFonts w:ascii="Calibri" w:hAnsi="Calibri" w:cs="Calibri"/>
          <w:sz w:val="22"/>
          <w:szCs w:val="22"/>
          <w:lang w:eastAsia="sv-SE"/>
        </w:rPr>
        <w:t>Beställare</w:t>
      </w:r>
      <w:r w:rsidRPr="0052343A">
        <w:rPr>
          <w:rFonts w:ascii="Calibri" w:hAnsi="Calibri" w:cs="Calibri"/>
          <w:sz w:val="22"/>
          <w:szCs w:val="22"/>
          <w:lang w:eastAsia="sv-SE"/>
        </w:rPr>
        <w:t>)</w:t>
      </w:r>
      <w:r w:rsidR="007C5F90" w:rsidRPr="0052343A">
        <w:rPr>
          <w:rFonts w:ascii="Calibri" w:hAnsi="Calibri" w:cs="Calibri"/>
          <w:sz w:val="22"/>
          <w:szCs w:val="22"/>
          <w:lang w:eastAsia="sv-SE"/>
        </w:rPr>
        <w:t xml:space="preserve"> ställer, dessutom kan </w:t>
      </w:r>
      <w:r w:rsidRPr="0052343A">
        <w:rPr>
          <w:rFonts w:ascii="Calibri" w:hAnsi="Calibri" w:cs="Calibri"/>
          <w:sz w:val="22"/>
          <w:szCs w:val="22"/>
          <w:lang w:eastAsia="sv-SE"/>
        </w:rPr>
        <w:t>projekt</w:t>
      </w:r>
      <w:r w:rsidR="00777569" w:rsidRPr="0052343A">
        <w:rPr>
          <w:rFonts w:ascii="Calibri" w:hAnsi="Calibri" w:cs="Calibri"/>
          <w:sz w:val="22"/>
          <w:szCs w:val="22"/>
          <w:lang w:eastAsia="sv-SE"/>
        </w:rPr>
        <w:t>ansvarig</w:t>
      </w:r>
      <w:r w:rsidR="004E0E64"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 xml:space="preserve">lämna dokumentation om personalens kompetens vid förfrågan från </w:t>
      </w:r>
      <w:r w:rsidRPr="0052343A">
        <w:rPr>
          <w:rFonts w:ascii="Calibri" w:hAnsi="Calibri" w:cs="Calibri"/>
          <w:sz w:val="22"/>
          <w:szCs w:val="22"/>
          <w:lang w:eastAsia="sv-SE"/>
        </w:rPr>
        <w:t>(Beställare)</w:t>
      </w:r>
      <w:r w:rsidR="007C5F90" w:rsidRPr="0052343A">
        <w:rPr>
          <w:rFonts w:ascii="Calibri" w:hAnsi="Calibri" w:cs="Calibri"/>
          <w:sz w:val="22"/>
          <w:szCs w:val="22"/>
          <w:lang w:eastAsia="sv-SE"/>
        </w:rPr>
        <w:t>.</w:t>
      </w:r>
    </w:p>
    <w:p w14:paraId="73C8D29C"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7A448D59" w14:textId="77777777" w:rsidR="00E266E7" w:rsidRPr="0052343A" w:rsidRDefault="006143D7" w:rsidP="0052343A">
      <w:pPr>
        <w:pStyle w:val="Rubrik2"/>
        <w:rPr>
          <w:rFonts w:ascii="Calibri" w:hAnsi="Calibri" w:cs="Calibri"/>
          <w:sz w:val="22"/>
          <w:szCs w:val="22"/>
          <w:lang w:eastAsia="sv-SE"/>
        </w:rPr>
      </w:pPr>
      <w:bookmarkStart w:id="10" w:name="_Toc457038577"/>
      <w:r w:rsidRPr="0052343A">
        <w:rPr>
          <w:rFonts w:ascii="Calibri" w:hAnsi="Calibri" w:cs="Calibri"/>
          <w:sz w:val="22"/>
          <w:szCs w:val="22"/>
          <w:lang w:eastAsia="sv-SE"/>
        </w:rPr>
        <w:t>2.3 Legitimation på byggarbetsplatsen</w:t>
      </w:r>
      <w:bookmarkEnd w:id="10"/>
    </w:p>
    <w:p w14:paraId="2CA9FDC6" w14:textId="77777777" w:rsidR="006A4AEA" w:rsidRPr="0052343A" w:rsidRDefault="00E266E7" w:rsidP="0052343A">
      <w:pPr>
        <w:widowControl w:val="0"/>
        <w:suppressAutoHyphens w:val="0"/>
        <w:autoSpaceDE w:val="0"/>
        <w:autoSpaceDN w:val="0"/>
        <w:adjustRightInd w:val="0"/>
        <w:rPr>
          <w:rFonts w:ascii="Calibri" w:hAnsi="Calibri" w:cs="Calibri"/>
          <w:bCs/>
          <w:sz w:val="22"/>
          <w:szCs w:val="22"/>
          <w:lang w:eastAsia="sv-SE"/>
        </w:rPr>
      </w:pPr>
      <w:r w:rsidRPr="0052343A">
        <w:rPr>
          <w:rFonts w:ascii="Calibri" w:hAnsi="Calibri" w:cs="Calibri"/>
          <w:bCs/>
          <w:sz w:val="22"/>
          <w:szCs w:val="22"/>
          <w:lang w:eastAsia="sv-SE"/>
        </w:rPr>
        <w:t>A</w:t>
      </w:r>
      <w:r w:rsidR="009644D4" w:rsidRPr="0052343A">
        <w:rPr>
          <w:rFonts w:ascii="Calibri" w:hAnsi="Calibri" w:cs="Calibri"/>
          <w:bCs/>
          <w:sz w:val="22"/>
          <w:szCs w:val="22"/>
          <w:lang w:eastAsia="sv-SE"/>
        </w:rPr>
        <w:t xml:space="preserve">lla medarbetare </w:t>
      </w:r>
      <w:r w:rsidR="0018284F" w:rsidRPr="0052343A">
        <w:rPr>
          <w:rFonts w:ascii="Calibri" w:hAnsi="Calibri" w:cs="Calibri"/>
          <w:bCs/>
          <w:sz w:val="22"/>
          <w:szCs w:val="22"/>
          <w:lang w:eastAsia="sv-SE"/>
        </w:rPr>
        <w:t>på byggarbetsplatsen</w:t>
      </w:r>
      <w:r w:rsidR="00166E32" w:rsidRPr="0052343A">
        <w:rPr>
          <w:rFonts w:ascii="Calibri" w:hAnsi="Calibri" w:cs="Calibri"/>
          <w:bCs/>
          <w:sz w:val="22"/>
          <w:szCs w:val="22"/>
          <w:lang w:eastAsia="sv-SE"/>
        </w:rPr>
        <w:t xml:space="preserve"> ska och</w:t>
      </w:r>
      <w:r w:rsidR="0018284F" w:rsidRPr="0052343A">
        <w:rPr>
          <w:rFonts w:ascii="Calibri" w:hAnsi="Calibri" w:cs="Calibri"/>
          <w:bCs/>
          <w:sz w:val="22"/>
          <w:szCs w:val="22"/>
          <w:lang w:eastAsia="sv-SE"/>
        </w:rPr>
        <w:t xml:space="preserve"> </w:t>
      </w:r>
      <w:r w:rsidR="009644D4" w:rsidRPr="0052343A">
        <w:rPr>
          <w:rFonts w:ascii="Calibri" w:hAnsi="Calibri" w:cs="Calibri"/>
          <w:bCs/>
          <w:sz w:val="22"/>
          <w:szCs w:val="22"/>
          <w:lang w:eastAsia="sv-SE"/>
        </w:rPr>
        <w:t xml:space="preserve">har </w:t>
      </w:r>
      <w:r w:rsidR="0018284F" w:rsidRPr="0052343A">
        <w:rPr>
          <w:rFonts w:ascii="Calibri" w:hAnsi="Calibri" w:cs="Calibri"/>
          <w:bCs/>
          <w:sz w:val="22"/>
          <w:szCs w:val="22"/>
          <w:lang w:eastAsia="sv-SE"/>
        </w:rPr>
        <w:t>e</w:t>
      </w:r>
      <w:r w:rsidR="00812AF5" w:rsidRPr="0052343A">
        <w:rPr>
          <w:rFonts w:ascii="Calibri" w:hAnsi="Calibri" w:cs="Calibri"/>
          <w:bCs/>
          <w:sz w:val="22"/>
          <w:szCs w:val="22"/>
          <w:lang w:eastAsia="sv-SE"/>
        </w:rPr>
        <w:t>n</w:t>
      </w:r>
      <w:r w:rsidR="0018284F" w:rsidRPr="0052343A">
        <w:rPr>
          <w:rFonts w:ascii="Calibri" w:hAnsi="Calibri" w:cs="Calibri"/>
          <w:bCs/>
          <w:sz w:val="22"/>
          <w:szCs w:val="22"/>
          <w:lang w:eastAsia="sv-SE"/>
        </w:rPr>
        <w:t xml:space="preserve"> </w:t>
      </w:r>
      <w:r w:rsidR="009644D4" w:rsidRPr="0052343A">
        <w:rPr>
          <w:rFonts w:ascii="Calibri" w:hAnsi="Calibri" w:cs="Calibri"/>
          <w:bCs/>
          <w:sz w:val="22"/>
          <w:szCs w:val="22"/>
          <w:lang w:eastAsia="sv-SE"/>
        </w:rPr>
        <w:t>godkänd</w:t>
      </w:r>
      <w:r w:rsidRPr="0052343A">
        <w:rPr>
          <w:rFonts w:ascii="Calibri" w:hAnsi="Calibri" w:cs="Calibri"/>
          <w:bCs/>
          <w:sz w:val="22"/>
          <w:szCs w:val="22"/>
          <w:lang w:eastAsia="sv-SE"/>
        </w:rPr>
        <w:t xml:space="preserve"> legitimation </w:t>
      </w:r>
      <w:r w:rsidR="009644D4" w:rsidRPr="0052343A">
        <w:rPr>
          <w:rFonts w:ascii="Calibri" w:hAnsi="Calibri" w:cs="Calibri"/>
          <w:bCs/>
          <w:sz w:val="22"/>
          <w:szCs w:val="22"/>
          <w:lang w:eastAsia="sv-SE"/>
        </w:rPr>
        <w:t>som ska uppvisas vid kontroll</w:t>
      </w:r>
      <w:r w:rsidR="00777569" w:rsidRPr="0052343A">
        <w:rPr>
          <w:rFonts w:ascii="Calibri" w:hAnsi="Calibri" w:cs="Calibri"/>
          <w:bCs/>
          <w:sz w:val="22"/>
          <w:szCs w:val="22"/>
          <w:lang w:eastAsia="sv-SE"/>
        </w:rPr>
        <w:t xml:space="preserve"> av myndighet etc</w:t>
      </w:r>
      <w:r w:rsidRPr="0052343A">
        <w:rPr>
          <w:rFonts w:ascii="Calibri" w:hAnsi="Calibri" w:cs="Calibri"/>
          <w:bCs/>
          <w:sz w:val="22"/>
          <w:szCs w:val="22"/>
          <w:lang w:eastAsia="sv-SE"/>
        </w:rPr>
        <w:t>.</w:t>
      </w:r>
    </w:p>
    <w:p w14:paraId="10796BDA" w14:textId="77777777" w:rsidR="006A4AEA" w:rsidRPr="0052343A" w:rsidRDefault="006A4AEA" w:rsidP="0052343A">
      <w:pPr>
        <w:widowControl w:val="0"/>
        <w:suppressAutoHyphens w:val="0"/>
        <w:autoSpaceDE w:val="0"/>
        <w:autoSpaceDN w:val="0"/>
        <w:adjustRightInd w:val="0"/>
        <w:rPr>
          <w:rFonts w:ascii="Calibri" w:hAnsi="Calibri" w:cs="Calibri"/>
          <w:bCs/>
          <w:sz w:val="22"/>
          <w:szCs w:val="22"/>
          <w:lang w:eastAsia="sv-SE"/>
        </w:rPr>
      </w:pPr>
    </w:p>
    <w:p w14:paraId="1D2B3249" w14:textId="77777777" w:rsidR="007C5F90" w:rsidRPr="0052343A" w:rsidRDefault="00FE2D34" w:rsidP="0052343A">
      <w:pPr>
        <w:pStyle w:val="Rubrik1"/>
        <w:rPr>
          <w:rFonts w:ascii="Calibri" w:hAnsi="Calibri" w:cs="Calibri"/>
          <w:sz w:val="22"/>
          <w:szCs w:val="22"/>
          <w:lang w:eastAsia="sv-SE"/>
        </w:rPr>
      </w:pPr>
      <w:bookmarkStart w:id="11" w:name="_Toc457038578"/>
      <w:r w:rsidRPr="0052343A">
        <w:rPr>
          <w:rFonts w:ascii="Calibri" w:hAnsi="Calibri" w:cs="Calibri"/>
          <w:sz w:val="22"/>
          <w:szCs w:val="22"/>
          <w:lang w:eastAsia="sv-SE"/>
        </w:rPr>
        <w:t xml:space="preserve">3 </w:t>
      </w:r>
      <w:r w:rsidR="007C5F90" w:rsidRPr="0052343A">
        <w:rPr>
          <w:rFonts w:ascii="Calibri" w:hAnsi="Calibri" w:cs="Calibri"/>
          <w:sz w:val="22"/>
          <w:szCs w:val="22"/>
          <w:lang w:eastAsia="sv-SE"/>
        </w:rPr>
        <w:t>Projektgenomgång</w:t>
      </w:r>
      <w:bookmarkEnd w:id="11"/>
    </w:p>
    <w:p w14:paraId="1D34D4D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0ED5158B" w14:textId="77777777" w:rsidR="007C5F90" w:rsidRPr="0052343A" w:rsidRDefault="007C5F90" w:rsidP="0052343A">
      <w:pPr>
        <w:pStyle w:val="Rubrik2"/>
        <w:rPr>
          <w:rFonts w:ascii="Calibri" w:hAnsi="Calibri" w:cs="Calibri"/>
          <w:sz w:val="22"/>
          <w:szCs w:val="22"/>
          <w:lang w:eastAsia="sv-SE"/>
        </w:rPr>
      </w:pPr>
      <w:bookmarkStart w:id="12" w:name="_Toc457038579"/>
      <w:r w:rsidRPr="0052343A">
        <w:rPr>
          <w:rFonts w:ascii="Calibri" w:hAnsi="Calibri" w:cs="Calibri"/>
          <w:sz w:val="22"/>
          <w:szCs w:val="22"/>
          <w:lang w:eastAsia="sv-SE"/>
        </w:rPr>
        <w:t>3.</w:t>
      </w:r>
      <w:r w:rsidR="00C65B18" w:rsidRPr="0052343A">
        <w:rPr>
          <w:rFonts w:ascii="Calibri" w:hAnsi="Calibri" w:cs="Calibri"/>
          <w:sz w:val="22"/>
          <w:szCs w:val="22"/>
          <w:lang w:eastAsia="sv-SE"/>
        </w:rPr>
        <w:t>1</w:t>
      </w:r>
      <w:r w:rsidR="00FE2D34" w:rsidRPr="0052343A">
        <w:rPr>
          <w:rFonts w:ascii="Calibri" w:hAnsi="Calibri" w:cs="Calibri"/>
          <w:sz w:val="22"/>
          <w:szCs w:val="22"/>
          <w:lang w:eastAsia="sv-SE"/>
        </w:rPr>
        <w:t xml:space="preserve"> </w:t>
      </w:r>
      <w:r w:rsidR="0018284F" w:rsidRPr="0052343A">
        <w:rPr>
          <w:rFonts w:ascii="Calibri" w:hAnsi="Calibri" w:cs="Calibri"/>
          <w:sz w:val="22"/>
          <w:szCs w:val="22"/>
          <w:lang w:eastAsia="sv-SE"/>
        </w:rPr>
        <w:t>Byggmöte</w:t>
      </w:r>
      <w:bookmarkEnd w:id="12"/>
    </w:p>
    <w:p w14:paraId="1271FC09" w14:textId="77777777" w:rsidR="00C65B18" w:rsidRPr="0052343A" w:rsidRDefault="00A6526B"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(Beställare) </w:t>
      </w:r>
      <w:r w:rsidR="00C65B18" w:rsidRPr="0052343A">
        <w:rPr>
          <w:rFonts w:ascii="Calibri" w:hAnsi="Calibri" w:cs="Calibri"/>
          <w:sz w:val="22"/>
          <w:szCs w:val="22"/>
          <w:lang w:eastAsia="sv-SE"/>
        </w:rPr>
        <w:t xml:space="preserve">kallar till byggmöte och svarar för protokollföring. </w:t>
      </w:r>
      <w:r w:rsidR="00C4250D" w:rsidRPr="0052343A">
        <w:rPr>
          <w:rFonts w:ascii="Calibri" w:hAnsi="Calibri" w:cs="Calibri"/>
          <w:sz w:val="22"/>
          <w:szCs w:val="22"/>
          <w:lang w:eastAsia="sv-SE"/>
        </w:rPr>
        <w:t>(Företagsnamn)</w:t>
      </w:r>
      <w:r w:rsidR="006143D7" w:rsidRPr="0052343A">
        <w:rPr>
          <w:rFonts w:ascii="Calibri" w:hAnsi="Calibri" w:cs="Calibri"/>
          <w:sz w:val="22"/>
          <w:szCs w:val="22"/>
          <w:lang w:eastAsia="sv-SE"/>
        </w:rPr>
        <w:t>/underleverantörer</w:t>
      </w:r>
      <w:r w:rsidR="00C65B18" w:rsidRPr="0052343A">
        <w:rPr>
          <w:rFonts w:ascii="Calibri" w:hAnsi="Calibri" w:cs="Calibri"/>
          <w:sz w:val="22"/>
          <w:szCs w:val="22"/>
          <w:lang w:eastAsia="sv-SE"/>
        </w:rPr>
        <w:t xml:space="preserve"> skall lämna </w:t>
      </w:r>
      <w:r w:rsidR="006143D7" w:rsidRPr="0052343A">
        <w:rPr>
          <w:rFonts w:ascii="Calibri" w:hAnsi="Calibri" w:cs="Calibri"/>
          <w:sz w:val="22"/>
          <w:szCs w:val="22"/>
          <w:lang w:eastAsia="sv-SE"/>
        </w:rPr>
        <w:t xml:space="preserve">en </w:t>
      </w:r>
      <w:r w:rsidR="00C65B18" w:rsidRPr="0052343A">
        <w:rPr>
          <w:rFonts w:ascii="Calibri" w:hAnsi="Calibri" w:cs="Calibri"/>
          <w:sz w:val="22"/>
          <w:szCs w:val="22"/>
          <w:lang w:eastAsia="sv-SE"/>
        </w:rPr>
        <w:t>avstämning</w:t>
      </w:r>
      <w:r w:rsidR="006143D7" w:rsidRPr="0052343A">
        <w:rPr>
          <w:rFonts w:ascii="Calibri" w:hAnsi="Calibri" w:cs="Calibri"/>
          <w:sz w:val="22"/>
          <w:szCs w:val="22"/>
          <w:lang w:eastAsia="sv-SE"/>
        </w:rPr>
        <w:t xml:space="preserve"> för </w:t>
      </w:r>
      <w:r w:rsidR="00927DEF" w:rsidRPr="0052343A">
        <w:rPr>
          <w:rFonts w:ascii="Calibri" w:hAnsi="Calibri" w:cs="Calibri"/>
          <w:sz w:val="22"/>
          <w:szCs w:val="22"/>
          <w:lang w:eastAsia="sv-SE"/>
        </w:rPr>
        <w:t>bygg</w:t>
      </w:r>
      <w:r w:rsidR="006143D7" w:rsidRPr="0052343A">
        <w:rPr>
          <w:rFonts w:ascii="Calibri" w:hAnsi="Calibri" w:cs="Calibri"/>
          <w:sz w:val="22"/>
          <w:szCs w:val="22"/>
          <w:lang w:eastAsia="sv-SE"/>
        </w:rPr>
        <w:t>projektet</w:t>
      </w:r>
      <w:r w:rsidR="00C65B18" w:rsidRPr="0052343A">
        <w:rPr>
          <w:rFonts w:ascii="Calibri" w:hAnsi="Calibri" w:cs="Calibri"/>
          <w:sz w:val="22"/>
          <w:szCs w:val="22"/>
          <w:lang w:eastAsia="sv-SE"/>
        </w:rPr>
        <w:t xml:space="preserve"> senast dagen före byggmöte. </w:t>
      </w:r>
    </w:p>
    <w:p w14:paraId="39DEA376" w14:textId="77777777" w:rsidR="007C5F90" w:rsidRPr="0052343A" w:rsidRDefault="007C5F90" w:rsidP="0052343A">
      <w:pPr>
        <w:widowControl w:val="0"/>
        <w:suppressAutoHyphens w:val="0"/>
        <w:autoSpaceDE w:val="0"/>
        <w:autoSpaceDN w:val="0"/>
        <w:adjustRightInd w:val="0"/>
        <w:rPr>
          <w:rFonts w:ascii="Calibri" w:hAnsi="Calibri" w:cs="Calibri"/>
          <w:b/>
          <w:bCs/>
          <w:sz w:val="22"/>
          <w:szCs w:val="22"/>
          <w:lang w:eastAsia="sv-SE"/>
        </w:rPr>
      </w:pPr>
    </w:p>
    <w:p w14:paraId="2D31B691" w14:textId="77777777" w:rsidR="007C5F90" w:rsidRPr="0052343A" w:rsidRDefault="007C5F90" w:rsidP="0052343A">
      <w:pPr>
        <w:pStyle w:val="Rubrik2"/>
        <w:rPr>
          <w:rFonts w:ascii="Calibri" w:hAnsi="Calibri" w:cs="Calibri"/>
          <w:sz w:val="22"/>
          <w:szCs w:val="22"/>
          <w:lang w:eastAsia="sv-SE"/>
        </w:rPr>
      </w:pPr>
      <w:bookmarkStart w:id="13" w:name="_Toc457038580"/>
      <w:r w:rsidRPr="0052343A">
        <w:rPr>
          <w:rFonts w:ascii="Calibri" w:hAnsi="Calibri" w:cs="Calibri"/>
          <w:sz w:val="22"/>
          <w:szCs w:val="22"/>
          <w:lang w:eastAsia="sv-SE"/>
        </w:rPr>
        <w:t>3.</w:t>
      </w:r>
      <w:r w:rsidR="00C65B18" w:rsidRPr="0052343A">
        <w:rPr>
          <w:rFonts w:ascii="Calibri" w:hAnsi="Calibri" w:cs="Calibri"/>
          <w:sz w:val="22"/>
          <w:szCs w:val="22"/>
          <w:lang w:eastAsia="sv-SE"/>
        </w:rPr>
        <w:t>2</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 xml:space="preserve">Ändring i </w:t>
      </w:r>
      <w:r w:rsidR="00927DEF" w:rsidRPr="0052343A">
        <w:rPr>
          <w:rFonts w:ascii="Calibri" w:hAnsi="Calibri" w:cs="Calibri"/>
          <w:sz w:val="22"/>
          <w:szCs w:val="22"/>
          <w:lang w:eastAsia="sv-SE"/>
        </w:rPr>
        <w:t>bygg</w:t>
      </w:r>
      <w:r w:rsidR="00C65B18" w:rsidRPr="0052343A">
        <w:rPr>
          <w:rFonts w:ascii="Calibri" w:hAnsi="Calibri" w:cs="Calibri"/>
          <w:sz w:val="22"/>
          <w:szCs w:val="22"/>
          <w:lang w:eastAsia="sv-SE"/>
        </w:rPr>
        <w:t>projektet</w:t>
      </w:r>
      <w:bookmarkEnd w:id="13"/>
      <w:r w:rsidRPr="0052343A">
        <w:rPr>
          <w:rFonts w:ascii="Calibri" w:hAnsi="Calibri" w:cs="Calibri"/>
          <w:sz w:val="22"/>
          <w:szCs w:val="22"/>
          <w:lang w:eastAsia="sv-SE"/>
        </w:rPr>
        <w:tab/>
        <w:t xml:space="preserve"> </w:t>
      </w:r>
    </w:p>
    <w:p w14:paraId="0FE93C54" w14:textId="372F23DB" w:rsidR="00C65B18"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En ändring i avtal som överenskommit mellan parterna skall alltid dokumenteras. Information om förändringen som överenskommelsen leder till ska överföras till berörda medarbetare. Vill </w:t>
      </w:r>
      <w:r w:rsidR="00A6526B" w:rsidRPr="0052343A">
        <w:rPr>
          <w:rFonts w:ascii="Calibri" w:hAnsi="Calibri" w:cs="Calibri"/>
          <w:sz w:val="22"/>
          <w:szCs w:val="22"/>
          <w:lang w:eastAsia="sv-SE"/>
        </w:rPr>
        <w:t xml:space="preserve">(Beställare) </w:t>
      </w:r>
      <w:r w:rsidRPr="0052343A">
        <w:rPr>
          <w:rFonts w:ascii="Calibri" w:hAnsi="Calibri" w:cs="Calibri"/>
          <w:sz w:val="22"/>
          <w:szCs w:val="22"/>
          <w:lang w:eastAsia="sv-SE"/>
        </w:rPr>
        <w:t xml:space="preserve">ändra i avtalet, ska </w:t>
      </w:r>
      <w:r w:rsidR="006143D7" w:rsidRPr="0052343A">
        <w:rPr>
          <w:rFonts w:ascii="Calibri" w:hAnsi="Calibri" w:cs="Calibri"/>
          <w:sz w:val="22"/>
          <w:szCs w:val="22"/>
          <w:lang w:eastAsia="sv-SE"/>
        </w:rPr>
        <w:t>Projektansvarig</w:t>
      </w:r>
      <w:r w:rsidRPr="0052343A">
        <w:rPr>
          <w:rFonts w:ascii="Calibri" w:hAnsi="Calibri" w:cs="Calibri"/>
          <w:sz w:val="22"/>
          <w:szCs w:val="22"/>
          <w:lang w:eastAsia="sv-SE"/>
        </w:rPr>
        <w:t xml:space="preserve"> omedelbart meddela </w:t>
      </w:r>
      <w:r w:rsidR="00125BB8" w:rsidRPr="0052343A">
        <w:rPr>
          <w:rFonts w:ascii="Calibri" w:hAnsi="Calibri" w:cs="Calibri"/>
          <w:sz w:val="22"/>
          <w:szCs w:val="22"/>
          <w:lang w:eastAsia="sv-SE"/>
        </w:rPr>
        <w:t>alla berörda medarbetare</w:t>
      </w:r>
      <w:r w:rsidRPr="0052343A">
        <w:rPr>
          <w:rFonts w:ascii="Calibri" w:hAnsi="Calibri" w:cs="Calibri"/>
          <w:sz w:val="22"/>
          <w:szCs w:val="22"/>
          <w:lang w:eastAsia="sv-SE"/>
        </w:rPr>
        <w:t xml:space="preserve"> genom ett </w:t>
      </w:r>
      <w:r w:rsidR="00C31B56" w:rsidRPr="0052343A">
        <w:rPr>
          <w:rFonts w:ascii="Calibri" w:hAnsi="Calibri" w:cs="Calibri"/>
          <w:sz w:val="22"/>
          <w:szCs w:val="22"/>
          <w:lang w:eastAsia="sv-SE"/>
        </w:rPr>
        <w:t>ändrings</w:t>
      </w:r>
      <w:r w:rsidRPr="0052343A">
        <w:rPr>
          <w:rFonts w:ascii="Calibri" w:hAnsi="Calibri" w:cs="Calibri"/>
          <w:sz w:val="22"/>
          <w:szCs w:val="22"/>
          <w:lang w:eastAsia="sv-SE"/>
        </w:rPr>
        <w:t>meddelande enligt rutinen i denna kvalitets</w:t>
      </w:r>
      <w:r w:rsidR="00FF177C" w:rsidRPr="0052343A">
        <w:rPr>
          <w:rFonts w:ascii="Calibri" w:hAnsi="Calibri" w:cs="Calibri"/>
          <w:sz w:val="22"/>
          <w:szCs w:val="22"/>
          <w:lang w:eastAsia="sv-SE"/>
        </w:rPr>
        <w:t>plan</w:t>
      </w:r>
      <w:r w:rsidRPr="0052343A">
        <w:rPr>
          <w:rFonts w:ascii="Calibri" w:hAnsi="Calibri" w:cs="Calibri"/>
          <w:sz w:val="22"/>
          <w:szCs w:val="22"/>
          <w:lang w:eastAsia="sv-SE"/>
        </w:rPr>
        <w:t xml:space="preserve">. </w:t>
      </w:r>
    </w:p>
    <w:p w14:paraId="01BC2967" w14:textId="77777777" w:rsidR="004D3EDD" w:rsidRPr="0052343A" w:rsidRDefault="004D3EDD" w:rsidP="0052343A">
      <w:pPr>
        <w:widowControl w:val="0"/>
        <w:suppressAutoHyphens w:val="0"/>
        <w:autoSpaceDE w:val="0"/>
        <w:autoSpaceDN w:val="0"/>
        <w:adjustRightInd w:val="0"/>
        <w:rPr>
          <w:rFonts w:ascii="Calibri" w:hAnsi="Calibri" w:cs="Calibri"/>
          <w:sz w:val="22"/>
          <w:szCs w:val="22"/>
          <w:lang w:eastAsia="sv-SE"/>
        </w:rPr>
      </w:pPr>
    </w:p>
    <w:p w14:paraId="2A8D0174" w14:textId="77777777" w:rsidR="00C65B18" w:rsidRPr="0052343A" w:rsidRDefault="00C65B18" w:rsidP="0052343A">
      <w:pPr>
        <w:pStyle w:val="Rubrik2"/>
        <w:rPr>
          <w:rFonts w:ascii="Calibri" w:hAnsi="Calibri" w:cs="Calibri"/>
          <w:sz w:val="22"/>
          <w:szCs w:val="22"/>
          <w:lang w:eastAsia="sv-SE"/>
        </w:rPr>
      </w:pPr>
      <w:bookmarkStart w:id="14" w:name="_Toc457038581"/>
      <w:r w:rsidRPr="0052343A">
        <w:rPr>
          <w:rFonts w:ascii="Calibri" w:hAnsi="Calibri" w:cs="Calibri"/>
          <w:sz w:val="22"/>
          <w:szCs w:val="22"/>
          <w:lang w:eastAsia="sv-SE"/>
        </w:rPr>
        <w:t xml:space="preserve">3.3 </w:t>
      </w:r>
      <w:r w:rsidR="00C31B56" w:rsidRPr="0052343A">
        <w:rPr>
          <w:rFonts w:ascii="Calibri" w:hAnsi="Calibri" w:cs="Calibri"/>
          <w:sz w:val="22"/>
          <w:szCs w:val="22"/>
          <w:lang w:eastAsia="sv-SE"/>
        </w:rPr>
        <w:t>Ändrings</w:t>
      </w:r>
      <w:r w:rsidRPr="0052343A">
        <w:rPr>
          <w:rFonts w:ascii="Calibri" w:hAnsi="Calibri" w:cs="Calibri"/>
          <w:sz w:val="22"/>
          <w:szCs w:val="22"/>
          <w:lang w:eastAsia="sv-SE"/>
        </w:rPr>
        <w:t>meddelande</w:t>
      </w:r>
      <w:bookmarkEnd w:id="14"/>
      <w:r w:rsidRPr="0052343A">
        <w:rPr>
          <w:rFonts w:ascii="Calibri" w:hAnsi="Calibri" w:cs="Calibri"/>
          <w:sz w:val="22"/>
          <w:szCs w:val="22"/>
          <w:lang w:eastAsia="sv-SE"/>
        </w:rPr>
        <w:t xml:space="preserve"> </w:t>
      </w:r>
    </w:p>
    <w:p w14:paraId="2E975515" w14:textId="77777777" w:rsidR="00812AF5" w:rsidRPr="0052343A" w:rsidRDefault="00C65B18" w:rsidP="0052343A">
      <w:pPr>
        <w:widowControl w:val="0"/>
        <w:suppressAutoHyphens w:val="0"/>
        <w:autoSpaceDE w:val="0"/>
        <w:autoSpaceDN w:val="0"/>
        <w:adjustRightInd w:val="0"/>
        <w:rPr>
          <w:rFonts w:ascii="Calibri" w:hAnsi="Calibri" w:cs="Calibri"/>
          <w:bCs/>
          <w:sz w:val="22"/>
          <w:szCs w:val="22"/>
          <w:lang w:eastAsia="sv-SE"/>
        </w:rPr>
      </w:pPr>
      <w:r w:rsidRPr="0052343A">
        <w:rPr>
          <w:rFonts w:ascii="Calibri" w:hAnsi="Calibri" w:cs="Calibri"/>
          <w:bCs/>
          <w:sz w:val="22"/>
          <w:szCs w:val="22"/>
          <w:lang w:eastAsia="sv-SE"/>
        </w:rPr>
        <w:t xml:space="preserve">Så fort en ändrings i </w:t>
      </w:r>
      <w:r w:rsidR="00927DEF" w:rsidRPr="0052343A">
        <w:rPr>
          <w:rFonts w:ascii="Calibri" w:hAnsi="Calibri" w:cs="Calibri"/>
          <w:bCs/>
          <w:sz w:val="22"/>
          <w:szCs w:val="22"/>
          <w:lang w:eastAsia="sv-SE"/>
        </w:rPr>
        <w:t>bygg</w:t>
      </w:r>
      <w:r w:rsidRPr="0052343A">
        <w:rPr>
          <w:rFonts w:ascii="Calibri" w:hAnsi="Calibri" w:cs="Calibri"/>
          <w:bCs/>
          <w:sz w:val="22"/>
          <w:szCs w:val="22"/>
          <w:lang w:eastAsia="sv-SE"/>
        </w:rPr>
        <w:t>projektet är klart</w:t>
      </w:r>
      <w:r w:rsidR="001A0FC6" w:rsidRPr="0052343A">
        <w:rPr>
          <w:rFonts w:ascii="Calibri" w:hAnsi="Calibri" w:cs="Calibri"/>
          <w:bCs/>
          <w:sz w:val="22"/>
          <w:szCs w:val="22"/>
          <w:lang w:eastAsia="sv-SE"/>
        </w:rPr>
        <w:t xml:space="preserve"> och bestämt</w:t>
      </w:r>
      <w:r w:rsidRPr="0052343A">
        <w:rPr>
          <w:rFonts w:ascii="Calibri" w:hAnsi="Calibri" w:cs="Calibri"/>
          <w:bCs/>
          <w:sz w:val="22"/>
          <w:szCs w:val="22"/>
          <w:lang w:eastAsia="sv-SE"/>
        </w:rPr>
        <w:t xml:space="preserve"> skall ansvariga för </w:t>
      </w:r>
      <w:r w:rsidR="00927DEF" w:rsidRPr="0052343A">
        <w:rPr>
          <w:rFonts w:ascii="Calibri" w:hAnsi="Calibri" w:cs="Calibri"/>
          <w:bCs/>
          <w:sz w:val="22"/>
          <w:szCs w:val="22"/>
          <w:lang w:eastAsia="sv-SE"/>
        </w:rPr>
        <w:t>bygg</w:t>
      </w:r>
      <w:r w:rsidRPr="0052343A">
        <w:rPr>
          <w:rFonts w:ascii="Calibri" w:hAnsi="Calibri" w:cs="Calibri"/>
          <w:bCs/>
          <w:sz w:val="22"/>
          <w:szCs w:val="22"/>
          <w:lang w:eastAsia="sv-SE"/>
        </w:rPr>
        <w:t xml:space="preserve">projektet, underentreprenörer och medarbetare få </w:t>
      </w:r>
      <w:r w:rsidR="006143D7" w:rsidRPr="0052343A">
        <w:rPr>
          <w:rFonts w:ascii="Calibri" w:hAnsi="Calibri" w:cs="Calibri"/>
          <w:bCs/>
          <w:sz w:val="22"/>
          <w:szCs w:val="22"/>
          <w:lang w:eastAsia="sv-SE"/>
        </w:rPr>
        <w:t xml:space="preserve">det </w:t>
      </w:r>
      <w:r w:rsidRPr="0052343A">
        <w:rPr>
          <w:rFonts w:ascii="Calibri" w:hAnsi="Calibri" w:cs="Calibri"/>
          <w:bCs/>
          <w:sz w:val="22"/>
          <w:szCs w:val="22"/>
          <w:lang w:eastAsia="sv-SE"/>
        </w:rPr>
        <w:t>utan dröjsmål de</w:t>
      </w:r>
      <w:r w:rsidR="006143D7" w:rsidRPr="0052343A">
        <w:rPr>
          <w:rFonts w:ascii="Calibri" w:hAnsi="Calibri" w:cs="Calibri"/>
          <w:bCs/>
          <w:sz w:val="22"/>
          <w:szCs w:val="22"/>
          <w:lang w:eastAsia="sv-SE"/>
        </w:rPr>
        <w:t>t</w:t>
      </w:r>
      <w:r w:rsidRPr="0052343A">
        <w:rPr>
          <w:rFonts w:ascii="Calibri" w:hAnsi="Calibri" w:cs="Calibri"/>
          <w:bCs/>
          <w:sz w:val="22"/>
          <w:szCs w:val="22"/>
          <w:lang w:eastAsia="sv-SE"/>
        </w:rPr>
        <w:t xml:space="preserve"> nya </w:t>
      </w:r>
      <w:r w:rsidR="001A0FC6" w:rsidRPr="0052343A">
        <w:rPr>
          <w:rFonts w:ascii="Calibri" w:hAnsi="Calibri" w:cs="Calibri"/>
          <w:bCs/>
          <w:sz w:val="22"/>
          <w:szCs w:val="22"/>
          <w:lang w:eastAsia="sv-SE"/>
        </w:rPr>
        <w:t>förutsättningar</w:t>
      </w:r>
      <w:r w:rsidRPr="0052343A">
        <w:rPr>
          <w:rFonts w:ascii="Calibri" w:hAnsi="Calibri" w:cs="Calibri"/>
          <w:bCs/>
          <w:sz w:val="22"/>
          <w:szCs w:val="22"/>
          <w:lang w:eastAsia="sv-SE"/>
        </w:rPr>
        <w:t>. Ändringar skall kvittera</w:t>
      </w:r>
      <w:r w:rsidR="001A0FC6" w:rsidRPr="0052343A">
        <w:rPr>
          <w:rFonts w:ascii="Calibri" w:hAnsi="Calibri" w:cs="Calibri"/>
          <w:bCs/>
          <w:sz w:val="22"/>
          <w:szCs w:val="22"/>
          <w:lang w:eastAsia="sv-SE"/>
        </w:rPr>
        <w:t>s</w:t>
      </w:r>
      <w:r w:rsidRPr="0052343A">
        <w:rPr>
          <w:rFonts w:ascii="Calibri" w:hAnsi="Calibri" w:cs="Calibri"/>
          <w:bCs/>
          <w:sz w:val="22"/>
          <w:szCs w:val="22"/>
          <w:lang w:eastAsia="sv-SE"/>
        </w:rPr>
        <w:t xml:space="preserve"> av </w:t>
      </w:r>
      <w:r w:rsidR="001A0FC6" w:rsidRPr="0052343A">
        <w:rPr>
          <w:rFonts w:ascii="Calibri" w:hAnsi="Calibri" w:cs="Calibri"/>
          <w:bCs/>
          <w:sz w:val="22"/>
          <w:szCs w:val="22"/>
          <w:lang w:eastAsia="sv-SE"/>
        </w:rPr>
        <w:t>berörda.</w:t>
      </w:r>
    </w:p>
    <w:p w14:paraId="7EA7D214"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b/>
      </w:r>
      <w:r w:rsidRPr="0052343A">
        <w:rPr>
          <w:rFonts w:ascii="Calibri" w:hAnsi="Calibri" w:cs="Calibri"/>
          <w:sz w:val="22"/>
          <w:szCs w:val="22"/>
          <w:lang w:eastAsia="sv-SE"/>
        </w:rPr>
        <w:tab/>
      </w:r>
    </w:p>
    <w:p w14:paraId="0733461A" w14:textId="77777777" w:rsidR="007C5F90" w:rsidRPr="0052343A" w:rsidRDefault="007C5F90" w:rsidP="0052343A">
      <w:pPr>
        <w:pStyle w:val="Rubrik2"/>
        <w:rPr>
          <w:rFonts w:ascii="Calibri" w:hAnsi="Calibri" w:cs="Calibri"/>
          <w:sz w:val="22"/>
          <w:szCs w:val="22"/>
          <w:lang w:eastAsia="sv-SE"/>
        </w:rPr>
      </w:pPr>
      <w:bookmarkStart w:id="15" w:name="_Toc457038582"/>
      <w:r w:rsidRPr="0052343A">
        <w:rPr>
          <w:rFonts w:ascii="Calibri" w:hAnsi="Calibri" w:cs="Calibri"/>
          <w:sz w:val="22"/>
          <w:szCs w:val="22"/>
          <w:lang w:eastAsia="sv-SE"/>
        </w:rPr>
        <w:t>3.</w:t>
      </w:r>
      <w:r w:rsidR="00812AF5" w:rsidRPr="0052343A">
        <w:rPr>
          <w:rFonts w:ascii="Calibri" w:hAnsi="Calibri" w:cs="Calibri"/>
          <w:sz w:val="22"/>
          <w:szCs w:val="22"/>
          <w:lang w:eastAsia="sv-SE"/>
        </w:rPr>
        <w:t>4</w:t>
      </w:r>
      <w:r w:rsidR="006E75E8" w:rsidRPr="0052343A">
        <w:rPr>
          <w:rFonts w:ascii="Calibri" w:hAnsi="Calibri" w:cs="Calibri"/>
          <w:sz w:val="22"/>
          <w:szCs w:val="22"/>
          <w:lang w:eastAsia="sv-SE"/>
        </w:rPr>
        <w:t xml:space="preserve"> </w:t>
      </w:r>
      <w:r w:rsidR="007F1C3E" w:rsidRPr="0052343A">
        <w:rPr>
          <w:rFonts w:ascii="Calibri" w:hAnsi="Calibri" w:cs="Calibri"/>
          <w:sz w:val="22"/>
          <w:szCs w:val="22"/>
          <w:lang w:eastAsia="sv-SE"/>
        </w:rPr>
        <w:t>Protokoll</w:t>
      </w:r>
      <w:bookmarkEnd w:id="15"/>
    </w:p>
    <w:p w14:paraId="2083F6C2"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Allt som framkommit vid </w:t>
      </w:r>
      <w:r w:rsidR="00812AF5" w:rsidRPr="0052343A">
        <w:rPr>
          <w:rFonts w:ascii="Calibri" w:hAnsi="Calibri" w:cs="Calibri"/>
          <w:sz w:val="22"/>
          <w:szCs w:val="22"/>
          <w:lang w:eastAsia="sv-SE"/>
        </w:rPr>
        <w:t>byggmöte</w:t>
      </w:r>
      <w:r w:rsidRPr="0052343A">
        <w:rPr>
          <w:rFonts w:ascii="Calibri" w:hAnsi="Calibri" w:cs="Calibri"/>
          <w:sz w:val="22"/>
          <w:szCs w:val="22"/>
          <w:lang w:eastAsia="sv-SE"/>
        </w:rPr>
        <w:t xml:space="preserve"> skall </w:t>
      </w:r>
      <w:r w:rsidR="00BF1DEF" w:rsidRPr="0052343A">
        <w:rPr>
          <w:rFonts w:ascii="Calibri" w:hAnsi="Calibri" w:cs="Calibri"/>
          <w:sz w:val="22"/>
          <w:szCs w:val="22"/>
          <w:lang w:eastAsia="sv-SE"/>
        </w:rPr>
        <w:t xml:space="preserve">protokollförs och </w:t>
      </w:r>
      <w:r w:rsidRPr="0052343A">
        <w:rPr>
          <w:rFonts w:ascii="Calibri" w:hAnsi="Calibri" w:cs="Calibri"/>
          <w:sz w:val="22"/>
          <w:szCs w:val="22"/>
          <w:lang w:eastAsia="sv-SE"/>
        </w:rPr>
        <w:t xml:space="preserve">dokumenteras. All dokumentation från </w:t>
      </w:r>
      <w:r w:rsidR="00812AF5" w:rsidRPr="0052343A">
        <w:rPr>
          <w:rFonts w:ascii="Calibri" w:hAnsi="Calibri" w:cs="Calibri"/>
          <w:sz w:val="22"/>
          <w:szCs w:val="22"/>
          <w:lang w:eastAsia="sv-SE"/>
        </w:rPr>
        <w:t>byggmöte</w:t>
      </w:r>
      <w:r w:rsidRPr="0052343A">
        <w:rPr>
          <w:rFonts w:ascii="Calibri" w:hAnsi="Calibri" w:cs="Calibri"/>
          <w:sz w:val="22"/>
          <w:szCs w:val="22"/>
          <w:lang w:eastAsia="sv-SE"/>
        </w:rPr>
        <w:t xml:space="preserve"> ändringar, och tillägg, skall bevaras så att den klart refererar till det aktuella </w:t>
      </w:r>
      <w:r w:rsidR="00927DEF" w:rsidRPr="0052343A">
        <w:rPr>
          <w:rFonts w:ascii="Calibri" w:hAnsi="Calibri" w:cs="Calibri"/>
          <w:sz w:val="22"/>
          <w:szCs w:val="22"/>
          <w:lang w:eastAsia="sv-SE"/>
        </w:rPr>
        <w:t>bygg</w:t>
      </w:r>
      <w:r w:rsidR="00812AF5" w:rsidRPr="0052343A">
        <w:rPr>
          <w:rFonts w:ascii="Calibri" w:hAnsi="Calibri" w:cs="Calibri"/>
          <w:sz w:val="22"/>
          <w:szCs w:val="22"/>
          <w:lang w:eastAsia="sv-SE"/>
        </w:rPr>
        <w:t>projektet.</w:t>
      </w:r>
      <w:r w:rsidRPr="0052343A">
        <w:rPr>
          <w:rFonts w:ascii="Calibri" w:hAnsi="Calibri" w:cs="Calibri"/>
          <w:sz w:val="22"/>
          <w:szCs w:val="22"/>
          <w:lang w:eastAsia="sv-SE"/>
        </w:rPr>
        <w:t xml:space="preserve"> </w:t>
      </w:r>
    </w:p>
    <w:p w14:paraId="019E259B"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2B155678" w14:textId="77777777" w:rsidR="007C5F90" w:rsidRPr="0052343A" w:rsidRDefault="009837B2"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16" w:name="_Toc457038583"/>
      <w:r w:rsidR="00FE2D34" w:rsidRPr="0052343A">
        <w:rPr>
          <w:rFonts w:ascii="Calibri" w:hAnsi="Calibri" w:cs="Calibri"/>
          <w:sz w:val="22"/>
          <w:szCs w:val="22"/>
          <w:lang w:eastAsia="sv-SE"/>
        </w:rPr>
        <w:t xml:space="preserve">4 </w:t>
      </w:r>
      <w:r w:rsidR="007C5F90" w:rsidRPr="0052343A">
        <w:rPr>
          <w:rFonts w:ascii="Calibri" w:hAnsi="Calibri" w:cs="Calibri"/>
          <w:sz w:val="22"/>
          <w:szCs w:val="22"/>
          <w:lang w:eastAsia="sv-SE"/>
        </w:rPr>
        <w:t>Projektering</w:t>
      </w:r>
      <w:bookmarkEnd w:id="16"/>
    </w:p>
    <w:p w14:paraId="6CA3050C" w14:textId="77777777" w:rsidR="007C5F90" w:rsidRPr="0052343A" w:rsidRDefault="007C5F90" w:rsidP="0052343A">
      <w:pPr>
        <w:widowControl w:val="0"/>
        <w:suppressAutoHyphens w:val="0"/>
        <w:autoSpaceDE w:val="0"/>
        <w:autoSpaceDN w:val="0"/>
        <w:adjustRightInd w:val="0"/>
        <w:rPr>
          <w:rFonts w:ascii="Calibri" w:hAnsi="Calibri" w:cs="Calibri"/>
          <w:b/>
          <w:bCs/>
          <w:sz w:val="22"/>
          <w:szCs w:val="22"/>
          <w:lang w:eastAsia="sv-SE"/>
        </w:rPr>
      </w:pPr>
    </w:p>
    <w:p w14:paraId="45057F54" w14:textId="77777777" w:rsidR="00E12682" w:rsidRPr="0052343A" w:rsidRDefault="00E12682" w:rsidP="0052343A">
      <w:pPr>
        <w:pStyle w:val="Rubrik2"/>
        <w:rPr>
          <w:rFonts w:ascii="Calibri" w:hAnsi="Calibri" w:cs="Calibri"/>
          <w:sz w:val="22"/>
          <w:szCs w:val="22"/>
          <w:lang w:eastAsia="sv-SE"/>
        </w:rPr>
      </w:pPr>
      <w:bookmarkStart w:id="17" w:name="_Toc457038584"/>
      <w:r w:rsidRPr="0052343A">
        <w:rPr>
          <w:rFonts w:ascii="Calibri" w:hAnsi="Calibri" w:cs="Calibri"/>
          <w:sz w:val="22"/>
          <w:szCs w:val="22"/>
          <w:lang w:eastAsia="sv-SE"/>
        </w:rPr>
        <w:t>4.1 Allmänt</w:t>
      </w:r>
      <w:bookmarkEnd w:id="17"/>
    </w:p>
    <w:p w14:paraId="3B061BFD" w14:textId="77777777" w:rsidR="007C5F90" w:rsidRPr="0052343A" w:rsidRDefault="00E12682"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w:t>
      </w:r>
      <w:r w:rsidR="007C5F90" w:rsidRPr="0052343A">
        <w:rPr>
          <w:rFonts w:ascii="Calibri" w:hAnsi="Calibri" w:cs="Calibri"/>
          <w:sz w:val="22"/>
          <w:szCs w:val="22"/>
          <w:lang w:eastAsia="sv-SE"/>
        </w:rPr>
        <w:t xml:space="preserve">valitetsplan </w:t>
      </w:r>
      <w:r w:rsidR="00812AF5" w:rsidRPr="0052343A">
        <w:rPr>
          <w:rFonts w:ascii="Calibri" w:hAnsi="Calibri" w:cs="Calibri"/>
          <w:sz w:val="22"/>
          <w:szCs w:val="22"/>
          <w:lang w:eastAsia="sv-SE"/>
        </w:rPr>
        <w:t xml:space="preserve">ska </w:t>
      </w:r>
      <w:r w:rsidR="007C5F90" w:rsidRPr="0052343A">
        <w:rPr>
          <w:rFonts w:ascii="Calibri" w:hAnsi="Calibri" w:cs="Calibri"/>
          <w:sz w:val="22"/>
          <w:szCs w:val="22"/>
          <w:lang w:eastAsia="sv-SE"/>
        </w:rPr>
        <w:t>säkerställ</w:t>
      </w:r>
      <w:r w:rsidR="00812AF5" w:rsidRPr="0052343A">
        <w:rPr>
          <w:rFonts w:ascii="Calibri" w:hAnsi="Calibri" w:cs="Calibri"/>
          <w:sz w:val="22"/>
          <w:szCs w:val="22"/>
          <w:lang w:eastAsia="sv-SE"/>
        </w:rPr>
        <w:t>a</w:t>
      </w:r>
      <w:r w:rsidR="007C5F90" w:rsidRPr="0052343A">
        <w:rPr>
          <w:rFonts w:ascii="Calibri" w:hAnsi="Calibri" w:cs="Calibri"/>
          <w:sz w:val="22"/>
          <w:szCs w:val="22"/>
          <w:lang w:eastAsia="sv-SE"/>
        </w:rPr>
        <w:t xml:space="preserve"> de krav som </w:t>
      </w:r>
      <w:r w:rsidR="00A43099" w:rsidRPr="0052343A">
        <w:rPr>
          <w:rFonts w:ascii="Calibri" w:hAnsi="Calibri" w:cs="Calibri"/>
          <w:sz w:val="22"/>
          <w:szCs w:val="22"/>
          <w:lang w:eastAsia="sv-SE"/>
        </w:rPr>
        <w:t>(Beställare)</w:t>
      </w:r>
      <w:r w:rsidR="007C5F90" w:rsidRPr="0052343A">
        <w:rPr>
          <w:rFonts w:ascii="Calibri" w:hAnsi="Calibri" w:cs="Calibri"/>
          <w:sz w:val="22"/>
          <w:szCs w:val="22"/>
          <w:lang w:eastAsia="sv-SE"/>
        </w:rPr>
        <w:t xml:space="preserve"> förväntar sig, genom e</w:t>
      </w:r>
      <w:r w:rsidR="001058ED" w:rsidRPr="0052343A">
        <w:rPr>
          <w:rFonts w:ascii="Calibri" w:hAnsi="Calibri" w:cs="Calibri"/>
          <w:sz w:val="22"/>
          <w:szCs w:val="22"/>
          <w:lang w:eastAsia="sv-SE"/>
        </w:rPr>
        <w:t>n</w:t>
      </w:r>
      <w:r w:rsidR="007C5F90" w:rsidRPr="0052343A">
        <w:rPr>
          <w:rFonts w:ascii="Calibri" w:hAnsi="Calibri" w:cs="Calibri"/>
          <w:sz w:val="22"/>
          <w:szCs w:val="22"/>
          <w:lang w:eastAsia="sv-SE"/>
        </w:rPr>
        <w:t xml:space="preserve"> </w:t>
      </w:r>
      <w:r w:rsidRPr="0052343A">
        <w:rPr>
          <w:rFonts w:ascii="Calibri" w:hAnsi="Calibri" w:cs="Calibri"/>
          <w:sz w:val="22"/>
          <w:szCs w:val="22"/>
          <w:lang w:eastAsia="sv-SE"/>
        </w:rPr>
        <w:t xml:space="preserve">anpassad </w:t>
      </w:r>
      <w:r w:rsidR="007C5F90" w:rsidRPr="0052343A">
        <w:rPr>
          <w:rFonts w:ascii="Calibri" w:hAnsi="Calibri" w:cs="Calibri"/>
          <w:sz w:val="22"/>
          <w:szCs w:val="22"/>
          <w:lang w:eastAsia="sv-SE"/>
        </w:rPr>
        <w:t>kvalitets</w:t>
      </w:r>
      <w:r w:rsidR="00A6526B" w:rsidRPr="0052343A">
        <w:rPr>
          <w:rFonts w:ascii="Calibri" w:hAnsi="Calibri" w:cs="Calibri"/>
          <w:sz w:val="22"/>
          <w:szCs w:val="22"/>
          <w:lang w:eastAsia="sv-SE"/>
        </w:rPr>
        <w:t>plan</w:t>
      </w:r>
      <w:r w:rsidR="007C5F90" w:rsidRPr="0052343A">
        <w:rPr>
          <w:rFonts w:ascii="Calibri" w:hAnsi="Calibri" w:cs="Calibri"/>
          <w:sz w:val="22"/>
          <w:szCs w:val="22"/>
          <w:lang w:eastAsia="sv-SE"/>
        </w:rPr>
        <w:t xml:space="preserve"> </w:t>
      </w:r>
      <w:r w:rsidR="00A6526B" w:rsidRPr="0052343A">
        <w:rPr>
          <w:rFonts w:ascii="Calibri" w:hAnsi="Calibri" w:cs="Calibri"/>
          <w:sz w:val="22"/>
          <w:szCs w:val="22"/>
          <w:lang w:eastAsia="sv-SE"/>
        </w:rPr>
        <w:t xml:space="preserve">för </w:t>
      </w:r>
      <w:r w:rsidR="00927DEF" w:rsidRPr="0052343A">
        <w:rPr>
          <w:rFonts w:ascii="Calibri" w:hAnsi="Calibri" w:cs="Calibri"/>
          <w:sz w:val="22"/>
          <w:szCs w:val="22"/>
          <w:lang w:eastAsia="sv-SE"/>
        </w:rPr>
        <w:t>bygg</w:t>
      </w:r>
      <w:r w:rsidR="00A6526B" w:rsidRPr="0052343A">
        <w:rPr>
          <w:rFonts w:ascii="Calibri" w:hAnsi="Calibri" w:cs="Calibri"/>
          <w:sz w:val="22"/>
          <w:szCs w:val="22"/>
          <w:lang w:eastAsia="sv-SE"/>
        </w:rPr>
        <w:t>projektet</w:t>
      </w:r>
      <w:r w:rsidR="007C5F90" w:rsidRPr="0052343A">
        <w:rPr>
          <w:rFonts w:ascii="Calibri" w:hAnsi="Calibri" w:cs="Calibri"/>
          <w:sz w:val="22"/>
          <w:szCs w:val="22"/>
          <w:lang w:eastAsia="sv-SE"/>
        </w:rPr>
        <w:t>. Varje extern projektör</w:t>
      </w:r>
      <w:r w:rsidR="001058ED" w:rsidRPr="0052343A">
        <w:rPr>
          <w:rFonts w:ascii="Calibri" w:hAnsi="Calibri" w:cs="Calibri"/>
          <w:sz w:val="22"/>
          <w:szCs w:val="22"/>
          <w:lang w:eastAsia="sv-SE"/>
        </w:rPr>
        <w:t>/underleverantör</w:t>
      </w:r>
      <w:r w:rsidR="007C5F90" w:rsidRPr="0052343A">
        <w:rPr>
          <w:rFonts w:ascii="Calibri" w:hAnsi="Calibri" w:cs="Calibri"/>
          <w:sz w:val="22"/>
          <w:szCs w:val="22"/>
          <w:lang w:eastAsia="sv-SE"/>
        </w:rPr>
        <w:t xml:space="preserve"> skall svara för eget åtagande</w:t>
      </w:r>
      <w:r w:rsidR="00BF1DEF" w:rsidRPr="0052343A">
        <w:rPr>
          <w:rFonts w:ascii="Calibri" w:hAnsi="Calibri" w:cs="Calibri"/>
          <w:sz w:val="22"/>
          <w:szCs w:val="22"/>
          <w:lang w:eastAsia="sv-SE"/>
        </w:rPr>
        <w:t xml:space="preserve"> i </w:t>
      </w:r>
      <w:r w:rsidR="00927DEF" w:rsidRPr="0052343A">
        <w:rPr>
          <w:rFonts w:ascii="Calibri" w:hAnsi="Calibri" w:cs="Calibri"/>
          <w:sz w:val="22"/>
          <w:szCs w:val="22"/>
          <w:lang w:eastAsia="sv-SE"/>
        </w:rPr>
        <w:t>bygg</w:t>
      </w:r>
      <w:r w:rsidR="00BF1DEF" w:rsidRPr="0052343A">
        <w:rPr>
          <w:rFonts w:ascii="Calibri" w:hAnsi="Calibri" w:cs="Calibri"/>
          <w:sz w:val="22"/>
          <w:szCs w:val="22"/>
          <w:lang w:eastAsia="sv-SE"/>
        </w:rPr>
        <w:t>projektet</w:t>
      </w:r>
      <w:r w:rsidR="007C5F90" w:rsidRPr="0052343A">
        <w:rPr>
          <w:rFonts w:ascii="Calibri" w:hAnsi="Calibri" w:cs="Calibri"/>
          <w:sz w:val="22"/>
          <w:szCs w:val="22"/>
          <w:lang w:eastAsia="sv-SE"/>
        </w:rPr>
        <w:t xml:space="preserve">, samt utföra </w:t>
      </w:r>
      <w:proofErr w:type="spellStart"/>
      <w:r w:rsidR="007C5F90" w:rsidRPr="0052343A">
        <w:rPr>
          <w:rFonts w:ascii="Calibri" w:hAnsi="Calibri" w:cs="Calibri"/>
          <w:sz w:val="22"/>
          <w:szCs w:val="22"/>
          <w:lang w:eastAsia="sv-SE"/>
        </w:rPr>
        <w:t>samgranskning</w:t>
      </w:r>
      <w:proofErr w:type="spellEnd"/>
      <w:r w:rsidR="007C5F90" w:rsidRPr="0052343A">
        <w:rPr>
          <w:rFonts w:ascii="Calibri" w:hAnsi="Calibri" w:cs="Calibri"/>
          <w:sz w:val="22"/>
          <w:szCs w:val="22"/>
          <w:lang w:eastAsia="sv-SE"/>
        </w:rPr>
        <w:t xml:space="preserve"> med övriga projektörer</w:t>
      </w:r>
      <w:r w:rsidR="001058ED" w:rsidRPr="0052343A">
        <w:rPr>
          <w:rFonts w:ascii="Calibri" w:hAnsi="Calibri" w:cs="Calibri"/>
          <w:sz w:val="22"/>
          <w:szCs w:val="22"/>
          <w:lang w:eastAsia="sv-SE"/>
        </w:rPr>
        <w:t>/underleverantör</w:t>
      </w:r>
      <w:r w:rsidR="007C5F90" w:rsidRPr="0052343A">
        <w:rPr>
          <w:rFonts w:ascii="Calibri" w:hAnsi="Calibri" w:cs="Calibri"/>
          <w:sz w:val="22"/>
          <w:szCs w:val="22"/>
          <w:lang w:eastAsia="sv-SE"/>
        </w:rPr>
        <w:t>. Projektörer</w:t>
      </w:r>
      <w:r w:rsidR="001058ED" w:rsidRPr="0052343A">
        <w:rPr>
          <w:rFonts w:ascii="Calibri" w:hAnsi="Calibri" w:cs="Calibri"/>
          <w:sz w:val="22"/>
          <w:szCs w:val="22"/>
          <w:lang w:eastAsia="sv-SE"/>
        </w:rPr>
        <w:t>/underleverantörer</w:t>
      </w:r>
      <w:r w:rsidR="007C5F90" w:rsidRPr="0052343A">
        <w:rPr>
          <w:rFonts w:ascii="Calibri" w:hAnsi="Calibri" w:cs="Calibri"/>
          <w:sz w:val="22"/>
          <w:szCs w:val="22"/>
          <w:lang w:eastAsia="sv-SE"/>
        </w:rPr>
        <w:t xml:space="preserve"> skall avkrävas projektanpassade kvalitetsplaner som överensstämmer med </w:t>
      </w:r>
      <w:r w:rsidR="00BF1DEF" w:rsidRPr="0052343A">
        <w:rPr>
          <w:rFonts w:ascii="Calibri" w:hAnsi="Calibri" w:cs="Calibri"/>
          <w:sz w:val="22"/>
          <w:szCs w:val="22"/>
          <w:lang w:eastAsia="sv-SE"/>
        </w:rPr>
        <w:t xml:space="preserve">den </w:t>
      </w:r>
      <w:r w:rsidR="001058ED" w:rsidRPr="0052343A">
        <w:rPr>
          <w:rFonts w:ascii="Calibri" w:hAnsi="Calibri" w:cs="Calibri"/>
          <w:sz w:val="22"/>
          <w:szCs w:val="22"/>
          <w:lang w:eastAsia="sv-SE"/>
        </w:rPr>
        <w:t>framtag</w:t>
      </w:r>
      <w:r w:rsidR="00BF1DEF" w:rsidRPr="0052343A">
        <w:rPr>
          <w:rFonts w:ascii="Calibri" w:hAnsi="Calibri" w:cs="Calibri"/>
          <w:sz w:val="22"/>
          <w:szCs w:val="22"/>
          <w:lang w:eastAsia="sv-SE"/>
        </w:rPr>
        <w:t>na</w:t>
      </w:r>
      <w:r w:rsidR="001058ED" w:rsidRPr="0052343A">
        <w:rPr>
          <w:rFonts w:ascii="Calibri" w:hAnsi="Calibri" w:cs="Calibri"/>
          <w:sz w:val="22"/>
          <w:szCs w:val="22"/>
          <w:lang w:eastAsia="sv-SE"/>
        </w:rPr>
        <w:t xml:space="preserve"> kvalitetsplan</w:t>
      </w:r>
      <w:r w:rsidR="00BF1DEF" w:rsidRPr="0052343A">
        <w:rPr>
          <w:rFonts w:ascii="Calibri" w:hAnsi="Calibri" w:cs="Calibri"/>
          <w:sz w:val="22"/>
          <w:szCs w:val="22"/>
          <w:lang w:eastAsia="sv-SE"/>
        </w:rPr>
        <w:t>en</w:t>
      </w:r>
      <w:r w:rsidR="001058ED" w:rsidRPr="0052343A">
        <w:rPr>
          <w:rFonts w:ascii="Calibri" w:hAnsi="Calibri" w:cs="Calibri"/>
          <w:sz w:val="22"/>
          <w:szCs w:val="22"/>
          <w:lang w:eastAsia="sv-SE"/>
        </w:rPr>
        <w:t xml:space="preserve"> för </w:t>
      </w:r>
      <w:r w:rsidR="00927DEF" w:rsidRPr="0052343A">
        <w:rPr>
          <w:rFonts w:ascii="Calibri" w:hAnsi="Calibri" w:cs="Calibri"/>
          <w:sz w:val="22"/>
          <w:szCs w:val="22"/>
          <w:lang w:eastAsia="sv-SE"/>
        </w:rPr>
        <w:t>bygg</w:t>
      </w:r>
      <w:r w:rsidR="001058ED" w:rsidRPr="0052343A">
        <w:rPr>
          <w:rFonts w:ascii="Calibri" w:hAnsi="Calibri" w:cs="Calibri"/>
          <w:sz w:val="22"/>
          <w:szCs w:val="22"/>
          <w:lang w:eastAsia="sv-SE"/>
        </w:rPr>
        <w:t>projektet.</w:t>
      </w:r>
    </w:p>
    <w:p w14:paraId="746C9A8A"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b/>
      </w:r>
    </w:p>
    <w:p w14:paraId="057193FA" w14:textId="77777777" w:rsidR="00BF1DEF" w:rsidRPr="0052343A" w:rsidRDefault="00BF1DEF" w:rsidP="0052343A">
      <w:pPr>
        <w:pStyle w:val="Rubrik2"/>
        <w:rPr>
          <w:rFonts w:ascii="Calibri" w:hAnsi="Calibri" w:cs="Calibri"/>
          <w:sz w:val="22"/>
          <w:szCs w:val="22"/>
          <w:lang w:eastAsia="sv-SE"/>
        </w:rPr>
      </w:pPr>
      <w:bookmarkStart w:id="18" w:name="_Toc457038585"/>
      <w:r w:rsidRPr="0052343A">
        <w:rPr>
          <w:rFonts w:ascii="Calibri" w:hAnsi="Calibri" w:cs="Calibri"/>
          <w:sz w:val="22"/>
          <w:szCs w:val="22"/>
          <w:lang w:eastAsia="sv-SE"/>
        </w:rPr>
        <w:t>4.</w:t>
      </w:r>
      <w:r w:rsidR="00E12682" w:rsidRPr="0052343A">
        <w:rPr>
          <w:rFonts w:ascii="Calibri" w:hAnsi="Calibri" w:cs="Calibri"/>
          <w:sz w:val="22"/>
          <w:szCs w:val="22"/>
          <w:lang w:eastAsia="sv-SE"/>
        </w:rPr>
        <w:t>2</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Projekteringskrav</w:t>
      </w:r>
      <w:bookmarkEnd w:id="18"/>
    </w:p>
    <w:p w14:paraId="3A386E2E" w14:textId="77777777" w:rsidR="00BF1DEF" w:rsidRPr="0052343A" w:rsidRDefault="00BF1DEF"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Krav som utgör underlag för projektering av produktion identifieras och dokumenteras. Kraven analyseras för att avgöra om de är ändamålsenliga. Ofullständiga, oklara eller motstridiga krav klargörs tillsammans (Beställare).</w:t>
      </w:r>
    </w:p>
    <w:p w14:paraId="21E7AFC2" w14:textId="77777777" w:rsidR="00BF1DEF" w:rsidRPr="0052343A" w:rsidRDefault="00BF1DEF" w:rsidP="0052343A">
      <w:pPr>
        <w:widowControl w:val="0"/>
        <w:suppressAutoHyphens w:val="0"/>
        <w:autoSpaceDE w:val="0"/>
        <w:autoSpaceDN w:val="0"/>
        <w:adjustRightInd w:val="0"/>
        <w:rPr>
          <w:rFonts w:ascii="Calibri" w:hAnsi="Calibri" w:cs="Calibri"/>
          <w:sz w:val="22"/>
          <w:szCs w:val="22"/>
          <w:lang w:eastAsia="sv-SE"/>
        </w:rPr>
      </w:pPr>
    </w:p>
    <w:p w14:paraId="504E5F2C"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69A5EF94" w14:textId="77777777" w:rsidR="007C5F90" w:rsidRPr="0052343A" w:rsidRDefault="007C5F90" w:rsidP="0052343A">
      <w:pPr>
        <w:pStyle w:val="Rubrik2"/>
        <w:rPr>
          <w:rFonts w:ascii="Calibri" w:hAnsi="Calibri" w:cs="Calibri"/>
          <w:sz w:val="22"/>
          <w:szCs w:val="22"/>
          <w:lang w:eastAsia="sv-SE"/>
        </w:rPr>
      </w:pPr>
      <w:bookmarkStart w:id="19" w:name="_Toc457038586"/>
      <w:r w:rsidRPr="0052343A">
        <w:rPr>
          <w:rFonts w:ascii="Calibri" w:hAnsi="Calibri" w:cs="Calibri"/>
          <w:sz w:val="22"/>
          <w:szCs w:val="22"/>
          <w:lang w:eastAsia="sv-SE"/>
        </w:rPr>
        <w:t>4.</w:t>
      </w:r>
      <w:r w:rsidR="00E12682" w:rsidRPr="0052343A">
        <w:rPr>
          <w:rFonts w:ascii="Calibri" w:hAnsi="Calibri" w:cs="Calibri"/>
          <w:sz w:val="22"/>
          <w:szCs w:val="22"/>
          <w:lang w:eastAsia="sv-SE"/>
        </w:rPr>
        <w:t>3</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Planering</w:t>
      </w:r>
      <w:bookmarkEnd w:id="19"/>
    </w:p>
    <w:p w14:paraId="700D993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Följande planer kommer att upprättas</w:t>
      </w:r>
    </w:p>
    <w:p w14:paraId="54BAED87"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b/>
      </w:r>
    </w:p>
    <w:p w14:paraId="22373048" w14:textId="77777777" w:rsidR="007C5F90" w:rsidRPr="0052343A" w:rsidRDefault="007C5F90"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Projekteringsplan</w:t>
      </w:r>
    </w:p>
    <w:p w14:paraId="3A4404A3" w14:textId="77777777" w:rsidR="00733A5B" w:rsidRPr="0052343A" w:rsidRDefault="00733A5B"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Montageplan</w:t>
      </w:r>
    </w:p>
    <w:p w14:paraId="5E72A9D2" w14:textId="13CB2E32" w:rsidR="007C5F90" w:rsidRPr="0052343A" w:rsidRDefault="009837B2"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Rivningsplan</w:t>
      </w:r>
    </w:p>
    <w:p w14:paraId="74B7E072" w14:textId="77777777" w:rsidR="00134C07" w:rsidRPr="0052343A" w:rsidRDefault="00134C07" w:rsidP="0052343A">
      <w:pPr>
        <w:widowControl w:val="0"/>
        <w:suppressAutoHyphens w:val="0"/>
        <w:autoSpaceDE w:val="0"/>
        <w:autoSpaceDN w:val="0"/>
        <w:adjustRightInd w:val="0"/>
        <w:ind w:left="720"/>
        <w:rPr>
          <w:rFonts w:ascii="Calibri" w:hAnsi="Calibri" w:cs="Calibri"/>
          <w:sz w:val="22"/>
          <w:szCs w:val="22"/>
          <w:lang w:eastAsia="sv-SE"/>
        </w:rPr>
      </w:pPr>
    </w:p>
    <w:p w14:paraId="6FE9B780" w14:textId="77777777" w:rsidR="00517D9E" w:rsidRPr="0052343A" w:rsidRDefault="00517D9E"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Betalningsplan</w:t>
      </w:r>
    </w:p>
    <w:p w14:paraId="74319E03" w14:textId="77777777" w:rsidR="00BB7556" w:rsidRPr="0052343A" w:rsidRDefault="00BB7556"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Internkontroll</w:t>
      </w:r>
    </w:p>
    <w:p w14:paraId="2E87C450" w14:textId="77777777" w:rsidR="00BF1DEF" w:rsidRPr="0052343A" w:rsidRDefault="00BF1DEF" w:rsidP="0052343A">
      <w:pPr>
        <w:widowControl w:val="0"/>
        <w:numPr>
          <w:ilvl w:val="0"/>
          <w:numId w:val="9"/>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Slutbesiktning</w:t>
      </w:r>
    </w:p>
    <w:p w14:paraId="29830835"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22DE963F"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036C32E" w14:textId="77777777" w:rsidR="007C5F90" w:rsidRPr="0052343A" w:rsidRDefault="007C5F90" w:rsidP="0052343A">
      <w:pPr>
        <w:pStyle w:val="Rubrik2"/>
        <w:rPr>
          <w:rFonts w:ascii="Calibri" w:hAnsi="Calibri" w:cs="Calibri"/>
          <w:sz w:val="22"/>
          <w:szCs w:val="22"/>
          <w:lang w:eastAsia="sv-SE"/>
        </w:rPr>
      </w:pPr>
      <w:bookmarkStart w:id="20" w:name="_Toc457038587"/>
      <w:r w:rsidRPr="0052343A">
        <w:rPr>
          <w:rFonts w:ascii="Calibri" w:hAnsi="Calibri" w:cs="Calibri"/>
          <w:sz w:val="22"/>
          <w:szCs w:val="22"/>
          <w:lang w:eastAsia="sv-SE"/>
        </w:rPr>
        <w:t>4.</w:t>
      </w:r>
      <w:r w:rsidR="00E12682" w:rsidRPr="0052343A">
        <w:rPr>
          <w:rFonts w:ascii="Calibri" w:hAnsi="Calibri" w:cs="Calibri"/>
          <w:sz w:val="22"/>
          <w:szCs w:val="22"/>
          <w:lang w:eastAsia="sv-SE"/>
        </w:rPr>
        <w:t>4</w:t>
      </w:r>
      <w:r w:rsidR="00FE2D34" w:rsidRPr="0052343A">
        <w:rPr>
          <w:rFonts w:ascii="Calibri" w:hAnsi="Calibri" w:cs="Calibri"/>
          <w:sz w:val="22"/>
          <w:szCs w:val="22"/>
          <w:lang w:eastAsia="sv-SE"/>
        </w:rPr>
        <w:t xml:space="preserve"> </w:t>
      </w:r>
      <w:r w:rsidR="00733A5B" w:rsidRPr="0052343A">
        <w:rPr>
          <w:rFonts w:ascii="Calibri" w:hAnsi="Calibri" w:cs="Calibri"/>
          <w:sz w:val="22"/>
          <w:szCs w:val="22"/>
          <w:lang w:eastAsia="sv-SE"/>
        </w:rPr>
        <w:t>Kontrollplan</w:t>
      </w:r>
      <w:bookmarkEnd w:id="20"/>
      <w:r w:rsidRPr="0052343A">
        <w:rPr>
          <w:rFonts w:ascii="Calibri" w:hAnsi="Calibri" w:cs="Calibri"/>
          <w:sz w:val="22"/>
          <w:szCs w:val="22"/>
          <w:lang w:eastAsia="sv-SE"/>
        </w:rPr>
        <w:t xml:space="preserve"> </w:t>
      </w:r>
      <w:r w:rsidRPr="0052343A">
        <w:rPr>
          <w:rFonts w:ascii="Calibri" w:hAnsi="Calibri" w:cs="Calibri"/>
          <w:sz w:val="22"/>
          <w:szCs w:val="22"/>
          <w:lang w:eastAsia="sv-SE"/>
        </w:rPr>
        <w:tab/>
      </w:r>
    </w:p>
    <w:p w14:paraId="4774DD01" w14:textId="77777777" w:rsidR="00733A5B"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En sammanställning över de aktiviteter för vilka kontroll och provning är inplanerade kommer </w:t>
      </w:r>
      <w:r w:rsidR="00733A5B" w:rsidRPr="0052343A">
        <w:rPr>
          <w:rFonts w:ascii="Calibri" w:hAnsi="Calibri" w:cs="Calibri"/>
          <w:sz w:val="22"/>
          <w:szCs w:val="22"/>
          <w:lang w:eastAsia="sv-SE"/>
        </w:rPr>
        <w:t>Projektansvarig</w:t>
      </w:r>
      <w:r w:rsidRPr="0052343A">
        <w:rPr>
          <w:rFonts w:ascii="Calibri" w:hAnsi="Calibri" w:cs="Calibri"/>
          <w:sz w:val="22"/>
          <w:szCs w:val="22"/>
          <w:lang w:eastAsia="sv-SE"/>
        </w:rPr>
        <w:t xml:space="preserve"> att upprätta</w:t>
      </w:r>
      <w:r w:rsidR="00733A5B" w:rsidRPr="0052343A">
        <w:rPr>
          <w:rFonts w:ascii="Calibri" w:hAnsi="Calibri" w:cs="Calibri"/>
          <w:sz w:val="22"/>
          <w:szCs w:val="22"/>
          <w:lang w:eastAsia="sv-SE"/>
        </w:rPr>
        <w:t xml:space="preserve"> tillsammans med kontrollansvarig för </w:t>
      </w:r>
      <w:r w:rsidR="00927DEF" w:rsidRPr="0052343A">
        <w:rPr>
          <w:rFonts w:ascii="Calibri" w:hAnsi="Calibri" w:cs="Calibri"/>
          <w:sz w:val="22"/>
          <w:szCs w:val="22"/>
          <w:lang w:eastAsia="sv-SE"/>
        </w:rPr>
        <w:t>bygg</w:t>
      </w:r>
      <w:r w:rsidR="00733A5B" w:rsidRPr="0052343A">
        <w:rPr>
          <w:rFonts w:ascii="Calibri" w:hAnsi="Calibri" w:cs="Calibri"/>
          <w:sz w:val="22"/>
          <w:szCs w:val="22"/>
          <w:lang w:eastAsia="sv-SE"/>
        </w:rPr>
        <w:t>projektet</w:t>
      </w:r>
      <w:r w:rsidRPr="0052343A">
        <w:rPr>
          <w:rFonts w:ascii="Calibri" w:hAnsi="Calibri" w:cs="Calibri"/>
          <w:sz w:val="22"/>
          <w:szCs w:val="22"/>
          <w:lang w:eastAsia="sv-SE"/>
        </w:rPr>
        <w:t xml:space="preserve">. </w:t>
      </w:r>
    </w:p>
    <w:p w14:paraId="694F483A" w14:textId="77777777" w:rsidR="00733A5B" w:rsidRPr="0052343A" w:rsidRDefault="00733A5B" w:rsidP="0052343A">
      <w:pPr>
        <w:widowControl w:val="0"/>
        <w:suppressAutoHyphens w:val="0"/>
        <w:autoSpaceDE w:val="0"/>
        <w:autoSpaceDN w:val="0"/>
        <w:adjustRightInd w:val="0"/>
        <w:rPr>
          <w:rFonts w:ascii="Calibri" w:hAnsi="Calibri" w:cs="Calibri"/>
          <w:sz w:val="22"/>
          <w:szCs w:val="22"/>
          <w:lang w:eastAsia="sv-SE"/>
        </w:rPr>
      </w:pPr>
    </w:p>
    <w:p w14:paraId="2192C33F"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6590A20" w14:textId="77777777" w:rsidR="007C5F90" w:rsidRPr="0052343A" w:rsidRDefault="007C5F90" w:rsidP="0052343A">
      <w:pPr>
        <w:pStyle w:val="Rubrik2"/>
        <w:rPr>
          <w:rFonts w:ascii="Calibri" w:hAnsi="Calibri" w:cs="Calibri"/>
          <w:sz w:val="22"/>
          <w:szCs w:val="22"/>
          <w:lang w:eastAsia="sv-SE"/>
        </w:rPr>
      </w:pPr>
      <w:bookmarkStart w:id="21" w:name="_Toc457038588"/>
      <w:r w:rsidRPr="0052343A">
        <w:rPr>
          <w:rFonts w:ascii="Calibri" w:hAnsi="Calibri" w:cs="Calibri"/>
          <w:sz w:val="22"/>
          <w:szCs w:val="22"/>
          <w:lang w:eastAsia="sv-SE"/>
        </w:rPr>
        <w:t>4.</w:t>
      </w:r>
      <w:r w:rsidR="00BF1DEF" w:rsidRPr="0052343A">
        <w:rPr>
          <w:rFonts w:ascii="Calibri" w:hAnsi="Calibri" w:cs="Calibri"/>
          <w:sz w:val="22"/>
          <w:szCs w:val="22"/>
          <w:lang w:eastAsia="sv-SE"/>
        </w:rPr>
        <w:t>4</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Granskning och Godkännande</w:t>
      </w:r>
      <w:bookmarkEnd w:id="21"/>
    </w:p>
    <w:p w14:paraId="4AD80E5B"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Samtliga projekteringsförutsättningar kommer att granskas, utvärderas, godkännas och dokumenteras av </w:t>
      </w:r>
      <w:r w:rsidR="00733A5B" w:rsidRPr="0052343A">
        <w:rPr>
          <w:rFonts w:ascii="Calibri" w:hAnsi="Calibri" w:cs="Calibri"/>
          <w:sz w:val="22"/>
          <w:szCs w:val="22"/>
          <w:lang w:eastAsia="sv-SE"/>
        </w:rPr>
        <w:t>Projektansvarig</w:t>
      </w:r>
      <w:r w:rsidR="00BF1DEF" w:rsidRPr="0052343A">
        <w:rPr>
          <w:rFonts w:ascii="Calibri" w:hAnsi="Calibri" w:cs="Calibri"/>
          <w:sz w:val="22"/>
          <w:szCs w:val="22"/>
          <w:lang w:eastAsia="sv-SE"/>
        </w:rPr>
        <w:t xml:space="preserve"> samt (Beställare)</w:t>
      </w:r>
      <w:r w:rsidRPr="0052343A">
        <w:rPr>
          <w:rFonts w:ascii="Calibri" w:hAnsi="Calibri" w:cs="Calibri"/>
          <w:sz w:val="22"/>
          <w:szCs w:val="22"/>
          <w:lang w:eastAsia="sv-SE"/>
        </w:rPr>
        <w:t>.</w:t>
      </w:r>
    </w:p>
    <w:p w14:paraId="5DAB8483" w14:textId="77777777" w:rsidR="00B82498" w:rsidRPr="0052343A" w:rsidRDefault="00B82498" w:rsidP="0052343A">
      <w:pPr>
        <w:widowControl w:val="0"/>
        <w:suppressAutoHyphens w:val="0"/>
        <w:autoSpaceDE w:val="0"/>
        <w:autoSpaceDN w:val="0"/>
        <w:adjustRightInd w:val="0"/>
        <w:rPr>
          <w:rFonts w:ascii="Calibri" w:hAnsi="Calibri" w:cs="Calibri"/>
          <w:sz w:val="22"/>
          <w:szCs w:val="22"/>
          <w:lang w:eastAsia="sv-SE"/>
        </w:rPr>
      </w:pPr>
    </w:p>
    <w:p w14:paraId="18076C0F"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6FC94673" w14:textId="77777777" w:rsidR="007C5F90" w:rsidRPr="0052343A" w:rsidRDefault="00481155"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22" w:name="_Toc457038589"/>
      <w:r w:rsidR="00733A5B" w:rsidRPr="0052343A">
        <w:rPr>
          <w:rFonts w:ascii="Calibri" w:hAnsi="Calibri" w:cs="Calibri"/>
          <w:sz w:val="22"/>
          <w:szCs w:val="22"/>
          <w:lang w:eastAsia="sv-SE"/>
        </w:rPr>
        <w:t>5</w:t>
      </w:r>
      <w:r w:rsidR="00FE2D34"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Produktionsförberedelser</w:t>
      </w:r>
      <w:bookmarkEnd w:id="22"/>
      <w:r w:rsidR="007C5F90" w:rsidRPr="0052343A">
        <w:rPr>
          <w:rFonts w:ascii="Calibri" w:hAnsi="Calibri" w:cs="Calibri"/>
          <w:sz w:val="22"/>
          <w:szCs w:val="22"/>
          <w:lang w:eastAsia="sv-SE"/>
        </w:rPr>
        <w:tab/>
      </w:r>
    </w:p>
    <w:p w14:paraId="17A0A32A"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08A03FA1" w14:textId="77777777" w:rsidR="007C5F90" w:rsidRPr="0052343A" w:rsidRDefault="00733A5B" w:rsidP="0052343A">
      <w:pPr>
        <w:pStyle w:val="Rubrik2"/>
        <w:rPr>
          <w:rFonts w:ascii="Calibri" w:hAnsi="Calibri" w:cs="Calibri"/>
          <w:sz w:val="22"/>
          <w:szCs w:val="22"/>
          <w:lang w:eastAsia="sv-SE"/>
        </w:rPr>
      </w:pPr>
      <w:bookmarkStart w:id="23" w:name="_Toc457038590"/>
      <w:r w:rsidRPr="0052343A">
        <w:rPr>
          <w:rFonts w:ascii="Calibri" w:hAnsi="Calibri" w:cs="Calibri"/>
          <w:sz w:val="22"/>
          <w:szCs w:val="22"/>
          <w:lang w:eastAsia="sv-SE"/>
        </w:rPr>
        <w:t>5</w:t>
      </w:r>
      <w:r w:rsidR="00FE2D34" w:rsidRPr="0052343A">
        <w:rPr>
          <w:rFonts w:ascii="Calibri" w:hAnsi="Calibri" w:cs="Calibri"/>
          <w:sz w:val="22"/>
          <w:szCs w:val="22"/>
          <w:lang w:eastAsia="sv-SE"/>
        </w:rPr>
        <w:t xml:space="preserve">.1 </w:t>
      </w:r>
      <w:r w:rsidR="007C5F90" w:rsidRPr="0052343A">
        <w:rPr>
          <w:rFonts w:ascii="Calibri" w:hAnsi="Calibri" w:cs="Calibri"/>
          <w:sz w:val="22"/>
          <w:szCs w:val="22"/>
          <w:lang w:eastAsia="sv-SE"/>
        </w:rPr>
        <w:t>Planering och tidsstyrning</w:t>
      </w:r>
      <w:bookmarkEnd w:id="23"/>
    </w:p>
    <w:p w14:paraId="02DD230E" w14:textId="77777777" w:rsidR="007C5F90" w:rsidRPr="0052343A" w:rsidRDefault="00BF1DEF"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Projektansvarig </w:t>
      </w:r>
      <w:r w:rsidR="007C5F90" w:rsidRPr="0052343A">
        <w:rPr>
          <w:rFonts w:ascii="Calibri" w:hAnsi="Calibri" w:cs="Calibri"/>
          <w:sz w:val="22"/>
          <w:szCs w:val="22"/>
          <w:lang w:eastAsia="sv-SE"/>
        </w:rPr>
        <w:t xml:space="preserve">planerar och styr </w:t>
      </w:r>
      <w:r w:rsidRPr="0052343A">
        <w:rPr>
          <w:rFonts w:ascii="Calibri" w:hAnsi="Calibri" w:cs="Calibri"/>
          <w:sz w:val="22"/>
          <w:szCs w:val="22"/>
          <w:lang w:eastAsia="sv-SE"/>
        </w:rPr>
        <w:t xml:space="preserve">byggprojektet </w:t>
      </w:r>
      <w:r w:rsidR="007C5F90" w:rsidRPr="0052343A">
        <w:rPr>
          <w:rFonts w:ascii="Calibri" w:hAnsi="Calibri" w:cs="Calibri"/>
          <w:sz w:val="22"/>
          <w:szCs w:val="22"/>
          <w:lang w:eastAsia="sv-SE"/>
        </w:rPr>
        <w:t>optimalt efter följande uppställda punkter.</w:t>
      </w:r>
    </w:p>
    <w:p w14:paraId="78968309" w14:textId="77777777" w:rsidR="005701E0" w:rsidRPr="0052343A" w:rsidRDefault="005701E0" w:rsidP="0052343A">
      <w:pPr>
        <w:widowControl w:val="0"/>
        <w:suppressAutoHyphens w:val="0"/>
        <w:autoSpaceDE w:val="0"/>
        <w:autoSpaceDN w:val="0"/>
        <w:adjustRightInd w:val="0"/>
        <w:rPr>
          <w:rFonts w:ascii="Calibri" w:hAnsi="Calibri" w:cs="Calibri"/>
          <w:sz w:val="22"/>
          <w:szCs w:val="22"/>
          <w:lang w:eastAsia="sv-SE"/>
        </w:rPr>
      </w:pPr>
    </w:p>
    <w:p w14:paraId="412DDDE4" w14:textId="77777777" w:rsidR="005701E0" w:rsidRPr="0052343A" w:rsidRDefault="005701E0" w:rsidP="0052343A">
      <w:pPr>
        <w:widowControl w:val="0"/>
        <w:numPr>
          <w:ilvl w:val="0"/>
          <w:numId w:val="4"/>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Styrande gemensamt utvalda aktiviteter och </w:t>
      </w:r>
      <w:r w:rsidR="00DD4EEF" w:rsidRPr="0052343A">
        <w:rPr>
          <w:rFonts w:ascii="Calibri" w:hAnsi="Calibri" w:cs="Calibri"/>
          <w:sz w:val="22"/>
          <w:szCs w:val="22"/>
          <w:lang w:eastAsia="sv-SE"/>
        </w:rPr>
        <w:t>dess kontroller/egenkontroller</w:t>
      </w:r>
      <w:r w:rsidRPr="0052343A">
        <w:rPr>
          <w:rFonts w:ascii="Calibri" w:hAnsi="Calibri" w:cs="Calibri"/>
          <w:sz w:val="22"/>
          <w:szCs w:val="22"/>
          <w:lang w:eastAsia="sv-SE"/>
        </w:rPr>
        <w:t xml:space="preserve"> skall kontinuerligt arkivera. </w:t>
      </w:r>
    </w:p>
    <w:p w14:paraId="17A65AB5" w14:textId="77777777" w:rsidR="005701E0" w:rsidRPr="0052343A" w:rsidRDefault="005701E0" w:rsidP="0052343A">
      <w:pPr>
        <w:widowControl w:val="0"/>
        <w:numPr>
          <w:ilvl w:val="0"/>
          <w:numId w:val="4"/>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Den journalförda egenkontrollen utförs på bifogad blankett som skall vara ifyllda före byggstart. </w:t>
      </w:r>
    </w:p>
    <w:p w14:paraId="63F2944A" w14:textId="77777777" w:rsidR="005701E0" w:rsidRPr="0052343A" w:rsidRDefault="005701E0" w:rsidP="0052343A">
      <w:pPr>
        <w:widowControl w:val="0"/>
        <w:numPr>
          <w:ilvl w:val="0"/>
          <w:numId w:val="4"/>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Kvalitetsuppföljning skall finnas framtagen för att bifogas respektive, förbesiktning.</w:t>
      </w:r>
    </w:p>
    <w:p w14:paraId="6C2FC01C" w14:textId="77777777" w:rsidR="005701E0" w:rsidRPr="0052343A" w:rsidRDefault="005701E0" w:rsidP="0052343A">
      <w:pPr>
        <w:widowControl w:val="0"/>
        <w:suppressAutoHyphens w:val="0"/>
        <w:autoSpaceDE w:val="0"/>
        <w:autoSpaceDN w:val="0"/>
        <w:adjustRightInd w:val="0"/>
        <w:rPr>
          <w:rFonts w:ascii="Calibri" w:hAnsi="Calibri" w:cs="Calibri"/>
          <w:sz w:val="22"/>
          <w:szCs w:val="22"/>
          <w:lang w:eastAsia="sv-SE"/>
        </w:rPr>
      </w:pPr>
    </w:p>
    <w:p w14:paraId="7EE9DB38" w14:textId="77777777" w:rsidR="007C5F90" w:rsidRPr="0052343A" w:rsidRDefault="00733A5B" w:rsidP="0052343A">
      <w:pPr>
        <w:widowControl w:val="0"/>
        <w:suppressAutoHyphens w:val="0"/>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5</w:t>
      </w:r>
      <w:r w:rsidR="00FE2D34" w:rsidRPr="0052343A">
        <w:rPr>
          <w:rFonts w:ascii="Calibri" w:hAnsi="Calibri" w:cs="Calibri"/>
          <w:b/>
          <w:bCs/>
          <w:sz w:val="22"/>
          <w:szCs w:val="22"/>
          <w:lang w:eastAsia="sv-SE"/>
        </w:rPr>
        <w:t xml:space="preserve">.2 </w:t>
      </w:r>
      <w:r w:rsidR="007C5F90" w:rsidRPr="0052343A">
        <w:rPr>
          <w:rFonts w:ascii="Calibri" w:hAnsi="Calibri" w:cs="Calibri"/>
          <w:b/>
          <w:bCs/>
          <w:sz w:val="22"/>
          <w:szCs w:val="22"/>
          <w:lang w:eastAsia="sv-SE"/>
        </w:rPr>
        <w:t>Tidsstyrning</w:t>
      </w:r>
    </w:p>
    <w:p w14:paraId="6C8BE6A8"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4E1CA9DA" w14:textId="77777777" w:rsidR="00517D9E" w:rsidRPr="0052343A" w:rsidRDefault="002453F4" w:rsidP="0052343A">
      <w:pPr>
        <w:widowControl w:val="0"/>
        <w:numPr>
          <w:ilvl w:val="0"/>
          <w:numId w:val="5"/>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Projekteringsplan</w:t>
      </w:r>
    </w:p>
    <w:p w14:paraId="3CACDC8C" w14:textId="77777777" w:rsidR="002453F4" w:rsidRPr="0052343A" w:rsidRDefault="002453F4" w:rsidP="0052343A">
      <w:pPr>
        <w:widowControl w:val="0"/>
        <w:numPr>
          <w:ilvl w:val="0"/>
          <w:numId w:val="5"/>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Tidsplan</w:t>
      </w:r>
    </w:p>
    <w:p w14:paraId="4E95C438" w14:textId="77777777" w:rsidR="002453F4" w:rsidRPr="0052343A" w:rsidRDefault="002453F4" w:rsidP="0052343A">
      <w:pPr>
        <w:widowControl w:val="0"/>
        <w:numPr>
          <w:ilvl w:val="0"/>
          <w:numId w:val="5"/>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Montageplan</w:t>
      </w:r>
    </w:p>
    <w:p w14:paraId="62957E9E" w14:textId="77777777" w:rsidR="007C5F90" w:rsidRPr="0052343A" w:rsidRDefault="00BB7556" w:rsidP="0052343A">
      <w:pPr>
        <w:widowControl w:val="0"/>
        <w:numPr>
          <w:ilvl w:val="0"/>
          <w:numId w:val="5"/>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Resursplan</w:t>
      </w:r>
    </w:p>
    <w:p w14:paraId="1C277148"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303190A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7886302D" w14:textId="77777777" w:rsidR="007C5F90" w:rsidRPr="0052343A" w:rsidRDefault="00733A5B" w:rsidP="0052343A">
      <w:pPr>
        <w:pStyle w:val="Rubrik2"/>
        <w:rPr>
          <w:rFonts w:ascii="Calibri" w:hAnsi="Calibri" w:cs="Calibri"/>
          <w:sz w:val="22"/>
          <w:szCs w:val="22"/>
          <w:lang w:eastAsia="sv-SE"/>
        </w:rPr>
      </w:pPr>
      <w:bookmarkStart w:id="24" w:name="_Toc457038591"/>
      <w:r w:rsidRPr="0052343A">
        <w:rPr>
          <w:rFonts w:ascii="Calibri" w:hAnsi="Calibri" w:cs="Calibri"/>
          <w:sz w:val="22"/>
          <w:szCs w:val="22"/>
          <w:lang w:eastAsia="sv-SE"/>
        </w:rPr>
        <w:t>5</w:t>
      </w:r>
      <w:r w:rsidR="00FE2D34" w:rsidRPr="0052343A">
        <w:rPr>
          <w:rFonts w:ascii="Calibri" w:hAnsi="Calibri" w:cs="Calibri"/>
          <w:sz w:val="22"/>
          <w:szCs w:val="22"/>
          <w:lang w:eastAsia="sv-SE"/>
        </w:rPr>
        <w:t xml:space="preserve">.3 </w:t>
      </w:r>
      <w:r w:rsidR="007C5F90" w:rsidRPr="0052343A">
        <w:rPr>
          <w:rFonts w:ascii="Calibri" w:hAnsi="Calibri" w:cs="Calibri"/>
          <w:sz w:val="22"/>
          <w:szCs w:val="22"/>
          <w:lang w:eastAsia="sv-SE"/>
        </w:rPr>
        <w:t>Kvalitetsstyrning</w:t>
      </w:r>
      <w:bookmarkEnd w:id="24"/>
    </w:p>
    <w:p w14:paraId="4EF31752"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ED2910F" w14:textId="77777777" w:rsidR="007C5F90" w:rsidRPr="0052343A" w:rsidRDefault="009644D4" w:rsidP="0052343A">
      <w:pPr>
        <w:widowControl w:val="0"/>
        <w:numPr>
          <w:ilvl w:val="0"/>
          <w:numId w:val="6"/>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Egenkontroll</w:t>
      </w:r>
    </w:p>
    <w:p w14:paraId="4F13D858" w14:textId="77777777" w:rsidR="00517D9E" w:rsidRPr="0052343A" w:rsidRDefault="00517D9E" w:rsidP="0052343A">
      <w:pPr>
        <w:widowControl w:val="0"/>
        <w:numPr>
          <w:ilvl w:val="0"/>
          <w:numId w:val="6"/>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Kontrollplan</w:t>
      </w:r>
    </w:p>
    <w:p w14:paraId="475F9763" w14:textId="77777777" w:rsidR="007C5F90" w:rsidRPr="0052343A" w:rsidRDefault="007C5F90" w:rsidP="0052343A">
      <w:pPr>
        <w:widowControl w:val="0"/>
        <w:numPr>
          <w:ilvl w:val="0"/>
          <w:numId w:val="6"/>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Dokumentation</w:t>
      </w:r>
    </w:p>
    <w:p w14:paraId="393F8EA0" w14:textId="77777777" w:rsidR="007C5F90" w:rsidRPr="0052343A" w:rsidRDefault="009644D4" w:rsidP="0052343A">
      <w:pPr>
        <w:widowControl w:val="0"/>
        <w:numPr>
          <w:ilvl w:val="0"/>
          <w:numId w:val="6"/>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Överlämnande</w:t>
      </w:r>
    </w:p>
    <w:p w14:paraId="564F6BE9" w14:textId="77777777" w:rsidR="007C5F90" w:rsidRPr="0052343A" w:rsidRDefault="007C5F90" w:rsidP="0052343A">
      <w:pPr>
        <w:widowControl w:val="0"/>
        <w:numPr>
          <w:ilvl w:val="0"/>
          <w:numId w:val="6"/>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Service</w:t>
      </w:r>
      <w:r w:rsidR="006B1D44" w:rsidRPr="0052343A">
        <w:rPr>
          <w:rFonts w:ascii="Calibri" w:hAnsi="Calibri" w:cs="Calibri"/>
          <w:sz w:val="22"/>
          <w:szCs w:val="22"/>
          <w:lang w:eastAsia="sv-SE"/>
        </w:rPr>
        <w:t>/skötselinstruktioner</w:t>
      </w:r>
      <w:r w:rsidRPr="0052343A">
        <w:rPr>
          <w:rFonts w:ascii="Calibri" w:hAnsi="Calibri" w:cs="Calibri"/>
          <w:sz w:val="22"/>
          <w:szCs w:val="22"/>
          <w:lang w:eastAsia="sv-SE"/>
        </w:rPr>
        <w:t xml:space="preserve"> under och efter garantitiden</w:t>
      </w:r>
    </w:p>
    <w:p w14:paraId="3FEBB70A"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0D9DBF7"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0D86AB2" w14:textId="77777777" w:rsidR="007C5F90" w:rsidRPr="0052343A" w:rsidRDefault="00733A5B" w:rsidP="0052343A">
      <w:pPr>
        <w:pStyle w:val="Rubrik2"/>
        <w:rPr>
          <w:rFonts w:ascii="Calibri" w:hAnsi="Calibri" w:cs="Calibri"/>
          <w:sz w:val="22"/>
          <w:szCs w:val="22"/>
          <w:lang w:eastAsia="sv-SE"/>
        </w:rPr>
      </w:pPr>
      <w:bookmarkStart w:id="25" w:name="_Toc457038592"/>
      <w:r w:rsidRPr="0052343A">
        <w:rPr>
          <w:rFonts w:ascii="Calibri" w:hAnsi="Calibri" w:cs="Calibri"/>
          <w:sz w:val="22"/>
          <w:szCs w:val="22"/>
          <w:lang w:eastAsia="sv-SE"/>
        </w:rPr>
        <w:t>5</w:t>
      </w:r>
      <w:r w:rsidR="00FE2D34" w:rsidRPr="0052343A">
        <w:rPr>
          <w:rFonts w:ascii="Calibri" w:hAnsi="Calibri" w:cs="Calibri"/>
          <w:sz w:val="22"/>
          <w:szCs w:val="22"/>
          <w:lang w:eastAsia="sv-SE"/>
        </w:rPr>
        <w:t xml:space="preserve">.4 </w:t>
      </w:r>
      <w:r w:rsidR="00BF1DEF" w:rsidRPr="0052343A">
        <w:rPr>
          <w:rFonts w:ascii="Calibri" w:hAnsi="Calibri" w:cs="Calibri"/>
          <w:sz w:val="22"/>
          <w:szCs w:val="22"/>
          <w:lang w:eastAsia="sv-SE"/>
        </w:rPr>
        <w:t>Ekonomi</w:t>
      </w:r>
      <w:bookmarkEnd w:id="25"/>
    </w:p>
    <w:p w14:paraId="198211F2"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2DF73E3E" w14:textId="77777777"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Betalningsplan </w:t>
      </w:r>
    </w:p>
    <w:p w14:paraId="011B9563"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A3EA7AC"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70B32782" w14:textId="77777777" w:rsidR="007C5F90" w:rsidRPr="0052343A" w:rsidRDefault="00733A5B" w:rsidP="0052343A">
      <w:pPr>
        <w:pStyle w:val="Rubrik2"/>
        <w:rPr>
          <w:rFonts w:ascii="Calibri" w:hAnsi="Calibri" w:cs="Calibri"/>
          <w:sz w:val="22"/>
          <w:szCs w:val="22"/>
          <w:lang w:eastAsia="sv-SE"/>
        </w:rPr>
      </w:pPr>
      <w:bookmarkStart w:id="26" w:name="_Toc457038593"/>
      <w:r w:rsidRPr="0052343A">
        <w:rPr>
          <w:rFonts w:ascii="Calibri" w:hAnsi="Calibri" w:cs="Calibri"/>
          <w:sz w:val="22"/>
          <w:szCs w:val="22"/>
          <w:lang w:eastAsia="sv-SE"/>
        </w:rPr>
        <w:t>5</w:t>
      </w:r>
      <w:r w:rsidR="00FE2D34" w:rsidRPr="0052343A">
        <w:rPr>
          <w:rFonts w:ascii="Calibri" w:hAnsi="Calibri" w:cs="Calibri"/>
          <w:sz w:val="22"/>
          <w:szCs w:val="22"/>
          <w:lang w:eastAsia="sv-SE"/>
        </w:rPr>
        <w:t xml:space="preserve">.5 </w:t>
      </w:r>
      <w:r w:rsidR="00BF1DEF" w:rsidRPr="0052343A">
        <w:rPr>
          <w:rFonts w:ascii="Calibri" w:hAnsi="Calibri" w:cs="Calibri"/>
          <w:sz w:val="22"/>
          <w:szCs w:val="22"/>
          <w:lang w:eastAsia="sv-SE"/>
        </w:rPr>
        <w:t>Medarbetarnas k</w:t>
      </w:r>
      <w:r w:rsidR="007C5F90" w:rsidRPr="0052343A">
        <w:rPr>
          <w:rFonts w:ascii="Calibri" w:hAnsi="Calibri" w:cs="Calibri"/>
          <w:sz w:val="22"/>
          <w:szCs w:val="22"/>
          <w:lang w:eastAsia="sv-SE"/>
        </w:rPr>
        <w:t>ompetens</w:t>
      </w:r>
      <w:r w:rsidR="00BF1DEF" w:rsidRPr="0052343A">
        <w:rPr>
          <w:rFonts w:ascii="Calibri" w:hAnsi="Calibri" w:cs="Calibri"/>
          <w:sz w:val="22"/>
          <w:szCs w:val="22"/>
          <w:lang w:eastAsia="sv-SE"/>
        </w:rPr>
        <w:t xml:space="preserve"> i </w:t>
      </w:r>
      <w:r w:rsidR="00927DEF" w:rsidRPr="0052343A">
        <w:rPr>
          <w:rFonts w:ascii="Calibri" w:hAnsi="Calibri" w:cs="Calibri"/>
          <w:sz w:val="22"/>
          <w:szCs w:val="22"/>
          <w:lang w:eastAsia="sv-SE"/>
        </w:rPr>
        <w:t>bygg</w:t>
      </w:r>
      <w:r w:rsidR="00BF1DEF" w:rsidRPr="0052343A">
        <w:rPr>
          <w:rFonts w:ascii="Calibri" w:hAnsi="Calibri" w:cs="Calibri"/>
          <w:sz w:val="22"/>
          <w:szCs w:val="22"/>
          <w:lang w:eastAsia="sv-SE"/>
        </w:rPr>
        <w:t>projektet</w:t>
      </w:r>
      <w:bookmarkEnd w:id="26"/>
    </w:p>
    <w:p w14:paraId="1D637C7E" w14:textId="77777777" w:rsidR="00BB7556"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I samband med </w:t>
      </w:r>
      <w:r w:rsidR="00DD4EEF" w:rsidRPr="0052343A">
        <w:rPr>
          <w:rFonts w:ascii="Calibri" w:hAnsi="Calibri" w:cs="Calibri"/>
          <w:sz w:val="22"/>
          <w:szCs w:val="22"/>
          <w:lang w:eastAsia="sv-SE"/>
        </w:rPr>
        <w:t xml:space="preserve">byggprojektets </w:t>
      </w:r>
      <w:r w:rsidRPr="0052343A">
        <w:rPr>
          <w:rFonts w:ascii="Calibri" w:hAnsi="Calibri" w:cs="Calibri"/>
          <w:sz w:val="22"/>
          <w:szCs w:val="22"/>
          <w:lang w:eastAsia="sv-SE"/>
        </w:rPr>
        <w:t xml:space="preserve">förberedelse kommer </w:t>
      </w:r>
      <w:r w:rsidR="00BF1DEF" w:rsidRPr="0052343A">
        <w:rPr>
          <w:rFonts w:ascii="Calibri" w:hAnsi="Calibri" w:cs="Calibri"/>
          <w:sz w:val="22"/>
          <w:szCs w:val="22"/>
          <w:lang w:eastAsia="sv-SE"/>
        </w:rPr>
        <w:t>Projektansvarig/Platschef</w:t>
      </w:r>
      <w:r w:rsidRPr="0052343A">
        <w:rPr>
          <w:rFonts w:ascii="Calibri" w:hAnsi="Calibri" w:cs="Calibri"/>
          <w:sz w:val="22"/>
          <w:szCs w:val="22"/>
          <w:lang w:eastAsia="sv-SE"/>
        </w:rPr>
        <w:t xml:space="preserve"> att utvärdera medarbetarnas ansvarsområde och kompetens och dokumentera detta.</w:t>
      </w:r>
      <w:r w:rsidR="00BB7556" w:rsidRPr="0052343A">
        <w:rPr>
          <w:rFonts w:ascii="Calibri" w:hAnsi="Calibri" w:cs="Calibri"/>
          <w:sz w:val="22"/>
          <w:szCs w:val="22"/>
          <w:lang w:eastAsia="sv-SE"/>
        </w:rPr>
        <w:t xml:space="preserve"> </w:t>
      </w:r>
    </w:p>
    <w:p w14:paraId="0CABB974" w14:textId="77777777" w:rsidR="00BB7556" w:rsidRPr="0052343A" w:rsidRDefault="00BB7556" w:rsidP="0052343A">
      <w:pPr>
        <w:widowControl w:val="0"/>
        <w:suppressAutoHyphens w:val="0"/>
        <w:autoSpaceDE w:val="0"/>
        <w:autoSpaceDN w:val="0"/>
        <w:adjustRightInd w:val="0"/>
        <w:rPr>
          <w:rFonts w:ascii="Calibri" w:hAnsi="Calibri" w:cs="Calibri"/>
          <w:sz w:val="22"/>
          <w:szCs w:val="22"/>
          <w:lang w:eastAsia="sv-SE"/>
        </w:rPr>
      </w:pPr>
    </w:p>
    <w:p w14:paraId="32F65C27" w14:textId="77777777" w:rsidR="007C5F90" w:rsidRPr="0052343A" w:rsidRDefault="00BB7556" w:rsidP="0052343A">
      <w:pPr>
        <w:widowControl w:val="0"/>
        <w:suppressAutoHyphens w:val="0"/>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Underleverantörer</w:t>
      </w:r>
    </w:p>
    <w:p w14:paraId="3C8A9358" w14:textId="77777777" w:rsidR="00BB7556" w:rsidRPr="0052343A" w:rsidRDefault="00BB7556"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Underleverantören ska in komma med </w:t>
      </w:r>
      <w:r w:rsidR="00A476BA" w:rsidRPr="0052343A">
        <w:rPr>
          <w:rFonts w:ascii="Calibri" w:hAnsi="Calibri" w:cs="Calibri"/>
          <w:sz w:val="22"/>
          <w:szCs w:val="22"/>
          <w:lang w:eastAsia="sv-SE"/>
        </w:rPr>
        <w:t xml:space="preserve">dokumentation över </w:t>
      </w:r>
      <w:r w:rsidRPr="0052343A">
        <w:rPr>
          <w:rFonts w:ascii="Calibri" w:hAnsi="Calibri" w:cs="Calibri"/>
          <w:sz w:val="22"/>
          <w:szCs w:val="22"/>
          <w:lang w:eastAsia="sv-SE"/>
        </w:rPr>
        <w:t xml:space="preserve">kompetens </w:t>
      </w:r>
      <w:r w:rsidR="00A476BA" w:rsidRPr="0052343A">
        <w:rPr>
          <w:rFonts w:ascii="Calibri" w:hAnsi="Calibri" w:cs="Calibri"/>
          <w:sz w:val="22"/>
          <w:szCs w:val="22"/>
          <w:lang w:eastAsia="sv-SE"/>
        </w:rPr>
        <w:t xml:space="preserve">för </w:t>
      </w:r>
      <w:r w:rsidRPr="0052343A">
        <w:rPr>
          <w:rFonts w:ascii="Calibri" w:hAnsi="Calibri" w:cs="Calibri"/>
          <w:sz w:val="22"/>
          <w:szCs w:val="22"/>
          <w:lang w:eastAsia="sv-SE"/>
        </w:rPr>
        <w:t>sina medarbetare.</w:t>
      </w:r>
    </w:p>
    <w:p w14:paraId="2B437023" w14:textId="77777777" w:rsidR="00BB7556" w:rsidRPr="0052343A" w:rsidRDefault="00BB7556" w:rsidP="0052343A">
      <w:pPr>
        <w:widowControl w:val="0"/>
        <w:suppressAutoHyphens w:val="0"/>
        <w:autoSpaceDE w:val="0"/>
        <w:autoSpaceDN w:val="0"/>
        <w:adjustRightInd w:val="0"/>
        <w:rPr>
          <w:rFonts w:ascii="Calibri" w:hAnsi="Calibri" w:cs="Calibri"/>
          <w:sz w:val="22"/>
          <w:szCs w:val="22"/>
          <w:lang w:eastAsia="sv-SE"/>
        </w:rPr>
      </w:pPr>
    </w:p>
    <w:p w14:paraId="5531A809" w14:textId="77777777" w:rsidR="007C5F90" w:rsidRPr="0052343A" w:rsidRDefault="00733A5B" w:rsidP="0052343A">
      <w:pPr>
        <w:pStyle w:val="Rubrik2"/>
        <w:rPr>
          <w:rFonts w:ascii="Calibri" w:hAnsi="Calibri" w:cs="Calibri"/>
          <w:sz w:val="22"/>
          <w:szCs w:val="22"/>
          <w:lang w:eastAsia="sv-SE"/>
        </w:rPr>
      </w:pPr>
      <w:bookmarkStart w:id="27" w:name="_Toc457038594"/>
      <w:r w:rsidRPr="0052343A">
        <w:rPr>
          <w:rFonts w:ascii="Calibri" w:hAnsi="Calibri" w:cs="Calibri"/>
          <w:sz w:val="22"/>
          <w:szCs w:val="22"/>
          <w:lang w:eastAsia="sv-SE"/>
        </w:rPr>
        <w:t xml:space="preserve">5.6 </w:t>
      </w:r>
      <w:r w:rsidR="00C65B18" w:rsidRPr="0052343A">
        <w:rPr>
          <w:rFonts w:ascii="Calibri" w:hAnsi="Calibri" w:cs="Calibri"/>
          <w:sz w:val="22"/>
          <w:szCs w:val="22"/>
          <w:lang w:eastAsia="sv-SE"/>
        </w:rPr>
        <w:t>K</w:t>
      </w:r>
      <w:r w:rsidR="007C5F90" w:rsidRPr="0052343A">
        <w:rPr>
          <w:rFonts w:ascii="Calibri" w:hAnsi="Calibri" w:cs="Calibri"/>
          <w:sz w:val="22"/>
          <w:szCs w:val="22"/>
          <w:lang w:eastAsia="sv-SE"/>
        </w:rPr>
        <w:t>ontroll</w:t>
      </w:r>
      <w:r w:rsidR="00517D9E" w:rsidRPr="0052343A">
        <w:rPr>
          <w:rFonts w:ascii="Calibri" w:hAnsi="Calibri" w:cs="Calibri"/>
          <w:sz w:val="22"/>
          <w:szCs w:val="22"/>
          <w:lang w:eastAsia="sv-SE"/>
        </w:rPr>
        <w:t>plan</w:t>
      </w:r>
      <w:bookmarkEnd w:id="27"/>
    </w:p>
    <w:p w14:paraId="6F8E55D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Kontroll</w:t>
      </w:r>
      <w:r w:rsidR="00517D9E" w:rsidRPr="0052343A">
        <w:rPr>
          <w:rFonts w:ascii="Calibri" w:hAnsi="Calibri" w:cs="Calibri"/>
          <w:sz w:val="22"/>
          <w:szCs w:val="22"/>
          <w:lang w:eastAsia="sv-SE"/>
        </w:rPr>
        <w:t>plan</w:t>
      </w:r>
      <w:r w:rsidRPr="0052343A">
        <w:rPr>
          <w:rFonts w:ascii="Calibri" w:hAnsi="Calibri" w:cs="Calibri"/>
          <w:sz w:val="22"/>
          <w:szCs w:val="22"/>
          <w:lang w:eastAsia="sv-SE"/>
        </w:rPr>
        <w:t xml:space="preserve"> utförs efter behov och krav </w:t>
      </w:r>
      <w:r w:rsidR="00BF1DEF" w:rsidRPr="0052343A">
        <w:rPr>
          <w:rFonts w:ascii="Calibri" w:hAnsi="Calibri" w:cs="Calibri"/>
          <w:sz w:val="22"/>
          <w:szCs w:val="22"/>
          <w:lang w:eastAsia="sv-SE"/>
        </w:rPr>
        <w:t>för</w:t>
      </w:r>
      <w:r w:rsidR="00517D9E" w:rsidRPr="0052343A">
        <w:rPr>
          <w:rFonts w:ascii="Calibri" w:hAnsi="Calibri" w:cs="Calibri"/>
          <w:sz w:val="22"/>
          <w:szCs w:val="22"/>
          <w:lang w:eastAsia="sv-SE"/>
        </w:rPr>
        <w:t xml:space="preserve"> </w:t>
      </w:r>
      <w:r w:rsidR="00927DEF" w:rsidRPr="0052343A">
        <w:rPr>
          <w:rFonts w:ascii="Calibri" w:hAnsi="Calibri" w:cs="Calibri"/>
          <w:sz w:val="22"/>
          <w:szCs w:val="22"/>
          <w:lang w:eastAsia="sv-SE"/>
        </w:rPr>
        <w:t>bygg</w:t>
      </w:r>
      <w:r w:rsidR="00517D9E" w:rsidRPr="0052343A">
        <w:rPr>
          <w:rFonts w:ascii="Calibri" w:hAnsi="Calibri" w:cs="Calibri"/>
          <w:sz w:val="22"/>
          <w:szCs w:val="22"/>
          <w:lang w:eastAsia="sv-SE"/>
        </w:rPr>
        <w:t xml:space="preserve">projektet </w:t>
      </w:r>
      <w:r w:rsidR="00BF1DEF" w:rsidRPr="0052343A">
        <w:rPr>
          <w:rFonts w:ascii="Calibri" w:hAnsi="Calibri" w:cs="Calibri"/>
          <w:sz w:val="22"/>
          <w:szCs w:val="22"/>
          <w:lang w:eastAsia="sv-SE"/>
        </w:rPr>
        <w:t>från</w:t>
      </w:r>
      <w:r w:rsidR="00517D9E" w:rsidRPr="0052343A">
        <w:rPr>
          <w:rFonts w:ascii="Calibri" w:hAnsi="Calibri" w:cs="Calibri"/>
          <w:sz w:val="22"/>
          <w:szCs w:val="22"/>
          <w:lang w:eastAsia="sv-SE"/>
        </w:rPr>
        <w:t xml:space="preserve"> (som t ex byggnadsnämnden har ställt) </w:t>
      </w:r>
      <w:r w:rsidRPr="0052343A">
        <w:rPr>
          <w:rFonts w:ascii="Calibri" w:hAnsi="Calibri" w:cs="Calibri"/>
          <w:sz w:val="22"/>
          <w:szCs w:val="22"/>
          <w:lang w:eastAsia="sv-SE"/>
        </w:rPr>
        <w:t xml:space="preserve">och som fastställs i samråd med </w:t>
      </w:r>
      <w:r w:rsidR="008C0A26" w:rsidRPr="0052343A">
        <w:rPr>
          <w:rFonts w:ascii="Calibri" w:hAnsi="Calibri" w:cs="Calibri"/>
          <w:sz w:val="22"/>
          <w:szCs w:val="22"/>
          <w:lang w:eastAsia="sv-SE"/>
        </w:rPr>
        <w:t>(Beställare)</w:t>
      </w:r>
      <w:r w:rsidR="00BF1DEF" w:rsidRPr="0052343A">
        <w:rPr>
          <w:rFonts w:ascii="Calibri" w:hAnsi="Calibri" w:cs="Calibri"/>
          <w:sz w:val="22"/>
          <w:szCs w:val="22"/>
          <w:lang w:eastAsia="sv-SE"/>
        </w:rPr>
        <w:t xml:space="preserve"> och kontrollansvarig.</w:t>
      </w:r>
      <w:r w:rsidR="00517D9E" w:rsidRPr="0052343A">
        <w:rPr>
          <w:rFonts w:ascii="Calibri" w:hAnsi="Calibri" w:cs="Calibri"/>
          <w:sz w:val="22"/>
          <w:szCs w:val="22"/>
          <w:lang w:eastAsia="sv-SE"/>
        </w:rPr>
        <w:t xml:space="preserve"> </w:t>
      </w:r>
    </w:p>
    <w:p w14:paraId="427F1E73" w14:textId="77777777" w:rsidR="007C5F90" w:rsidRPr="0052343A" w:rsidRDefault="00FB44E9" w:rsidP="0052343A">
      <w:pPr>
        <w:pStyle w:val="Rubrik2"/>
        <w:rPr>
          <w:rFonts w:ascii="Calibri" w:hAnsi="Calibri" w:cs="Calibri"/>
          <w:sz w:val="22"/>
          <w:szCs w:val="22"/>
          <w:lang w:eastAsia="sv-SE"/>
        </w:rPr>
      </w:pPr>
      <w:r w:rsidRPr="0052343A">
        <w:rPr>
          <w:rFonts w:ascii="Calibri" w:hAnsi="Calibri" w:cs="Calibri"/>
          <w:sz w:val="22"/>
          <w:szCs w:val="22"/>
          <w:lang w:eastAsia="sv-SE"/>
        </w:rPr>
        <w:br w:type="page"/>
      </w:r>
      <w:bookmarkStart w:id="28" w:name="_Toc457038595"/>
      <w:r w:rsidR="008C0A26" w:rsidRPr="0052343A">
        <w:rPr>
          <w:rFonts w:ascii="Calibri" w:hAnsi="Calibri" w:cs="Calibri"/>
          <w:sz w:val="22"/>
          <w:szCs w:val="22"/>
          <w:lang w:eastAsia="sv-SE"/>
        </w:rPr>
        <w:t>5</w:t>
      </w:r>
      <w:r w:rsidR="007C5F90" w:rsidRPr="0052343A">
        <w:rPr>
          <w:rFonts w:ascii="Calibri" w:hAnsi="Calibri" w:cs="Calibri"/>
          <w:sz w:val="22"/>
          <w:szCs w:val="22"/>
          <w:lang w:eastAsia="sv-SE"/>
        </w:rPr>
        <w:t>.</w:t>
      </w:r>
      <w:r w:rsidR="008C0A26" w:rsidRPr="0052343A">
        <w:rPr>
          <w:rFonts w:ascii="Calibri" w:hAnsi="Calibri" w:cs="Calibri"/>
          <w:sz w:val="22"/>
          <w:szCs w:val="22"/>
          <w:lang w:eastAsia="sv-SE"/>
        </w:rPr>
        <w:t>7</w:t>
      </w:r>
      <w:r w:rsidR="00FE2D34" w:rsidRPr="0052343A">
        <w:rPr>
          <w:rFonts w:ascii="Calibri" w:hAnsi="Calibri" w:cs="Calibri"/>
          <w:sz w:val="22"/>
          <w:szCs w:val="22"/>
          <w:lang w:eastAsia="sv-SE"/>
        </w:rPr>
        <w:t xml:space="preserve"> </w:t>
      </w:r>
      <w:r w:rsidR="00991D9B" w:rsidRPr="0052343A">
        <w:rPr>
          <w:rFonts w:ascii="Calibri" w:hAnsi="Calibri" w:cs="Calibri"/>
          <w:sz w:val="22"/>
          <w:szCs w:val="22"/>
          <w:lang w:eastAsia="sv-SE"/>
        </w:rPr>
        <w:t>Egenkontroll</w:t>
      </w:r>
      <w:bookmarkEnd w:id="28"/>
    </w:p>
    <w:p w14:paraId="5B2AC4D5" w14:textId="77777777" w:rsidR="00991D9B" w:rsidRPr="0052343A" w:rsidRDefault="006119EB"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(Företagsnamn)</w:t>
      </w:r>
      <w:r w:rsidR="007C5F90" w:rsidRPr="0052343A">
        <w:rPr>
          <w:rFonts w:ascii="Calibri" w:hAnsi="Calibri" w:cs="Calibri"/>
          <w:sz w:val="22"/>
          <w:szCs w:val="22"/>
          <w:lang w:eastAsia="sv-SE"/>
        </w:rPr>
        <w:t xml:space="preserve">:s </w:t>
      </w:r>
      <w:r w:rsidR="00981388" w:rsidRPr="0052343A">
        <w:rPr>
          <w:rFonts w:ascii="Calibri" w:hAnsi="Calibri" w:cs="Calibri"/>
          <w:sz w:val="22"/>
          <w:szCs w:val="22"/>
          <w:lang w:eastAsia="sv-SE"/>
        </w:rPr>
        <w:t>e</w:t>
      </w:r>
      <w:r w:rsidR="007C5F90" w:rsidRPr="0052343A">
        <w:rPr>
          <w:rFonts w:ascii="Calibri" w:hAnsi="Calibri" w:cs="Calibri"/>
          <w:sz w:val="22"/>
          <w:szCs w:val="22"/>
          <w:lang w:eastAsia="sv-SE"/>
        </w:rPr>
        <w:t xml:space="preserve">genkontroll genomförs löpande under </w:t>
      </w:r>
      <w:r w:rsidR="00981388" w:rsidRPr="0052343A">
        <w:rPr>
          <w:rFonts w:ascii="Calibri" w:hAnsi="Calibri" w:cs="Calibri"/>
          <w:sz w:val="22"/>
          <w:szCs w:val="22"/>
          <w:lang w:eastAsia="sv-SE"/>
        </w:rPr>
        <w:t>bygg</w:t>
      </w:r>
      <w:r w:rsidR="007C5F90" w:rsidRPr="0052343A">
        <w:rPr>
          <w:rFonts w:ascii="Calibri" w:hAnsi="Calibri" w:cs="Calibri"/>
          <w:sz w:val="22"/>
          <w:szCs w:val="22"/>
          <w:lang w:eastAsia="sv-SE"/>
        </w:rPr>
        <w:t xml:space="preserve">projektgång för att </w:t>
      </w:r>
      <w:r w:rsidR="00ED16EF" w:rsidRPr="0052343A">
        <w:rPr>
          <w:rFonts w:ascii="Calibri" w:hAnsi="Calibri" w:cs="Calibri"/>
          <w:sz w:val="22"/>
          <w:szCs w:val="22"/>
          <w:lang w:eastAsia="sv-SE"/>
        </w:rPr>
        <w:t xml:space="preserve">säkerställa att </w:t>
      </w:r>
      <w:r w:rsidR="00927DEF" w:rsidRPr="0052343A">
        <w:rPr>
          <w:rFonts w:ascii="Calibri" w:hAnsi="Calibri" w:cs="Calibri"/>
          <w:sz w:val="22"/>
          <w:szCs w:val="22"/>
          <w:lang w:eastAsia="sv-SE"/>
        </w:rPr>
        <w:t>bygg</w:t>
      </w:r>
      <w:r w:rsidR="00ED16EF" w:rsidRPr="0052343A">
        <w:rPr>
          <w:rFonts w:ascii="Calibri" w:hAnsi="Calibri" w:cs="Calibri"/>
          <w:sz w:val="22"/>
          <w:szCs w:val="22"/>
          <w:lang w:eastAsia="sv-SE"/>
        </w:rPr>
        <w:t>projektet uppfyller den kvalitetskrav som är ställd av (Beställare) eller enligt PBL.</w:t>
      </w:r>
      <w:r w:rsidR="007C5F90" w:rsidRPr="0052343A">
        <w:rPr>
          <w:rFonts w:ascii="Calibri" w:hAnsi="Calibri" w:cs="Calibri"/>
          <w:sz w:val="22"/>
          <w:szCs w:val="22"/>
          <w:lang w:eastAsia="sv-SE"/>
        </w:rPr>
        <w:t xml:space="preserve"> Egenkontrollens rapport utgör ett underlag för </w:t>
      </w:r>
      <w:r w:rsidR="00A203AE" w:rsidRPr="0052343A">
        <w:rPr>
          <w:rFonts w:ascii="Calibri" w:hAnsi="Calibri" w:cs="Calibri"/>
          <w:sz w:val="22"/>
          <w:szCs w:val="22"/>
          <w:lang w:eastAsia="sv-SE"/>
        </w:rPr>
        <w:t>slutbesiktning och</w:t>
      </w:r>
      <w:r w:rsidR="00504A65" w:rsidRPr="0052343A">
        <w:rPr>
          <w:rFonts w:ascii="Calibri" w:hAnsi="Calibri" w:cs="Calibri"/>
          <w:sz w:val="22"/>
          <w:szCs w:val="22"/>
          <w:lang w:eastAsia="sv-SE"/>
        </w:rPr>
        <w:t xml:space="preserve"> </w:t>
      </w:r>
      <w:r w:rsidR="00A203AE" w:rsidRPr="0052343A">
        <w:rPr>
          <w:rFonts w:ascii="Calibri" w:hAnsi="Calibri" w:cs="Calibri"/>
          <w:sz w:val="22"/>
          <w:szCs w:val="22"/>
          <w:lang w:eastAsia="sv-SE"/>
        </w:rPr>
        <w:t>projekt</w:t>
      </w:r>
      <w:r w:rsidR="007C5F90" w:rsidRPr="0052343A">
        <w:rPr>
          <w:rFonts w:ascii="Calibri" w:hAnsi="Calibri" w:cs="Calibri"/>
          <w:sz w:val="22"/>
          <w:szCs w:val="22"/>
          <w:lang w:eastAsia="sv-SE"/>
        </w:rPr>
        <w:t xml:space="preserve">ledningen vid tilldelande eller omfördelande av resurser. </w:t>
      </w:r>
      <w:r w:rsidR="00317812" w:rsidRPr="0052343A">
        <w:rPr>
          <w:rFonts w:ascii="Calibri" w:hAnsi="Calibri" w:cs="Calibri"/>
          <w:sz w:val="22"/>
          <w:szCs w:val="22"/>
          <w:lang w:eastAsia="sv-SE"/>
        </w:rPr>
        <w:t>Platschefen</w:t>
      </w:r>
      <w:r w:rsidR="00B82498"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ska vidta lämpliga åtgärder för att korrigera de brister som påträffas vid egenkontrollen.</w:t>
      </w:r>
      <w:r w:rsidR="00ED16EF" w:rsidRPr="0052343A">
        <w:rPr>
          <w:rFonts w:ascii="Calibri" w:hAnsi="Calibri" w:cs="Calibri"/>
          <w:sz w:val="22"/>
          <w:szCs w:val="22"/>
          <w:lang w:eastAsia="sv-SE"/>
        </w:rPr>
        <w:t xml:space="preserve"> Egenkontrollen ska visas upp vid slutbesiktningen</w:t>
      </w:r>
      <w:r w:rsidR="00A203AE" w:rsidRPr="0052343A">
        <w:rPr>
          <w:rFonts w:ascii="Calibri" w:hAnsi="Calibri" w:cs="Calibri"/>
          <w:sz w:val="22"/>
          <w:szCs w:val="22"/>
          <w:lang w:eastAsia="sv-SE"/>
        </w:rPr>
        <w:t xml:space="preserve"> och arkiveras med </w:t>
      </w:r>
      <w:r w:rsidR="00927DEF" w:rsidRPr="0052343A">
        <w:rPr>
          <w:rFonts w:ascii="Calibri" w:hAnsi="Calibri" w:cs="Calibri"/>
          <w:sz w:val="22"/>
          <w:szCs w:val="22"/>
          <w:lang w:eastAsia="sv-SE"/>
        </w:rPr>
        <w:t>bygg</w:t>
      </w:r>
      <w:r w:rsidR="00A203AE" w:rsidRPr="0052343A">
        <w:rPr>
          <w:rFonts w:ascii="Calibri" w:hAnsi="Calibri" w:cs="Calibri"/>
          <w:sz w:val="22"/>
          <w:szCs w:val="22"/>
          <w:lang w:eastAsia="sv-SE"/>
        </w:rPr>
        <w:t>projektet.</w:t>
      </w:r>
    </w:p>
    <w:p w14:paraId="12CDF52D" w14:textId="77777777" w:rsidR="00991D9B" w:rsidRPr="0052343A" w:rsidRDefault="00991D9B" w:rsidP="0052343A">
      <w:pPr>
        <w:widowControl w:val="0"/>
        <w:suppressAutoHyphens w:val="0"/>
        <w:autoSpaceDE w:val="0"/>
        <w:autoSpaceDN w:val="0"/>
        <w:adjustRightInd w:val="0"/>
        <w:rPr>
          <w:rFonts w:ascii="Calibri" w:hAnsi="Calibri" w:cs="Calibri"/>
          <w:sz w:val="22"/>
          <w:szCs w:val="22"/>
          <w:lang w:eastAsia="sv-SE"/>
        </w:rPr>
      </w:pPr>
    </w:p>
    <w:p w14:paraId="02437201" w14:textId="77777777" w:rsidR="00DB29FF" w:rsidRPr="0052343A" w:rsidRDefault="008C0A26" w:rsidP="0052343A">
      <w:pPr>
        <w:pStyle w:val="Rubrik2"/>
        <w:rPr>
          <w:rFonts w:ascii="Calibri" w:hAnsi="Calibri" w:cs="Calibri"/>
          <w:sz w:val="22"/>
          <w:szCs w:val="22"/>
          <w:lang w:eastAsia="sv-SE"/>
        </w:rPr>
      </w:pPr>
      <w:bookmarkStart w:id="29" w:name="_Toc457038596"/>
      <w:r w:rsidRPr="0052343A">
        <w:rPr>
          <w:rFonts w:ascii="Calibri" w:hAnsi="Calibri" w:cs="Calibri"/>
          <w:sz w:val="22"/>
          <w:szCs w:val="22"/>
          <w:lang w:eastAsia="sv-SE"/>
        </w:rPr>
        <w:t>5.</w:t>
      </w:r>
      <w:r w:rsidR="00A203AE" w:rsidRPr="0052343A">
        <w:rPr>
          <w:rFonts w:ascii="Calibri" w:hAnsi="Calibri" w:cs="Calibri"/>
          <w:sz w:val="22"/>
          <w:szCs w:val="22"/>
          <w:lang w:eastAsia="sv-SE"/>
        </w:rPr>
        <w:t>8</w:t>
      </w:r>
      <w:r w:rsidRPr="0052343A">
        <w:rPr>
          <w:rFonts w:ascii="Calibri" w:hAnsi="Calibri" w:cs="Calibri"/>
          <w:sz w:val="22"/>
          <w:szCs w:val="22"/>
          <w:lang w:eastAsia="sv-SE"/>
        </w:rPr>
        <w:t xml:space="preserve"> </w:t>
      </w:r>
      <w:r w:rsidR="00FB44E9" w:rsidRPr="0052343A">
        <w:rPr>
          <w:rFonts w:ascii="Calibri" w:hAnsi="Calibri" w:cs="Calibri"/>
          <w:sz w:val="22"/>
          <w:szCs w:val="22"/>
          <w:lang w:eastAsia="sv-SE"/>
        </w:rPr>
        <w:t>Dagbok</w:t>
      </w:r>
      <w:bookmarkEnd w:id="29"/>
    </w:p>
    <w:p w14:paraId="75F5EEBE" w14:textId="77777777" w:rsidR="007657A1" w:rsidRPr="0052343A" w:rsidRDefault="00A203AE" w:rsidP="0052343A">
      <w:pPr>
        <w:suppressAutoHyphens w:val="0"/>
        <w:autoSpaceDE w:val="0"/>
        <w:autoSpaceDN w:val="0"/>
        <w:adjustRightInd w:val="0"/>
        <w:rPr>
          <w:rFonts w:ascii="Calibri" w:hAnsi="Calibri" w:cs="Calibri"/>
          <w:bCs/>
          <w:sz w:val="22"/>
          <w:szCs w:val="22"/>
          <w:lang w:eastAsia="sv-SE"/>
        </w:rPr>
      </w:pPr>
      <w:r w:rsidRPr="0052343A">
        <w:rPr>
          <w:rFonts w:ascii="Calibri" w:hAnsi="Calibri" w:cs="Calibri"/>
          <w:sz w:val="22"/>
          <w:szCs w:val="22"/>
          <w:lang w:eastAsia="sv-SE"/>
        </w:rPr>
        <w:t xml:space="preserve">Dagbok </w:t>
      </w:r>
      <w:r w:rsidR="006119EB" w:rsidRPr="0052343A">
        <w:rPr>
          <w:rFonts w:ascii="Calibri" w:hAnsi="Calibri" w:cs="Calibri"/>
          <w:sz w:val="22"/>
          <w:szCs w:val="22"/>
          <w:lang w:eastAsia="sv-SE"/>
        </w:rPr>
        <w:t>ska</w:t>
      </w:r>
      <w:r w:rsidR="00DB29FF" w:rsidRPr="0052343A">
        <w:rPr>
          <w:rFonts w:ascii="Calibri" w:hAnsi="Calibri" w:cs="Calibri"/>
          <w:sz w:val="22"/>
          <w:szCs w:val="22"/>
          <w:lang w:eastAsia="sv-SE"/>
        </w:rPr>
        <w:t xml:space="preserve"> föra</w:t>
      </w:r>
      <w:r w:rsidRPr="0052343A">
        <w:rPr>
          <w:rFonts w:ascii="Calibri" w:hAnsi="Calibri" w:cs="Calibri"/>
          <w:sz w:val="22"/>
          <w:szCs w:val="22"/>
          <w:lang w:eastAsia="sv-SE"/>
        </w:rPr>
        <w:t xml:space="preserve">s av </w:t>
      </w:r>
      <w:r w:rsidR="00DB29FF" w:rsidRPr="0052343A">
        <w:rPr>
          <w:rFonts w:ascii="Calibri" w:hAnsi="Calibri" w:cs="Calibri"/>
          <w:sz w:val="22"/>
          <w:szCs w:val="22"/>
          <w:lang w:eastAsia="sv-SE"/>
        </w:rPr>
        <w:t xml:space="preserve">alla </w:t>
      </w:r>
      <w:r w:rsidRPr="0052343A">
        <w:rPr>
          <w:rFonts w:ascii="Calibri" w:hAnsi="Calibri" w:cs="Calibri"/>
          <w:sz w:val="22"/>
          <w:szCs w:val="22"/>
          <w:lang w:eastAsia="sv-SE"/>
        </w:rPr>
        <w:t>byggarbetsplatsen</w:t>
      </w:r>
      <w:r w:rsidR="00DB29FF" w:rsidRPr="0052343A">
        <w:rPr>
          <w:rFonts w:ascii="Calibri" w:hAnsi="Calibri" w:cs="Calibri"/>
          <w:sz w:val="22"/>
          <w:szCs w:val="22"/>
          <w:lang w:eastAsia="sv-SE"/>
        </w:rPr>
        <w:t>, vars innehåll fortlöpande</w:t>
      </w:r>
      <w:r w:rsidR="00373008" w:rsidRPr="0052343A">
        <w:rPr>
          <w:rFonts w:ascii="Calibri" w:hAnsi="Calibri" w:cs="Calibri"/>
          <w:sz w:val="22"/>
          <w:szCs w:val="22"/>
          <w:lang w:eastAsia="sv-SE"/>
        </w:rPr>
        <w:t xml:space="preserve"> </w:t>
      </w:r>
      <w:r w:rsidR="00DB29FF" w:rsidRPr="0052343A">
        <w:rPr>
          <w:rFonts w:ascii="Calibri" w:hAnsi="Calibri" w:cs="Calibri"/>
          <w:sz w:val="22"/>
          <w:szCs w:val="22"/>
          <w:lang w:eastAsia="sv-SE"/>
        </w:rPr>
        <w:t xml:space="preserve">skall delges </w:t>
      </w:r>
      <w:r w:rsidR="008C0A26" w:rsidRPr="0052343A">
        <w:rPr>
          <w:rFonts w:ascii="Calibri" w:hAnsi="Calibri" w:cs="Calibri"/>
          <w:sz w:val="22"/>
          <w:szCs w:val="22"/>
          <w:lang w:eastAsia="sv-SE"/>
        </w:rPr>
        <w:t>(Beställare)</w:t>
      </w:r>
      <w:r w:rsidR="00DB29FF" w:rsidRPr="0052343A">
        <w:rPr>
          <w:rFonts w:ascii="Calibri" w:hAnsi="Calibri" w:cs="Calibri"/>
          <w:sz w:val="22"/>
          <w:szCs w:val="22"/>
          <w:lang w:eastAsia="sv-SE"/>
        </w:rPr>
        <w:t xml:space="preserve"> som bekräftar delgivningen.</w:t>
      </w:r>
    </w:p>
    <w:p w14:paraId="76D4F691" w14:textId="77777777" w:rsidR="007657A1" w:rsidRPr="0052343A" w:rsidRDefault="007657A1" w:rsidP="0052343A">
      <w:pPr>
        <w:widowControl w:val="0"/>
        <w:suppressAutoHyphens w:val="0"/>
        <w:autoSpaceDE w:val="0"/>
        <w:autoSpaceDN w:val="0"/>
        <w:adjustRightInd w:val="0"/>
        <w:rPr>
          <w:rFonts w:ascii="Calibri" w:hAnsi="Calibri" w:cs="Calibri"/>
          <w:bCs/>
          <w:sz w:val="22"/>
          <w:szCs w:val="22"/>
          <w:lang w:eastAsia="sv-SE"/>
        </w:rPr>
      </w:pPr>
    </w:p>
    <w:p w14:paraId="63040924" w14:textId="77777777" w:rsidR="00C74DAD" w:rsidRPr="0052343A" w:rsidRDefault="00C74DAD" w:rsidP="0052343A">
      <w:pPr>
        <w:pStyle w:val="Rubrik2"/>
        <w:rPr>
          <w:rFonts w:ascii="Calibri" w:hAnsi="Calibri" w:cs="Calibri"/>
          <w:sz w:val="22"/>
          <w:szCs w:val="22"/>
          <w:lang w:eastAsia="sv-SE"/>
        </w:rPr>
      </w:pPr>
      <w:bookmarkStart w:id="30" w:name="_Toc457038597"/>
      <w:r w:rsidRPr="0052343A">
        <w:rPr>
          <w:rFonts w:ascii="Calibri" w:hAnsi="Calibri" w:cs="Calibri"/>
          <w:sz w:val="22"/>
          <w:szCs w:val="22"/>
          <w:lang w:eastAsia="sv-SE"/>
        </w:rPr>
        <w:t>5.9 ÄTA</w:t>
      </w:r>
      <w:bookmarkEnd w:id="30"/>
    </w:p>
    <w:p w14:paraId="1989355E" w14:textId="77777777" w:rsidR="00C74DAD" w:rsidRPr="0052343A" w:rsidRDefault="00C74DAD"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bCs/>
          <w:sz w:val="22"/>
          <w:szCs w:val="22"/>
          <w:lang w:eastAsia="sv-SE"/>
        </w:rPr>
        <w:t xml:space="preserve">ÄTA ska användas när </w:t>
      </w:r>
      <w:r w:rsidRPr="0052343A">
        <w:rPr>
          <w:rFonts w:ascii="Calibri" w:hAnsi="Calibri" w:cs="Calibri"/>
          <w:sz w:val="22"/>
          <w:szCs w:val="22"/>
          <w:lang w:eastAsia="sv-SE"/>
        </w:rPr>
        <w:t xml:space="preserve">(Beställare) vill ha gjort utför </w:t>
      </w:r>
      <w:r w:rsidR="00927DEF" w:rsidRPr="0052343A">
        <w:rPr>
          <w:rFonts w:ascii="Calibri" w:hAnsi="Calibri" w:cs="Calibri"/>
          <w:sz w:val="22"/>
          <w:szCs w:val="22"/>
          <w:lang w:eastAsia="sv-SE"/>
        </w:rPr>
        <w:t>bygg</w:t>
      </w:r>
      <w:r w:rsidRPr="0052343A">
        <w:rPr>
          <w:rFonts w:ascii="Calibri" w:hAnsi="Calibri" w:cs="Calibri"/>
          <w:sz w:val="22"/>
          <w:szCs w:val="22"/>
          <w:lang w:eastAsia="sv-SE"/>
        </w:rPr>
        <w:t xml:space="preserve">projektets avtal. (Beställare) ska signera ÄTA blanketten för att ÄTA ska vara giltig. </w:t>
      </w:r>
    </w:p>
    <w:p w14:paraId="3FD11F4E" w14:textId="77777777" w:rsidR="00C74DAD" w:rsidRPr="0052343A" w:rsidRDefault="00C74DAD" w:rsidP="0052343A">
      <w:pPr>
        <w:widowControl w:val="0"/>
        <w:suppressAutoHyphens w:val="0"/>
        <w:autoSpaceDE w:val="0"/>
        <w:autoSpaceDN w:val="0"/>
        <w:adjustRightInd w:val="0"/>
        <w:rPr>
          <w:rFonts w:ascii="Calibri" w:hAnsi="Calibri" w:cs="Calibri"/>
          <w:bCs/>
          <w:sz w:val="22"/>
          <w:szCs w:val="22"/>
          <w:lang w:eastAsia="sv-SE"/>
        </w:rPr>
      </w:pPr>
    </w:p>
    <w:p w14:paraId="54AACA1A" w14:textId="77777777" w:rsidR="007657A1" w:rsidRPr="0052343A" w:rsidRDefault="008C0A26" w:rsidP="0052343A">
      <w:pPr>
        <w:pStyle w:val="Rubrik2"/>
        <w:rPr>
          <w:rFonts w:ascii="Calibri" w:hAnsi="Calibri" w:cs="Calibri"/>
          <w:sz w:val="22"/>
          <w:szCs w:val="22"/>
          <w:lang w:eastAsia="sv-SE"/>
        </w:rPr>
      </w:pPr>
      <w:bookmarkStart w:id="31" w:name="_Toc457038598"/>
      <w:r w:rsidRPr="0052343A">
        <w:rPr>
          <w:rFonts w:ascii="Calibri" w:hAnsi="Calibri" w:cs="Calibri"/>
          <w:sz w:val="22"/>
          <w:szCs w:val="22"/>
          <w:lang w:eastAsia="sv-SE"/>
        </w:rPr>
        <w:t xml:space="preserve">5.10 </w:t>
      </w:r>
      <w:r w:rsidR="00D0749C" w:rsidRPr="0052343A">
        <w:rPr>
          <w:rFonts w:ascii="Calibri" w:hAnsi="Calibri" w:cs="Calibri"/>
          <w:sz w:val="22"/>
          <w:szCs w:val="22"/>
          <w:lang w:eastAsia="sv-SE"/>
        </w:rPr>
        <w:t>Personal liggare</w:t>
      </w:r>
      <w:bookmarkEnd w:id="31"/>
    </w:p>
    <w:p w14:paraId="35B5E8B1" w14:textId="77777777" w:rsidR="00FA1758" w:rsidRPr="0052343A" w:rsidRDefault="00FA1758" w:rsidP="0052343A">
      <w:pPr>
        <w:widowControl w:val="0"/>
        <w:suppressAutoHyphens w:val="0"/>
        <w:autoSpaceDE w:val="0"/>
        <w:autoSpaceDN w:val="0"/>
        <w:adjustRightInd w:val="0"/>
        <w:rPr>
          <w:rFonts w:ascii="Calibri" w:hAnsi="Calibri" w:cs="Calibri"/>
          <w:color w:val="000000"/>
          <w:sz w:val="22"/>
          <w:szCs w:val="22"/>
          <w:shd w:val="clear" w:color="auto" w:fill="FFFFFF"/>
        </w:rPr>
      </w:pPr>
      <w:r w:rsidRPr="0052343A">
        <w:rPr>
          <w:rFonts w:ascii="Calibri" w:hAnsi="Calibri" w:cs="Calibri"/>
          <w:color w:val="000000"/>
          <w:sz w:val="22"/>
          <w:szCs w:val="22"/>
          <w:shd w:val="clear" w:color="auto" w:fill="FFFFFF"/>
        </w:rPr>
        <w:t xml:space="preserve">Du som bedriver byggverksamhet måste enligt lag föra en </w:t>
      </w:r>
      <w:r w:rsidR="00F5157A" w:rsidRPr="0052343A">
        <w:rPr>
          <w:rFonts w:ascii="Calibri" w:hAnsi="Calibri" w:cs="Calibri"/>
          <w:color w:val="000000"/>
          <w:sz w:val="22"/>
          <w:szCs w:val="22"/>
          <w:shd w:val="clear" w:color="auto" w:fill="FFFFFF"/>
        </w:rPr>
        <w:t>digital</w:t>
      </w:r>
      <w:r w:rsidRPr="0052343A">
        <w:rPr>
          <w:rFonts w:ascii="Calibri" w:hAnsi="Calibri" w:cs="Calibri"/>
          <w:color w:val="000000"/>
          <w:sz w:val="22"/>
          <w:szCs w:val="22"/>
          <w:shd w:val="clear" w:color="auto" w:fill="FFFFFF"/>
        </w:rPr>
        <w:t xml:space="preserve"> personalliggare. Det innebär att du varje dag måste anteckna i personalliggaren vilka som är verksamma på din byggarbetsplats.</w:t>
      </w:r>
    </w:p>
    <w:p w14:paraId="1EAC8D2B" w14:textId="77777777" w:rsidR="00FA1758" w:rsidRPr="0052343A" w:rsidRDefault="00FA1758" w:rsidP="0052343A">
      <w:pPr>
        <w:widowControl w:val="0"/>
        <w:suppressAutoHyphens w:val="0"/>
        <w:autoSpaceDE w:val="0"/>
        <w:autoSpaceDN w:val="0"/>
        <w:adjustRightInd w:val="0"/>
        <w:rPr>
          <w:rFonts w:ascii="Calibri" w:hAnsi="Calibri" w:cs="Calibri"/>
          <w:sz w:val="22"/>
          <w:szCs w:val="22"/>
          <w:lang w:eastAsia="sv-SE"/>
        </w:rPr>
      </w:pPr>
    </w:p>
    <w:p w14:paraId="5CB06D4E" w14:textId="77777777" w:rsidR="003A6EDF" w:rsidRPr="0052343A" w:rsidRDefault="003A6EDF" w:rsidP="0052343A">
      <w:pPr>
        <w:pStyle w:val="Rubrik2"/>
        <w:rPr>
          <w:rFonts w:ascii="Calibri" w:hAnsi="Calibri" w:cs="Calibri"/>
          <w:sz w:val="22"/>
          <w:szCs w:val="22"/>
          <w:lang w:eastAsia="sv-SE"/>
        </w:rPr>
      </w:pPr>
      <w:bookmarkStart w:id="32" w:name="_Toc457038599"/>
      <w:r w:rsidRPr="0052343A">
        <w:rPr>
          <w:rFonts w:ascii="Calibri" w:hAnsi="Calibri" w:cs="Calibri"/>
          <w:sz w:val="22"/>
          <w:szCs w:val="22"/>
          <w:lang w:eastAsia="sv-SE"/>
        </w:rPr>
        <w:t>5.</w:t>
      </w:r>
      <w:r w:rsidR="00AF784B" w:rsidRPr="0052343A">
        <w:rPr>
          <w:rFonts w:ascii="Calibri" w:hAnsi="Calibri" w:cs="Calibri"/>
          <w:sz w:val="22"/>
          <w:szCs w:val="22"/>
          <w:lang w:eastAsia="sv-SE"/>
        </w:rPr>
        <w:t>11</w:t>
      </w:r>
      <w:r w:rsidR="00FE2D34" w:rsidRPr="0052343A">
        <w:rPr>
          <w:rFonts w:ascii="Calibri" w:hAnsi="Calibri" w:cs="Calibri"/>
          <w:sz w:val="22"/>
          <w:szCs w:val="22"/>
          <w:lang w:eastAsia="sv-SE"/>
        </w:rPr>
        <w:t xml:space="preserve"> </w:t>
      </w:r>
      <w:r w:rsidRPr="0052343A">
        <w:rPr>
          <w:rFonts w:ascii="Calibri" w:hAnsi="Calibri" w:cs="Calibri"/>
          <w:sz w:val="22"/>
          <w:szCs w:val="22"/>
          <w:lang w:eastAsia="sv-SE"/>
        </w:rPr>
        <w:t>Avvikelserapportering</w:t>
      </w:r>
      <w:bookmarkEnd w:id="32"/>
    </w:p>
    <w:p w14:paraId="7543DB4E" w14:textId="77777777" w:rsidR="003A6EDF" w:rsidRPr="0052343A" w:rsidRDefault="003A6EDF"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Varje medarbetare som upptäcker eller misstänker en kvalitetsavvikelse måste vidta de åtgärder som krävs enligt kvalitetsplanens rutiner. Avvikelsen skall rapporteras på avsedd avvikelserapport blankett/egenkontroll. </w:t>
      </w:r>
      <w:r w:rsidR="00395EAE" w:rsidRPr="0052343A">
        <w:rPr>
          <w:rFonts w:ascii="Calibri" w:hAnsi="Calibri" w:cs="Calibri"/>
          <w:sz w:val="22"/>
          <w:szCs w:val="22"/>
          <w:lang w:eastAsia="sv-SE"/>
        </w:rPr>
        <w:t>Se flik 16 avvikelserapport</w:t>
      </w:r>
    </w:p>
    <w:p w14:paraId="47413340" w14:textId="77777777" w:rsidR="003A6EDF" w:rsidRPr="0052343A" w:rsidRDefault="003A6EDF" w:rsidP="0052343A">
      <w:pPr>
        <w:widowControl w:val="0"/>
        <w:suppressAutoHyphens w:val="0"/>
        <w:autoSpaceDE w:val="0"/>
        <w:autoSpaceDN w:val="0"/>
        <w:adjustRightInd w:val="0"/>
        <w:rPr>
          <w:rFonts w:ascii="Calibri" w:hAnsi="Calibri" w:cs="Calibri"/>
          <w:sz w:val="22"/>
          <w:szCs w:val="22"/>
          <w:lang w:eastAsia="sv-SE"/>
        </w:rPr>
      </w:pPr>
    </w:p>
    <w:p w14:paraId="2B57F817" w14:textId="77777777" w:rsidR="007C5F90" w:rsidRPr="0052343A" w:rsidRDefault="00E561BA" w:rsidP="0052343A">
      <w:pPr>
        <w:pStyle w:val="Rubrik1"/>
        <w:rPr>
          <w:rFonts w:ascii="Calibri" w:hAnsi="Calibri" w:cs="Calibri"/>
          <w:sz w:val="22"/>
          <w:szCs w:val="22"/>
        </w:rPr>
      </w:pPr>
      <w:r w:rsidRPr="0052343A">
        <w:rPr>
          <w:rFonts w:ascii="Calibri" w:hAnsi="Calibri" w:cs="Calibri"/>
          <w:sz w:val="22"/>
          <w:szCs w:val="22"/>
          <w:lang w:eastAsia="sv-SE"/>
        </w:rPr>
        <w:br w:type="page"/>
      </w:r>
      <w:bookmarkStart w:id="33" w:name="_Toc457038600"/>
      <w:r w:rsidR="006B1D44" w:rsidRPr="0052343A">
        <w:rPr>
          <w:rFonts w:ascii="Calibri" w:hAnsi="Calibri" w:cs="Calibri"/>
          <w:sz w:val="22"/>
          <w:szCs w:val="22"/>
        </w:rPr>
        <w:t>6</w:t>
      </w:r>
      <w:r w:rsidR="00FE2D34" w:rsidRPr="0052343A">
        <w:rPr>
          <w:rFonts w:ascii="Calibri" w:hAnsi="Calibri" w:cs="Calibri"/>
          <w:sz w:val="22"/>
          <w:szCs w:val="22"/>
        </w:rPr>
        <w:t xml:space="preserve">. </w:t>
      </w:r>
      <w:r w:rsidR="00C65B18" w:rsidRPr="0052343A">
        <w:rPr>
          <w:rFonts w:ascii="Calibri" w:hAnsi="Calibri" w:cs="Calibri"/>
          <w:sz w:val="22"/>
          <w:szCs w:val="22"/>
        </w:rPr>
        <w:t>Montage</w:t>
      </w:r>
      <w:bookmarkEnd w:id="33"/>
    </w:p>
    <w:p w14:paraId="68D55C06"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C3851EE" w14:textId="77777777" w:rsidR="007C5F90" w:rsidRPr="0052343A" w:rsidRDefault="006B1D44" w:rsidP="0052343A">
      <w:pPr>
        <w:pStyle w:val="Rubrik2"/>
        <w:rPr>
          <w:rFonts w:ascii="Calibri" w:hAnsi="Calibri" w:cs="Calibri"/>
          <w:sz w:val="22"/>
          <w:szCs w:val="22"/>
          <w:lang w:eastAsia="sv-SE"/>
        </w:rPr>
      </w:pPr>
      <w:bookmarkStart w:id="34" w:name="_Toc457038601"/>
      <w:r w:rsidRPr="0052343A">
        <w:rPr>
          <w:rFonts w:ascii="Calibri" w:hAnsi="Calibri" w:cs="Calibri"/>
          <w:sz w:val="22"/>
          <w:szCs w:val="22"/>
          <w:lang w:eastAsia="sv-SE"/>
        </w:rPr>
        <w:t>6</w:t>
      </w:r>
      <w:r w:rsidR="00FE2D34" w:rsidRPr="0052343A">
        <w:rPr>
          <w:rFonts w:ascii="Calibri" w:hAnsi="Calibri" w:cs="Calibri"/>
          <w:sz w:val="22"/>
          <w:szCs w:val="22"/>
          <w:lang w:eastAsia="sv-SE"/>
        </w:rPr>
        <w:t xml:space="preserve">.1 </w:t>
      </w:r>
      <w:r w:rsidR="007C5F90" w:rsidRPr="0052343A">
        <w:rPr>
          <w:rFonts w:ascii="Calibri" w:hAnsi="Calibri" w:cs="Calibri"/>
          <w:sz w:val="22"/>
          <w:szCs w:val="22"/>
          <w:lang w:eastAsia="sv-SE"/>
        </w:rPr>
        <w:t>Allmänt</w:t>
      </w:r>
      <w:bookmarkEnd w:id="34"/>
    </w:p>
    <w:p w14:paraId="1E571A7A"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Varje </w:t>
      </w:r>
      <w:r w:rsidR="00981388" w:rsidRPr="0052343A">
        <w:rPr>
          <w:rFonts w:ascii="Calibri" w:hAnsi="Calibri" w:cs="Calibri"/>
          <w:sz w:val="22"/>
          <w:szCs w:val="22"/>
          <w:lang w:eastAsia="sv-SE"/>
        </w:rPr>
        <w:t>bygg</w:t>
      </w:r>
      <w:r w:rsidRPr="0052343A">
        <w:rPr>
          <w:rFonts w:ascii="Calibri" w:hAnsi="Calibri" w:cs="Calibri"/>
          <w:sz w:val="22"/>
          <w:szCs w:val="22"/>
          <w:lang w:eastAsia="sv-SE"/>
        </w:rPr>
        <w:t xml:space="preserve">moment i processen kommer att planeras och beredas på ett optimalt sätt, så att man uppnår </w:t>
      </w:r>
      <w:r w:rsidR="007F1C3E" w:rsidRPr="0052343A">
        <w:rPr>
          <w:rFonts w:ascii="Calibri" w:hAnsi="Calibri" w:cs="Calibri"/>
          <w:sz w:val="22"/>
          <w:szCs w:val="22"/>
          <w:lang w:eastAsia="sv-SE"/>
        </w:rPr>
        <w:t>störningsfritt</w:t>
      </w:r>
      <w:r w:rsidR="00991D9B" w:rsidRPr="0052343A">
        <w:rPr>
          <w:rFonts w:ascii="Calibri" w:hAnsi="Calibri" w:cs="Calibri"/>
          <w:sz w:val="22"/>
          <w:szCs w:val="22"/>
          <w:lang w:eastAsia="sv-SE"/>
        </w:rPr>
        <w:t xml:space="preserve"> </w:t>
      </w:r>
      <w:r w:rsidR="00981388" w:rsidRPr="0052343A">
        <w:rPr>
          <w:rFonts w:ascii="Calibri" w:hAnsi="Calibri" w:cs="Calibri"/>
          <w:sz w:val="22"/>
          <w:szCs w:val="22"/>
          <w:lang w:eastAsia="sv-SE"/>
        </w:rPr>
        <w:t>bygg</w:t>
      </w:r>
      <w:r w:rsidR="008C0A26" w:rsidRPr="0052343A">
        <w:rPr>
          <w:rFonts w:ascii="Calibri" w:hAnsi="Calibri" w:cs="Calibri"/>
          <w:sz w:val="22"/>
          <w:szCs w:val="22"/>
          <w:lang w:eastAsia="sv-SE"/>
        </w:rPr>
        <w:t>projekt</w:t>
      </w:r>
      <w:r w:rsidRPr="0052343A">
        <w:rPr>
          <w:rFonts w:ascii="Calibri" w:hAnsi="Calibri" w:cs="Calibri"/>
          <w:sz w:val="22"/>
          <w:szCs w:val="22"/>
          <w:lang w:eastAsia="sv-SE"/>
        </w:rPr>
        <w:t>.</w:t>
      </w:r>
    </w:p>
    <w:p w14:paraId="0E9F8660"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8F2D25D" w14:textId="77777777" w:rsidR="007C5F90" w:rsidRPr="0052343A" w:rsidRDefault="007C5F90" w:rsidP="0052343A">
      <w:pPr>
        <w:widowControl w:val="0"/>
        <w:suppressAutoHyphens w:val="0"/>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 xml:space="preserve">Inom </w:t>
      </w:r>
      <w:r w:rsidR="006119EB" w:rsidRPr="0052343A">
        <w:rPr>
          <w:rFonts w:ascii="Calibri" w:hAnsi="Calibri" w:cs="Calibri"/>
          <w:b/>
          <w:sz w:val="22"/>
          <w:szCs w:val="22"/>
          <w:lang w:eastAsia="sv-SE"/>
        </w:rPr>
        <w:t>(Företagsnamn)</w:t>
      </w:r>
      <w:r w:rsidRPr="0052343A">
        <w:rPr>
          <w:rFonts w:ascii="Calibri" w:hAnsi="Calibri" w:cs="Calibri"/>
          <w:b/>
          <w:bCs/>
          <w:sz w:val="22"/>
          <w:szCs w:val="22"/>
          <w:lang w:eastAsia="sv-SE"/>
        </w:rPr>
        <w:t xml:space="preserve"> gäller därför att:</w:t>
      </w:r>
    </w:p>
    <w:p w14:paraId="367D0A2F"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75FC8317" w14:textId="77777777" w:rsidR="007C5F90" w:rsidRPr="0052343A" w:rsidRDefault="008C0A26"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(Beställare) </w:t>
      </w:r>
      <w:r w:rsidR="007C5F90" w:rsidRPr="0052343A">
        <w:rPr>
          <w:rFonts w:ascii="Calibri" w:hAnsi="Calibri" w:cs="Calibri"/>
          <w:sz w:val="22"/>
          <w:szCs w:val="22"/>
          <w:lang w:eastAsia="sv-SE"/>
        </w:rPr>
        <w:t xml:space="preserve">och </w:t>
      </w:r>
      <w:r w:rsidR="009644D4" w:rsidRPr="0052343A">
        <w:rPr>
          <w:rFonts w:ascii="Calibri" w:hAnsi="Calibri" w:cs="Calibri"/>
          <w:sz w:val="22"/>
          <w:szCs w:val="22"/>
          <w:lang w:eastAsia="sv-SE"/>
        </w:rPr>
        <w:t xml:space="preserve">våra </w:t>
      </w:r>
      <w:r w:rsidR="007C5F90" w:rsidRPr="0052343A">
        <w:rPr>
          <w:rFonts w:ascii="Calibri" w:hAnsi="Calibri" w:cs="Calibri"/>
          <w:sz w:val="22"/>
          <w:szCs w:val="22"/>
          <w:lang w:eastAsia="sv-SE"/>
        </w:rPr>
        <w:t>egna tidsplaner samordnas.</w:t>
      </w:r>
    </w:p>
    <w:p w14:paraId="733DF746" w14:textId="4691902A"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All injustering och slutpr</w:t>
      </w:r>
      <w:r w:rsidR="009644D4" w:rsidRPr="0052343A">
        <w:rPr>
          <w:rFonts w:ascii="Calibri" w:hAnsi="Calibri" w:cs="Calibri"/>
          <w:sz w:val="22"/>
          <w:szCs w:val="22"/>
          <w:lang w:eastAsia="sv-SE"/>
        </w:rPr>
        <w:t xml:space="preserve">ovning planeras före </w:t>
      </w:r>
      <w:r w:rsidR="00125BB8" w:rsidRPr="0052343A">
        <w:rPr>
          <w:rFonts w:ascii="Calibri" w:hAnsi="Calibri" w:cs="Calibri"/>
          <w:sz w:val="22"/>
          <w:szCs w:val="22"/>
          <w:lang w:eastAsia="sv-SE"/>
        </w:rPr>
        <w:t>idrifttagning</w:t>
      </w:r>
      <w:r w:rsidRPr="0052343A">
        <w:rPr>
          <w:rFonts w:ascii="Calibri" w:hAnsi="Calibri" w:cs="Calibri"/>
          <w:sz w:val="22"/>
          <w:szCs w:val="22"/>
          <w:lang w:eastAsia="sv-SE"/>
        </w:rPr>
        <w:t>.</w:t>
      </w:r>
    </w:p>
    <w:p w14:paraId="2B442441" w14:textId="77777777" w:rsidR="007C5F90" w:rsidRPr="0052343A" w:rsidRDefault="00991D9B"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Mätinstrument </w:t>
      </w:r>
      <w:r w:rsidR="007C5F90" w:rsidRPr="0052343A">
        <w:rPr>
          <w:rFonts w:ascii="Calibri" w:hAnsi="Calibri" w:cs="Calibri"/>
          <w:sz w:val="22"/>
          <w:szCs w:val="22"/>
          <w:lang w:eastAsia="sv-SE"/>
        </w:rPr>
        <w:t>och utrustning är provade innan de används</w:t>
      </w:r>
      <w:r w:rsidRPr="0052343A">
        <w:rPr>
          <w:rFonts w:ascii="Calibri" w:hAnsi="Calibri" w:cs="Calibri"/>
          <w:sz w:val="22"/>
          <w:szCs w:val="22"/>
          <w:lang w:eastAsia="sv-SE"/>
        </w:rPr>
        <w:t>.</w:t>
      </w:r>
    </w:p>
    <w:p w14:paraId="702F93C6" w14:textId="77777777" w:rsidR="00991D9B" w:rsidRPr="0052343A" w:rsidRDefault="00991D9B" w:rsidP="0052343A">
      <w:pPr>
        <w:widowControl w:val="0"/>
        <w:suppressAutoHyphens w:val="0"/>
        <w:autoSpaceDE w:val="0"/>
        <w:autoSpaceDN w:val="0"/>
        <w:adjustRightInd w:val="0"/>
        <w:rPr>
          <w:rFonts w:ascii="Calibri" w:hAnsi="Calibri" w:cs="Calibri"/>
          <w:sz w:val="22"/>
          <w:szCs w:val="22"/>
          <w:lang w:eastAsia="sv-SE"/>
        </w:rPr>
      </w:pPr>
    </w:p>
    <w:p w14:paraId="6C44FBAD" w14:textId="77777777"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Kvalificerad arbetskraft tillsätts för att uppfylla alla krav vid </w:t>
      </w:r>
      <w:r w:rsidR="005701E0" w:rsidRPr="0052343A">
        <w:rPr>
          <w:rFonts w:ascii="Calibri" w:hAnsi="Calibri" w:cs="Calibri"/>
          <w:sz w:val="22"/>
          <w:szCs w:val="22"/>
          <w:lang w:eastAsia="sv-SE"/>
        </w:rPr>
        <w:t>arbetssätten</w:t>
      </w:r>
      <w:r w:rsidRPr="0052343A">
        <w:rPr>
          <w:rFonts w:ascii="Calibri" w:hAnsi="Calibri" w:cs="Calibri"/>
          <w:sz w:val="22"/>
          <w:szCs w:val="22"/>
          <w:lang w:eastAsia="sv-SE"/>
        </w:rPr>
        <w:t xml:space="preserve"> eller processer där yrkeskunskaper är av avgörande betydelse för produktens</w:t>
      </w:r>
      <w:r w:rsidR="009644D4" w:rsidRPr="0052343A">
        <w:rPr>
          <w:rFonts w:ascii="Calibri" w:hAnsi="Calibri" w:cs="Calibri"/>
          <w:sz w:val="22"/>
          <w:szCs w:val="22"/>
          <w:lang w:eastAsia="sv-SE"/>
        </w:rPr>
        <w:t xml:space="preserve"> </w:t>
      </w:r>
      <w:r w:rsidR="00F85886" w:rsidRPr="0052343A">
        <w:rPr>
          <w:rFonts w:ascii="Calibri" w:hAnsi="Calibri" w:cs="Calibri"/>
          <w:sz w:val="22"/>
          <w:szCs w:val="22"/>
          <w:lang w:eastAsia="sv-SE"/>
        </w:rPr>
        <w:t>slutgiltiga kvalité</w:t>
      </w:r>
      <w:r w:rsidRPr="0052343A">
        <w:rPr>
          <w:rFonts w:ascii="Calibri" w:hAnsi="Calibri" w:cs="Calibri"/>
          <w:sz w:val="22"/>
          <w:szCs w:val="22"/>
          <w:lang w:eastAsia="sv-SE"/>
        </w:rPr>
        <w:t>.</w:t>
      </w:r>
    </w:p>
    <w:p w14:paraId="2D7819A7" w14:textId="77777777"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Instruktioner finns för kritiska arbetsmoment.</w:t>
      </w:r>
    </w:p>
    <w:p w14:paraId="737CF49B" w14:textId="77777777"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Speciella processer styrs under arbetes gång</w:t>
      </w:r>
      <w:r w:rsidR="005701E0" w:rsidRPr="0052343A">
        <w:rPr>
          <w:rFonts w:ascii="Calibri" w:hAnsi="Calibri" w:cs="Calibri"/>
          <w:sz w:val="22"/>
          <w:szCs w:val="22"/>
          <w:lang w:eastAsia="sv-SE"/>
        </w:rPr>
        <w:t xml:space="preserve"> genom egenkontroll.</w:t>
      </w:r>
    </w:p>
    <w:p w14:paraId="1BC0CF74" w14:textId="77777777" w:rsidR="00991D9B" w:rsidRPr="0052343A" w:rsidRDefault="00991D9B" w:rsidP="0052343A">
      <w:pPr>
        <w:widowControl w:val="0"/>
        <w:suppressAutoHyphens w:val="0"/>
        <w:autoSpaceDE w:val="0"/>
        <w:autoSpaceDN w:val="0"/>
        <w:adjustRightInd w:val="0"/>
        <w:rPr>
          <w:rFonts w:ascii="Calibri" w:hAnsi="Calibri" w:cs="Calibri"/>
          <w:sz w:val="22"/>
          <w:szCs w:val="22"/>
          <w:lang w:eastAsia="sv-SE"/>
        </w:rPr>
      </w:pPr>
    </w:p>
    <w:p w14:paraId="4EE35368" w14:textId="77777777" w:rsidR="007C5F90" w:rsidRPr="0052343A" w:rsidRDefault="005701E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Egenk</w:t>
      </w:r>
      <w:r w:rsidR="007C5F90" w:rsidRPr="0052343A">
        <w:rPr>
          <w:rFonts w:ascii="Calibri" w:hAnsi="Calibri" w:cs="Calibri"/>
          <w:sz w:val="22"/>
          <w:szCs w:val="22"/>
          <w:lang w:eastAsia="sv-SE"/>
        </w:rPr>
        <w:t>ontroll görs löpande för att säkerställa fall överensstämmer mellan utfört arbetet och specificerade krav.</w:t>
      </w:r>
    </w:p>
    <w:p w14:paraId="5E62C72F" w14:textId="39DE0C12" w:rsidR="00991D9B"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Verifiering är baserade på egenkontroll och systematiskt vunna erfarenheter.</w:t>
      </w:r>
    </w:p>
    <w:p w14:paraId="0E8033E4" w14:textId="1681E35C"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Slutlig</w:t>
      </w:r>
      <w:r w:rsidR="005701E0" w:rsidRPr="0052343A">
        <w:rPr>
          <w:rFonts w:ascii="Calibri" w:hAnsi="Calibri" w:cs="Calibri"/>
          <w:sz w:val="22"/>
          <w:szCs w:val="22"/>
          <w:lang w:eastAsia="sv-SE"/>
        </w:rPr>
        <w:t>kontroll</w:t>
      </w:r>
      <w:r w:rsidRPr="0052343A">
        <w:rPr>
          <w:rFonts w:ascii="Calibri" w:hAnsi="Calibri" w:cs="Calibri"/>
          <w:sz w:val="22"/>
          <w:szCs w:val="22"/>
          <w:lang w:eastAsia="sv-SE"/>
        </w:rPr>
        <w:t xml:space="preserve"> </w:t>
      </w:r>
      <w:r w:rsidR="005701E0" w:rsidRPr="0052343A">
        <w:rPr>
          <w:rFonts w:ascii="Calibri" w:hAnsi="Calibri" w:cs="Calibri"/>
          <w:sz w:val="22"/>
          <w:szCs w:val="22"/>
          <w:lang w:eastAsia="sv-SE"/>
        </w:rPr>
        <w:t>görs</w:t>
      </w:r>
      <w:r w:rsidRPr="0052343A">
        <w:rPr>
          <w:rFonts w:ascii="Calibri" w:hAnsi="Calibri" w:cs="Calibri"/>
          <w:sz w:val="22"/>
          <w:szCs w:val="22"/>
          <w:lang w:eastAsia="sv-SE"/>
        </w:rPr>
        <w:t xml:space="preserve"> för att säkerställa att alla krav tillgodosetts under hela produktionsprocessen.</w:t>
      </w:r>
    </w:p>
    <w:p w14:paraId="0FFC0B94" w14:textId="77777777" w:rsidR="00134C07" w:rsidRPr="0052343A" w:rsidRDefault="00134C07" w:rsidP="0052343A">
      <w:pPr>
        <w:widowControl w:val="0"/>
        <w:suppressAutoHyphens w:val="0"/>
        <w:autoSpaceDE w:val="0"/>
        <w:autoSpaceDN w:val="0"/>
        <w:adjustRightInd w:val="0"/>
        <w:ind w:left="720"/>
        <w:rPr>
          <w:rFonts w:ascii="Calibri" w:hAnsi="Calibri" w:cs="Calibri"/>
          <w:sz w:val="22"/>
          <w:szCs w:val="22"/>
          <w:lang w:eastAsia="sv-SE"/>
        </w:rPr>
      </w:pPr>
    </w:p>
    <w:p w14:paraId="0576521B" w14:textId="75A76235" w:rsidR="00991D9B"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Resultaten från </w:t>
      </w:r>
      <w:r w:rsidR="005701E0" w:rsidRPr="0052343A">
        <w:rPr>
          <w:rFonts w:ascii="Calibri" w:hAnsi="Calibri" w:cs="Calibri"/>
          <w:sz w:val="22"/>
          <w:szCs w:val="22"/>
          <w:lang w:eastAsia="sv-SE"/>
        </w:rPr>
        <w:t>egenkontrollen</w:t>
      </w:r>
      <w:r w:rsidRPr="0052343A">
        <w:rPr>
          <w:rFonts w:ascii="Calibri" w:hAnsi="Calibri" w:cs="Calibri"/>
          <w:sz w:val="22"/>
          <w:szCs w:val="22"/>
          <w:lang w:eastAsia="sv-SE"/>
        </w:rPr>
        <w:t xml:space="preserve"> dokumenteras vid överenskommelse.</w:t>
      </w:r>
    </w:p>
    <w:p w14:paraId="2738925A" w14:textId="77777777" w:rsidR="007C5F90" w:rsidRPr="0052343A" w:rsidRDefault="007C5F90" w:rsidP="0052343A">
      <w:pPr>
        <w:widowControl w:val="0"/>
        <w:numPr>
          <w:ilvl w:val="0"/>
          <w:numId w:val="7"/>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Resultat av </w:t>
      </w:r>
      <w:r w:rsidR="005701E0" w:rsidRPr="0052343A">
        <w:rPr>
          <w:rFonts w:ascii="Calibri" w:hAnsi="Calibri" w:cs="Calibri"/>
          <w:sz w:val="22"/>
          <w:szCs w:val="22"/>
          <w:lang w:eastAsia="sv-SE"/>
        </w:rPr>
        <w:t>egen</w:t>
      </w:r>
      <w:r w:rsidRPr="0052343A">
        <w:rPr>
          <w:rFonts w:ascii="Calibri" w:hAnsi="Calibri" w:cs="Calibri"/>
          <w:sz w:val="22"/>
          <w:szCs w:val="22"/>
          <w:lang w:eastAsia="sv-SE"/>
        </w:rPr>
        <w:t xml:space="preserve">kontroll redovisas </w:t>
      </w:r>
      <w:r w:rsidR="005701E0" w:rsidRPr="0052343A">
        <w:rPr>
          <w:rFonts w:ascii="Calibri" w:hAnsi="Calibri" w:cs="Calibri"/>
          <w:sz w:val="22"/>
          <w:szCs w:val="22"/>
          <w:lang w:eastAsia="sv-SE"/>
        </w:rPr>
        <w:t>vid slutbesiktning</w:t>
      </w:r>
      <w:r w:rsidRPr="0052343A">
        <w:rPr>
          <w:rFonts w:ascii="Calibri" w:hAnsi="Calibri" w:cs="Calibri"/>
          <w:sz w:val="22"/>
          <w:szCs w:val="22"/>
          <w:lang w:eastAsia="sv-SE"/>
        </w:rPr>
        <w:t xml:space="preserve"> </w:t>
      </w:r>
    </w:p>
    <w:p w14:paraId="4053578B"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85248F6" w14:textId="77777777" w:rsidR="007C5F90" w:rsidRPr="0052343A" w:rsidRDefault="006B1D44" w:rsidP="0052343A">
      <w:pPr>
        <w:pStyle w:val="Rubrik2"/>
        <w:rPr>
          <w:rFonts w:ascii="Calibri" w:hAnsi="Calibri" w:cs="Calibri"/>
          <w:sz w:val="22"/>
          <w:szCs w:val="22"/>
          <w:lang w:eastAsia="sv-SE"/>
        </w:rPr>
      </w:pPr>
      <w:bookmarkStart w:id="35" w:name="_Toc457038602"/>
      <w:r w:rsidRPr="0052343A">
        <w:rPr>
          <w:rFonts w:ascii="Calibri" w:hAnsi="Calibri" w:cs="Calibri"/>
          <w:sz w:val="22"/>
          <w:szCs w:val="22"/>
          <w:lang w:eastAsia="sv-SE"/>
        </w:rPr>
        <w:t>6</w:t>
      </w:r>
      <w:r w:rsidR="007C5F90" w:rsidRPr="0052343A">
        <w:rPr>
          <w:rFonts w:ascii="Calibri" w:hAnsi="Calibri" w:cs="Calibri"/>
          <w:sz w:val="22"/>
          <w:szCs w:val="22"/>
          <w:lang w:eastAsia="sv-SE"/>
        </w:rPr>
        <w:t>.</w:t>
      </w:r>
      <w:r w:rsidR="00991D9B" w:rsidRPr="0052343A">
        <w:rPr>
          <w:rFonts w:ascii="Calibri" w:hAnsi="Calibri" w:cs="Calibri"/>
          <w:sz w:val="22"/>
          <w:szCs w:val="22"/>
          <w:lang w:eastAsia="sv-SE"/>
        </w:rPr>
        <w:t>2</w:t>
      </w:r>
      <w:r w:rsidR="00FE2D34"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Mätutrustning</w:t>
      </w:r>
      <w:bookmarkEnd w:id="35"/>
    </w:p>
    <w:p w14:paraId="2C5E8DF2"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Ansvarig för att erforderlig</w:t>
      </w:r>
      <w:r w:rsidR="00894A70" w:rsidRPr="0052343A">
        <w:rPr>
          <w:rFonts w:ascii="Calibri" w:hAnsi="Calibri" w:cs="Calibri"/>
          <w:sz w:val="22"/>
          <w:szCs w:val="22"/>
          <w:lang w:eastAsia="sv-SE"/>
        </w:rPr>
        <w:t>a</w:t>
      </w:r>
      <w:r w:rsidRPr="0052343A">
        <w:rPr>
          <w:rFonts w:ascii="Calibri" w:hAnsi="Calibri" w:cs="Calibri"/>
          <w:sz w:val="22"/>
          <w:szCs w:val="22"/>
          <w:lang w:eastAsia="sv-SE"/>
        </w:rPr>
        <w:t xml:space="preserve"> mätutrustning</w:t>
      </w:r>
      <w:r w:rsidR="00894A70" w:rsidRPr="0052343A">
        <w:rPr>
          <w:rFonts w:ascii="Calibri" w:hAnsi="Calibri" w:cs="Calibri"/>
          <w:sz w:val="22"/>
          <w:szCs w:val="22"/>
          <w:lang w:eastAsia="sv-SE"/>
        </w:rPr>
        <w:t>ar</w:t>
      </w:r>
      <w:r w:rsidRPr="0052343A">
        <w:rPr>
          <w:rFonts w:ascii="Calibri" w:hAnsi="Calibri" w:cs="Calibri"/>
          <w:sz w:val="22"/>
          <w:szCs w:val="22"/>
          <w:lang w:eastAsia="sv-SE"/>
        </w:rPr>
        <w:t xml:space="preserve"> finns och används är</w:t>
      </w:r>
      <w:r w:rsidR="005511E3" w:rsidRPr="0052343A">
        <w:rPr>
          <w:rFonts w:ascii="Calibri" w:hAnsi="Calibri" w:cs="Calibri"/>
          <w:sz w:val="22"/>
          <w:szCs w:val="22"/>
          <w:lang w:eastAsia="sv-SE"/>
        </w:rPr>
        <w:t xml:space="preserve"> </w:t>
      </w:r>
      <w:r w:rsidR="00317812" w:rsidRPr="0052343A">
        <w:rPr>
          <w:rFonts w:ascii="Calibri" w:hAnsi="Calibri" w:cs="Calibri"/>
          <w:sz w:val="22"/>
          <w:szCs w:val="22"/>
          <w:lang w:eastAsia="sv-SE"/>
        </w:rPr>
        <w:t>Platschefen</w:t>
      </w:r>
    </w:p>
    <w:p w14:paraId="42784944" w14:textId="77777777" w:rsidR="005511E3" w:rsidRPr="0052343A" w:rsidRDefault="005511E3" w:rsidP="0052343A">
      <w:pPr>
        <w:widowControl w:val="0"/>
        <w:suppressAutoHyphens w:val="0"/>
        <w:autoSpaceDE w:val="0"/>
        <w:autoSpaceDN w:val="0"/>
        <w:adjustRightInd w:val="0"/>
        <w:rPr>
          <w:rFonts w:ascii="Calibri" w:hAnsi="Calibri" w:cs="Calibri"/>
          <w:sz w:val="22"/>
          <w:szCs w:val="22"/>
          <w:lang w:eastAsia="sv-SE"/>
        </w:rPr>
      </w:pPr>
    </w:p>
    <w:p w14:paraId="1B9F931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53D9B317" w14:textId="77777777" w:rsidR="007C5F90" w:rsidRPr="0052343A" w:rsidRDefault="00E561BA"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36" w:name="_Toc457038603"/>
      <w:r w:rsidR="006B1D44" w:rsidRPr="0052343A">
        <w:rPr>
          <w:rFonts w:ascii="Calibri" w:hAnsi="Calibri" w:cs="Calibri"/>
          <w:sz w:val="22"/>
          <w:szCs w:val="22"/>
          <w:lang w:eastAsia="sv-SE"/>
        </w:rPr>
        <w:t xml:space="preserve">7 </w:t>
      </w:r>
      <w:r w:rsidR="006A4AEA" w:rsidRPr="0052343A">
        <w:rPr>
          <w:rFonts w:ascii="Calibri" w:hAnsi="Calibri" w:cs="Calibri"/>
          <w:sz w:val="22"/>
          <w:szCs w:val="22"/>
          <w:lang w:eastAsia="sv-SE"/>
        </w:rPr>
        <w:t>Avslutningsskede</w:t>
      </w:r>
      <w:bookmarkEnd w:id="36"/>
    </w:p>
    <w:p w14:paraId="61B850DF"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77035AD8" w14:textId="77777777" w:rsidR="007C5F90" w:rsidRPr="0052343A" w:rsidRDefault="006B1D44" w:rsidP="0052343A">
      <w:pPr>
        <w:pStyle w:val="Rubrik2"/>
        <w:rPr>
          <w:rFonts w:ascii="Calibri" w:hAnsi="Calibri" w:cs="Calibri"/>
          <w:sz w:val="22"/>
          <w:szCs w:val="22"/>
          <w:lang w:eastAsia="sv-SE"/>
        </w:rPr>
      </w:pPr>
      <w:bookmarkStart w:id="37" w:name="_Toc457038604"/>
      <w:r w:rsidRPr="0052343A">
        <w:rPr>
          <w:rFonts w:ascii="Calibri" w:hAnsi="Calibri" w:cs="Calibri"/>
          <w:sz w:val="22"/>
          <w:szCs w:val="22"/>
          <w:lang w:eastAsia="sv-SE"/>
        </w:rPr>
        <w:t>7</w:t>
      </w:r>
      <w:r w:rsidR="00DE7162" w:rsidRPr="0052343A">
        <w:rPr>
          <w:rFonts w:ascii="Calibri" w:hAnsi="Calibri" w:cs="Calibri"/>
          <w:sz w:val="22"/>
          <w:szCs w:val="22"/>
          <w:lang w:eastAsia="sv-SE"/>
        </w:rPr>
        <w:t xml:space="preserve">.1 </w:t>
      </w:r>
      <w:r w:rsidR="00097780" w:rsidRPr="0052343A">
        <w:rPr>
          <w:rFonts w:ascii="Calibri" w:hAnsi="Calibri" w:cs="Calibri"/>
          <w:sz w:val="22"/>
          <w:szCs w:val="22"/>
          <w:lang w:eastAsia="sv-SE"/>
        </w:rPr>
        <w:t>Provning</w:t>
      </w:r>
      <w:bookmarkEnd w:id="37"/>
      <w:r w:rsidR="00097780" w:rsidRPr="0052343A">
        <w:rPr>
          <w:rFonts w:ascii="Calibri" w:hAnsi="Calibri" w:cs="Calibri"/>
          <w:sz w:val="22"/>
          <w:szCs w:val="22"/>
          <w:lang w:eastAsia="sv-SE"/>
        </w:rPr>
        <w:t xml:space="preserve"> </w:t>
      </w:r>
      <w:r w:rsidR="007C5F90" w:rsidRPr="0052343A">
        <w:rPr>
          <w:rFonts w:ascii="Calibri" w:hAnsi="Calibri" w:cs="Calibri"/>
          <w:sz w:val="22"/>
          <w:szCs w:val="22"/>
          <w:lang w:eastAsia="sv-SE"/>
        </w:rPr>
        <w:t xml:space="preserve"> </w:t>
      </w:r>
    </w:p>
    <w:p w14:paraId="43BE3571" w14:textId="06C7EC37" w:rsidR="007C5F90" w:rsidRPr="0052343A" w:rsidRDefault="00097780" w:rsidP="0052343A">
      <w:p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Samordnad funktionsprovning skall utföras. </w:t>
      </w:r>
      <w:r w:rsidR="00C4250D" w:rsidRPr="0052343A">
        <w:rPr>
          <w:rFonts w:ascii="Calibri" w:hAnsi="Calibri" w:cs="Calibri"/>
          <w:sz w:val="22"/>
          <w:szCs w:val="22"/>
          <w:lang w:eastAsia="sv-SE"/>
        </w:rPr>
        <w:t>(Företagsnamn)</w:t>
      </w:r>
      <w:r w:rsidRPr="0052343A">
        <w:rPr>
          <w:rFonts w:ascii="Calibri" w:hAnsi="Calibri" w:cs="Calibri"/>
          <w:sz w:val="22"/>
          <w:szCs w:val="22"/>
          <w:lang w:eastAsia="sv-SE"/>
        </w:rPr>
        <w:t xml:space="preserve"> samordnar och sammankallar till gemensamfunktionsprovning samt upprättar provningsprotokoll. Innan provningar, mätningar och kontroller utförs skall </w:t>
      </w:r>
      <w:r w:rsidR="008C0A26" w:rsidRPr="0052343A">
        <w:rPr>
          <w:rFonts w:ascii="Calibri" w:hAnsi="Calibri" w:cs="Calibri"/>
          <w:sz w:val="22"/>
          <w:szCs w:val="22"/>
          <w:lang w:eastAsia="sv-SE"/>
        </w:rPr>
        <w:t>(Beställare)</w:t>
      </w:r>
      <w:r w:rsidRPr="0052343A">
        <w:rPr>
          <w:rFonts w:ascii="Calibri" w:hAnsi="Calibri" w:cs="Calibri"/>
          <w:sz w:val="22"/>
          <w:szCs w:val="22"/>
          <w:lang w:eastAsia="sv-SE"/>
        </w:rPr>
        <w:t xml:space="preserve"> beredas tillfälle att närvara vid provnings</w:t>
      </w:r>
      <w:r w:rsidR="00FB312B">
        <w:rPr>
          <w:rFonts w:ascii="Calibri" w:hAnsi="Calibri" w:cs="Calibri"/>
          <w:sz w:val="22"/>
          <w:szCs w:val="22"/>
          <w:lang w:eastAsia="sv-SE"/>
        </w:rPr>
        <w:t xml:space="preserve"> </w:t>
      </w:r>
      <w:r w:rsidRPr="0052343A">
        <w:rPr>
          <w:rFonts w:ascii="Calibri" w:hAnsi="Calibri" w:cs="Calibri"/>
          <w:sz w:val="22"/>
          <w:szCs w:val="22"/>
          <w:lang w:eastAsia="sv-SE"/>
        </w:rPr>
        <w:t>tillfället. Den samordnade funktionsprovningen skall utföras i så god tid före slutbesiktningen att eventuella felaktigheter är avhjälpta före slutbesiktningen.</w:t>
      </w:r>
    </w:p>
    <w:p w14:paraId="731503D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08406BFB" w14:textId="77777777" w:rsidR="007C5F90" w:rsidRPr="0052343A" w:rsidRDefault="006B1D44" w:rsidP="0052343A">
      <w:pPr>
        <w:pStyle w:val="Rubrik2"/>
        <w:rPr>
          <w:rFonts w:ascii="Calibri" w:hAnsi="Calibri" w:cs="Calibri"/>
          <w:sz w:val="22"/>
          <w:szCs w:val="22"/>
          <w:lang w:eastAsia="sv-SE"/>
        </w:rPr>
      </w:pPr>
      <w:bookmarkStart w:id="38" w:name="_Toc457038605"/>
      <w:r w:rsidRPr="0052343A">
        <w:rPr>
          <w:rFonts w:ascii="Calibri" w:hAnsi="Calibri" w:cs="Calibri"/>
          <w:sz w:val="22"/>
          <w:szCs w:val="22"/>
          <w:lang w:eastAsia="sv-SE"/>
        </w:rPr>
        <w:t>7</w:t>
      </w:r>
      <w:r w:rsidR="00DE7162" w:rsidRPr="0052343A">
        <w:rPr>
          <w:rFonts w:ascii="Calibri" w:hAnsi="Calibri" w:cs="Calibri"/>
          <w:sz w:val="22"/>
          <w:szCs w:val="22"/>
          <w:lang w:eastAsia="sv-SE"/>
        </w:rPr>
        <w:t xml:space="preserve">.2 </w:t>
      </w:r>
      <w:r w:rsidR="007C5F90" w:rsidRPr="0052343A">
        <w:rPr>
          <w:rFonts w:ascii="Calibri" w:hAnsi="Calibri" w:cs="Calibri"/>
          <w:sz w:val="22"/>
          <w:szCs w:val="22"/>
          <w:lang w:eastAsia="sv-SE"/>
        </w:rPr>
        <w:t>Besiktningsplan</w:t>
      </w:r>
      <w:bookmarkEnd w:id="38"/>
    </w:p>
    <w:p w14:paraId="511A0C80"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Besiktningsplan upprättas tillsammans med </w:t>
      </w:r>
      <w:r w:rsidR="008C0A26" w:rsidRPr="0052343A">
        <w:rPr>
          <w:rFonts w:ascii="Calibri" w:hAnsi="Calibri" w:cs="Calibri"/>
          <w:sz w:val="22"/>
          <w:szCs w:val="22"/>
          <w:lang w:eastAsia="sv-SE"/>
        </w:rPr>
        <w:t>(Beställare)</w:t>
      </w:r>
      <w:r w:rsidRPr="0052343A">
        <w:rPr>
          <w:rFonts w:ascii="Calibri" w:hAnsi="Calibri" w:cs="Calibri"/>
          <w:sz w:val="22"/>
          <w:szCs w:val="22"/>
          <w:lang w:eastAsia="sv-SE"/>
        </w:rPr>
        <w:t>.</w:t>
      </w:r>
    </w:p>
    <w:p w14:paraId="6F5E62D7" w14:textId="77777777" w:rsidR="00921713" w:rsidRPr="0052343A" w:rsidRDefault="00921713" w:rsidP="0052343A">
      <w:pPr>
        <w:suppressAutoHyphens w:val="0"/>
        <w:autoSpaceDE w:val="0"/>
        <w:autoSpaceDN w:val="0"/>
        <w:adjustRightInd w:val="0"/>
        <w:rPr>
          <w:rFonts w:ascii="Calibri" w:hAnsi="Calibri" w:cs="Calibri"/>
          <w:b/>
          <w:bCs/>
          <w:sz w:val="22"/>
          <w:szCs w:val="22"/>
          <w:lang w:eastAsia="sv-SE"/>
        </w:rPr>
      </w:pPr>
    </w:p>
    <w:p w14:paraId="1302B1DE"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696E4A84" w14:textId="77777777" w:rsidR="007C5F90" w:rsidRPr="0052343A" w:rsidRDefault="006B1D44" w:rsidP="0052343A">
      <w:pPr>
        <w:widowControl w:val="0"/>
        <w:suppressAutoHyphens w:val="0"/>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7</w:t>
      </w:r>
      <w:r w:rsidR="007C5F90" w:rsidRPr="0052343A">
        <w:rPr>
          <w:rFonts w:ascii="Calibri" w:hAnsi="Calibri" w:cs="Calibri"/>
          <w:b/>
          <w:bCs/>
          <w:sz w:val="22"/>
          <w:szCs w:val="22"/>
          <w:lang w:eastAsia="sv-SE"/>
        </w:rPr>
        <w:t>.</w:t>
      </w:r>
      <w:r w:rsidR="00E46516" w:rsidRPr="0052343A">
        <w:rPr>
          <w:rFonts w:ascii="Calibri" w:hAnsi="Calibri" w:cs="Calibri"/>
          <w:b/>
          <w:bCs/>
          <w:sz w:val="22"/>
          <w:szCs w:val="22"/>
          <w:lang w:eastAsia="sv-SE"/>
        </w:rPr>
        <w:t>3</w:t>
      </w:r>
      <w:r w:rsidR="00DE7162" w:rsidRPr="0052343A">
        <w:rPr>
          <w:rFonts w:ascii="Calibri" w:hAnsi="Calibri" w:cs="Calibri"/>
          <w:b/>
          <w:bCs/>
          <w:sz w:val="22"/>
          <w:szCs w:val="22"/>
          <w:lang w:eastAsia="sv-SE"/>
        </w:rPr>
        <w:t xml:space="preserve"> </w:t>
      </w:r>
      <w:r w:rsidR="007C5F90" w:rsidRPr="0052343A">
        <w:rPr>
          <w:rFonts w:ascii="Calibri" w:hAnsi="Calibri" w:cs="Calibri"/>
          <w:b/>
          <w:bCs/>
          <w:sz w:val="22"/>
          <w:szCs w:val="22"/>
          <w:lang w:eastAsia="sv-SE"/>
        </w:rPr>
        <w:t>Projektdokumentation</w:t>
      </w:r>
    </w:p>
    <w:p w14:paraId="3D1F3B21"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I samband med slutbesiktning skall föreskrivna garantier, relationshandlingar och skötselinstruktioner överlämnas till </w:t>
      </w:r>
      <w:r w:rsidR="00A43099" w:rsidRPr="0052343A">
        <w:rPr>
          <w:rFonts w:ascii="Calibri" w:hAnsi="Calibri" w:cs="Calibri"/>
          <w:sz w:val="22"/>
          <w:szCs w:val="22"/>
          <w:lang w:eastAsia="sv-SE"/>
        </w:rPr>
        <w:t>(Beställare)</w:t>
      </w:r>
      <w:r w:rsidRPr="0052343A">
        <w:rPr>
          <w:rFonts w:ascii="Calibri" w:hAnsi="Calibri" w:cs="Calibri"/>
          <w:sz w:val="22"/>
          <w:szCs w:val="22"/>
          <w:lang w:eastAsia="sv-SE"/>
        </w:rPr>
        <w:t>.</w:t>
      </w:r>
    </w:p>
    <w:p w14:paraId="722C23D2"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22673065"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Samtliga utförda förbesiktningar samt den journalförda egenkontrollen skall ligga till grund för den slutliga besiktningen.</w:t>
      </w:r>
    </w:p>
    <w:p w14:paraId="6BB844F7"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173AB35D" w14:textId="77777777" w:rsidR="007C5F90" w:rsidRPr="0052343A" w:rsidRDefault="007C5F90" w:rsidP="0052343A">
      <w:pPr>
        <w:widowControl w:val="0"/>
        <w:suppressAutoHyphens w:val="0"/>
        <w:autoSpaceDE w:val="0"/>
        <w:autoSpaceDN w:val="0"/>
        <w:adjustRightInd w:val="0"/>
        <w:rPr>
          <w:rFonts w:ascii="Calibri" w:hAnsi="Calibri" w:cs="Calibri"/>
          <w:sz w:val="22"/>
          <w:szCs w:val="22"/>
          <w:lang w:eastAsia="sv-SE"/>
        </w:rPr>
      </w:pPr>
    </w:p>
    <w:p w14:paraId="41FFC589" w14:textId="77777777" w:rsidR="00194582" w:rsidRPr="0052343A" w:rsidRDefault="00194582" w:rsidP="0052343A">
      <w:pPr>
        <w:widowControl w:val="0"/>
        <w:suppressAutoHyphens w:val="0"/>
        <w:autoSpaceDE w:val="0"/>
        <w:autoSpaceDN w:val="0"/>
        <w:adjustRightInd w:val="0"/>
        <w:rPr>
          <w:rFonts w:ascii="Calibri" w:hAnsi="Calibri" w:cs="Calibri"/>
          <w:b/>
          <w:sz w:val="22"/>
          <w:szCs w:val="22"/>
          <w:lang w:eastAsia="sv-SE"/>
        </w:rPr>
      </w:pPr>
    </w:p>
    <w:p w14:paraId="0C49EEF1" w14:textId="77777777" w:rsidR="00194582" w:rsidRPr="0052343A" w:rsidRDefault="00194582" w:rsidP="0052343A">
      <w:pPr>
        <w:widowControl w:val="0"/>
        <w:suppressAutoHyphens w:val="0"/>
        <w:autoSpaceDE w:val="0"/>
        <w:autoSpaceDN w:val="0"/>
        <w:adjustRightInd w:val="0"/>
        <w:rPr>
          <w:rFonts w:ascii="Calibri" w:hAnsi="Calibri" w:cs="Calibri"/>
          <w:b/>
          <w:sz w:val="22"/>
          <w:szCs w:val="22"/>
          <w:lang w:eastAsia="sv-SE"/>
        </w:rPr>
      </w:pPr>
    </w:p>
    <w:p w14:paraId="0B6042AF" w14:textId="77777777" w:rsidR="00A16CFB" w:rsidRPr="0052343A" w:rsidRDefault="00A16CFB"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39" w:name="_Toc457038606"/>
      <w:r w:rsidR="006B1D44" w:rsidRPr="0052343A">
        <w:rPr>
          <w:rFonts w:ascii="Calibri" w:hAnsi="Calibri" w:cs="Calibri"/>
          <w:sz w:val="22"/>
          <w:szCs w:val="22"/>
          <w:lang w:eastAsia="sv-SE"/>
        </w:rPr>
        <w:t>8</w:t>
      </w:r>
      <w:r w:rsidR="00DE7162" w:rsidRPr="0052343A">
        <w:rPr>
          <w:rFonts w:ascii="Calibri" w:hAnsi="Calibri" w:cs="Calibri"/>
          <w:sz w:val="22"/>
          <w:szCs w:val="22"/>
          <w:lang w:eastAsia="sv-SE"/>
        </w:rPr>
        <w:t xml:space="preserve"> </w:t>
      </w:r>
      <w:r w:rsidRPr="0052343A">
        <w:rPr>
          <w:rFonts w:ascii="Calibri" w:hAnsi="Calibri" w:cs="Calibri"/>
          <w:sz w:val="22"/>
          <w:szCs w:val="22"/>
          <w:lang w:eastAsia="sv-SE"/>
        </w:rPr>
        <w:t>Dokumentstyrning</w:t>
      </w:r>
      <w:bookmarkEnd w:id="39"/>
    </w:p>
    <w:p w14:paraId="06EAF0B8" w14:textId="77777777" w:rsidR="00A16CFB" w:rsidRPr="0052343A" w:rsidRDefault="00A16CFB" w:rsidP="0052343A">
      <w:pPr>
        <w:widowControl w:val="0"/>
        <w:suppressAutoHyphens w:val="0"/>
        <w:autoSpaceDE w:val="0"/>
        <w:autoSpaceDN w:val="0"/>
        <w:adjustRightInd w:val="0"/>
        <w:rPr>
          <w:rFonts w:ascii="Calibri" w:hAnsi="Calibri" w:cs="Calibri"/>
          <w:sz w:val="22"/>
          <w:szCs w:val="22"/>
          <w:lang w:eastAsia="sv-SE"/>
        </w:rPr>
      </w:pPr>
    </w:p>
    <w:p w14:paraId="7E217EB5" w14:textId="77777777" w:rsidR="00A16CFB" w:rsidRPr="0052343A" w:rsidRDefault="006B1D44" w:rsidP="0052343A">
      <w:pPr>
        <w:pStyle w:val="Rubrik2"/>
        <w:rPr>
          <w:rFonts w:ascii="Calibri" w:hAnsi="Calibri" w:cs="Calibri"/>
          <w:sz w:val="22"/>
          <w:szCs w:val="22"/>
          <w:lang w:eastAsia="sv-SE"/>
        </w:rPr>
      </w:pPr>
      <w:bookmarkStart w:id="40" w:name="_Toc457038607"/>
      <w:r w:rsidRPr="0052343A">
        <w:rPr>
          <w:rFonts w:ascii="Calibri" w:hAnsi="Calibri" w:cs="Calibri"/>
          <w:sz w:val="22"/>
          <w:szCs w:val="22"/>
          <w:lang w:eastAsia="sv-SE"/>
        </w:rPr>
        <w:t>8</w:t>
      </w:r>
      <w:r w:rsidR="00DE7162" w:rsidRPr="0052343A">
        <w:rPr>
          <w:rFonts w:ascii="Calibri" w:hAnsi="Calibri" w:cs="Calibri"/>
          <w:sz w:val="22"/>
          <w:szCs w:val="22"/>
          <w:lang w:eastAsia="sv-SE"/>
        </w:rPr>
        <w:t xml:space="preserve">.1 </w:t>
      </w:r>
      <w:r w:rsidR="00A16CFB" w:rsidRPr="0052343A">
        <w:rPr>
          <w:rFonts w:ascii="Calibri" w:hAnsi="Calibri" w:cs="Calibri"/>
          <w:sz w:val="22"/>
          <w:szCs w:val="22"/>
          <w:lang w:eastAsia="sv-SE"/>
        </w:rPr>
        <w:t>Planering av dokument</w:t>
      </w:r>
      <w:bookmarkEnd w:id="40"/>
    </w:p>
    <w:p w14:paraId="32715129" w14:textId="77777777" w:rsidR="00A16CFB" w:rsidRPr="0052343A" w:rsidRDefault="00A16CFB" w:rsidP="0052343A">
      <w:pPr>
        <w:widowControl w:val="0"/>
        <w:suppressAutoHyphens w:val="0"/>
        <w:autoSpaceDE w:val="0"/>
        <w:autoSpaceDN w:val="0"/>
        <w:adjustRightInd w:val="0"/>
        <w:rPr>
          <w:rFonts w:ascii="Calibri" w:hAnsi="Calibri" w:cs="Calibri"/>
          <w:sz w:val="22"/>
          <w:szCs w:val="22"/>
          <w:lang w:eastAsia="sv-SE"/>
        </w:rPr>
      </w:pPr>
    </w:p>
    <w:p w14:paraId="404371A7" w14:textId="77777777" w:rsidR="00A16CFB" w:rsidRPr="0052343A" w:rsidRDefault="00981388" w:rsidP="0052343A">
      <w:pPr>
        <w:widowControl w:val="0"/>
        <w:suppressAutoHyphens w:val="0"/>
        <w:autoSpaceDE w:val="0"/>
        <w:autoSpaceDN w:val="0"/>
        <w:adjustRightInd w:val="0"/>
        <w:rPr>
          <w:rFonts w:ascii="Calibri" w:hAnsi="Calibri" w:cs="Calibri"/>
          <w:b/>
          <w:bCs/>
          <w:sz w:val="22"/>
          <w:szCs w:val="22"/>
          <w:lang w:eastAsia="sv-SE"/>
        </w:rPr>
      </w:pPr>
      <w:r w:rsidRPr="0052343A">
        <w:rPr>
          <w:rFonts w:ascii="Calibri" w:hAnsi="Calibri" w:cs="Calibri"/>
          <w:b/>
          <w:bCs/>
          <w:sz w:val="22"/>
          <w:szCs w:val="22"/>
          <w:lang w:eastAsia="sv-SE"/>
        </w:rPr>
        <w:t>Projektansvarig</w:t>
      </w:r>
      <w:r w:rsidR="00A16CFB" w:rsidRPr="0052343A">
        <w:rPr>
          <w:rFonts w:ascii="Calibri" w:hAnsi="Calibri" w:cs="Calibri"/>
          <w:b/>
          <w:bCs/>
          <w:sz w:val="22"/>
          <w:szCs w:val="22"/>
          <w:lang w:eastAsia="sv-SE"/>
        </w:rPr>
        <w:t xml:space="preserve"> ansvarar för hantering av:</w:t>
      </w:r>
    </w:p>
    <w:p w14:paraId="766BF2C0" w14:textId="77777777" w:rsidR="00A16CFB" w:rsidRPr="0052343A" w:rsidRDefault="00A16CFB" w:rsidP="0052343A">
      <w:pPr>
        <w:widowControl w:val="0"/>
        <w:suppressAutoHyphens w:val="0"/>
        <w:autoSpaceDE w:val="0"/>
        <w:autoSpaceDN w:val="0"/>
        <w:adjustRightInd w:val="0"/>
        <w:rPr>
          <w:rFonts w:ascii="Calibri" w:hAnsi="Calibri" w:cs="Calibri"/>
          <w:sz w:val="22"/>
          <w:szCs w:val="22"/>
          <w:lang w:eastAsia="sv-SE"/>
        </w:rPr>
      </w:pPr>
    </w:p>
    <w:p w14:paraId="264C9CD9" w14:textId="77777777" w:rsidR="00A16CFB" w:rsidRPr="0052343A" w:rsidRDefault="00A16CFB" w:rsidP="0052343A">
      <w:pPr>
        <w:widowControl w:val="0"/>
        <w:numPr>
          <w:ilvl w:val="0"/>
          <w:numId w:val="8"/>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Ankommande dokument</w:t>
      </w:r>
    </w:p>
    <w:p w14:paraId="6429F64A" w14:textId="77777777" w:rsidR="00A16CFB" w:rsidRPr="0052343A" w:rsidRDefault="00A16CFB" w:rsidP="0052343A">
      <w:pPr>
        <w:widowControl w:val="0"/>
        <w:numPr>
          <w:ilvl w:val="0"/>
          <w:numId w:val="8"/>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Distribution av dokument</w:t>
      </w:r>
    </w:p>
    <w:p w14:paraId="38DA5D55" w14:textId="77777777" w:rsidR="00A16CFB" w:rsidRPr="0052343A" w:rsidRDefault="00A16CFB" w:rsidP="0052343A">
      <w:pPr>
        <w:widowControl w:val="0"/>
        <w:numPr>
          <w:ilvl w:val="0"/>
          <w:numId w:val="8"/>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Förvaring av dokument</w:t>
      </w:r>
    </w:p>
    <w:p w14:paraId="2C3B67A9" w14:textId="77777777" w:rsidR="00A16CFB" w:rsidRPr="0052343A" w:rsidRDefault="00A16CFB" w:rsidP="0052343A">
      <w:pPr>
        <w:widowControl w:val="0"/>
        <w:numPr>
          <w:ilvl w:val="0"/>
          <w:numId w:val="8"/>
        </w:numPr>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Avgående dokument</w:t>
      </w:r>
    </w:p>
    <w:p w14:paraId="118D64C2" w14:textId="77777777" w:rsidR="00A16CFB" w:rsidRPr="0052343A" w:rsidRDefault="00A16CFB" w:rsidP="0052343A">
      <w:pPr>
        <w:widowControl w:val="0"/>
        <w:suppressAutoHyphens w:val="0"/>
        <w:autoSpaceDE w:val="0"/>
        <w:autoSpaceDN w:val="0"/>
        <w:adjustRightInd w:val="0"/>
        <w:rPr>
          <w:rFonts w:ascii="Calibri" w:hAnsi="Calibri" w:cs="Calibri"/>
          <w:sz w:val="22"/>
          <w:szCs w:val="22"/>
          <w:lang w:eastAsia="sv-SE"/>
        </w:rPr>
      </w:pPr>
    </w:p>
    <w:p w14:paraId="785F0FC2" w14:textId="77777777" w:rsidR="00A16CFB" w:rsidRPr="0052343A" w:rsidRDefault="006B1D44" w:rsidP="0052343A">
      <w:pPr>
        <w:pStyle w:val="Rubrik2"/>
        <w:rPr>
          <w:rFonts w:ascii="Calibri" w:hAnsi="Calibri" w:cs="Calibri"/>
          <w:sz w:val="22"/>
          <w:szCs w:val="22"/>
          <w:lang w:eastAsia="sv-SE"/>
        </w:rPr>
      </w:pPr>
      <w:bookmarkStart w:id="41" w:name="_Toc457038608"/>
      <w:r w:rsidRPr="0052343A">
        <w:rPr>
          <w:rFonts w:ascii="Calibri" w:hAnsi="Calibri" w:cs="Calibri"/>
          <w:sz w:val="22"/>
          <w:szCs w:val="22"/>
          <w:lang w:eastAsia="sv-SE"/>
        </w:rPr>
        <w:t>8</w:t>
      </w:r>
      <w:r w:rsidR="00A16CFB" w:rsidRPr="0052343A">
        <w:rPr>
          <w:rFonts w:ascii="Calibri" w:hAnsi="Calibri" w:cs="Calibri"/>
          <w:sz w:val="22"/>
          <w:szCs w:val="22"/>
          <w:lang w:eastAsia="sv-SE"/>
        </w:rPr>
        <w:t>.2</w:t>
      </w:r>
      <w:r w:rsidR="00FE2D34" w:rsidRPr="0052343A">
        <w:rPr>
          <w:rFonts w:ascii="Calibri" w:hAnsi="Calibri" w:cs="Calibri"/>
          <w:sz w:val="22"/>
          <w:szCs w:val="22"/>
          <w:lang w:eastAsia="sv-SE"/>
        </w:rPr>
        <w:t xml:space="preserve"> </w:t>
      </w:r>
      <w:r w:rsidR="00A16CFB" w:rsidRPr="0052343A">
        <w:rPr>
          <w:rFonts w:ascii="Calibri" w:hAnsi="Calibri" w:cs="Calibri"/>
          <w:sz w:val="22"/>
          <w:szCs w:val="22"/>
          <w:lang w:eastAsia="sv-SE"/>
        </w:rPr>
        <w:t>Dokumentändringar och revideringar</w:t>
      </w:r>
      <w:bookmarkEnd w:id="41"/>
    </w:p>
    <w:p w14:paraId="1A4CD079" w14:textId="2B413CDC" w:rsidR="00C46681" w:rsidRPr="0052343A" w:rsidRDefault="00A16CFB" w:rsidP="0052343A">
      <w:pPr>
        <w:widowControl w:val="0"/>
        <w:suppressAutoHyphens w:val="0"/>
        <w:autoSpaceDE w:val="0"/>
        <w:autoSpaceDN w:val="0"/>
        <w:adjustRightInd w:val="0"/>
        <w:rPr>
          <w:rFonts w:ascii="Calibri" w:hAnsi="Calibri" w:cs="Calibri"/>
          <w:b/>
          <w:sz w:val="22"/>
          <w:szCs w:val="22"/>
          <w:lang w:eastAsia="sv-SE"/>
        </w:rPr>
      </w:pPr>
      <w:r w:rsidRPr="0052343A">
        <w:rPr>
          <w:rFonts w:ascii="Calibri" w:hAnsi="Calibri" w:cs="Calibri"/>
          <w:sz w:val="22"/>
          <w:szCs w:val="22"/>
          <w:lang w:eastAsia="sv-SE"/>
        </w:rPr>
        <w:t xml:space="preserve">Alla ritningar/beskrivning som revideras skall anges i matrisen ”revideringar” som återfinns i </w:t>
      </w:r>
      <w:r w:rsidR="006B1D44" w:rsidRPr="0052343A">
        <w:rPr>
          <w:rFonts w:ascii="Calibri" w:hAnsi="Calibri" w:cs="Calibri"/>
          <w:sz w:val="22"/>
          <w:szCs w:val="22"/>
          <w:lang w:eastAsia="sv-SE"/>
        </w:rPr>
        <w:t>8</w:t>
      </w:r>
      <w:r w:rsidR="006E75E8" w:rsidRPr="0052343A">
        <w:rPr>
          <w:rFonts w:ascii="Calibri" w:hAnsi="Calibri" w:cs="Calibri"/>
          <w:sz w:val="22"/>
          <w:szCs w:val="22"/>
          <w:lang w:eastAsia="sv-SE"/>
        </w:rPr>
        <w:t xml:space="preserve">.3 Reviderings </w:t>
      </w:r>
      <w:r w:rsidR="00134C07" w:rsidRPr="0052343A">
        <w:rPr>
          <w:rFonts w:ascii="Calibri" w:hAnsi="Calibri" w:cs="Calibri"/>
          <w:sz w:val="22"/>
          <w:szCs w:val="22"/>
          <w:lang w:eastAsia="sv-SE"/>
        </w:rPr>
        <w:t>matrisstruktur</w:t>
      </w:r>
      <w:r w:rsidRPr="0052343A">
        <w:rPr>
          <w:rFonts w:ascii="Calibri" w:hAnsi="Calibri" w:cs="Calibri"/>
          <w:sz w:val="22"/>
          <w:szCs w:val="22"/>
          <w:lang w:eastAsia="sv-SE"/>
        </w:rPr>
        <w:t xml:space="preserve">. Information om vad som har reviderats skall anges i </w:t>
      </w:r>
      <w:r w:rsidR="00134C07" w:rsidRPr="0052343A">
        <w:rPr>
          <w:rFonts w:ascii="Calibri" w:hAnsi="Calibri" w:cs="Calibri"/>
          <w:sz w:val="22"/>
          <w:szCs w:val="22"/>
          <w:lang w:eastAsia="sv-SE"/>
        </w:rPr>
        <w:t>matrisstrukturen</w:t>
      </w:r>
      <w:r w:rsidRPr="0052343A">
        <w:rPr>
          <w:rFonts w:ascii="Calibri" w:hAnsi="Calibri" w:cs="Calibri"/>
          <w:sz w:val="22"/>
          <w:szCs w:val="22"/>
          <w:lang w:eastAsia="sv-SE"/>
        </w:rPr>
        <w:t>. Detta skall signeras av (Företagsnamn) dito (Beställare) för att revideringen av ritningar/beskrivningen skall vara giltig.</w:t>
      </w:r>
    </w:p>
    <w:p w14:paraId="0FE6819C" w14:textId="77777777" w:rsidR="00C46681" w:rsidRPr="0052343A" w:rsidRDefault="00C46681" w:rsidP="0052343A">
      <w:pPr>
        <w:widowControl w:val="0"/>
        <w:suppressAutoHyphens w:val="0"/>
        <w:autoSpaceDE w:val="0"/>
        <w:autoSpaceDN w:val="0"/>
        <w:adjustRightInd w:val="0"/>
        <w:rPr>
          <w:rFonts w:ascii="Calibri" w:hAnsi="Calibri" w:cs="Calibri"/>
          <w:b/>
          <w:sz w:val="22"/>
          <w:szCs w:val="22"/>
          <w:lang w:eastAsia="sv-SE"/>
        </w:rPr>
      </w:pPr>
    </w:p>
    <w:p w14:paraId="1906F45F" w14:textId="77777777" w:rsidR="00E46516" w:rsidRPr="0052343A" w:rsidRDefault="00E46516"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 xml:space="preserve">I matrisen nedan skall alla revideringar av </w:t>
      </w:r>
      <w:r w:rsidR="00927DEF" w:rsidRPr="0052343A">
        <w:rPr>
          <w:rFonts w:ascii="Calibri" w:hAnsi="Calibri" w:cs="Calibri"/>
          <w:sz w:val="22"/>
          <w:szCs w:val="22"/>
          <w:lang w:eastAsia="sv-SE"/>
        </w:rPr>
        <w:t>bygg</w:t>
      </w:r>
      <w:r w:rsidRPr="0052343A">
        <w:rPr>
          <w:rFonts w:ascii="Calibri" w:hAnsi="Calibri" w:cs="Calibri"/>
          <w:sz w:val="22"/>
          <w:szCs w:val="22"/>
          <w:lang w:eastAsia="sv-SE"/>
        </w:rPr>
        <w:t>projektet skrivas in. Vad som har ändrats skall också anges. För att ändringen skall vara giltig skall den signeras av både</w:t>
      </w:r>
      <w:r w:rsidRPr="0052343A">
        <w:rPr>
          <w:rFonts w:ascii="Calibri" w:hAnsi="Calibri" w:cs="Calibri"/>
          <w:color w:val="000000"/>
          <w:sz w:val="22"/>
          <w:szCs w:val="22"/>
        </w:rPr>
        <w:t xml:space="preserve"> </w:t>
      </w:r>
      <w:r w:rsidRPr="0052343A">
        <w:rPr>
          <w:rFonts w:ascii="Calibri" w:hAnsi="Calibri" w:cs="Calibri"/>
          <w:sz w:val="22"/>
          <w:szCs w:val="22"/>
          <w:lang w:eastAsia="sv-SE"/>
        </w:rPr>
        <w:t xml:space="preserve">(Företagsnamn) och (Beställare). Om det finns ändringar av </w:t>
      </w:r>
      <w:r w:rsidR="00927DEF" w:rsidRPr="0052343A">
        <w:rPr>
          <w:rFonts w:ascii="Calibri" w:hAnsi="Calibri" w:cs="Calibri"/>
          <w:sz w:val="22"/>
          <w:szCs w:val="22"/>
          <w:lang w:eastAsia="sv-SE"/>
        </w:rPr>
        <w:t>bygg</w:t>
      </w:r>
      <w:r w:rsidRPr="0052343A">
        <w:rPr>
          <w:rFonts w:ascii="Calibri" w:hAnsi="Calibri" w:cs="Calibri"/>
          <w:sz w:val="22"/>
          <w:szCs w:val="22"/>
          <w:lang w:eastAsia="sv-SE"/>
        </w:rPr>
        <w:t xml:space="preserve">projektet som inte signerat av (Beställare), följer (Företagsnamn) original handlingar av </w:t>
      </w:r>
      <w:r w:rsidR="00927DEF" w:rsidRPr="0052343A">
        <w:rPr>
          <w:rFonts w:ascii="Calibri" w:hAnsi="Calibri" w:cs="Calibri"/>
          <w:sz w:val="22"/>
          <w:szCs w:val="22"/>
          <w:lang w:eastAsia="sv-SE"/>
        </w:rPr>
        <w:t>bygg</w:t>
      </w:r>
      <w:r w:rsidRPr="0052343A">
        <w:rPr>
          <w:rFonts w:ascii="Calibri" w:hAnsi="Calibri" w:cs="Calibri"/>
          <w:sz w:val="22"/>
          <w:szCs w:val="22"/>
          <w:lang w:eastAsia="sv-SE"/>
        </w:rPr>
        <w:t>projektet. På detta sätt undviker man missförstånd.</w:t>
      </w:r>
    </w:p>
    <w:p w14:paraId="3AD9AAEB" w14:textId="77777777" w:rsidR="006E75E8" w:rsidRPr="0052343A" w:rsidRDefault="006E75E8" w:rsidP="0052343A">
      <w:pPr>
        <w:widowControl w:val="0"/>
        <w:suppressAutoHyphens w:val="0"/>
        <w:autoSpaceDE w:val="0"/>
        <w:autoSpaceDN w:val="0"/>
        <w:adjustRightInd w:val="0"/>
        <w:rPr>
          <w:rFonts w:ascii="Calibri" w:hAnsi="Calibri" w:cs="Calibri"/>
          <w:sz w:val="22"/>
          <w:szCs w:val="22"/>
          <w:lang w:eastAsia="sv-SE"/>
        </w:rPr>
      </w:pPr>
    </w:p>
    <w:p w14:paraId="4B7EBB02" w14:textId="77777777" w:rsidR="00E46516" w:rsidRPr="0052343A" w:rsidRDefault="00E561BA" w:rsidP="0052343A">
      <w:pPr>
        <w:pStyle w:val="Rubrik2"/>
        <w:rPr>
          <w:rFonts w:ascii="Calibri" w:hAnsi="Calibri" w:cs="Calibri"/>
          <w:sz w:val="22"/>
          <w:szCs w:val="22"/>
          <w:lang w:eastAsia="sv-SE"/>
        </w:rPr>
      </w:pPr>
      <w:r w:rsidRPr="0052343A">
        <w:rPr>
          <w:rFonts w:ascii="Calibri" w:hAnsi="Calibri" w:cs="Calibri"/>
          <w:sz w:val="22"/>
          <w:szCs w:val="22"/>
          <w:lang w:eastAsia="sv-SE"/>
        </w:rPr>
        <w:br w:type="page"/>
      </w:r>
      <w:bookmarkStart w:id="42" w:name="_Toc457038609"/>
      <w:r w:rsidRPr="0052343A">
        <w:rPr>
          <w:rFonts w:ascii="Calibri" w:hAnsi="Calibri" w:cs="Calibri"/>
          <w:sz w:val="22"/>
          <w:szCs w:val="22"/>
          <w:lang w:eastAsia="sv-SE"/>
        </w:rPr>
        <w:t>8</w:t>
      </w:r>
      <w:r w:rsidR="006E75E8" w:rsidRPr="0052343A">
        <w:rPr>
          <w:rFonts w:ascii="Calibri" w:hAnsi="Calibri" w:cs="Calibri"/>
          <w:sz w:val="22"/>
          <w:szCs w:val="22"/>
          <w:lang w:eastAsia="sv-SE"/>
        </w:rPr>
        <w:t>.3 Revidering</w:t>
      </w:r>
      <w:bookmarkEnd w:id="42"/>
    </w:p>
    <w:p w14:paraId="57D91A0F" w14:textId="77777777" w:rsidR="004B24B4" w:rsidRPr="0052343A" w:rsidRDefault="004B24B4" w:rsidP="0052343A">
      <w:pPr>
        <w:rPr>
          <w:rFonts w:ascii="Calibri" w:hAnsi="Calibri" w:cs="Calibri"/>
          <w:sz w:val="22"/>
          <w:szCs w:val="22"/>
          <w:lang w:eastAsia="sv-SE"/>
        </w:rPr>
      </w:pPr>
    </w:p>
    <w:tbl>
      <w:tblPr>
        <w:tblStyle w:val="Rutntstabell4dekorfrg5"/>
        <w:tblW w:w="0" w:type="auto"/>
        <w:tblLook w:val="04A0" w:firstRow="1" w:lastRow="0" w:firstColumn="1" w:lastColumn="0" w:noHBand="0" w:noVBand="1"/>
      </w:tblPr>
      <w:tblGrid>
        <w:gridCol w:w="1706"/>
        <w:gridCol w:w="1736"/>
        <w:gridCol w:w="2013"/>
        <w:gridCol w:w="1823"/>
        <w:gridCol w:w="1781"/>
      </w:tblGrid>
      <w:tr w:rsidR="00921E5E" w:rsidRPr="0052343A" w14:paraId="490BB85F" w14:textId="77777777" w:rsidTr="00523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E2EFD9" w:themeFill="accent6" w:themeFillTint="33"/>
          </w:tcPr>
          <w:p w14:paraId="7EA9BB98" w14:textId="77777777" w:rsidR="004B24B4" w:rsidRPr="0052343A" w:rsidRDefault="004B24B4" w:rsidP="0052343A">
            <w:pPr>
              <w:widowControl w:val="0"/>
              <w:suppressAutoHyphens w:val="0"/>
              <w:autoSpaceDE w:val="0"/>
              <w:autoSpaceDN w:val="0"/>
              <w:adjustRightInd w:val="0"/>
              <w:jc w:val="both"/>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Rev nr</w:t>
            </w:r>
          </w:p>
        </w:tc>
        <w:tc>
          <w:tcPr>
            <w:tcW w:w="1736" w:type="dxa"/>
            <w:shd w:val="clear" w:color="auto" w:fill="E2EFD9" w:themeFill="accent6" w:themeFillTint="33"/>
          </w:tcPr>
          <w:p w14:paraId="508EBB37" w14:textId="77777777" w:rsidR="004B24B4" w:rsidRPr="0052343A" w:rsidRDefault="004B24B4" w:rsidP="0052343A">
            <w:pPr>
              <w:widowControl w:val="0"/>
              <w:suppressAutoHyphens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Datum</w:t>
            </w:r>
          </w:p>
        </w:tc>
        <w:tc>
          <w:tcPr>
            <w:tcW w:w="2013" w:type="dxa"/>
            <w:shd w:val="clear" w:color="auto" w:fill="E2EFD9" w:themeFill="accent6" w:themeFillTint="33"/>
          </w:tcPr>
          <w:p w14:paraId="0EB116B5" w14:textId="77777777" w:rsidR="004B24B4" w:rsidRPr="0052343A" w:rsidRDefault="004B24B4" w:rsidP="0052343A">
            <w:pPr>
              <w:widowControl w:val="0"/>
              <w:suppressAutoHyphens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Ritning/beskrivning</w:t>
            </w:r>
          </w:p>
        </w:tc>
        <w:tc>
          <w:tcPr>
            <w:tcW w:w="1823" w:type="dxa"/>
            <w:shd w:val="clear" w:color="auto" w:fill="E2EFD9" w:themeFill="accent6" w:themeFillTint="33"/>
          </w:tcPr>
          <w:p w14:paraId="3AC0DC8B" w14:textId="77777777" w:rsidR="004B24B4" w:rsidRPr="0052343A" w:rsidRDefault="004B24B4" w:rsidP="0052343A">
            <w:pPr>
              <w:widowControl w:val="0"/>
              <w:suppressAutoHyphens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Signatur</w:t>
            </w:r>
          </w:p>
          <w:p w14:paraId="13D9A295" w14:textId="77777777" w:rsidR="004B24B4" w:rsidRPr="0052343A" w:rsidRDefault="004B24B4" w:rsidP="0052343A">
            <w:pPr>
              <w:widowControl w:val="0"/>
              <w:suppressAutoHyphens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(Företagsnamn)</w:t>
            </w:r>
          </w:p>
        </w:tc>
        <w:tc>
          <w:tcPr>
            <w:tcW w:w="1781" w:type="dxa"/>
            <w:shd w:val="clear" w:color="auto" w:fill="E2EFD9" w:themeFill="accent6" w:themeFillTint="33"/>
          </w:tcPr>
          <w:p w14:paraId="1F3ED8B1" w14:textId="77777777" w:rsidR="004B24B4" w:rsidRPr="0052343A" w:rsidRDefault="004B24B4" w:rsidP="0052343A">
            <w:pPr>
              <w:widowControl w:val="0"/>
              <w:suppressAutoHyphens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lang w:eastAsia="sv-SE"/>
              </w:rPr>
            </w:pPr>
            <w:r w:rsidRPr="0052343A">
              <w:rPr>
                <w:rFonts w:ascii="Calibri" w:hAnsi="Calibri" w:cs="Calibri"/>
                <w:b w:val="0"/>
                <w:color w:val="000000" w:themeColor="text1"/>
                <w:sz w:val="22"/>
                <w:szCs w:val="22"/>
                <w:lang w:eastAsia="sv-SE"/>
              </w:rPr>
              <w:t>Signatur (Beställare)</w:t>
            </w:r>
          </w:p>
        </w:tc>
      </w:tr>
      <w:tr w:rsidR="004B24B4" w:rsidRPr="0052343A" w14:paraId="0DEE2247"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61ACE595"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40F07380"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638BBE54"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03118BA3"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5326AE00"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1C372685"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3A5B3F8"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06F5F116"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242E911E"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2981E140"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76AB1450"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5770368F"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ACD6DB3"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05F6140B"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4C6B9D52"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577F3CE3"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474FB219"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6C6577CE"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6E9DEC0"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55131436"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57FB38C0"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5BBD157C"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7FEE19EC"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6CB3E317"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BB20A75"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4847DE47"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08273758"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6382CD82"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2C12EA51"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1DE9AA8D"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4C1BD600"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62EDA686"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521A4B6E"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55CC9240"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2413928B"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532FCC39"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2840A4B6"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52FBAA84"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1BC95FF9"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17739B04"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490EADD6"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747694A4"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6BBA8C9B"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6EB117B5"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1AE76F45"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3BA46EED"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2E40512A"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6A66F5DE"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431565C"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73CAC7C8"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455F44FC"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72E63ECD"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060434B7"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2A255E23"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0AF337FE"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2FB7C5CB"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382BD144"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0407F35A"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400F6869"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317E3069"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76991DF5"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6B1F3783"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27A19201"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7C6AFC1D"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2F56D6E1"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r w:rsidR="004B24B4" w:rsidRPr="0052343A" w14:paraId="67FCCD71" w14:textId="77777777" w:rsidTr="0052343A">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5113E83C"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03C13991"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26CA1524"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3199D906"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762797F0" w14:textId="77777777" w:rsidR="004B24B4" w:rsidRPr="0052343A" w:rsidRDefault="004B24B4"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bCs/>
                <w:sz w:val="22"/>
                <w:szCs w:val="22"/>
                <w:lang w:eastAsia="sv-SE"/>
              </w:rPr>
            </w:pPr>
          </w:p>
        </w:tc>
      </w:tr>
      <w:tr w:rsidR="004B24B4" w:rsidRPr="0052343A" w14:paraId="49758CB9"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auto"/>
          </w:tcPr>
          <w:p w14:paraId="6862609C" w14:textId="77777777" w:rsidR="004B24B4" w:rsidRPr="0052343A" w:rsidRDefault="004B24B4" w:rsidP="0052343A">
            <w:pPr>
              <w:widowControl w:val="0"/>
              <w:suppressAutoHyphens w:val="0"/>
              <w:autoSpaceDE w:val="0"/>
              <w:autoSpaceDN w:val="0"/>
              <w:adjustRightInd w:val="0"/>
              <w:rPr>
                <w:rFonts w:ascii="Calibri" w:hAnsi="Calibri" w:cs="Calibri"/>
                <w:b w:val="0"/>
                <w:sz w:val="22"/>
                <w:szCs w:val="22"/>
                <w:lang w:eastAsia="sv-SE"/>
              </w:rPr>
            </w:pPr>
          </w:p>
        </w:tc>
        <w:tc>
          <w:tcPr>
            <w:tcW w:w="1736" w:type="dxa"/>
            <w:shd w:val="clear" w:color="auto" w:fill="auto"/>
          </w:tcPr>
          <w:p w14:paraId="2121247B"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2013" w:type="dxa"/>
            <w:shd w:val="clear" w:color="auto" w:fill="auto"/>
          </w:tcPr>
          <w:p w14:paraId="0F813411"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823" w:type="dxa"/>
            <w:shd w:val="clear" w:color="auto" w:fill="auto"/>
          </w:tcPr>
          <w:p w14:paraId="6AB7182F"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c>
          <w:tcPr>
            <w:tcW w:w="1781" w:type="dxa"/>
            <w:shd w:val="clear" w:color="auto" w:fill="auto"/>
          </w:tcPr>
          <w:p w14:paraId="0D27C321" w14:textId="77777777" w:rsidR="004B24B4" w:rsidRPr="0052343A" w:rsidRDefault="004B24B4"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eastAsia="sv-SE"/>
              </w:rPr>
            </w:pPr>
          </w:p>
        </w:tc>
      </w:tr>
    </w:tbl>
    <w:p w14:paraId="3DA476D7" w14:textId="77777777" w:rsidR="006E75E8" w:rsidRPr="0052343A" w:rsidRDefault="006E75E8" w:rsidP="0052343A">
      <w:pPr>
        <w:widowControl w:val="0"/>
        <w:suppressAutoHyphens w:val="0"/>
        <w:autoSpaceDE w:val="0"/>
        <w:autoSpaceDN w:val="0"/>
        <w:adjustRightInd w:val="0"/>
        <w:rPr>
          <w:rFonts w:ascii="Calibri" w:hAnsi="Calibri" w:cs="Calibri"/>
          <w:sz w:val="22"/>
          <w:szCs w:val="22"/>
          <w:lang w:eastAsia="sv-SE"/>
        </w:rPr>
      </w:pPr>
    </w:p>
    <w:p w14:paraId="696FE394" w14:textId="77777777" w:rsidR="00E46516" w:rsidRPr="0052343A" w:rsidRDefault="00E46516" w:rsidP="0052343A">
      <w:pPr>
        <w:pStyle w:val="Rubrik1"/>
        <w:rPr>
          <w:rFonts w:ascii="Calibri" w:hAnsi="Calibri" w:cs="Calibri"/>
          <w:sz w:val="22"/>
          <w:szCs w:val="22"/>
          <w:lang w:eastAsia="sv-SE"/>
        </w:rPr>
      </w:pPr>
      <w:r w:rsidRPr="0052343A">
        <w:rPr>
          <w:rFonts w:ascii="Calibri" w:hAnsi="Calibri" w:cs="Calibri"/>
          <w:sz w:val="22"/>
          <w:szCs w:val="22"/>
          <w:lang w:eastAsia="sv-SE"/>
        </w:rPr>
        <w:br w:type="page"/>
      </w:r>
      <w:bookmarkStart w:id="43" w:name="_Toc457038610"/>
      <w:r w:rsidR="00D31C03" w:rsidRPr="0052343A">
        <w:rPr>
          <w:rFonts w:ascii="Calibri" w:hAnsi="Calibri" w:cs="Calibri"/>
          <w:sz w:val="22"/>
          <w:szCs w:val="22"/>
          <w:lang w:eastAsia="sv-SE"/>
        </w:rPr>
        <w:t>8</w:t>
      </w:r>
      <w:r w:rsidRPr="0052343A">
        <w:rPr>
          <w:rFonts w:ascii="Calibri" w:hAnsi="Calibri" w:cs="Calibri"/>
          <w:sz w:val="22"/>
          <w:szCs w:val="22"/>
          <w:lang w:eastAsia="sv-SE"/>
        </w:rPr>
        <w:t>.</w:t>
      </w:r>
      <w:r w:rsidR="00E561BA" w:rsidRPr="0052343A">
        <w:rPr>
          <w:rFonts w:ascii="Calibri" w:hAnsi="Calibri" w:cs="Calibri"/>
          <w:sz w:val="22"/>
          <w:szCs w:val="22"/>
          <w:lang w:eastAsia="sv-SE"/>
        </w:rPr>
        <w:t>4</w:t>
      </w:r>
      <w:r w:rsidR="00BC047E" w:rsidRPr="0052343A">
        <w:rPr>
          <w:rFonts w:ascii="Calibri" w:hAnsi="Calibri" w:cs="Calibri"/>
          <w:sz w:val="22"/>
          <w:szCs w:val="22"/>
          <w:lang w:eastAsia="sv-SE"/>
        </w:rPr>
        <w:t xml:space="preserve">   </w:t>
      </w:r>
      <w:r w:rsidRPr="0052343A">
        <w:rPr>
          <w:rFonts w:ascii="Calibri" w:hAnsi="Calibri" w:cs="Calibri"/>
          <w:sz w:val="22"/>
          <w:szCs w:val="22"/>
          <w:lang w:eastAsia="sv-SE"/>
        </w:rPr>
        <w:t>Kvalitetsplan</w:t>
      </w:r>
      <w:bookmarkEnd w:id="43"/>
    </w:p>
    <w:p w14:paraId="6F095BEB" w14:textId="77777777" w:rsidR="00E46516" w:rsidRPr="0052343A" w:rsidRDefault="00E46516"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Kvalitetsplanen sparas och hålls tillgängliga under den tid som beslutats eller enligt överenskommelse med (Beställare). Kvalitetsplanen finns i form av elektroniskt och pappersform.</w:t>
      </w:r>
    </w:p>
    <w:p w14:paraId="551849DF" w14:textId="77777777" w:rsidR="00E46516" w:rsidRPr="0052343A" w:rsidRDefault="00E46516" w:rsidP="0052343A">
      <w:pPr>
        <w:widowControl w:val="0"/>
        <w:suppressAutoHyphens w:val="0"/>
        <w:autoSpaceDE w:val="0"/>
        <w:autoSpaceDN w:val="0"/>
        <w:adjustRightInd w:val="0"/>
        <w:rPr>
          <w:rFonts w:ascii="Calibri" w:hAnsi="Calibri" w:cs="Calibri"/>
          <w:sz w:val="22"/>
          <w:szCs w:val="22"/>
          <w:lang w:eastAsia="sv-SE"/>
        </w:rPr>
      </w:pPr>
    </w:p>
    <w:p w14:paraId="1FD6C176" w14:textId="77777777" w:rsidR="00E46516" w:rsidRPr="0052343A" w:rsidRDefault="00E46516"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Kvalitetsplanen kommer att förvaras på ett sådant sätt att de i möjligaste mån hindras från att förekomma eller förstöras.</w:t>
      </w:r>
    </w:p>
    <w:p w14:paraId="0CC8905B" w14:textId="77777777" w:rsidR="00E46516" w:rsidRPr="0052343A" w:rsidRDefault="00E46516" w:rsidP="0052343A">
      <w:pPr>
        <w:widowControl w:val="0"/>
        <w:suppressAutoHyphens w:val="0"/>
        <w:autoSpaceDE w:val="0"/>
        <w:autoSpaceDN w:val="0"/>
        <w:adjustRightInd w:val="0"/>
        <w:rPr>
          <w:rFonts w:ascii="Calibri" w:hAnsi="Calibri" w:cs="Calibri"/>
          <w:b/>
          <w:bCs/>
          <w:sz w:val="22"/>
          <w:szCs w:val="22"/>
          <w:lang w:eastAsia="sv-SE"/>
        </w:rPr>
      </w:pPr>
    </w:p>
    <w:p w14:paraId="0556A74A" w14:textId="77777777" w:rsidR="00E12682" w:rsidRPr="0052343A" w:rsidRDefault="00D31C03" w:rsidP="0052343A">
      <w:pPr>
        <w:pStyle w:val="Rubrik1"/>
        <w:rPr>
          <w:rFonts w:ascii="Calibri" w:hAnsi="Calibri" w:cs="Calibri"/>
          <w:sz w:val="22"/>
          <w:szCs w:val="22"/>
          <w:lang w:eastAsia="sv-SE"/>
        </w:rPr>
      </w:pPr>
      <w:bookmarkStart w:id="44" w:name="_Toc457038611"/>
      <w:r w:rsidRPr="0052343A">
        <w:rPr>
          <w:rFonts w:ascii="Calibri" w:hAnsi="Calibri" w:cs="Calibri"/>
          <w:sz w:val="22"/>
          <w:szCs w:val="22"/>
          <w:lang w:eastAsia="sv-SE"/>
        </w:rPr>
        <w:t>8</w:t>
      </w:r>
      <w:r w:rsidR="00E46516" w:rsidRPr="0052343A">
        <w:rPr>
          <w:rFonts w:ascii="Calibri" w:hAnsi="Calibri" w:cs="Calibri"/>
          <w:sz w:val="22"/>
          <w:szCs w:val="22"/>
          <w:lang w:eastAsia="sv-SE"/>
        </w:rPr>
        <w:t>.</w:t>
      </w:r>
      <w:r w:rsidR="00E561BA" w:rsidRPr="0052343A">
        <w:rPr>
          <w:rFonts w:ascii="Calibri" w:hAnsi="Calibri" w:cs="Calibri"/>
          <w:sz w:val="22"/>
          <w:szCs w:val="22"/>
          <w:lang w:eastAsia="sv-SE"/>
        </w:rPr>
        <w:t>5</w:t>
      </w:r>
      <w:r w:rsidR="00A16CFB" w:rsidRPr="0052343A">
        <w:rPr>
          <w:rFonts w:ascii="Calibri" w:hAnsi="Calibri" w:cs="Calibri"/>
          <w:sz w:val="22"/>
          <w:szCs w:val="22"/>
          <w:lang w:eastAsia="sv-SE"/>
        </w:rPr>
        <w:t xml:space="preserve"> </w:t>
      </w:r>
      <w:r w:rsidR="00BC047E" w:rsidRPr="0052343A">
        <w:rPr>
          <w:rFonts w:ascii="Calibri" w:hAnsi="Calibri" w:cs="Calibri"/>
          <w:sz w:val="22"/>
          <w:szCs w:val="22"/>
          <w:lang w:eastAsia="sv-SE"/>
        </w:rPr>
        <w:t xml:space="preserve">  </w:t>
      </w:r>
      <w:r w:rsidR="00E12682" w:rsidRPr="0052343A">
        <w:rPr>
          <w:rFonts w:ascii="Calibri" w:hAnsi="Calibri" w:cs="Calibri"/>
          <w:sz w:val="22"/>
          <w:szCs w:val="22"/>
          <w:lang w:eastAsia="sv-SE"/>
        </w:rPr>
        <w:t>Distributionsförteckning</w:t>
      </w:r>
      <w:bookmarkEnd w:id="44"/>
    </w:p>
    <w:p w14:paraId="3BC79659"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Kvalitetsplanens distributionsförteckning visar vilka som har mottagit ett exemplar av byggpärm.  Den som är kvalitetschef har också ansvar för distributionsförteckning och ser till att de som får en byggpärm kvitterar den.</w:t>
      </w:r>
    </w:p>
    <w:p w14:paraId="72DFA64D"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bl>
      <w:tblPr>
        <w:tblStyle w:val="Rutntstabell4dekorfrg5"/>
        <w:tblW w:w="9180" w:type="dxa"/>
        <w:tblLook w:val="01E0" w:firstRow="1" w:lastRow="1" w:firstColumn="1" w:lastColumn="1" w:noHBand="0" w:noVBand="0"/>
      </w:tblPr>
      <w:tblGrid>
        <w:gridCol w:w="3780"/>
        <w:gridCol w:w="1980"/>
        <w:gridCol w:w="1800"/>
        <w:gridCol w:w="1620"/>
      </w:tblGrid>
      <w:tr w:rsidR="0052343A" w:rsidRPr="0052343A" w14:paraId="6E0160FE" w14:textId="77777777" w:rsidTr="0052343A">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780" w:type="dxa"/>
            <w:shd w:val="clear" w:color="auto" w:fill="E2EFD9" w:themeFill="accent6" w:themeFillTint="33"/>
          </w:tcPr>
          <w:p w14:paraId="1897FD0B" w14:textId="77777777" w:rsidR="00E12682" w:rsidRPr="0052343A" w:rsidRDefault="00E12682" w:rsidP="0052343A">
            <w:pPr>
              <w:widowControl w:val="0"/>
              <w:suppressAutoHyphens w:val="0"/>
              <w:autoSpaceDE w:val="0"/>
              <w:autoSpaceDN w:val="0"/>
              <w:adjustRightInd w:val="0"/>
              <w:rPr>
                <w:rFonts w:ascii="Calibri" w:hAnsi="Calibri" w:cs="Calibri"/>
                <w:b w:val="0"/>
                <w:bCs w:val="0"/>
                <w:color w:val="auto"/>
                <w:sz w:val="22"/>
                <w:szCs w:val="22"/>
                <w:lang w:eastAsia="sv-SE"/>
              </w:rPr>
            </w:pPr>
            <w:r w:rsidRPr="0052343A">
              <w:rPr>
                <w:rFonts w:ascii="Calibri" w:hAnsi="Calibri" w:cs="Calibri"/>
                <w:b w:val="0"/>
                <w:color w:val="auto"/>
                <w:sz w:val="22"/>
                <w:szCs w:val="22"/>
                <w:lang w:eastAsia="sv-SE"/>
              </w:rPr>
              <w:t>Namn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E2EFD9" w:themeFill="accent6" w:themeFillTint="33"/>
          </w:tcPr>
          <w:p w14:paraId="19D348C5" w14:textId="77777777" w:rsidR="00E12682" w:rsidRPr="0052343A" w:rsidRDefault="00E12682" w:rsidP="0052343A">
            <w:pPr>
              <w:widowControl w:val="0"/>
              <w:suppressAutoHyphens w:val="0"/>
              <w:autoSpaceDE w:val="0"/>
              <w:autoSpaceDN w:val="0"/>
              <w:adjustRightInd w:val="0"/>
              <w:rPr>
                <w:rFonts w:ascii="Calibri" w:hAnsi="Calibri" w:cs="Calibri"/>
                <w:color w:val="auto"/>
                <w:sz w:val="22"/>
                <w:szCs w:val="22"/>
                <w:lang w:eastAsia="sv-SE"/>
              </w:rPr>
            </w:pPr>
            <w:r w:rsidRPr="0052343A">
              <w:rPr>
                <w:rFonts w:ascii="Calibri" w:hAnsi="Calibri" w:cs="Calibri"/>
                <w:color w:val="auto"/>
                <w:sz w:val="22"/>
                <w:szCs w:val="22"/>
                <w:lang w:eastAsia="sv-SE"/>
              </w:rPr>
              <w:t>Typ av pärm</w:t>
            </w:r>
          </w:p>
        </w:tc>
        <w:tc>
          <w:tcPr>
            <w:tcW w:w="1800" w:type="dxa"/>
            <w:shd w:val="clear" w:color="auto" w:fill="E2EFD9" w:themeFill="accent6" w:themeFillTint="33"/>
          </w:tcPr>
          <w:p w14:paraId="599B62C4" w14:textId="77777777" w:rsidR="00E12682" w:rsidRPr="0052343A" w:rsidRDefault="00E12682" w:rsidP="0052343A">
            <w:pPr>
              <w:widowControl w:val="0"/>
              <w:suppressAutoHyphens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2"/>
                <w:szCs w:val="22"/>
                <w:lang w:eastAsia="sv-SE"/>
              </w:rPr>
            </w:pPr>
            <w:r w:rsidRPr="0052343A">
              <w:rPr>
                <w:rFonts w:ascii="Calibri" w:hAnsi="Calibri" w:cs="Calibri"/>
                <w:color w:val="auto"/>
                <w:sz w:val="22"/>
                <w:szCs w:val="22"/>
                <w:lang w:eastAsia="sv-SE"/>
              </w:rPr>
              <w:t>Sign</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E2EFD9" w:themeFill="accent6" w:themeFillTint="33"/>
          </w:tcPr>
          <w:p w14:paraId="3928D1B2" w14:textId="77777777" w:rsidR="00E12682" w:rsidRPr="0052343A" w:rsidRDefault="00E12682" w:rsidP="0052343A">
            <w:pPr>
              <w:widowControl w:val="0"/>
              <w:suppressAutoHyphens w:val="0"/>
              <w:autoSpaceDE w:val="0"/>
              <w:autoSpaceDN w:val="0"/>
              <w:adjustRightInd w:val="0"/>
              <w:rPr>
                <w:rFonts w:ascii="Calibri" w:hAnsi="Calibri" w:cs="Calibri"/>
                <w:b w:val="0"/>
                <w:bCs w:val="0"/>
                <w:color w:val="auto"/>
                <w:sz w:val="22"/>
                <w:szCs w:val="22"/>
                <w:lang w:eastAsia="sv-SE"/>
              </w:rPr>
            </w:pPr>
            <w:r w:rsidRPr="0052343A">
              <w:rPr>
                <w:rFonts w:ascii="Calibri" w:hAnsi="Calibri" w:cs="Calibri"/>
                <w:b w:val="0"/>
                <w:color w:val="auto"/>
                <w:sz w:val="22"/>
                <w:szCs w:val="22"/>
                <w:lang w:eastAsia="sv-SE"/>
              </w:rPr>
              <w:t>Datum</w:t>
            </w:r>
          </w:p>
        </w:tc>
      </w:tr>
      <w:tr w:rsidR="00E12682" w:rsidRPr="0052343A" w14:paraId="30D661BE"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45F2ED7B"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38D4F3E"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c>
        <w:tc>
          <w:tcPr>
            <w:tcW w:w="1800" w:type="dxa"/>
            <w:shd w:val="clear" w:color="auto" w:fill="auto"/>
          </w:tcPr>
          <w:p w14:paraId="2F25C2E9" w14:textId="77777777" w:rsidR="00E12682" w:rsidRPr="0052343A" w:rsidRDefault="00E12682"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56B31FC3"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r w:rsidR="00E12682" w:rsidRPr="0052343A" w14:paraId="6D492306" w14:textId="77777777" w:rsidTr="0052343A">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2B709110"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1879E0E4"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c>
        <w:tc>
          <w:tcPr>
            <w:tcW w:w="1800" w:type="dxa"/>
            <w:shd w:val="clear" w:color="auto" w:fill="auto"/>
          </w:tcPr>
          <w:p w14:paraId="16B548A6" w14:textId="77777777" w:rsidR="00E12682" w:rsidRPr="0052343A" w:rsidRDefault="00E12682"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43B0B629"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r w:rsidR="00E12682" w:rsidRPr="0052343A" w14:paraId="47143399"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29D19F1B"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69D1A772"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c>
        <w:tc>
          <w:tcPr>
            <w:tcW w:w="1800" w:type="dxa"/>
            <w:shd w:val="clear" w:color="auto" w:fill="auto"/>
          </w:tcPr>
          <w:p w14:paraId="2B11BC0C" w14:textId="77777777" w:rsidR="00E12682" w:rsidRPr="0052343A" w:rsidRDefault="00E12682"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6267E6F5"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r w:rsidR="00E12682" w:rsidRPr="0052343A" w14:paraId="73A65BD6" w14:textId="77777777" w:rsidTr="0052343A">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6D0C5251"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0CBED02F"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c>
        <w:tc>
          <w:tcPr>
            <w:tcW w:w="1800" w:type="dxa"/>
            <w:shd w:val="clear" w:color="auto" w:fill="auto"/>
          </w:tcPr>
          <w:p w14:paraId="0F455E23" w14:textId="77777777" w:rsidR="00E12682" w:rsidRPr="0052343A" w:rsidRDefault="00E12682" w:rsidP="0052343A">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73392DFE"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r w:rsidR="00E12682" w:rsidRPr="0052343A" w14:paraId="6006C98C" w14:textId="77777777" w:rsidTr="0052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501E169B"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D560782"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tc>
        <w:tc>
          <w:tcPr>
            <w:tcW w:w="1800" w:type="dxa"/>
            <w:shd w:val="clear" w:color="auto" w:fill="auto"/>
          </w:tcPr>
          <w:p w14:paraId="586ADFD7" w14:textId="77777777" w:rsidR="00E12682" w:rsidRPr="0052343A" w:rsidRDefault="00E12682" w:rsidP="0052343A">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171A1E3D"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r w:rsidR="00E12682" w:rsidRPr="0052343A" w14:paraId="762AC72E" w14:textId="77777777" w:rsidTr="0052343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7F6EF352"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E798D78"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c>
          <w:tcPr>
            <w:tcW w:w="1800" w:type="dxa"/>
            <w:shd w:val="clear" w:color="auto" w:fill="auto"/>
          </w:tcPr>
          <w:p w14:paraId="78351805" w14:textId="77777777" w:rsidR="00E12682" w:rsidRPr="0052343A" w:rsidRDefault="00E12682" w:rsidP="0052343A">
            <w:pPr>
              <w:widowControl w:val="0"/>
              <w:suppressAutoHyphens w:val="0"/>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Calibri" w:hAnsi="Calibri" w:cs="Calibri"/>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auto"/>
          </w:tcPr>
          <w:p w14:paraId="27E77972" w14:textId="77777777" w:rsidR="00E12682" w:rsidRPr="0052343A" w:rsidRDefault="00E12682" w:rsidP="0052343A">
            <w:pPr>
              <w:widowControl w:val="0"/>
              <w:suppressAutoHyphens w:val="0"/>
              <w:autoSpaceDE w:val="0"/>
              <w:autoSpaceDN w:val="0"/>
              <w:adjustRightInd w:val="0"/>
              <w:rPr>
                <w:rFonts w:ascii="Calibri" w:hAnsi="Calibri" w:cs="Calibri"/>
                <w:b w:val="0"/>
                <w:bCs w:val="0"/>
                <w:sz w:val="22"/>
                <w:szCs w:val="22"/>
                <w:lang w:eastAsia="sv-SE"/>
              </w:rPr>
            </w:pPr>
          </w:p>
        </w:tc>
      </w:tr>
    </w:tbl>
    <w:p w14:paraId="62281576"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r w:rsidRPr="0052343A">
        <w:rPr>
          <w:rFonts w:ascii="Calibri" w:hAnsi="Calibri" w:cs="Calibri"/>
          <w:sz w:val="22"/>
          <w:szCs w:val="22"/>
          <w:lang w:eastAsia="sv-SE"/>
        </w:rPr>
        <w:tab/>
      </w:r>
      <w:r w:rsidRPr="0052343A">
        <w:rPr>
          <w:rFonts w:ascii="Calibri" w:hAnsi="Calibri" w:cs="Calibri"/>
          <w:sz w:val="22"/>
          <w:szCs w:val="22"/>
          <w:lang w:eastAsia="sv-SE"/>
        </w:rPr>
        <w:tab/>
      </w:r>
    </w:p>
    <w:p w14:paraId="36CC437C" w14:textId="77777777" w:rsidR="00E12682" w:rsidRPr="0052343A" w:rsidRDefault="00E12682" w:rsidP="0052343A">
      <w:pPr>
        <w:widowControl w:val="0"/>
        <w:suppressAutoHyphens w:val="0"/>
        <w:autoSpaceDE w:val="0"/>
        <w:autoSpaceDN w:val="0"/>
        <w:adjustRightInd w:val="0"/>
        <w:rPr>
          <w:rFonts w:ascii="Calibri" w:hAnsi="Calibri" w:cs="Calibri"/>
          <w:sz w:val="22"/>
          <w:szCs w:val="22"/>
          <w:lang w:eastAsia="sv-SE"/>
        </w:rPr>
      </w:pPr>
    </w:p>
    <w:p w14:paraId="5545A9F0" w14:textId="7DB86654" w:rsidR="00C46681" w:rsidRPr="0052343A" w:rsidRDefault="00C46681" w:rsidP="0052343A">
      <w:pPr>
        <w:widowControl w:val="0"/>
        <w:suppressAutoHyphens w:val="0"/>
        <w:autoSpaceDE w:val="0"/>
        <w:autoSpaceDN w:val="0"/>
        <w:adjustRightInd w:val="0"/>
        <w:ind w:left="540"/>
        <w:rPr>
          <w:rFonts w:ascii="Calibri" w:hAnsi="Calibri" w:cs="Calibri"/>
          <w:b/>
          <w:sz w:val="22"/>
          <w:szCs w:val="22"/>
          <w:lang w:eastAsia="sv-SE"/>
        </w:rPr>
      </w:pPr>
    </w:p>
    <w:sectPr w:rsidR="00C46681" w:rsidRPr="0052343A" w:rsidSect="00A46D6A">
      <w:headerReference w:type="even" r:id="rId12"/>
      <w:headerReference w:type="default" r:id="rId13"/>
      <w:footerReference w:type="even" r:id="rId14"/>
      <w:footerReference w:type="default" r:id="rId15"/>
      <w:headerReference w:type="first" r:id="rId16"/>
      <w:footerReference w:type="first" r:id="rId17"/>
      <w:footnotePr>
        <w:pos w:val="beneathText"/>
      </w:footnotePr>
      <w:pgSz w:w="11905" w:h="16837"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8DA7" w14:textId="77777777" w:rsidR="001F60D2" w:rsidRDefault="001F60D2">
      <w:r>
        <w:separator/>
      </w:r>
    </w:p>
  </w:endnote>
  <w:endnote w:type="continuationSeparator" w:id="0">
    <w:p w14:paraId="16DB375F" w14:textId="77777777" w:rsidR="001F60D2" w:rsidRDefault="001F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38B" w14:textId="77777777" w:rsidR="00A76B02" w:rsidRDefault="00A76B02">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F7A1" w14:textId="77777777" w:rsidR="00A76B02" w:rsidRDefault="00A76B02" w:rsidP="00A76B02">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14:paraId="0F6C9BEE" w14:textId="77777777" w:rsidR="00916988" w:rsidRPr="008E464C" w:rsidRDefault="00A76B02" w:rsidP="008E464C">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F22F" w14:textId="77777777" w:rsidR="00A76B02" w:rsidRDefault="00A76B0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5E8F" w14:textId="77777777" w:rsidR="001F60D2" w:rsidRDefault="001F60D2">
      <w:r>
        <w:separator/>
      </w:r>
    </w:p>
  </w:footnote>
  <w:footnote w:type="continuationSeparator" w:id="0">
    <w:p w14:paraId="16BD3085" w14:textId="77777777" w:rsidR="001F60D2" w:rsidRDefault="001F6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80E9" w14:textId="77777777" w:rsidR="00A76B02" w:rsidRDefault="00A76B02">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1"/>
      <w:gridCol w:w="1525"/>
      <w:gridCol w:w="1519"/>
      <w:gridCol w:w="3014"/>
    </w:tblGrid>
    <w:tr w:rsidR="00091C00" w:rsidRPr="0002624A" w14:paraId="1B9C1AF3" w14:textId="77777777" w:rsidTr="008C33F0">
      <w:tc>
        <w:tcPr>
          <w:tcW w:w="3070" w:type="dxa"/>
          <w:tcBorders>
            <w:top w:val="nil"/>
            <w:left w:val="nil"/>
            <w:bottom w:val="nil"/>
            <w:right w:val="nil"/>
          </w:tcBorders>
          <w:shd w:val="clear" w:color="auto" w:fill="auto"/>
        </w:tcPr>
        <w:p w14:paraId="5759BB4F" w14:textId="77777777" w:rsidR="00091C00" w:rsidRPr="0002624A" w:rsidRDefault="00091C00" w:rsidP="00091C00">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14:paraId="2873A1CA" w14:textId="77777777" w:rsidR="00091C00" w:rsidRPr="0002624A" w:rsidRDefault="00091C00" w:rsidP="00091C00">
          <w:pPr>
            <w:jc w:val="center"/>
            <w:rPr>
              <w:rFonts w:ascii="Leelawadee" w:hAnsi="Leelawadee" w:cs="Leelawadee"/>
              <w:sz w:val="16"/>
              <w:szCs w:val="16"/>
            </w:rPr>
          </w:pPr>
          <w:r w:rsidRPr="0002624A">
            <w:rPr>
              <w:rFonts w:ascii="Leelawadee" w:hAnsi="Leelawadee" w:cs="Leelawadee"/>
              <w:b/>
            </w:rPr>
            <w:t>Kvalitetsplan</w:t>
          </w:r>
        </w:p>
      </w:tc>
      <w:tc>
        <w:tcPr>
          <w:tcW w:w="3070" w:type="dxa"/>
          <w:tcBorders>
            <w:top w:val="nil"/>
            <w:left w:val="nil"/>
            <w:bottom w:val="nil"/>
            <w:right w:val="nil"/>
          </w:tcBorders>
          <w:shd w:val="clear" w:color="auto" w:fill="auto"/>
        </w:tcPr>
        <w:p w14:paraId="77127EEC" w14:textId="77777777" w:rsidR="00091C00" w:rsidRPr="0002624A" w:rsidRDefault="00091C00" w:rsidP="00091C00">
          <w:pPr>
            <w:jc w:val="center"/>
            <w:rPr>
              <w:rFonts w:ascii="Leelawadee" w:hAnsi="Leelawadee" w:cs="Leelawadee"/>
              <w:sz w:val="16"/>
              <w:szCs w:val="16"/>
            </w:rPr>
          </w:pPr>
        </w:p>
      </w:tc>
    </w:tr>
    <w:tr w:rsidR="00091C00" w:rsidRPr="0002624A" w14:paraId="1906314E" w14:textId="77777777" w:rsidTr="008C33F0">
      <w:tc>
        <w:tcPr>
          <w:tcW w:w="9210" w:type="dxa"/>
          <w:gridSpan w:val="4"/>
          <w:tcBorders>
            <w:top w:val="nil"/>
            <w:left w:val="nil"/>
            <w:bottom w:val="nil"/>
            <w:right w:val="nil"/>
          </w:tcBorders>
          <w:shd w:val="clear" w:color="auto" w:fill="auto"/>
        </w:tcPr>
        <w:p w14:paraId="4EC28F74" w14:textId="77777777" w:rsidR="00091C00" w:rsidRPr="0002624A" w:rsidRDefault="00091C00" w:rsidP="00091C00">
          <w:pPr>
            <w:jc w:val="right"/>
            <w:rPr>
              <w:rFonts w:ascii="Leelawadee" w:hAnsi="Leelawadee" w:cs="Leelawadee"/>
              <w:sz w:val="16"/>
              <w:szCs w:val="16"/>
            </w:rPr>
          </w:pPr>
        </w:p>
      </w:tc>
    </w:tr>
    <w:tr w:rsidR="00091C00" w:rsidRPr="0002624A" w14:paraId="0B1EF4CB" w14:textId="77777777" w:rsidTr="008C33F0">
      <w:tc>
        <w:tcPr>
          <w:tcW w:w="4605" w:type="dxa"/>
          <w:gridSpan w:val="2"/>
          <w:tcBorders>
            <w:top w:val="nil"/>
            <w:left w:val="nil"/>
            <w:bottom w:val="single" w:sz="4" w:space="0" w:color="auto"/>
            <w:right w:val="nil"/>
          </w:tcBorders>
          <w:shd w:val="clear" w:color="auto" w:fill="auto"/>
        </w:tcPr>
        <w:p w14:paraId="1D9E40D9" w14:textId="77777777" w:rsidR="00091C00" w:rsidRPr="0002624A" w:rsidRDefault="00091C00" w:rsidP="00091C00">
          <w:pPr>
            <w:rPr>
              <w:rFonts w:ascii="Leelawadee" w:hAnsi="Leelawadee" w:cs="Leelawadee"/>
              <w:sz w:val="16"/>
              <w:szCs w:val="16"/>
            </w:rPr>
          </w:pPr>
          <w:r w:rsidRPr="0002624A">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14:paraId="5B2A918F" w14:textId="77777777" w:rsidR="00091C00" w:rsidRPr="0002624A" w:rsidRDefault="00091C00" w:rsidP="00091C00">
          <w:pPr>
            <w:jc w:val="right"/>
            <w:rPr>
              <w:rFonts w:ascii="Leelawadee" w:hAnsi="Leelawadee" w:cs="Leelawadee"/>
              <w:sz w:val="16"/>
              <w:szCs w:val="16"/>
            </w:rPr>
          </w:pPr>
          <w:r w:rsidRPr="0002624A">
            <w:rPr>
              <w:rFonts w:ascii="Leelawadee" w:hAnsi="Leelawadee" w:cs="Leelawadee"/>
              <w:sz w:val="16"/>
              <w:szCs w:val="16"/>
            </w:rPr>
            <w:t>Projektnamn:</w:t>
          </w:r>
        </w:p>
      </w:tc>
    </w:tr>
  </w:tbl>
  <w:p w14:paraId="3DA1BB0E" w14:textId="77777777" w:rsidR="00315D7A" w:rsidRPr="006A7963" w:rsidRDefault="00091C00" w:rsidP="006A7963">
    <w:pPr>
      <w:pStyle w:val="Sidhuvud"/>
    </w:pPr>
    <w:r w:rsidRPr="00091C00">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620DFC5D" wp14:editId="4D9760CA">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73591" w14:textId="77777777" w:rsidR="00091C00" w:rsidRDefault="00091C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758FC">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0DFC5D"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B273591" w14:textId="77777777" w:rsidR="00091C00" w:rsidRDefault="00091C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758FC">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B6E5" w14:textId="77777777" w:rsidR="00A76B02" w:rsidRDefault="00A76B02">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BF055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F4EC"/>
      </v:shape>
    </w:pict>
  </w:numPicBullet>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AF475DE"/>
    <w:multiLevelType w:val="hybridMultilevel"/>
    <w:tmpl w:val="241815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83D139B"/>
    <w:multiLevelType w:val="hybridMultilevel"/>
    <w:tmpl w:val="BEBE398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7D7E48"/>
    <w:multiLevelType w:val="hybridMultilevel"/>
    <w:tmpl w:val="BD1675F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757F07"/>
    <w:multiLevelType w:val="hybridMultilevel"/>
    <w:tmpl w:val="03E4B0EA"/>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F621588"/>
    <w:multiLevelType w:val="hybridMultilevel"/>
    <w:tmpl w:val="9184FF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48971583">
    <w:abstractNumId w:val="8"/>
  </w:num>
  <w:num w:numId="2" w16cid:durableId="415250021">
    <w:abstractNumId w:val="5"/>
  </w:num>
  <w:num w:numId="3" w16cid:durableId="1510872507">
    <w:abstractNumId w:val="1"/>
  </w:num>
  <w:num w:numId="4" w16cid:durableId="1008678471">
    <w:abstractNumId w:val="4"/>
  </w:num>
  <w:num w:numId="5" w16cid:durableId="1275668598">
    <w:abstractNumId w:val="2"/>
  </w:num>
  <w:num w:numId="6" w16cid:durableId="625893477">
    <w:abstractNumId w:val="3"/>
  </w:num>
  <w:num w:numId="7" w16cid:durableId="581838215">
    <w:abstractNumId w:val="6"/>
  </w:num>
  <w:num w:numId="8" w16cid:durableId="309403975">
    <w:abstractNumId w:val="7"/>
  </w:num>
  <w:num w:numId="9" w16cid:durableId="209165598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savePreviewPicture/>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6E"/>
    <w:rsid w:val="00000030"/>
    <w:rsid w:val="0000184B"/>
    <w:rsid w:val="00001C4B"/>
    <w:rsid w:val="000026F3"/>
    <w:rsid w:val="00002F87"/>
    <w:rsid w:val="00003974"/>
    <w:rsid w:val="00003E66"/>
    <w:rsid w:val="000054B7"/>
    <w:rsid w:val="00014F9C"/>
    <w:rsid w:val="000207F0"/>
    <w:rsid w:val="00022F4B"/>
    <w:rsid w:val="0002624A"/>
    <w:rsid w:val="00027982"/>
    <w:rsid w:val="000332A1"/>
    <w:rsid w:val="0003688A"/>
    <w:rsid w:val="000369A5"/>
    <w:rsid w:val="00037CD3"/>
    <w:rsid w:val="00037D45"/>
    <w:rsid w:val="000411B4"/>
    <w:rsid w:val="000439FF"/>
    <w:rsid w:val="00043EFF"/>
    <w:rsid w:val="00045EDB"/>
    <w:rsid w:val="00046D4F"/>
    <w:rsid w:val="00052170"/>
    <w:rsid w:val="0005224F"/>
    <w:rsid w:val="00053F41"/>
    <w:rsid w:val="00054B10"/>
    <w:rsid w:val="00062411"/>
    <w:rsid w:val="00062744"/>
    <w:rsid w:val="0006348D"/>
    <w:rsid w:val="00066F77"/>
    <w:rsid w:val="000674AC"/>
    <w:rsid w:val="00070B2C"/>
    <w:rsid w:val="00073C96"/>
    <w:rsid w:val="000746F6"/>
    <w:rsid w:val="000758FC"/>
    <w:rsid w:val="0007622E"/>
    <w:rsid w:val="00080120"/>
    <w:rsid w:val="00083AB6"/>
    <w:rsid w:val="00084F58"/>
    <w:rsid w:val="00085249"/>
    <w:rsid w:val="000865FA"/>
    <w:rsid w:val="00090C66"/>
    <w:rsid w:val="00090C94"/>
    <w:rsid w:val="00091C00"/>
    <w:rsid w:val="0009311A"/>
    <w:rsid w:val="00094B6B"/>
    <w:rsid w:val="00097780"/>
    <w:rsid w:val="00097F43"/>
    <w:rsid w:val="000A09BB"/>
    <w:rsid w:val="000A140B"/>
    <w:rsid w:val="000A5C1B"/>
    <w:rsid w:val="000A651F"/>
    <w:rsid w:val="000A7721"/>
    <w:rsid w:val="000B2BB0"/>
    <w:rsid w:val="000C3DC0"/>
    <w:rsid w:val="000C73AC"/>
    <w:rsid w:val="000D215F"/>
    <w:rsid w:val="000D5430"/>
    <w:rsid w:val="000D74A2"/>
    <w:rsid w:val="000E0CCB"/>
    <w:rsid w:val="000E1FBA"/>
    <w:rsid w:val="000F00C4"/>
    <w:rsid w:val="000F0356"/>
    <w:rsid w:val="000F06B2"/>
    <w:rsid w:val="000F115E"/>
    <w:rsid w:val="000F322B"/>
    <w:rsid w:val="000F43A9"/>
    <w:rsid w:val="00102404"/>
    <w:rsid w:val="0010306F"/>
    <w:rsid w:val="00104382"/>
    <w:rsid w:val="001058ED"/>
    <w:rsid w:val="001108DC"/>
    <w:rsid w:val="001122DA"/>
    <w:rsid w:val="00117CD6"/>
    <w:rsid w:val="001201EE"/>
    <w:rsid w:val="00120343"/>
    <w:rsid w:val="00123BBF"/>
    <w:rsid w:val="00124A58"/>
    <w:rsid w:val="0012582B"/>
    <w:rsid w:val="00125BB8"/>
    <w:rsid w:val="00126956"/>
    <w:rsid w:val="00134C07"/>
    <w:rsid w:val="00136099"/>
    <w:rsid w:val="00137D2C"/>
    <w:rsid w:val="00137E81"/>
    <w:rsid w:val="00143598"/>
    <w:rsid w:val="001435D3"/>
    <w:rsid w:val="00146ACE"/>
    <w:rsid w:val="00153A19"/>
    <w:rsid w:val="00154B00"/>
    <w:rsid w:val="00157304"/>
    <w:rsid w:val="00157DE8"/>
    <w:rsid w:val="001617C1"/>
    <w:rsid w:val="00163393"/>
    <w:rsid w:val="00163F3F"/>
    <w:rsid w:val="001652BB"/>
    <w:rsid w:val="00166E32"/>
    <w:rsid w:val="00170BE7"/>
    <w:rsid w:val="00174EE8"/>
    <w:rsid w:val="00176511"/>
    <w:rsid w:val="00177A3D"/>
    <w:rsid w:val="001812D3"/>
    <w:rsid w:val="001822CB"/>
    <w:rsid w:val="0018284F"/>
    <w:rsid w:val="00187C49"/>
    <w:rsid w:val="00191AD7"/>
    <w:rsid w:val="00192AB2"/>
    <w:rsid w:val="00194582"/>
    <w:rsid w:val="00194EA4"/>
    <w:rsid w:val="0019676C"/>
    <w:rsid w:val="00197F76"/>
    <w:rsid w:val="001A0D49"/>
    <w:rsid w:val="001A0FC6"/>
    <w:rsid w:val="001A10B2"/>
    <w:rsid w:val="001A1CB1"/>
    <w:rsid w:val="001A22A1"/>
    <w:rsid w:val="001A23B2"/>
    <w:rsid w:val="001A2D02"/>
    <w:rsid w:val="001A4110"/>
    <w:rsid w:val="001B182B"/>
    <w:rsid w:val="001B328D"/>
    <w:rsid w:val="001B4F95"/>
    <w:rsid w:val="001B53BE"/>
    <w:rsid w:val="001B63C1"/>
    <w:rsid w:val="001C4BDA"/>
    <w:rsid w:val="001C4D90"/>
    <w:rsid w:val="001C5A31"/>
    <w:rsid w:val="001C785D"/>
    <w:rsid w:val="001D05DA"/>
    <w:rsid w:val="001D0D64"/>
    <w:rsid w:val="001D25CD"/>
    <w:rsid w:val="001D45C3"/>
    <w:rsid w:val="001D4630"/>
    <w:rsid w:val="001E143D"/>
    <w:rsid w:val="001E58C0"/>
    <w:rsid w:val="001F1EDE"/>
    <w:rsid w:val="001F34E1"/>
    <w:rsid w:val="001F60D2"/>
    <w:rsid w:val="00200796"/>
    <w:rsid w:val="0020293A"/>
    <w:rsid w:val="0020335A"/>
    <w:rsid w:val="00203DB6"/>
    <w:rsid w:val="00203E25"/>
    <w:rsid w:val="00204FA3"/>
    <w:rsid w:val="00211C73"/>
    <w:rsid w:val="002144B9"/>
    <w:rsid w:val="00222283"/>
    <w:rsid w:val="002230EA"/>
    <w:rsid w:val="002239EC"/>
    <w:rsid w:val="00224393"/>
    <w:rsid w:val="002251C7"/>
    <w:rsid w:val="00234565"/>
    <w:rsid w:val="00235326"/>
    <w:rsid w:val="00236780"/>
    <w:rsid w:val="00240725"/>
    <w:rsid w:val="002414C1"/>
    <w:rsid w:val="0024401E"/>
    <w:rsid w:val="002453F4"/>
    <w:rsid w:val="00247665"/>
    <w:rsid w:val="00250CF3"/>
    <w:rsid w:val="002531AE"/>
    <w:rsid w:val="002545DF"/>
    <w:rsid w:val="00264457"/>
    <w:rsid w:val="002648ED"/>
    <w:rsid w:val="002655CB"/>
    <w:rsid w:val="00265DC2"/>
    <w:rsid w:val="002717AB"/>
    <w:rsid w:val="00271913"/>
    <w:rsid w:val="00272926"/>
    <w:rsid w:val="002729F7"/>
    <w:rsid w:val="00274EAA"/>
    <w:rsid w:val="002761D5"/>
    <w:rsid w:val="002774A9"/>
    <w:rsid w:val="00282FA8"/>
    <w:rsid w:val="00283D7B"/>
    <w:rsid w:val="00283F5B"/>
    <w:rsid w:val="002861C5"/>
    <w:rsid w:val="002875BD"/>
    <w:rsid w:val="00287B19"/>
    <w:rsid w:val="002911C6"/>
    <w:rsid w:val="00292F78"/>
    <w:rsid w:val="002943DE"/>
    <w:rsid w:val="0029441A"/>
    <w:rsid w:val="002976C5"/>
    <w:rsid w:val="002A39BF"/>
    <w:rsid w:val="002A4C48"/>
    <w:rsid w:val="002B1F8A"/>
    <w:rsid w:val="002B39B6"/>
    <w:rsid w:val="002B46AE"/>
    <w:rsid w:val="002B6A01"/>
    <w:rsid w:val="002B72D6"/>
    <w:rsid w:val="002C00A1"/>
    <w:rsid w:val="002C05D4"/>
    <w:rsid w:val="002C08C8"/>
    <w:rsid w:val="002C3097"/>
    <w:rsid w:val="002C7386"/>
    <w:rsid w:val="002D0603"/>
    <w:rsid w:val="002D3028"/>
    <w:rsid w:val="002E2902"/>
    <w:rsid w:val="002E6A6C"/>
    <w:rsid w:val="002F1C9B"/>
    <w:rsid w:val="002F210F"/>
    <w:rsid w:val="002F4820"/>
    <w:rsid w:val="002F6D1E"/>
    <w:rsid w:val="0030123E"/>
    <w:rsid w:val="00301473"/>
    <w:rsid w:val="00301BFB"/>
    <w:rsid w:val="003035F6"/>
    <w:rsid w:val="0030465A"/>
    <w:rsid w:val="00305E76"/>
    <w:rsid w:val="00306908"/>
    <w:rsid w:val="0031233D"/>
    <w:rsid w:val="0031250B"/>
    <w:rsid w:val="00314BC4"/>
    <w:rsid w:val="00315D7A"/>
    <w:rsid w:val="00316C8D"/>
    <w:rsid w:val="00317812"/>
    <w:rsid w:val="00320436"/>
    <w:rsid w:val="0032340B"/>
    <w:rsid w:val="003269D5"/>
    <w:rsid w:val="0032790F"/>
    <w:rsid w:val="00327E5F"/>
    <w:rsid w:val="00331C50"/>
    <w:rsid w:val="00336263"/>
    <w:rsid w:val="00341814"/>
    <w:rsid w:val="0034318B"/>
    <w:rsid w:val="00343368"/>
    <w:rsid w:val="00346DA1"/>
    <w:rsid w:val="00347849"/>
    <w:rsid w:val="00347D1F"/>
    <w:rsid w:val="003517D6"/>
    <w:rsid w:val="0035248E"/>
    <w:rsid w:val="00352AC3"/>
    <w:rsid w:val="00352C2D"/>
    <w:rsid w:val="003531FC"/>
    <w:rsid w:val="00355990"/>
    <w:rsid w:val="00355D7E"/>
    <w:rsid w:val="00356118"/>
    <w:rsid w:val="00356203"/>
    <w:rsid w:val="00356CCD"/>
    <w:rsid w:val="0035741E"/>
    <w:rsid w:val="00360652"/>
    <w:rsid w:val="00362895"/>
    <w:rsid w:val="0036293F"/>
    <w:rsid w:val="003639EB"/>
    <w:rsid w:val="00363D86"/>
    <w:rsid w:val="00367B35"/>
    <w:rsid w:val="00373008"/>
    <w:rsid w:val="00373B3C"/>
    <w:rsid w:val="003741DF"/>
    <w:rsid w:val="003772CD"/>
    <w:rsid w:val="00382242"/>
    <w:rsid w:val="00385044"/>
    <w:rsid w:val="003852E3"/>
    <w:rsid w:val="003870A3"/>
    <w:rsid w:val="00390FB9"/>
    <w:rsid w:val="003912C6"/>
    <w:rsid w:val="00391393"/>
    <w:rsid w:val="003922BA"/>
    <w:rsid w:val="00395EAE"/>
    <w:rsid w:val="003A49EE"/>
    <w:rsid w:val="003A5865"/>
    <w:rsid w:val="003A6EDF"/>
    <w:rsid w:val="003B2948"/>
    <w:rsid w:val="003B3093"/>
    <w:rsid w:val="003B36E1"/>
    <w:rsid w:val="003C0038"/>
    <w:rsid w:val="003C20EB"/>
    <w:rsid w:val="003C638D"/>
    <w:rsid w:val="003C7B00"/>
    <w:rsid w:val="003D3563"/>
    <w:rsid w:val="003E1E2C"/>
    <w:rsid w:val="003E2E6F"/>
    <w:rsid w:val="003E71D6"/>
    <w:rsid w:val="003E7944"/>
    <w:rsid w:val="003E7D9B"/>
    <w:rsid w:val="003F07ED"/>
    <w:rsid w:val="003F2B59"/>
    <w:rsid w:val="003F3B8B"/>
    <w:rsid w:val="003F5AC1"/>
    <w:rsid w:val="003F5DB5"/>
    <w:rsid w:val="003F69BD"/>
    <w:rsid w:val="00403B8D"/>
    <w:rsid w:val="00404E92"/>
    <w:rsid w:val="00406BE8"/>
    <w:rsid w:val="0041102C"/>
    <w:rsid w:val="0041222C"/>
    <w:rsid w:val="0041439C"/>
    <w:rsid w:val="00415DEE"/>
    <w:rsid w:val="00416732"/>
    <w:rsid w:val="00417B74"/>
    <w:rsid w:val="00417CD7"/>
    <w:rsid w:val="0042249A"/>
    <w:rsid w:val="00424D60"/>
    <w:rsid w:val="00425E6D"/>
    <w:rsid w:val="00426094"/>
    <w:rsid w:val="004265F0"/>
    <w:rsid w:val="00426D63"/>
    <w:rsid w:val="00432071"/>
    <w:rsid w:val="0043553D"/>
    <w:rsid w:val="004363E3"/>
    <w:rsid w:val="004411A4"/>
    <w:rsid w:val="0044149F"/>
    <w:rsid w:val="00443DE6"/>
    <w:rsid w:val="0044400A"/>
    <w:rsid w:val="0044449E"/>
    <w:rsid w:val="0044670B"/>
    <w:rsid w:val="00450AC7"/>
    <w:rsid w:val="00451464"/>
    <w:rsid w:val="004524CA"/>
    <w:rsid w:val="0045333E"/>
    <w:rsid w:val="00453BD7"/>
    <w:rsid w:val="00460F3F"/>
    <w:rsid w:val="004629C4"/>
    <w:rsid w:val="00463AF5"/>
    <w:rsid w:val="004661FC"/>
    <w:rsid w:val="00475644"/>
    <w:rsid w:val="00481155"/>
    <w:rsid w:val="00482D68"/>
    <w:rsid w:val="0048330A"/>
    <w:rsid w:val="00484CC0"/>
    <w:rsid w:val="00493AD6"/>
    <w:rsid w:val="0049592D"/>
    <w:rsid w:val="004A4DB5"/>
    <w:rsid w:val="004B03BE"/>
    <w:rsid w:val="004B1E5E"/>
    <w:rsid w:val="004B24B4"/>
    <w:rsid w:val="004B29C7"/>
    <w:rsid w:val="004B2C00"/>
    <w:rsid w:val="004C2E0A"/>
    <w:rsid w:val="004C2E30"/>
    <w:rsid w:val="004C4B95"/>
    <w:rsid w:val="004C562E"/>
    <w:rsid w:val="004C5D17"/>
    <w:rsid w:val="004C61B5"/>
    <w:rsid w:val="004D1167"/>
    <w:rsid w:val="004D1BD5"/>
    <w:rsid w:val="004D2649"/>
    <w:rsid w:val="004D3EDD"/>
    <w:rsid w:val="004D45BB"/>
    <w:rsid w:val="004D5DE3"/>
    <w:rsid w:val="004D7F61"/>
    <w:rsid w:val="004E0E64"/>
    <w:rsid w:val="004E33E7"/>
    <w:rsid w:val="004E6439"/>
    <w:rsid w:val="004F02C7"/>
    <w:rsid w:val="004F0EBD"/>
    <w:rsid w:val="004F1B29"/>
    <w:rsid w:val="004F1CF2"/>
    <w:rsid w:val="004F3336"/>
    <w:rsid w:val="005034D6"/>
    <w:rsid w:val="00504680"/>
    <w:rsid w:val="00504A65"/>
    <w:rsid w:val="00505576"/>
    <w:rsid w:val="00515E2D"/>
    <w:rsid w:val="00516F62"/>
    <w:rsid w:val="00517690"/>
    <w:rsid w:val="00517D9E"/>
    <w:rsid w:val="0052343A"/>
    <w:rsid w:val="00524A5C"/>
    <w:rsid w:val="00524D3B"/>
    <w:rsid w:val="00524D4D"/>
    <w:rsid w:val="00540A82"/>
    <w:rsid w:val="00541D0F"/>
    <w:rsid w:val="005439B5"/>
    <w:rsid w:val="005511E3"/>
    <w:rsid w:val="005524A5"/>
    <w:rsid w:val="00552C0A"/>
    <w:rsid w:val="005531C1"/>
    <w:rsid w:val="00553603"/>
    <w:rsid w:val="005541A1"/>
    <w:rsid w:val="00554A6A"/>
    <w:rsid w:val="00555822"/>
    <w:rsid w:val="0056030F"/>
    <w:rsid w:val="00562EEB"/>
    <w:rsid w:val="0056354C"/>
    <w:rsid w:val="005638BF"/>
    <w:rsid w:val="00563C76"/>
    <w:rsid w:val="00563F29"/>
    <w:rsid w:val="00564CD7"/>
    <w:rsid w:val="005666C7"/>
    <w:rsid w:val="005701E0"/>
    <w:rsid w:val="00575F79"/>
    <w:rsid w:val="005832A5"/>
    <w:rsid w:val="005841BB"/>
    <w:rsid w:val="0058497A"/>
    <w:rsid w:val="00586863"/>
    <w:rsid w:val="00586EEF"/>
    <w:rsid w:val="00591C71"/>
    <w:rsid w:val="00591DAA"/>
    <w:rsid w:val="00593D2A"/>
    <w:rsid w:val="00594A8A"/>
    <w:rsid w:val="005A0B4A"/>
    <w:rsid w:val="005A1E04"/>
    <w:rsid w:val="005A4EDA"/>
    <w:rsid w:val="005B7F76"/>
    <w:rsid w:val="005C10D6"/>
    <w:rsid w:val="005C2A3F"/>
    <w:rsid w:val="005C6EDA"/>
    <w:rsid w:val="005D0DAA"/>
    <w:rsid w:val="005D45EE"/>
    <w:rsid w:val="005D6634"/>
    <w:rsid w:val="005D7B49"/>
    <w:rsid w:val="005D7C71"/>
    <w:rsid w:val="005E10BA"/>
    <w:rsid w:val="005E426D"/>
    <w:rsid w:val="005E5DBE"/>
    <w:rsid w:val="005F275E"/>
    <w:rsid w:val="005F36AB"/>
    <w:rsid w:val="005F77D3"/>
    <w:rsid w:val="00601989"/>
    <w:rsid w:val="00602FAB"/>
    <w:rsid w:val="00603BF5"/>
    <w:rsid w:val="00603D3C"/>
    <w:rsid w:val="00604608"/>
    <w:rsid w:val="00604FAD"/>
    <w:rsid w:val="0060508F"/>
    <w:rsid w:val="006119EB"/>
    <w:rsid w:val="00613866"/>
    <w:rsid w:val="006143D7"/>
    <w:rsid w:val="006156AA"/>
    <w:rsid w:val="00622374"/>
    <w:rsid w:val="006248F3"/>
    <w:rsid w:val="00624A5C"/>
    <w:rsid w:val="00624C9A"/>
    <w:rsid w:val="00626686"/>
    <w:rsid w:val="00635A4C"/>
    <w:rsid w:val="00635D93"/>
    <w:rsid w:val="00636EE8"/>
    <w:rsid w:val="00641D84"/>
    <w:rsid w:val="00642928"/>
    <w:rsid w:val="006600B2"/>
    <w:rsid w:val="006606CC"/>
    <w:rsid w:val="00661706"/>
    <w:rsid w:val="00661D94"/>
    <w:rsid w:val="00663601"/>
    <w:rsid w:val="006661C0"/>
    <w:rsid w:val="00670B1A"/>
    <w:rsid w:val="00671A20"/>
    <w:rsid w:val="00671F13"/>
    <w:rsid w:val="00672C2D"/>
    <w:rsid w:val="00673EDD"/>
    <w:rsid w:val="00674CF7"/>
    <w:rsid w:val="006757BE"/>
    <w:rsid w:val="00684070"/>
    <w:rsid w:val="00686B14"/>
    <w:rsid w:val="00686C55"/>
    <w:rsid w:val="006870D4"/>
    <w:rsid w:val="00693C59"/>
    <w:rsid w:val="00696B54"/>
    <w:rsid w:val="006A03A8"/>
    <w:rsid w:val="006A1C07"/>
    <w:rsid w:val="006A2237"/>
    <w:rsid w:val="006A4AEA"/>
    <w:rsid w:val="006A4FBB"/>
    <w:rsid w:val="006A6F0E"/>
    <w:rsid w:val="006A7876"/>
    <w:rsid w:val="006A7963"/>
    <w:rsid w:val="006B1D44"/>
    <w:rsid w:val="006B30F2"/>
    <w:rsid w:val="006B4B4B"/>
    <w:rsid w:val="006B6135"/>
    <w:rsid w:val="006C0899"/>
    <w:rsid w:val="006C1EF3"/>
    <w:rsid w:val="006C4408"/>
    <w:rsid w:val="006C489E"/>
    <w:rsid w:val="006D322B"/>
    <w:rsid w:val="006D5A09"/>
    <w:rsid w:val="006D70E3"/>
    <w:rsid w:val="006E2583"/>
    <w:rsid w:val="006E4238"/>
    <w:rsid w:val="006E4D69"/>
    <w:rsid w:val="006E59F7"/>
    <w:rsid w:val="006E75E8"/>
    <w:rsid w:val="006F0245"/>
    <w:rsid w:val="006F19FD"/>
    <w:rsid w:val="006F3517"/>
    <w:rsid w:val="006F6D62"/>
    <w:rsid w:val="006F79A6"/>
    <w:rsid w:val="00700415"/>
    <w:rsid w:val="00701B7A"/>
    <w:rsid w:val="007041D7"/>
    <w:rsid w:val="007052DA"/>
    <w:rsid w:val="00710313"/>
    <w:rsid w:val="00712B77"/>
    <w:rsid w:val="0071544C"/>
    <w:rsid w:val="00733A5B"/>
    <w:rsid w:val="00736459"/>
    <w:rsid w:val="00743D2D"/>
    <w:rsid w:val="00753292"/>
    <w:rsid w:val="00753D74"/>
    <w:rsid w:val="00763DF3"/>
    <w:rsid w:val="007654BB"/>
    <w:rsid w:val="007657A1"/>
    <w:rsid w:val="007673C6"/>
    <w:rsid w:val="00772846"/>
    <w:rsid w:val="00773C82"/>
    <w:rsid w:val="00775090"/>
    <w:rsid w:val="00775CB3"/>
    <w:rsid w:val="00776F5D"/>
    <w:rsid w:val="00777569"/>
    <w:rsid w:val="0078004A"/>
    <w:rsid w:val="00781094"/>
    <w:rsid w:val="0078116E"/>
    <w:rsid w:val="00782494"/>
    <w:rsid w:val="00783AE9"/>
    <w:rsid w:val="007861E3"/>
    <w:rsid w:val="007861EA"/>
    <w:rsid w:val="007A702D"/>
    <w:rsid w:val="007B6DA5"/>
    <w:rsid w:val="007B7C2C"/>
    <w:rsid w:val="007C20ED"/>
    <w:rsid w:val="007C2C1D"/>
    <w:rsid w:val="007C5F90"/>
    <w:rsid w:val="007C738C"/>
    <w:rsid w:val="007D6D0B"/>
    <w:rsid w:val="007D7936"/>
    <w:rsid w:val="007D7BFD"/>
    <w:rsid w:val="007E28DB"/>
    <w:rsid w:val="007E7540"/>
    <w:rsid w:val="007E7782"/>
    <w:rsid w:val="007F1C3E"/>
    <w:rsid w:val="007F25F1"/>
    <w:rsid w:val="007F2D8D"/>
    <w:rsid w:val="007F418B"/>
    <w:rsid w:val="007F42CA"/>
    <w:rsid w:val="007F58B2"/>
    <w:rsid w:val="007F76D8"/>
    <w:rsid w:val="007F7BAC"/>
    <w:rsid w:val="00801575"/>
    <w:rsid w:val="00801B03"/>
    <w:rsid w:val="008052C7"/>
    <w:rsid w:val="0080583D"/>
    <w:rsid w:val="00806FA1"/>
    <w:rsid w:val="00811725"/>
    <w:rsid w:val="00812552"/>
    <w:rsid w:val="00812AF5"/>
    <w:rsid w:val="0081329A"/>
    <w:rsid w:val="00814C71"/>
    <w:rsid w:val="00816569"/>
    <w:rsid w:val="0082166F"/>
    <w:rsid w:val="00826BFF"/>
    <w:rsid w:val="00826C37"/>
    <w:rsid w:val="00831356"/>
    <w:rsid w:val="00831885"/>
    <w:rsid w:val="008336A1"/>
    <w:rsid w:val="00833FAA"/>
    <w:rsid w:val="00840851"/>
    <w:rsid w:val="008416AD"/>
    <w:rsid w:val="00841726"/>
    <w:rsid w:val="0084177B"/>
    <w:rsid w:val="00843798"/>
    <w:rsid w:val="008440BA"/>
    <w:rsid w:val="008441CA"/>
    <w:rsid w:val="00846487"/>
    <w:rsid w:val="0084657A"/>
    <w:rsid w:val="00847587"/>
    <w:rsid w:val="008516C5"/>
    <w:rsid w:val="00852B6E"/>
    <w:rsid w:val="00856302"/>
    <w:rsid w:val="00856983"/>
    <w:rsid w:val="00861E10"/>
    <w:rsid w:val="008623B7"/>
    <w:rsid w:val="008630C3"/>
    <w:rsid w:val="00864116"/>
    <w:rsid w:val="00872223"/>
    <w:rsid w:val="00872738"/>
    <w:rsid w:val="00872949"/>
    <w:rsid w:val="008807D9"/>
    <w:rsid w:val="008807E9"/>
    <w:rsid w:val="008824CE"/>
    <w:rsid w:val="00886026"/>
    <w:rsid w:val="00887D5C"/>
    <w:rsid w:val="00893CA1"/>
    <w:rsid w:val="00894A70"/>
    <w:rsid w:val="00895C63"/>
    <w:rsid w:val="008A08CF"/>
    <w:rsid w:val="008A550C"/>
    <w:rsid w:val="008A5A2B"/>
    <w:rsid w:val="008A5AE5"/>
    <w:rsid w:val="008B021D"/>
    <w:rsid w:val="008B3863"/>
    <w:rsid w:val="008B5BA8"/>
    <w:rsid w:val="008B6FF4"/>
    <w:rsid w:val="008C0A26"/>
    <w:rsid w:val="008C1861"/>
    <w:rsid w:val="008C1ED1"/>
    <w:rsid w:val="008C2276"/>
    <w:rsid w:val="008C67A2"/>
    <w:rsid w:val="008C6E2C"/>
    <w:rsid w:val="008D2791"/>
    <w:rsid w:val="008D7346"/>
    <w:rsid w:val="008E464C"/>
    <w:rsid w:val="008E64EE"/>
    <w:rsid w:val="008F064D"/>
    <w:rsid w:val="008F67DF"/>
    <w:rsid w:val="0090605B"/>
    <w:rsid w:val="00910A5C"/>
    <w:rsid w:val="009142A3"/>
    <w:rsid w:val="0091465A"/>
    <w:rsid w:val="009147E4"/>
    <w:rsid w:val="00915185"/>
    <w:rsid w:val="0091522F"/>
    <w:rsid w:val="00916988"/>
    <w:rsid w:val="009169F0"/>
    <w:rsid w:val="00917CEC"/>
    <w:rsid w:val="00920066"/>
    <w:rsid w:val="00920666"/>
    <w:rsid w:val="00921713"/>
    <w:rsid w:val="00921E5E"/>
    <w:rsid w:val="00923CB5"/>
    <w:rsid w:val="00923FE1"/>
    <w:rsid w:val="00924794"/>
    <w:rsid w:val="00927DEF"/>
    <w:rsid w:val="0093031F"/>
    <w:rsid w:val="00934839"/>
    <w:rsid w:val="00941A15"/>
    <w:rsid w:val="0094225C"/>
    <w:rsid w:val="0094271C"/>
    <w:rsid w:val="009444F4"/>
    <w:rsid w:val="00944E79"/>
    <w:rsid w:val="00950EF1"/>
    <w:rsid w:val="00953813"/>
    <w:rsid w:val="00957E0B"/>
    <w:rsid w:val="0096348B"/>
    <w:rsid w:val="009644D4"/>
    <w:rsid w:val="0096493F"/>
    <w:rsid w:val="009720E5"/>
    <w:rsid w:val="009722CA"/>
    <w:rsid w:val="0097259A"/>
    <w:rsid w:val="00975D67"/>
    <w:rsid w:val="00976DB1"/>
    <w:rsid w:val="00980CB5"/>
    <w:rsid w:val="00981388"/>
    <w:rsid w:val="0098345F"/>
    <w:rsid w:val="009837B2"/>
    <w:rsid w:val="0098440A"/>
    <w:rsid w:val="0098582D"/>
    <w:rsid w:val="009906FE"/>
    <w:rsid w:val="00991D9B"/>
    <w:rsid w:val="009A177A"/>
    <w:rsid w:val="009A2B4E"/>
    <w:rsid w:val="009A7980"/>
    <w:rsid w:val="009A7A95"/>
    <w:rsid w:val="009B4D29"/>
    <w:rsid w:val="009B56B4"/>
    <w:rsid w:val="009B7E9C"/>
    <w:rsid w:val="009C1DEA"/>
    <w:rsid w:val="009C3280"/>
    <w:rsid w:val="009C3FD7"/>
    <w:rsid w:val="009C74A9"/>
    <w:rsid w:val="009D3DED"/>
    <w:rsid w:val="009D3EB5"/>
    <w:rsid w:val="009D4E1C"/>
    <w:rsid w:val="009D7423"/>
    <w:rsid w:val="009E0C42"/>
    <w:rsid w:val="009E71D2"/>
    <w:rsid w:val="009E7771"/>
    <w:rsid w:val="009F52A3"/>
    <w:rsid w:val="009F5C28"/>
    <w:rsid w:val="00A01A50"/>
    <w:rsid w:val="00A07254"/>
    <w:rsid w:val="00A16CFB"/>
    <w:rsid w:val="00A203AE"/>
    <w:rsid w:val="00A207CB"/>
    <w:rsid w:val="00A214A8"/>
    <w:rsid w:val="00A215A9"/>
    <w:rsid w:val="00A239B5"/>
    <w:rsid w:val="00A2469B"/>
    <w:rsid w:val="00A25DD3"/>
    <w:rsid w:val="00A3043E"/>
    <w:rsid w:val="00A31926"/>
    <w:rsid w:val="00A3467D"/>
    <w:rsid w:val="00A346E9"/>
    <w:rsid w:val="00A37F8C"/>
    <w:rsid w:val="00A43099"/>
    <w:rsid w:val="00A46D6A"/>
    <w:rsid w:val="00A476BA"/>
    <w:rsid w:val="00A478CE"/>
    <w:rsid w:val="00A511B8"/>
    <w:rsid w:val="00A53E52"/>
    <w:rsid w:val="00A5499A"/>
    <w:rsid w:val="00A54EDD"/>
    <w:rsid w:val="00A56F5C"/>
    <w:rsid w:val="00A57E85"/>
    <w:rsid w:val="00A60525"/>
    <w:rsid w:val="00A60EF8"/>
    <w:rsid w:val="00A610EF"/>
    <w:rsid w:val="00A62924"/>
    <w:rsid w:val="00A6526B"/>
    <w:rsid w:val="00A65E3B"/>
    <w:rsid w:val="00A735E7"/>
    <w:rsid w:val="00A736AB"/>
    <w:rsid w:val="00A73918"/>
    <w:rsid w:val="00A75474"/>
    <w:rsid w:val="00A762B6"/>
    <w:rsid w:val="00A76B02"/>
    <w:rsid w:val="00A77DF8"/>
    <w:rsid w:val="00A80EA0"/>
    <w:rsid w:val="00A81015"/>
    <w:rsid w:val="00A832DE"/>
    <w:rsid w:val="00A83CD5"/>
    <w:rsid w:val="00A83F22"/>
    <w:rsid w:val="00A8676F"/>
    <w:rsid w:val="00A876FD"/>
    <w:rsid w:val="00A9024B"/>
    <w:rsid w:val="00A971C3"/>
    <w:rsid w:val="00A97D48"/>
    <w:rsid w:val="00AA02BB"/>
    <w:rsid w:val="00AA0D5A"/>
    <w:rsid w:val="00AA1EE6"/>
    <w:rsid w:val="00AA6686"/>
    <w:rsid w:val="00AA7017"/>
    <w:rsid w:val="00AB1096"/>
    <w:rsid w:val="00AB1CD1"/>
    <w:rsid w:val="00AB1E4D"/>
    <w:rsid w:val="00AB7778"/>
    <w:rsid w:val="00AB7A26"/>
    <w:rsid w:val="00AC5D10"/>
    <w:rsid w:val="00AC614F"/>
    <w:rsid w:val="00AC7F45"/>
    <w:rsid w:val="00AD0244"/>
    <w:rsid w:val="00AD0329"/>
    <w:rsid w:val="00AD06B5"/>
    <w:rsid w:val="00AD27D9"/>
    <w:rsid w:val="00AD421C"/>
    <w:rsid w:val="00AD5B00"/>
    <w:rsid w:val="00AD7852"/>
    <w:rsid w:val="00AE3018"/>
    <w:rsid w:val="00AE3780"/>
    <w:rsid w:val="00AE432A"/>
    <w:rsid w:val="00AE471C"/>
    <w:rsid w:val="00AE6EB3"/>
    <w:rsid w:val="00AE740D"/>
    <w:rsid w:val="00AE7E8B"/>
    <w:rsid w:val="00AF02BA"/>
    <w:rsid w:val="00AF1198"/>
    <w:rsid w:val="00AF1B37"/>
    <w:rsid w:val="00AF1EBA"/>
    <w:rsid w:val="00AF39A1"/>
    <w:rsid w:val="00AF50C0"/>
    <w:rsid w:val="00AF784B"/>
    <w:rsid w:val="00B0303C"/>
    <w:rsid w:val="00B0469A"/>
    <w:rsid w:val="00B10418"/>
    <w:rsid w:val="00B1216B"/>
    <w:rsid w:val="00B13FFC"/>
    <w:rsid w:val="00B1657F"/>
    <w:rsid w:val="00B177D4"/>
    <w:rsid w:val="00B2062B"/>
    <w:rsid w:val="00B233D7"/>
    <w:rsid w:val="00B239A7"/>
    <w:rsid w:val="00B23FA4"/>
    <w:rsid w:val="00B308E4"/>
    <w:rsid w:val="00B33566"/>
    <w:rsid w:val="00B33EE0"/>
    <w:rsid w:val="00B349B6"/>
    <w:rsid w:val="00B34CC1"/>
    <w:rsid w:val="00B35CFE"/>
    <w:rsid w:val="00B413BA"/>
    <w:rsid w:val="00B5134B"/>
    <w:rsid w:val="00B52205"/>
    <w:rsid w:val="00B54FB3"/>
    <w:rsid w:val="00B5576A"/>
    <w:rsid w:val="00B55DD3"/>
    <w:rsid w:val="00B574D0"/>
    <w:rsid w:val="00B62AC8"/>
    <w:rsid w:val="00B62CC8"/>
    <w:rsid w:val="00B631F7"/>
    <w:rsid w:val="00B75274"/>
    <w:rsid w:val="00B76822"/>
    <w:rsid w:val="00B76A6E"/>
    <w:rsid w:val="00B82498"/>
    <w:rsid w:val="00B824DC"/>
    <w:rsid w:val="00B84DB1"/>
    <w:rsid w:val="00B928F8"/>
    <w:rsid w:val="00B93907"/>
    <w:rsid w:val="00B95AF7"/>
    <w:rsid w:val="00BA0B1C"/>
    <w:rsid w:val="00BA19E3"/>
    <w:rsid w:val="00BA2595"/>
    <w:rsid w:val="00BA3358"/>
    <w:rsid w:val="00BA5847"/>
    <w:rsid w:val="00BA652A"/>
    <w:rsid w:val="00BB05AC"/>
    <w:rsid w:val="00BB2965"/>
    <w:rsid w:val="00BB3407"/>
    <w:rsid w:val="00BB625E"/>
    <w:rsid w:val="00BB67C7"/>
    <w:rsid w:val="00BB7556"/>
    <w:rsid w:val="00BC047E"/>
    <w:rsid w:val="00BC08A6"/>
    <w:rsid w:val="00BC2712"/>
    <w:rsid w:val="00BD2852"/>
    <w:rsid w:val="00BD72AE"/>
    <w:rsid w:val="00BE03F5"/>
    <w:rsid w:val="00BE17EF"/>
    <w:rsid w:val="00BE2B13"/>
    <w:rsid w:val="00BE2E8D"/>
    <w:rsid w:val="00BE4627"/>
    <w:rsid w:val="00BE746A"/>
    <w:rsid w:val="00BF121E"/>
    <w:rsid w:val="00BF1DEF"/>
    <w:rsid w:val="00BF228B"/>
    <w:rsid w:val="00BF57AB"/>
    <w:rsid w:val="00BF740A"/>
    <w:rsid w:val="00BF7CAC"/>
    <w:rsid w:val="00C000F4"/>
    <w:rsid w:val="00C02261"/>
    <w:rsid w:val="00C02CD0"/>
    <w:rsid w:val="00C02F77"/>
    <w:rsid w:val="00C03C51"/>
    <w:rsid w:val="00C0471A"/>
    <w:rsid w:val="00C04862"/>
    <w:rsid w:val="00C04E77"/>
    <w:rsid w:val="00C05D09"/>
    <w:rsid w:val="00C07A93"/>
    <w:rsid w:val="00C07AC0"/>
    <w:rsid w:val="00C10488"/>
    <w:rsid w:val="00C11C88"/>
    <w:rsid w:val="00C127BF"/>
    <w:rsid w:val="00C13D41"/>
    <w:rsid w:val="00C226D0"/>
    <w:rsid w:val="00C23573"/>
    <w:rsid w:val="00C23CB1"/>
    <w:rsid w:val="00C26390"/>
    <w:rsid w:val="00C31B56"/>
    <w:rsid w:val="00C328F6"/>
    <w:rsid w:val="00C32A57"/>
    <w:rsid w:val="00C33AC8"/>
    <w:rsid w:val="00C37ED6"/>
    <w:rsid w:val="00C37F37"/>
    <w:rsid w:val="00C400C4"/>
    <w:rsid w:val="00C4250D"/>
    <w:rsid w:val="00C44375"/>
    <w:rsid w:val="00C4513B"/>
    <w:rsid w:val="00C46681"/>
    <w:rsid w:val="00C47ABB"/>
    <w:rsid w:val="00C51EC5"/>
    <w:rsid w:val="00C53118"/>
    <w:rsid w:val="00C5362C"/>
    <w:rsid w:val="00C5494E"/>
    <w:rsid w:val="00C603B5"/>
    <w:rsid w:val="00C65B18"/>
    <w:rsid w:val="00C6761D"/>
    <w:rsid w:val="00C6767D"/>
    <w:rsid w:val="00C733D2"/>
    <w:rsid w:val="00C745B0"/>
    <w:rsid w:val="00C74DAD"/>
    <w:rsid w:val="00C75D57"/>
    <w:rsid w:val="00C76470"/>
    <w:rsid w:val="00C81825"/>
    <w:rsid w:val="00C82EFD"/>
    <w:rsid w:val="00C87C55"/>
    <w:rsid w:val="00C92291"/>
    <w:rsid w:val="00C97BD4"/>
    <w:rsid w:val="00CA0929"/>
    <w:rsid w:val="00CA2482"/>
    <w:rsid w:val="00CA2A15"/>
    <w:rsid w:val="00CA4B37"/>
    <w:rsid w:val="00CA59F6"/>
    <w:rsid w:val="00CA5CF2"/>
    <w:rsid w:val="00CA612F"/>
    <w:rsid w:val="00CA6411"/>
    <w:rsid w:val="00CB1896"/>
    <w:rsid w:val="00CB214D"/>
    <w:rsid w:val="00CB4224"/>
    <w:rsid w:val="00CB4295"/>
    <w:rsid w:val="00CB5D35"/>
    <w:rsid w:val="00CC1472"/>
    <w:rsid w:val="00CC17EB"/>
    <w:rsid w:val="00CC3470"/>
    <w:rsid w:val="00CC5D3A"/>
    <w:rsid w:val="00CD1194"/>
    <w:rsid w:val="00CD2813"/>
    <w:rsid w:val="00CD5510"/>
    <w:rsid w:val="00CD70A3"/>
    <w:rsid w:val="00CE4A76"/>
    <w:rsid w:val="00CE563C"/>
    <w:rsid w:val="00CE7A9D"/>
    <w:rsid w:val="00CF1150"/>
    <w:rsid w:val="00CF1845"/>
    <w:rsid w:val="00CF382F"/>
    <w:rsid w:val="00CF384C"/>
    <w:rsid w:val="00CF5F5D"/>
    <w:rsid w:val="00D03DDA"/>
    <w:rsid w:val="00D04412"/>
    <w:rsid w:val="00D04A23"/>
    <w:rsid w:val="00D0749C"/>
    <w:rsid w:val="00D16CC3"/>
    <w:rsid w:val="00D176BD"/>
    <w:rsid w:val="00D219ED"/>
    <w:rsid w:val="00D22C56"/>
    <w:rsid w:val="00D23B9D"/>
    <w:rsid w:val="00D272D1"/>
    <w:rsid w:val="00D31C03"/>
    <w:rsid w:val="00D31C59"/>
    <w:rsid w:val="00D31FFF"/>
    <w:rsid w:val="00D3408D"/>
    <w:rsid w:val="00D34101"/>
    <w:rsid w:val="00D37345"/>
    <w:rsid w:val="00D42D0C"/>
    <w:rsid w:val="00D43ABE"/>
    <w:rsid w:val="00D45A7D"/>
    <w:rsid w:val="00D54358"/>
    <w:rsid w:val="00D554B1"/>
    <w:rsid w:val="00D62622"/>
    <w:rsid w:val="00D6309F"/>
    <w:rsid w:val="00D66086"/>
    <w:rsid w:val="00D70CF0"/>
    <w:rsid w:val="00D70D22"/>
    <w:rsid w:val="00D72B0B"/>
    <w:rsid w:val="00D7655B"/>
    <w:rsid w:val="00D83DA2"/>
    <w:rsid w:val="00D86865"/>
    <w:rsid w:val="00D868FE"/>
    <w:rsid w:val="00D86BC1"/>
    <w:rsid w:val="00D87D62"/>
    <w:rsid w:val="00D90052"/>
    <w:rsid w:val="00D920A7"/>
    <w:rsid w:val="00D92C54"/>
    <w:rsid w:val="00D946B0"/>
    <w:rsid w:val="00D946D5"/>
    <w:rsid w:val="00D95B2D"/>
    <w:rsid w:val="00D95CF1"/>
    <w:rsid w:val="00DA38D5"/>
    <w:rsid w:val="00DA5F7A"/>
    <w:rsid w:val="00DA6B5A"/>
    <w:rsid w:val="00DB0C18"/>
    <w:rsid w:val="00DB122C"/>
    <w:rsid w:val="00DB2515"/>
    <w:rsid w:val="00DB29FF"/>
    <w:rsid w:val="00DB378A"/>
    <w:rsid w:val="00DB493F"/>
    <w:rsid w:val="00DB5217"/>
    <w:rsid w:val="00DC0C2B"/>
    <w:rsid w:val="00DC6850"/>
    <w:rsid w:val="00DD2772"/>
    <w:rsid w:val="00DD347C"/>
    <w:rsid w:val="00DD4EEF"/>
    <w:rsid w:val="00DD6BA2"/>
    <w:rsid w:val="00DE0F06"/>
    <w:rsid w:val="00DE23C7"/>
    <w:rsid w:val="00DE4AB4"/>
    <w:rsid w:val="00DE684F"/>
    <w:rsid w:val="00DE7162"/>
    <w:rsid w:val="00DF0D20"/>
    <w:rsid w:val="00DF2EAA"/>
    <w:rsid w:val="00DF40B2"/>
    <w:rsid w:val="00DF57C9"/>
    <w:rsid w:val="00DF625D"/>
    <w:rsid w:val="00E051D9"/>
    <w:rsid w:val="00E10196"/>
    <w:rsid w:val="00E118BF"/>
    <w:rsid w:val="00E12682"/>
    <w:rsid w:val="00E13546"/>
    <w:rsid w:val="00E14F7C"/>
    <w:rsid w:val="00E15168"/>
    <w:rsid w:val="00E157CE"/>
    <w:rsid w:val="00E1600D"/>
    <w:rsid w:val="00E17791"/>
    <w:rsid w:val="00E21C39"/>
    <w:rsid w:val="00E22751"/>
    <w:rsid w:val="00E266E7"/>
    <w:rsid w:val="00E26B84"/>
    <w:rsid w:val="00E275A0"/>
    <w:rsid w:val="00E31116"/>
    <w:rsid w:val="00E320EF"/>
    <w:rsid w:val="00E325E4"/>
    <w:rsid w:val="00E33E6B"/>
    <w:rsid w:val="00E34A72"/>
    <w:rsid w:val="00E376D5"/>
    <w:rsid w:val="00E41579"/>
    <w:rsid w:val="00E41640"/>
    <w:rsid w:val="00E4258A"/>
    <w:rsid w:val="00E425CA"/>
    <w:rsid w:val="00E432C2"/>
    <w:rsid w:val="00E43FA1"/>
    <w:rsid w:val="00E454B3"/>
    <w:rsid w:val="00E45F9B"/>
    <w:rsid w:val="00E46516"/>
    <w:rsid w:val="00E505C8"/>
    <w:rsid w:val="00E561BA"/>
    <w:rsid w:val="00E62C46"/>
    <w:rsid w:val="00E66F6E"/>
    <w:rsid w:val="00E727A0"/>
    <w:rsid w:val="00E736F7"/>
    <w:rsid w:val="00E745AB"/>
    <w:rsid w:val="00E745DF"/>
    <w:rsid w:val="00E77962"/>
    <w:rsid w:val="00E77B17"/>
    <w:rsid w:val="00E8124C"/>
    <w:rsid w:val="00E81492"/>
    <w:rsid w:val="00E83CA2"/>
    <w:rsid w:val="00E83CCE"/>
    <w:rsid w:val="00E93551"/>
    <w:rsid w:val="00E94052"/>
    <w:rsid w:val="00E97A94"/>
    <w:rsid w:val="00EA5157"/>
    <w:rsid w:val="00EA6390"/>
    <w:rsid w:val="00EA6839"/>
    <w:rsid w:val="00EB3B86"/>
    <w:rsid w:val="00EB63C6"/>
    <w:rsid w:val="00EB646B"/>
    <w:rsid w:val="00EC1F02"/>
    <w:rsid w:val="00EC46FE"/>
    <w:rsid w:val="00EC618A"/>
    <w:rsid w:val="00ED142F"/>
    <w:rsid w:val="00ED16EF"/>
    <w:rsid w:val="00ED20F5"/>
    <w:rsid w:val="00ED4D94"/>
    <w:rsid w:val="00ED50B0"/>
    <w:rsid w:val="00ED5676"/>
    <w:rsid w:val="00ED6BEF"/>
    <w:rsid w:val="00EE0100"/>
    <w:rsid w:val="00EE09BE"/>
    <w:rsid w:val="00EE1E16"/>
    <w:rsid w:val="00EE2025"/>
    <w:rsid w:val="00EE3B58"/>
    <w:rsid w:val="00EE4DB7"/>
    <w:rsid w:val="00EE5635"/>
    <w:rsid w:val="00EE5676"/>
    <w:rsid w:val="00EE66B1"/>
    <w:rsid w:val="00EF1644"/>
    <w:rsid w:val="00EF310D"/>
    <w:rsid w:val="00EF3688"/>
    <w:rsid w:val="00EF56A6"/>
    <w:rsid w:val="00EF69D3"/>
    <w:rsid w:val="00F01F6B"/>
    <w:rsid w:val="00F022FC"/>
    <w:rsid w:val="00F028BC"/>
    <w:rsid w:val="00F03DD6"/>
    <w:rsid w:val="00F07E2A"/>
    <w:rsid w:val="00F07E74"/>
    <w:rsid w:val="00F11CE0"/>
    <w:rsid w:val="00F12E0D"/>
    <w:rsid w:val="00F146B5"/>
    <w:rsid w:val="00F15C11"/>
    <w:rsid w:val="00F175DF"/>
    <w:rsid w:val="00F20624"/>
    <w:rsid w:val="00F21723"/>
    <w:rsid w:val="00F21F6D"/>
    <w:rsid w:val="00F22312"/>
    <w:rsid w:val="00F25BFF"/>
    <w:rsid w:val="00F25CFE"/>
    <w:rsid w:val="00F30567"/>
    <w:rsid w:val="00F30638"/>
    <w:rsid w:val="00F36E0E"/>
    <w:rsid w:val="00F40EBD"/>
    <w:rsid w:val="00F4191C"/>
    <w:rsid w:val="00F425AA"/>
    <w:rsid w:val="00F434A3"/>
    <w:rsid w:val="00F45DDC"/>
    <w:rsid w:val="00F463E9"/>
    <w:rsid w:val="00F5157A"/>
    <w:rsid w:val="00F51F4B"/>
    <w:rsid w:val="00F53C44"/>
    <w:rsid w:val="00F576D3"/>
    <w:rsid w:val="00F60DC5"/>
    <w:rsid w:val="00F67109"/>
    <w:rsid w:val="00F70F99"/>
    <w:rsid w:val="00F76C59"/>
    <w:rsid w:val="00F7727F"/>
    <w:rsid w:val="00F842F0"/>
    <w:rsid w:val="00F84312"/>
    <w:rsid w:val="00F85886"/>
    <w:rsid w:val="00F87A91"/>
    <w:rsid w:val="00F87FEC"/>
    <w:rsid w:val="00F9213A"/>
    <w:rsid w:val="00F96377"/>
    <w:rsid w:val="00F97B33"/>
    <w:rsid w:val="00F97C80"/>
    <w:rsid w:val="00FA0914"/>
    <w:rsid w:val="00FA1758"/>
    <w:rsid w:val="00FA3934"/>
    <w:rsid w:val="00FA421B"/>
    <w:rsid w:val="00FA5C19"/>
    <w:rsid w:val="00FA6B17"/>
    <w:rsid w:val="00FB312B"/>
    <w:rsid w:val="00FB44E9"/>
    <w:rsid w:val="00FC0402"/>
    <w:rsid w:val="00FC3214"/>
    <w:rsid w:val="00FC41D3"/>
    <w:rsid w:val="00FD214B"/>
    <w:rsid w:val="00FE2D34"/>
    <w:rsid w:val="00FE2EE5"/>
    <w:rsid w:val="00FE44BA"/>
    <w:rsid w:val="00FE623B"/>
    <w:rsid w:val="00FE667D"/>
    <w:rsid w:val="00FE6819"/>
    <w:rsid w:val="00FF038D"/>
    <w:rsid w:val="00FF177C"/>
    <w:rsid w:val="00FF4B7C"/>
    <w:rsid w:val="00FF776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38A5F7"/>
  <w15:chartTrackingRefBased/>
  <w15:docId w15:val="{93E0E994-3544-43D7-B99B-85CB72A0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F3F"/>
    <w:pPr>
      <w:suppressAutoHyphens/>
    </w:pPr>
    <w:rPr>
      <w:sz w:val="24"/>
      <w:szCs w:val="24"/>
      <w:lang w:eastAsia="ar-SA"/>
    </w:rPr>
  </w:style>
  <w:style w:type="paragraph" w:styleId="Rubrik1">
    <w:name w:val="heading 1"/>
    <w:basedOn w:val="Normal"/>
    <w:next w:val="Normal"/>
    <w:qFormat/>
    <w:rsid w:val="003A49EE"/>
    <w:pPr>
      <w:keepNext/>
      <w:outlineLvl w:val="0"/>
    </w:pPr>
    <w:rPr>
      <w:rFonts w:ascii="Arial" w:hAnsi="Arial" w:cs="Arial"/>
      <w:b/>
      <w:szCs w:val="20"/>
    </w:rPr>
  </w:style>
  <w:style w:type="paragraph" w:styleId="Rubrik2">
    <w:name w:val="heading 2"/>
    <w:basedOn w:val="Normal"/>
    <w:next w:val="Normal"/>
    <w:qFormat/>
    <w:rsid w:val="003A49EE"/>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A49EE"/>
    <w:rPr>
      <w:color w:val="0000FF"/>
      <w:u w:val="single"/>
    </w:rPr>
  </w:style>
  <w:style w:type="character" w:styleId="Stark">
    <w:name w:val="Strong"/>
    <w:qFormat/>
    <w:rsid w:val="003A49EE"/>
    <w:rPr>
      <w:b/>
      <w:bCs/>
    </w:rPr>
  </w:style>
  <w:style w:type="paragraph" w:styleId="Sidhuvud">
    <w:name w:val="header"/>
    <w:basedOn w:val="Normal"/>
    <w:link w:val="SidhuvudChar"/>
    <w:uiPriority w:val="99"/>
    <w:rsid w:val="003A49EE"/>
    <w:pPr>
      <w:tabs>
        <w:tab w:val="center" w:pos="4536"/>
        <w:tab w:val="right" w:pos="9072"/>
      </w:tabs>
    </w:pPr>
    <w:rPr>
      <w:sz w:val="20"/>
      <w:szCs w:val="20"/>
    </w:rPr>
  </w:style>
  <w:style w:type="paragraph" w:styleId="Sidfot">
    <w:name w:val="footer"/>
    <w:basedOn w:val="Normal"/>
    <w:link w:val="SidfotChar"/>
    <w:rsid w:val="003A49EE"/>
    <w:pPr>
      <w:tabs>
        <w:tab w:val="center" w:pos="4536"/>
        <w:tab w:val="right" w:pos="9072"/>
      </w:tabs>
    </w:pPr>
    <w:rPr>
      <w:sz w:val="20"/>
      <w:szCs w:val="20"/>
    </w:rPr>
  </w:style>
  <w:style w:type="character" w:styleId="Sidnummer">
    <w:name w:val="page number"/>
    <w:basedOn w:val="Standardstycketeckensnitt"/>
    <w:rsid w:val="003A49EE"/>
  </w:style>
  <w:style w:type="paragraph" w:styleId="Brdtext">
    <w:name w:val="Body Text"/>
    <w:basedOn w:val="Normal"/>
    <w:rsid w:val="003A49EE"/>
    <w:rPr>
      <w:rFonts w:ascii="Arial" w:hAnsi="Arial" w:cs="Arial"/>
      <w:color w:val="FF0000"/>
      <w:sz w:val="20"/>
      <w:szCs w:val="20"/>
    </w:rPr>
  </w:style>
  <w:style w:type="paragraph" w:customStyle="1" w:styleId="Normal0">
    <w:name w:val="[Normal]"/>
    <w:rsid w:val="007C5F90"/>
    <w:pPr>
      <w:widowControl w:val="0"/>
      <w:autoSpaceDE w:val="0"/>
      <w:autoSpaceDN w:val="0"/>
      <w:adjustRightInd w:val="0"/>
    </w:pPr>
    <w:rPr>
      <w:rFonts w:ascii="Arial" w:hAnsi="Arial" w:cs="Arial"/>
      <w:sz w:val="24"/>
      <w:szCs w:val="24"/>
    </w:rPr>
  </w:style>
  <w:style w:type="paragraph" w:styleId="Oformateradtext">
    <w:name w:val="Plain Text"/>
    <w:basedOn w:val="Normal"/>
    <w:rsid w:val="007C5F90"/>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661D94"/>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BD2852"/>
    <w:rPr>
      <w:rFonts w:ascii="Tahoma" w:hAnsi="Tahoma" w:cs="Tahoma"/>
      <w:sz w:val="16"/>
      <w:szCs w:val="16"/>
    </w:rPr>
  </w:style>
  <w:style w:type="paragraph" w:customStyle="1" w:styleId="Default">
    <w:name w:val="Default"/>
    <w:rsid w:val="0080583D"/>
    <w:pPr>
      <w:autoSpaceDE w:val="0"/>
      <w:autoSpaceDN w:val="0"/>
      <w:adjustRightInd w:val="0"/>
    </w:pPr>
    <w:rPr>
      <w:rFonts w:ascii="Arial" w:hAnsi="Arial" w:cs="Arial"/>
      <w:color w:val="000000"/>
      <w:sz w:val="24"/>
      <w:szCs w:val="24"/>
    </w:rPr>
  </w:style>
  <w:style w:type="table" w:styleId="Rutntstabell1ljus-dekorfrg2">
    <w:name w:val="Grid Table 1 Light Accent 2"/>
    <w:basedOn w:val="Normaltabell"/>
    <w:uiPriority w:val="46"/>
    <w:rsid w:val="00A83F22"/>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Rutntstabell6frgstarkdekorfrg2">
    <w:name w:val="Grid Table 6 Colorful Accent 2"/>
    <w:basedOn w:val="Normaltabell"/>
    <w:uiPriority w:val="51"/>
    <w:rsid w:val="00A83F22"/>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lrutntljust">
    <w:name w:val="Grid Table Light"/>
    <w:basedOn w:val="Normaltabell"/>
    <w:uiPriority w:val="40"/>
    <w:rsid w:val="00A83F2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Ingetavstnd">
    <w:name w:val="No Spacing"/>
    <w:link w:val="IngetavstndChar"/>
    <w:uiPriority w:val="1"/>
    <w:qFormat/>
    <w:rsid w:val="00A46D6A"/>
    <w:rPr>
      <w:rFonts w:ascii="Calibri" w:hAnsi="Calibri"/>
      <w:sz w:val="22"/>
      <w:szCs w:val="22"/>
    </w:rPr>
  </w:style>
  <w:style w:type="character" w:customStyle="1" w:styleId="IngetavstndChar">
    <w:name w:val="Inget avstånd Char"/>
    <w:link w:val="Ingetavstnd"/>
    <w:uiPriority w:val="1"/>
    <w:rsid w:val="00A46D6A"/>
    <w:rPr>
      <w:rFonts w:ascii="Calibri" w:hAnsi="Calibri"/>
      <w:sz w:val="22"/>
      <w:szCs w:val="22"/>
    </w:rPr>
  </w:style>
  <w:style w:type="paragraph" w:styleId="Innehllsfrteckningsrubrik">
    <w:name w:val="TOC Heading"/>
    <w:basedOn w:val="Rubrik1"/>
    <w:next w:val="Normal"/>
    <w:uiPriority w:val="39"/>
    <w:unhideWhenUsed/>
    <w:qFormat/>
    <w:rsid w:val="00B75274"/>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B75274"/>
  </w:style>
  <w:style w:type="paragraph" w:styleId="Innehll2">
    <w:name w:val="toc 2"/>
    <w:basedOn w:val="Normal"/>
    <w:next w:val="Normal"/>
    <w:autoRedefine/>
    <w:uiPriority w:val="39"/>
    <w:unhideWhenUsed/>
    <w:rsid w:val="00B75274"/>
    <w:pPr>
      <w:ind w:left="240"/>
    </w:pPr>
  </w:style>
  <w:style w:type="table" w:styleId="Rutntstabell4dekorfrg2">
    <w:name w:val="Grid Table 4 Accent 2"/>
    <w:basedOn w:val="Normaltabell"/>
    <w:uiPriority w:val="49"/>
    <w:rsid w:val="004B24B4"/>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921E5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091C00"/>
    <w:rPr>
      <w:lang w:eastAsia="ar-SA"/>
    </w:rPr>
  </w:style>
  <w:style w:type="character" w:customStyle="1" w:styleId="SidfotChar">
    <w:name w:val="Sidfot Char"/>
    <w:basedOn w:val="Standardstycketeckensnitt"/>
    <w:link w:val="Sidfot"/>
    <w:rsid w:val="00A76B02"/>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008903">
      <w:bodyDiv w:val="1"/>
      <w:marLeft w:val="0"/>
      <w:marRight w:val="0"/>
      <w:marTop w:val="0"/>
      <w:marBottom w:val="0"/>
      <w:divBdr>
        <w:top w:val="none" w:sz="0" w:space="0" w:color="auto"/>
        <w:left w:val="none" w:sz="0" w:space="0" w:color="auto"/>
        <w:bottom w:val="none" w:sz="0" w:space="0" w:color="auto"/>
        <w:right w:val="none" w:sz="0" w:space="0" w:color="auto"/>
      </w:divBdr>
    </w:div>
    <w:div w:id="965893254">
      <w:bodyDiv w:val="1"/>
      <w:marLeft w:val="0"/>
      <w:marRight w:val="0"/>
      <w:marTop w:val="0"/>
      <w:marBottom w:val="0"/>
      <w:divBdr>
        <w:top w:val="none" w:sz="0" w:space="0" w:color="auto"/>
        <w:left w:val="none" w:sz="0" w:space="0" w:color="auto"/>
        <w:bottom w:val="none" w:sz="0" w:space="0" w:color="auto"/>
        <w:right w:val="none" w:sz="0" w:space="0" w:color="auto"/>
      </w:divBdr>
    </w:div>
    <w:div w:id="1228609167">
      <w:bodyDiv w:val="1"/>
      <w:marLeft w:val="0"/>
      <w:marRight w:val="0"/>
      <w:marTop w:val="0"/>
      <w:marBottom w:val="0"/>
      <w:divBdr>
        <w:top w:val="none" w:sz="0" w:space="0" w:color="auto"/>
        <w:left w:val="none" w:sz="0" w:space="0" w:color="auto"/>
        <w:bottom w:val="none" w:sz="0" w:space="0" w:color="auto"/>
        <w:right w:val="none" w:sz="0" w:space="0" w:color="auto"/>
      </w:divBdr>
    </w:div>
    <w:div w:id="17981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valitetsgruppen.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kvalitetsgruppe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Kvalitetsplan\Kvalitets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86068-11A8-48C6-B0C5-54DD241E9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Kvalitetsplan</Template>
  <TotalTime>20</TotalTime>
  <Pages>14</Pages>
  <Words>2577</Words>
  <Characters>13659</Characters>
  <Application>Microsoft Office Word</Application>
  <DocSecurity>0</DocSecurity>
  <Lines>113</Lines>
  <Paragraphs>32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16204</CharactersWithSpaces>
  <SharedDoc>false</SharedDoc>
  <HLinks>
    <vt:vector size="276" baseType="variant">
      <vt:variant>
        <vt:i4>1769526</vt:i4>
      </vt:variant>
      <vt:variant>
        <vt:i4>266</vt:i4>
      </vt:variant>
      <vt:variant>
        <vt:i4>0</vt:i4>
      </vt:variant>
      <vt:variant>
        <vt:i4>5</vt:i4>
      </vt:variant>
      <vt:variant>
        <vt:lpwstr/>
      </vt:variant>
      <vt:variant>
        <vt:lpwstr>_Toc457038611</vt:lpwstr>
      </vt:variant>
      <vt:variant>
        <vt:i4>1769526</vt:i4>
      </vt:variant>
      <vt:variant>
        <vt:i4>260</vt:i4>
      </vt:variant>
      <vt:variant>
        <vt:i4>0</vt:i4>
      </vt:variant>
      <vt:variant>
        <vt:i4>5</vt:i4>
      </vt:variant>
      <vt:variant>
        <vt:lpwstr/>
      </vt:variant>
      <vt:variant>
        <vt:lpwstr>_Toc457038610</vt:lpwstr>
      </vt:variant>
      <vt:variant>
        <vt:i4>1703990</vt:i4>
      </vt:variant>
      <vt:variant>
        <vt:i4>254</vt:i4>
      </vt:variant>
      <vt:variant>
        <vt:i4>0</vt:i4>
      </vt:variant>
      <vt:variant>
        <vt:i4>5</vt:i4>
      </vt:variant>
      <vt:variant>
        <vt:lpwstr/>
      </vt:variant>
      <vt:variant>
        <vt:lpwstr>_Toc457038609</vt:lpwstr>
      </vt:variant>
      <vt:variant>
        <vt:i4>1703990</vt:i4>
      </vt:variant>
      <vt:variant>
        <vt:i4>248</vt:i4>
      </vt:variant>
      <vt:variant>
        <vt:i4>0</vt:i4>
      </vt:variant>
      <vt:variant>
        <vt:i4>5</vt:i4>
      </vt:variant>
      <vt:variant>
        <vt:lpwstr/>
      </vt:variant>
      <vt:variant>
        <vt:lpwstr>_Toc457038608</vt:lpwstr>
      </vt:variant>
      <vt:variant>
        <vt:i4>1703990</vt:i4>
      </vt:variant>
      <vt:variant>
        <vt:i4>242</vt:i4>
      </vt:variant>
      <vt:variant>
        <vt:i4>0</vt:i4>
      </vt:variant>
      <vt:variant>
        <vt:i4>5</vt:i4>
      </vt:variant>
      <vt:variant>
        <vt:lpwstr/>
      </vt:variant>
      <vt:variant>
        <vt:lpwstr>_Toc457038607</vt:lpwstr>
      </vt:variant>
      <vt:variant>
        <vt:i4>1703990</vt:i4>
      </vt:variant>
      <vt:variant>
        <vt:i4>236</vt:i4>
      </vt:variant>
      <vt:variant>
        <vt:i4>0</vt:i4>
      </vt:variant>
      <vt:variant>
        <vt:i4>5</vt:i4>
      </vt:variant>
      <vt:variant>
        <vt:lpwstr/>
      </vt:variant>
      <vt:variant>
        <vt:lpwstr>_Toc457038606</vt:lpwstr>
      </vt:variant>
      <vt:variant>
        <vt:i4>1703990</vt:i4>
      </vt:variant>
      <vt:variant>
        <vt:i4>230</vt:i4>
      </vt:variant>
      <vt:variant>
        <vt:i4>0</vt:i4>
      </vt:variant>
      <vt:variant>
        <vt:i4>5</vt:i4>
      </vt:variant>
      <vt:variant>
        <vt:lpwstr/>
      </vt:variant>
      <vt:variant>
        <vt:lpwstr>_Toc457038605</vt:lpwstr>
      </vt:variant>
      <vt:variant>
        <vt:i4>1703990</vt:i4>
      </vt:variant>
      <vt:variant>
        <vt:i4>224</vt:i4>
      </vt:variant>
      <vt:variant>
        <vt:i4>0</vt:i4>
      </vt:variant>
      <vt:variant>
        <vt:i4>5</vt:i4>
      </vt:variant>
      <vt:variant>
        <vt:lpwstr/>
      </vt:variant>
      <vt:variant>
        <vt:lpwstr>_Toc457038604</vt:lpwstr>
      </vt:variant>
      <vt:variant>
        <vt:i4>1703990</vt:i4>
      </vt:variant>
      <vt:variant>
        <vt:i4>218</vt:i4>
      </vt:variant>
      <vt:variant>
        <vt:i4>0</vt:i4>
      </vt:variant>
      <vt:variant>
        <vt:i4>5</vt:i4>
      </vt:variant>
      <vt:variant>
        <vt:lpwstr/>
      </vt:variant>
      <vt:variant>
        <vt:lpwstr>_Toc457038603</vt:lpwstr>
      </vt:variant>
      <vt:variant>
        <vt:i4>1703990</vt:i4>
      </vt:variant>
      <vt:variant>
        <vt:i4>212</vt:i4>
      </vt:variant>
      <vt:variant>
        <vt:i4>0</vt:i4>
      </vt:variant>
      <vt:variant>
        <vt:i4>5</vt:i4>
      </vt:variant>
      <vt:variant>
        <vt:lpwstr/>
      </vt:variant>
      <vt:variant>
        <vt:lpwstr>_Toc457038602</vt:lpwstr>
      </vt:variant>
      <vt:variant>
        <vt:i4>1703990</vt:i4>
      </vt:variant>
      <vt:variant>
        <vt:i4>206</vt:i4>
      </vt:variant>
      <vt:variant>
        <vt:i4>0</vt:i4>
      </vt:variant>
      <vt:variant>
        <vt:i4>5</vt:i4>
      </vt:variant>
      <vt:variant>
        <vt:lpwstr/>
      </vt:variant>
      <vt:variant>
        <vt:lpwstr>_Toc457038601</vt:lpwstr>
      </vt:variant>
      <vt:variant>
        <vt:i4>1703990</vt:i4>
      </vt:variant>
      <vt:variant>
        <vt:i4>200</vt:i4>
      </vt:variant>
      <vt:variant>
        <vt:i4>0</vt:i4>
      </vt:variant>
      <vt:variant>
        <vt:i4>5</vt:i4>
      </vt:variant>
      <vt:variant>
        <vt:lpwstr/>
      </vt:variant>
      <vt:variant>
        <vt:lpwstr>_Toc457038600</vt:lpwstr>
      </vt:variant>
      <vt:variant>
        <vt:i4>1245237</vt:i4>
      </vt:variant>
      <vt:variant>
        <vt:i4>194</vt:i4>
      </vt:variant>
      <vt:variant>
        <vt:i4>0</vt:i4>
      </vt:variant>
      <vt:variant>
        <vt:i4>5</vt:i4>
      </vt:variant>
      <vt:variant>
        <vt:lpwstr/>
      </vt:variant>
      <vt:variant>
        <vt:lpwstr>_Toc457038599</vt:lpwstr>
      </vt:variant>
      <vt:variant>
        <vt:i4>1245237</vt:i4>
      </vt:variant>
      <vt:variant>
        <vt:i4>188</vt:i4>
      </vt:variant>
      <vt:variant>
        <vt:i4>0</vt:i4>
      </vt:variant>
      <vt:variant>
        <vt:i4>5</vt:i4>
      </vt:variant>
      <vt:variant>
        <vt:lpwstr/>
      </vt:variant>
      <vt:variant>
        <vt:lpwstr>_Toc457038598</vt:lpwstr>
      </vt:variant>
      <vt:variant>
        <vt:i4>1245237</vt:i4>
      </vt:variant>
      <vt:variant>
        <vt:i4>182</vt:i4>
      </vt:variant>
      <vt:variant>
        <vt:i4>0</vt:i4>
      </vt:variant>
      <vt:variant>
        <vt:i4>5</vt:i4>
      </vt:variant>
      <vt:variant>
        <vt:lpwstr/>
      </vt:variant>
      <vt:variant>
        <vt:lpwstr>_Toc457038597</vt:lpwstr>
      </vt:variant>
      <vt:variant>
        <vt:i4>1245237</vt:i4>
      </vt:variant>
      <vt:variant>
        <vt:i4>176</vt:i4>
      </vt:variant>
      <vt:variant>
        <vt:i4>0</vt:i4>
      </vt:variant>
      <vt:variant>
        <vt:i4>5</vt:i4>
      </vt:variant>
      <vt:variant>
        <vt:lpwstr/>
      </vt:variant>
      <vt:variant>
        <vt:lpwstr>_Toc457038596</vt:lpwstr>
      </vt:variant>
      <vt:variant>
        <vt:i4>1245237</vt:i4>
      </vt:variant>
      <vt:variant>
        <vt:i4>170</vt:i4>
      </vt:variant>
      <vt:variant>
        <vt:i4>0</vt:i4>
      </vt:variant>
      <vt:variant>
        <vt:i4>5</vt:i4>
      </vt:variant>
      <vt:variant>
        <vt:lpwstr/>
      </vt:variant>
      <vt:variant>
        <vt:lpwstr>_Toc457038595</vt:lpwstr>
      </vt:variant>
      <vt:variant>
        <vt:i4>1245237</vt:i4>
      </vt:variant>
      <vt:variant>
        <vt:i4>164</vt:i4>
      </vt:variant>
      <vt:variant>
        <vt:i4>0</vt:i4>
      </vt:variant>
      <vt:variant>
        <vt:i4>5</vt:i4>
      </vt:variant>
      <vt:variant>
        <vt:lpwstr/>
      </vt:variant>
      <vt:variant>
        <vt:lpwstr>_Toc457038594</vt:lpwstr>
      </vt:variant>
      <vt:variant>
        <vt:i4>1245237</vt:i4>
      </vt:variant>
      <vt:variant>
        <vt:i4>158</vt:i4>
      </vt:variant>
      <vt:variant>
        <vt:i4>0</vt:i4>
      </vt:variant>
      <vt:variant>
        <vt:i4>5</vt:i4>
      </vt:variant>
      <vt:variant>
        <vt:lpwstr/>
      </vt:variant>
      <vt:variant>
        <vt:lpwstr>_Toc457038593</vt:lpwstr>
      </vt:variant>
      <vt:variant>
        <vt:i4>1245237</vt:i4>
      </vt:variant>
      <vt:variant>
        <vt:i4>152</vt:i4>
      </vt:variant>
      <vt:variant>
        <vt:i4>0</vt:i4>
      </vt:variant>
      <vt:variant>
        <vt:i4>5</vt:i4>
      </vt:variant>
      <vt:variant>
        <vt:lpwstr/>
      </vt:variant>
      <vt:variant>
        <vt:lpwstr>_Toc457038592</vt:lpwstr>
      </vt:variant>
      <vt:variant>
        <vt:i4>1245237</vt:i4>
      </vt:variant>
      <vt:variant>
        <vt:i4>146</vt:i4>
      </vt:variant>
      <vt:variant>
        <vt:i4>0</vt:i4>
      </vt:variant>
      <vt:variant>
        <vt:i4>5</vt:i4>
      </vt:variant>
      <vt:variant>
        <vt:lpwstr/>
      </vt:variant>
      <vt:variant>
        <vt:lpwstr>_Toc457038591</vt:lpwstr>
      </vt:variant>
      <vt:variant>
        <vt:i4>1245237</vt:i4>
      </vt:variant>
      <vt:variant>
        <vt:i4>140</vt:i4>
      </vt:variant>
      <vt:variant>
        <vt:i4>0</vt:i4>
      </vt:variant>
      <vt:variant>
        <vt:i4>5</vt:i4>
      </vt:variant>
      <vt:variant>
        <vt:lpwstr/>
      </vt:variant>
      <vt:variant>
        <vt:lpwstr>_Toc457038590</vt:lpwstr>
      </vt:variant>
      <vt:variant>
        <vt:i4>1179701</vt:i4>
      </vt:variant>
      <vt:variant>
        <vt:i4>134</vt:i4>
      </vt:variant>
      <vt:variant>
        <vt:i4>0</vt:i4>
      </vt:variant>
      <vt:variant>
        <vt:i4>5</vt:i4>
      </vt:variant>
      <vt:variant>
        <vt:lpwstr/>
      </vt:variant>
      <vt:variant>
        <vt:lpwstr>_Toc457038589</vt:lpwstr>
      </vt:variant>
      <vt:variant>
        <vt:i4>1179701</vt:i4>
      </vt:variant>
      <vt:variant>
        <vt:i4>128</vt:i4>
      </vt:variant>
      <vt:variant>
        <vt:i4>0</vt:i4>
      </vt:variant>
      <vt:variant>
        <vt:i4>5</vt:i4>
      </vt:variant>
      <vt:variant>
        <vt:lpwstr/>
      </vt:variant>
      <vt:variant>
        <vt:lpwstr>_Toc457038588</vt:lpwstr>
      </vt:variant>
      <vt:variant>
        <vt:i4>1179701</vt:i4>
      </vt:variant>
      <vt:variant>
        <vt:i4>122</vt:i4>
      </vt:variant>
      <vt:variant>
        <vt:i4>0</vt:i4>
      </vt:variant>
      <vt:variant>
        <vt:i4>5</vt:i4>
      </vt:variant>
      <vt:variant>
        <vt:lpwstr/>
      </vt:variant>
      <vt:variant>
        <vt:lpwstr>_Toc457038587</vt:lpwstr>
      </vt:variant>
      <vt:variant>
        <vt:i4>1179701</vt:i4>
      </vt:variant>
      <vt:variant>
        <vt:i4>116</vt:i4>
      </vt:variant>
      <vt:variant>
        <vt:i4>0</vt:i4>
      </vt:variant>
      <vt:variant>
        <vt:i4>5</vt:i4>
      </vt:variant>
      <vt:variant>
        <vt:lpwstr/>
      </vt:variant>
      <vt:variant>
        <vt:lpwstr>_Toc457038586</vt:lpwstr>
      </vt:variant>
      <vt:variant>
        <vt:i4>1179701</vt:i4>
      </vt:variant>
      <vt:variant>
        <vt:i4>110</vt:i4>
      </vt:variant>
      <vt:variant>
        <vt:i4>0</vt:i4>
      </vt:variant>
      <vt:variant>
        <vt:i4>5</vt:i4>
      </vt:variant>
      <vt:variant>
        <vt:lpwstr/>
      </vt:variant>
      <vt:variant>
        <vt:lpwstr>_Toc457038585</vt:lpwstr>
      </vt:variant>
      <vt:variant>
        <vt:i4>1179701</vt:i4>
      </vt:variant>
      <vt:variant>
        <vt:i4>104</vt:i4>
      </vt:variant>
      <vt:variant>
        <vt:i4>0</vt:i4>
      </vt:variant>
      <vt:variant>
        <vt:i4>5</vt:i4>
      </vt:variant>
      <vt:variant>
        <vt:lpwstr/>
      </vt:variant>
      <vt:variant>
        <vt:lpwstr>_Toc457038584</vt:lpwstr>
      </vt:variant>
      <vt:variant>
        <vt:i4>1179701</vt:i4>
      </vt:variant>
      <vt:variant>
        <vt:i4>98</vt:i4>
      </vt:variant>
      <vt:variant>
        <vt:i4>0</vt:i4>
      </vt:variant>
      <vt:variant>
        <vt:i4>5</vt:i4>
      </vt:variant>
      <vt:variant>
        <vt:lpwstr/>
      </vt:variant>
      <vt:variant>
        <vt:lpwstr>_Toc457038583</vt:lpwstr>
      </vt:variant>
      <vt:variant>
        <vt:i4>1179701</vt:i4>
      </vt:variant>
      <vt:variant>
        <vt:i4>92</vt:i4>
      </vt:variant>
      <vt:variant>
        <vt:i4>0</vt:i4>
      </vt:variant>
      <vt:variant>
        <vt:i4>5</vt:i4>
      </vt:variant>
      <vt:variant>
        <vt:lpwstr/>
      </vt:variant>
      <vt:variant>
        <vt:lpwstr>_Toc457038582</vt:lpwstr>
      </vt:variant>
      <vt:variant>
        <vt:i4>1179701</vt:i4>
      </vt:variant>
      <vt:variant>
        <vt:i4>86</vt:i4>
      </vt:variant>
      <vt:variant>
        <vt:i4>0</vt:i4>
      </vt:variant>
      <vt:variant>
        <vt:i4>5</vt:i4>
      </vt:variant>
      <vt:variant>
        <vt:lpwstr/>
      </vt:variant>
      <vt:variant>
        <vt:lpwstr>_Toc457038581</vt:lpwstr>
      </vt:variant>
      <vt:variant>
        <vt:i4>1179701</vt:i4>
      </vt:variant>
      <vt:variant>
        <vt:i4>80</vt:i4>
      </vt:variant>
      <vt:variant>
        <vt:i4>0</vt:i4>
      </vt:variant>
      <vt:variant>
        <vt:i4>5</vt:i4>
      </vt:variant>
      <vt:variant>
        <vt:lpwstr/>
      </vt:variant>
      <vt:variant>
        <vt:lpwstr>_Toc457038580</vt:lpwstr>
      </vt:variant>
      <vt:variant>
        <vt:i4>1900597</vt:i4>
      </vt:variant>
      <vt:variant>
        <vt:i4>74</vt:i4>
      </vt:variant>
      <vt:variant>
        <vt:i4>0</vt:i4>
      </vt:variant>
      <vt:variant>
        <vt:i4>5</vt:i4>
      </vt:variant>
      <vt:variant>
        <vt:lpwstr/>
      </vt:variant>
      <vt:variant>
        <vt:lpwstr>_Toc457038579</vt:lpwstr>
      </vt:variant>
      <vt:variant>
        <vt:i4>1900597</vt:i4>
      </vt:variant>
      <vt:variant>
        <vt:i4>68</vt:i4>
      </vt:variant>
      <vt:variant>
        <vt:i4>0</vt:i4>
      </vt:variant>
      <vt:variant>
        <vt:i4>5</vt:i4>
      </vt:variant>
      <vt:variant>
        <vt:lpwstr/>
      </vt:variant>
      <vt:variant>
        <vt:lpwstr>_Toc457038578</vt:lpwstr>
      </vt:variant>
      <vt:variant>
        <vt:i4>1900597</vt:i4>
      </vt:variant>
      <vt:variant>
        <vt:i4>62</vt:i4>
      </vt:variant>
      <vt:variant>
        <vt:i4>0</vt:i4>
      </vt:variant>
      <vt:variant>
        <vt:i4>5</vt:i4>
      </vt:variant>
      <vt:variant>
        <vt:lpwstr/>
      </vt:variant>
      <vt:variant>
        <vt:lpwstr>_Toc457038577</vt:lpwstr>
      </vt:variant>
      <vt:variant>
        <vt:i4>1900597</vt:i4>
      </vt:variant>
      <vt:variant>
        <vt:i4>56</vt:i4>
      </vt:variant>
      <vt:variant>
        <vt:i4>0</vt:i4>
      </vt:variant>
      <vt:variant>
        <vt:i4>5</vt:i4>
      </vt:variant>
      <vt:variant>
        <vt:lpwstr/>
      </vt:variant>
      <vt:variant>
        <vt:lpwstr>_Toc457038576</vt:lpwstr>
      </vt:variant>
      <vt:variant>
        <vt:i4>1900597</vt:i4>
      </vt:variant>
      <vt:variant>
        <vt:i4>50</vt:i4>
      </vt:variant>
      <vt:variant>
        <vt:i4>0</vt:i4>
      </vt:variant>
      <vt:variant>
        <vt:i4>5</vt:i4>
      </vt:variant>
      <vt:variant>
        <vt:lpwstr/>
      </vt:variant>
      <vt:variant>
        <vt:lpwstr>_Toc457038575</vt:lpwstr>
      </vt:variant>
      <vt:variant>
        <vt:i4>1900597</vt:i4>
      </vt:variant>
      <vt:variant>
        <vt:i4>44</vt:i4>
      </vt:variant>
      <vt:variant>
        <vt:i4>0</vt:i4>
      </vt:variant>
      <vt:variant>
        <vt:i4>5</vt:i4>
      </vt:variant>
      <vt:variant>
        <vt:lpwstr/>
      </vt:variant>
      <vt:variant>
        <vt:lpwstr>_Toc457038574</vt:lpwstr>
      </vt:variant>
      <vt:variant>
        <vt:i4>1900597</vt:i4>
      </vt:variant>
      <vt:variant>
        <vt:i4>38</vt:i4>
      </vt:variant>
      <vt:variant>
        <vt:i4>0</vt:i4>
      </vt:variant>
      <vt:variant>
        <vt:i4>5</vt:i4>
      </vt:variant>
      <vt:variant>
        <vt:lpwstr/>
      </vt:variant>
      <vt:variant>
        <vt:lpwstr>_Toc457038573</vt:lpwstr>
      </vt:variant>
      <vt:variant>
        <vt:i4>1900597</vt:i4>
      </vt:variant>
      <vt:variant>
        <vt:i4>32</vt:i4>
      </vt:variant>
      <vt:variant>
        <vt:i4>0</vt:i4>
      </vt:variant>
      <vt:variant>
        <vt:i4>5</vt:i4>
      </vt:variant>
      <vt:variant>
        <vt:lpwstr/>
      </vt:variant>
      <vt:variant>
        <vt:lpwstr>_Toc457038572</vt:lpwstr>
      </vt:variant>
      <vt:variant>
        <vt:i4>1900597</vt:i4>
      </vt:variant>
      <vt:variant>
        <vt:i4>26</vt:i4>
      </vt:variant>
      <vt:variant>
        <vt:i4>0</vt:i4>
      </vt:variant>
      <vt:variant>
        <vt:i4>5</vt:i4>
      </vt:variant>
      <vt:variant>
        <vt:lpwstr/>
      </vt:variant>
      <vt:variant>
        <vt:lpwstr>_Toc457038571</vt:lpwstr>
      </vt:variant>
      <vt:variant>
        <vt:i4>1900597</vt:i4>
      </vt:variant>
      <vt:variant>
        <vt:i4>20</vt:i4>
      </vt:variant>
      <vt:variant>
        <vt:i4>0</vt:i4>
      </vt:variant>
      <vt:variant>
        <vt:i4>5</vt:i4>
      </vt:variant>
      <vt:variant>
        <vt:lpwstr/>
      </vt:variant>
      <vt:variant>
        <vt:lpwstr>_Toc457038570</vt:lpwstr>
      </vt:variant>
      <vt:variant>
        <vt:i4>1835061</vt:i4>
      </vt:variant>
      <vt:variant>
        <vt:i4>14</vt:i4>
      </vt:variant>
      <vt:variant>
        <vt:i4>0</vt:i4>
      </vt:variant>
      <vt:variant>
        <vt:i4>5</vt:i4>
      </vt:variant>
      <vt:variant>
        <vt:lpwstr/>
      </vt:variant>
      <vt:variant>
        <vt:lpwstr>_Toc457038569</vt:lpwstr>
      </vt:variant>
      <vt:variant>
        <vt:i4>1835061</vt:i4>
      </vt:variant>
      <vt:variant>
        <vt:i4>8</vt:i4>
      </vt:variant>
      <vt:variant>
        <vt:i4>0</vt:i4>
      </vt:variant>
      <vt:variant>
        <vt:i4>5</vt:i4>
      </vt:variant>
      <vt:variant>
        <vt:lpwstr/>
      </vt:variant>
      <vt:variant>
        <vt:lpwstr>_Toc457038568</vt:lpwstr>
      </vt:variant>
      <vt:variant>
        <vt:i4>1835061</vt:i4>
      </vt:variant>
      <vt:variant>
        <vt:i4>2</vt:i4>
      </vt:variant>
      <vt:variant>
        <vt:i4>0</vt:i4>
      </vt:variant>
      <vt:variant>
        <vt:i4>5</vt:i4>
      </vt:variant>
      <vt:variant>
        <vt:lpwstr/>
      </vt:variant>
      <vt:variant>
        <vt:lpwstr>_Toc457038567</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Donant Kürtök</cp:lastModifiedBy>
  <cp:revision>9</cp:revision>
  <cp:lastPrinted>2013-01-16T10:33:00Z</cp:lastPrinted>
  <dcterms:created xsi:type="dcterms:W3CDTF">2016-07-23T12:59:00Z</dcterms:created>
  <dcterms:modified xsi:type="dcterms:W3CDTF">2025-01-23T07:26:00Z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1884969647</vt:i4>
  </property>
  <property fmtid="{D5CDD505-2E9C-101B-9397-08002B2CF9AE}" pid="3" name="_EmailSubject">
    <vt:lpwstr>SV: </vt:lpwstr>
  </property>
  <property fmtid="{D5CDD505-2E9C-101B-9397-08002B2CF9AE}" pid="4" name="_AuthorEmail">
    <vt:lpwstr>donant@kvalitetsgruppen.com</vt:lpwstr>
  </property>
  <property fmtid="{D5CDD505-2E9C-101B-9397-08002B2CF9AE}" pid="5" name="_AuthorEmailDisplayName">
    <vt:lpwstr>Donant Kürtök</vt:lpwstr>
  </property>
  <property fmtid="{D5CDD505-2E9C-101B-9397-08002B2CF9AE}" pid="6" name="_ReviewingToolsShownOnce">
    <vt:lpwstr/>
  </property>
</Properties>
</file>