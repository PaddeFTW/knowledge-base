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696B" w14:textId="77777777" w:rsidR="00845957" w:rsidRPr="002F2232" w:rsidRDefault="00FB3E02" w:rsidP="00845957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Cs/>
          <w:sz w:val="22"/>
          <w:szCs w:val="22"/>
          <w:lang w:eastAsia="sv-SE"/>
        </w:rPr>
      </w:pPr>
      <w:r w:rsidRPr="002F2232">
        <w:rPr>
          <w:rFonts w:ascii="Calibri" w:hAnsi="Calibri" w:cs="Leelawadee"/>
          <w:bCs/>
          <w:sz w:val="22"/>
          <w:szCs w:val="22"/>
          <w:lang w:eastAsia="sv-SE"/>
        </w:rPr>
        <w:t>Flik 22</w:t>
      </w:r>
      <w:r w:rsidR="00845957" w:rsidRPr="002F2232">
        <w:rPr>
          <w:rFonts w:ascii="Calibri" w:hAnsi="Calibri" w:cs="Leelawadee"/>
          <w:bCs/>
          <w:sz w:val="22"/>
          <w:szCs w:val="22"/>
          <w:lang w:eastAsia="sv-SE"/>
        </w:rPr>
        <w:tab/>
        <w:t>Ekonomi, betalningsplan</w:t>
      </w:r>
    </w:p>
    <w:p w14:paraId="164E0B4F" w14:textId="77777777" w:rsidR="00B822EE" w:rsidRPr="002F2232" w:rsidRDefault="00B822EE" w:rsidP="00176834">
      <w:pPr>
        <w:rPr>
          <w:rFonts w:ascii="Calibri" w:hAnsi="Calibri" w:cs="Leelawadee"/>
          <w:sz w:val="22"/>
          <w:szCs w:val="22"/>
        </w:rPr>
      </w:pPr>
    </w:p>
    <w:p w14:paraId="4B149C95" w14:textId="77777777" w:rsidR="001C069D" w:rsidRPr="002F2232" w:rsidRDefault="001C069D" w:rsidP="00176834">
      <w:pPr>
        <w:rPr>
          <w:rFonts w:ascii="Calibri" w:hAnsi="Calibri" w:cs="Leelawadee"/>
          <w:sz w:val="22"/>
          <w:szCs w:val="22"/>
        </w:rPr>
      </w:pPr>
      <w:r w:rsidRPr="002F2232">
        <w:rPr>
          <w:rFonts w:ascii="Calibri" w:hAnsi="Calibri" w:cs="Leelawadee"/>
          <w:sz w:val="22"/>
          <w:szCs w:val="22"/>
        </w:rPr>
        <w:t>Här kan lägga in projektets t ex betalningsplan</w:t>
      </w:r>
    </w:p>
    <w:p w14:paraId="70C7D385" w14:textId="77777777" w:rsidR="00560F50" w:rsidRPr="002F2232" w:rsidRDefault="00560F50" w:rsidP="00176834">
      <w:pPr>
        <w:rPr>
          <w:rFonts w:ascii="Calibri" w:hAnsi="Calibri" w:cs="Leelawadee"/>
          <w:sz w:val="22"/>
          <w:szCs w:val="22"/>
        </w:rPr>
      </w:pPr>
    </w:p>
    <w:p w14:paraId="3D0A9BE3" w14:textId="7DDEB678" w:rsidR="00560F50" w:rsidRPr="002F2232" w:rsidRDefault="00F07B11" w:rsidP="00176834">
      <w:pPr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 xml:space="preserve"> </w:t>
      </w:r>
    </w:p>
    <w:p w14:paraId="5B0B35FF" w14:textId="77777777" w:rsidR="00560F50" w:rsidRPr="002F2232" w:rsidRDefault="00560F50" w:rsidP="00176834">
      <w:pPr>
        <w:rPr>
          <w:rFonts w:ascii="Calibri" w:hAnsi="Calibri" w:cs="Leelawadee"/>
          <w:sz w:val="22"/>
          <w:szCs w:val="22"/>
        </w:rPr>
      </w:pPr>
    </w:p>
    <w:p w14:paraId="58234C01" w14:textId="77777777" w:rsidR="00E03E05" w:rsidRPr="002F2232" w:rsidRDefault="00E03E05" w:rsidP="00176834">
      <w:pPr>
        <w:rPr>
          <w:rFonts w:ascii="Calibri" w:hAnsi="Calibri" w:cs="Leelawadee"/>
          <w:sz w:val="22"/>
          <w:szCs w:val="22"/>
        </w:rPr>
      </w:pPr>
    </w:p>
    <w:p w14:paraId="5D27B06E" w14:textId="77777777" w:rsidR="00E03E05" w:rsidRPr="002F2232" w:rsidRDefault="00A732C4" w:rsidP="00560F50">
      <w:pPr>
        <w:jc w:val="center"/>
        <w:rPr>
          <w:rFonts w:ascii="Calibri" w:hAnsi="Calibri"/>
          <w:sz w:val="22"/>
          <w:szCs w:val="22"/>
        </w:rPr>
      </w:pPr>
      <w:r w:rsidRPr="002F2232">
        <w:rPr>
          <w:rFonts w:ascii="Calibri" w:hAnsi="Calibri"/>
          <w:noProof/>
          <w:sz w:val="22"/>
          <w:szCs w:val="22"/>
          <w:lang w:eastAsia="sv-SE"/>
        </w:rPr>
        <w:drawing>
          <wp:inline distT="0" distB="0" distL="0" distR="0" wp14:anchorId="56A865A5" wp14:editId="1550442F">
            <wp:extent cx="4718050" cy="3372485"/>
            <wp:effectExtent l="0" t="0" r="0" b="0"/>
            <wp:docPr id="1" name="Bild 1" descr="MP90031568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900315685[1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E05" w:rsidRPr="002F2232" w:rsidSect="006976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487A" w14:textId="77777777" w:rsidR="001E7E13" w:rsidRDefault="001E7E13">
      <w:r>
        <w:separator/>
      </w:r>
    </w:p>
  </w:endnote>
  <w:endnote w:type="continuationSeparator" w:id="0">
    <w:p w14:paraId="604C0D80" w14:textId="77777777" w:rsidR="001E7E13" w:rsidRDefault="001E7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F9DA" w14:textId="77777777" w:rsidR="006125E8" w:rsidRDefault="006125E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6FF4" w14:textId="77777777" w:rsidR="006125E8" w:rsidRDefault="006125E8" w:rsidP="006125E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4F3EB503" w14:textId="77777777" w:rsidR="00B817F3" w:rsidRPr="006125E8" w:rsidRDefault="006125E8" w:rsidP="006125E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0AFD" w14:textId="77777777" w:rsidR="00B817F3" w:rsidRPr="008A1078" w:rsidRDefault="00B817F3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9F2021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57BA855E" w14:textId="77777777" w:rsidR="00B817F3" w:rsidRDefault="00B817F3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299B51D9" w14:textId="77777777" w:rsidR="00B817F3" w:rsidRDefault="00B817F3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469FBE7C" w14:textId="77777777" w:rsidR="00B817F3" w:rsidRDefault="00B817F3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795B6DEA" w14:textId="77777777" w:rsidR="00B817F3" w:rsidRDefault="00B817F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005A" w14:textId="77777777" w:rsidR="001E7E13" w:rsidRDefault="001E7E13">
      <w:r>
        <w:separator/>
      </w:r>
    </w:p>
  </w:footnote>
  <w:footnote w:type="continuationSeparator" w:id="0">
    <w:p w14:paraId="7C9D5C3D" w14:textId="77777777" w:rsidR="001E7E13" w:rsidRDefault="001E7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1DE6" w14:textId="77777777" w:rsidR="006125E8" w:rsidRDefault="006125E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28"/>
      <w:gridCol w:w="1520"/>
      <w:gridCol w:w="3012"/>
    </w:tblGrid>
    <w:tr w:rsidR="00C4043C" w:rsidRPr="00EA1DC7" w14:paraId="2F5F35AF" w14:textId="77777777" w:rsidTr="0051595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C1E31BF" w14:textId="77777777"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D6730CC" w14:textId="77777777"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b/>
            </w:rPr>
            <w:t>Ekonomi, betalningsplan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C7D5BC" w14:textId="77777777"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043C" w:rsidRPr="00EA1DC7" w14:paraId="4B755E84" w14:textId="77777777" w:rsidTr="0051595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29B50BD" w14:textId="77777777" w:rsidR="00C4043C" w:rsidRPr="00EA1DC7" w:rsidRDefault="00C4043C" w:rsidP="00C40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043C" w:rsidRPr="00EA1DC7" w14:paraId="0BD8100D" w14:textId="77777777" w:rsidTr="0051595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0B7D188" w14:textId="77777777" w:rsidR="00C4043C" w:rsidRPr="00EA1DC7" w:rsidRDefault="00C4043C" w:rsidP="00C4043C">
          <w:pPr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56EE379B" w14:textId="77777777" w:rsidR="00C4043C" w:rsidRPr="00EA1DC7" w:rsidRDefault="00C4043C" w:rsidP="00C40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AEC74EC" w14:textId="77777777" w:rsidR="00B817F3" w:rsidRPr="006976B6" w:rsidRDefault="00C4043C" w:rsidP="006976B6">
    <w:pPr>
      <w:pStyle w:val="Sidhuvud"/>
    </w:pPr>
    <w:r w:rsidRPr="00C4043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AA990B" wp14:editId="5BBE3D9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DE123" w14:textId="77777777" w:rsidR="00C4043C" w:rsidRDefault="00C4043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125E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AA990B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C4DE123" w14:textId="77777777" w:rsidR="00C4043C" w:rsidRDefault="00C4043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125E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63CD" w14:textId="77777777" w:rsidR="00B817F3" w:rsidRDefault="00B817F3" w:rsidP="00872BCB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B817F3" w:rsidRPr="00EA1DC7" w14:paraId="18AA6C7F" w14:textId="77777777" w:rsidTr="00EA1DC7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220A017" w14:textId="77777777" w:rsidR="00B817F3" w:rsidRPr="00EA1DC7" w:rsidRDefault="00B817F3" w:rsidP="00EA1DC7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b/>
            </w:rPr>
            <w:t>Ekonomi, betalningsplan</w:t>
          </w:r>
        </w:p>
      </w:tc>
    </w:tr>
    <w:tr w:rsidR="00B817F3" w:rsidRPr="00EA1DC7" w14:paraId="71EC11B1" w14:textId="77777777" w:rsidTr="00EA1DC7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D110B51" w14:textId="77777777" w:rsidR="00B817F3" w:rsidRPr="00EA1DC7" w:rsidRDefault="00B817F3" w:rsidP="00EA1DC7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817F3" w:rsidRPr="00EA1DC7" w14:paraId="382BE2EC" w14:textId="77777777" w:rsidTr="00EA1DC7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86FA964" w14:textId="77777777" w:rsidR="00B817F3" w:rsidRPr="00EA1DC7" w:rsidRDefault="00B817F3">
          <w:pPr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EC21EFF" w14:textId="77777777" w:rsidR="00B817F3" w:rsidRPr="00EA1DC7" w:rsidRDefault="00B817F3" w:rsidP="00EA1DC7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06AD39C0" w14:textId="77777777" w:rsidR="00B817F3" w:rsidRDefault="00B817F3" w:rsidP="00872BCB">
    <w:pPr>
      <w:pStyle w:val="Sidhuvud"/>
    </w:pPr>
  </w:p>
  <w:p w14:paraId="3E8D2F33" w14:textId="77777777" w:rsidR="00B817F3" w:rsidRPr="00BB2D9E" w:rsidRDefault="00B817F3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96315"/>
    <w:rsid w:val="000A7511"/>
    <w:rsid w:val="000A7E85"/>
    <w:rsid w:val="000D00A0"/>
    <w:rsid w:val="001746E7"/>
    <w:rsid w:val="00176834"/>
    <w:rsid w:val="001A4097"/>
    <w:rsid w:val="001C069D"/>
    <w:rsid w:val="001D6DDB"/>
    <w:rsid w:val="001E263B"/>
    <w:rsid w:val="001E7E13"/>
    <w:rsid w:val="00241CB0"/>
    <w:rsid w:val="002F2232"/>
    <w:rsid w:val="00305C8C"/>
    <w:rsid w:val="00327E07"/>
    <w:rsid w:val="00330837"/>
    <w:rsid w:val="00343F9D"/>
    <w:rsid w:val="003544D7"/>
    <w:rsid w:val="0037740D"/>
    <w:rsid w:val="004366B8"/>
    <w:rsid w:val="00437CA0"/>
    <w:rsid w:val="00476252"/>
    <w:rsid w:val="00492BF9"/>
    <w:rsid w:val="004A0010"/>
    <w:rsid w:val="004C17BB"/>
    <w:rsid w:val="0055025E"/>
    <w:rsid w:val="005552B1"/>
    <w:rsid w:val="00560F50"/>
    <w:rsid w:val="00560F7C"/>
    <w:rsid w:val="005D7F75"/>
    <w:rsid w:val="005F4210"/>
    <w:rsid w:val="00601609"/>
    <w:rsid w:val="006125E8"/>
    <w:rsid w:val="0062174E"/>
    <w:rsid w:val="00621C7E"/>
    <w:rsid w:val="00627B1E"/>
    <w:rsid w:val="00671A16"/>
    <w:rsid w:val="006976B6"/>
    <w:rsid w:val="006B37C3"/>
    <w:rsid w:val="006D581A"/>
    <w:rsid w:val="006D7DB8"/>
    <w:rsid w:val="007654F3"/>
    <w:rsid w:val="0078230A"/>
    <w:rsid w:val="007E3D2E"/>
    <w:rsid w:val="007F4B2A"/>
    <w:rsid w:val="00845957"/>
    <w:rsid w:val="0085277B"/>
    <w:rsid w:val="00872BCB"/>
    <w:rsid w:val="008A0FB4"/>
    <w:rsid w:val="008A1078"/>
    <w:rsid w:val="008A20AA"/>
    <w:rsid w:val="008A38C8"/>
    <w:rsid w:val="008B5DF4"/>
    <w:rsid w:val="008C6407"/>
    <w:rsid w:val="009016F3"/>
    <w:rsid w:val="009159AA"/>
    <w:rsid w:val="0092460E"/>
    <w:rsid w:val="009571FE"/>
    <w:rsid w:val="00963609"/>
    <w:rsid w:val="009663BB"/>
    <w:rsid w:val="009D17D7"/>
    <w:rsid w:val="009E68CF"/>
    <w:rsid w:val="009F2021"/>
    <w:rsid w:val="00A1078D"/>
    <w:rsid w:val="00A25BB6"/>
    <w:rsid w:val="00A45CCC"/>
    <w:rsid w:val="00A732C4"/>
    <w:rsid w:val="00A86EED"/>
    <w:rsid w:val="00AE3C9B"/>
    <w:rsid w:val="00AF1792"/>
    <w:rsid w:val="00B500D3"/>
    <w:rsid w:val="00B817F3"/>
    <w:rsid w:val="00B822EE"/>
    <w:rsid w:val="00BA75C0"/>
    <w:rsid w:val="00C03F9D"/>
    <w:rsid w:val="00C4043C"/>
    <w:rsid w:val="00C6600A"/>
    <w:rsid w:val="00C97959"/>
    <w:rsid w:val="00CD0976"/>
    <w:rsid w:val="00D271F5"/>
    <w:rsid w:val="00D41F41"/>
    <w:rsid w:val="00D65F7A"/>
    <w:rsid w:val="00D92C4A"/>
    <w:rsid w:val="00DF5AE6"/>
    <w:rsid w:val="00E03E05"/>
    <w:rsid w:val="00E07C72"/>
    <w:rsid w:val="00E50336"/>
    <w:rsid w:val="00E516E4"/>
    <w:rsid w:val="00E8522A"/>
    <w:rsid w:val="00E86E70"/>
    <w:rsid w:val="00EA1DC7"/>
    <w:rsid w:val="00EE3A9C"/>
    <w:rsid w:val="00EF2FB8"/>
    <w:rsid w:val="00F07B11"/>
    <w:rsid w:val="00FB3E0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056B98"/>
  <w15:chartTrackingRefBased/>
  <w15:docId w15:val="{B284DDC3-C488-4F30-B372-D708F2CD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957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C4043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6125E8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2014-05-19T14:57:00Z</cp:lastPrinted>
  <dcterms:created xsi:type="dcterms:W3CDTF">2022-10-17T10:28:00Z</dcterms:created>
  <dcterms:modified xsi:type="dcterms:W3CDTF">2025-01-23T07:24:00Z</dcterms:modified>
</cp:coreProperties>
</file>