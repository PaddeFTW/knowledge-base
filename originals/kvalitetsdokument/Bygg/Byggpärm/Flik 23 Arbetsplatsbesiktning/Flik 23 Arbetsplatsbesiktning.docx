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E7B9" w14:textId="77777777" w:rsidR="00A86374" w:rsidRPr="00A86374" w:rsidRDefault="00531715" w:rsidP="00A86374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sz w:val="22"/>
          <w:szCs w:val="22"/>
        </w:rPr>
      </w:pPr>
      <w:r w:rsidRPr="006E3C28">
        <w:rPr>
          <w:rFonts w:ascii="Calibri" w:hAnsi="Calibri" w:cs="Leelawadee"/>
          <w:bCs/>
          <w:sz w:val="22"/>
          <w:szCs w:val="22"/>
          <w:lang w:eastAsia="sv-SE"/>
        </w:rPr>
        <w:t>Flik 23</w:t>
      </w:r>
      <w:r w:rsidR="00485E5B" w:rsidRPr="006E3C28">
        <w:rPr>
          <w:rFonts w:ascii="Calibri" w:hAnsi="Calibri" w:cs="Leelawadee"/>
          <w:bCs/>
          <w:sz w:val="22"/>
          <w:szCs w:val="22"/>
          <w:lang w:eastAsia="sv-SE"/>
        </w:rPr>
        <w:tab/>
      </w:r>
      <w:r w:rsidR="00211C3E" w:rsidRPr="006E3C28">
        <w:rPr>
          <w:rFonts w:ascii="Calibri" w:hAnsi="Calibri" w:cs="Leelawadee"/>
          <w:sz w:val="22"/>
          <w:szCs w:val="22"/>
        </w:rPr>
        <w:t>Arbetsplatsbesiktning</w:t>
      </w: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344DB3" w:rsidRPr="00344DB3" w14:paraId="1D057073" w14:textId="77777777" w:rsidTr="00724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</w:tcPr>
          <w:p w14:paraId="3C3D76DA" w14:textId="77777777" w:rsidR="00A86374" w:rsidRPr="00344DB3" w:rsidRDefault="00A86374" w:rsidP="00344DB3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Arbetsplatsbesiktning</w:t>
            </w:r>
          </w:p>
        </w:tc>
      </w:tr>
      <w:tr w:rsidR="00344DB3" w:rsidRPr="00344DB3" w14:paraId="776E4711" w14:textId="77777777" w:rsidTr="00724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74B7AACA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451FFE5E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11061F84" w14:textId="77777777" w:rsidTr="00724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5CA95F18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68B208BD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35A1AFE8" w14:textId="77777777" w:rsidTr="00724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32F3D129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4EABF34D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724CDB" w14:paraId="4C190EFB" w14:textId="77777777" w:rsidTr="00724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E2EFD9" w:themeFill="accent6" w:themeFillTint="33"/>
          </w:tcPr>
          <w:p w14:paraId="16E63671" w14:textId="77777777" w:rsidR="00A86374" w:rsidRPr="00724CDB" w:rsidRDefault="00A86374" w:rsidP="00344DB3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</w:tcPr>
          <w:p w14:paraId="18C35AC1" w14:textId="77777777" w:rsidR="00A86374" w:rsidRPr="00724CDB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75" w:type="dxa"/>
            <w:shd w:val="clear" w:color="auto" w:fill="E2EFD9" w:themeFill="accent6" w:themeFillTint="33"/>
          </w:tcPr>
          <w:p w14:paraId="197D5F74" w14:textId="77777777" w:rsidR="00A86374" w:rsidRPr="00724CDB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shd w:val="clear" w:color="auto" w:fill="E2EFD9" w:themeFill="accent6" w:themeFillTint="33"/>
          </w:tcPr>
          <w:p w14:paraId="79C3A799" w14:textId="77777777" w:rsidR="00A86374" w:rsidRPr="00724CDB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91" w:type="dxa"/>
            <w:shd w:val="clear" w:color="auto" w:fill="E2EFD9" w:themeFill="accent6" w:themeFillTint="33"/>
          </w:tcPr>
          <w:p w14:paraId="62019D34" w14:textId="77777777" w:rsidR="00A86374" w:rsidRPr="00724CDB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/>
                <w:sz w:val="22"/>
                <w:szCs w:val="22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2F8C135" w14:textId="77777777" w:rsidR="00A86374" w:rsidRPr="00724CDB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CDB">
              <w:rPr>
                <w:rFonts w:asciiTheme="minorHAnsi" w:hAnsiTheme="minorHAnsi" w:cstheme="minorHAnsi"/>
                <w:b/>
                <w:sz w:val="22"/>
                <w:szCs w:val="22"/>
              </w:rPr>
              <w:t>Signatur</w:t>
            </w:r>
          </w:p>
        </w:tc>
      </w:tr>
      <w:tr w:rsidR="00344DB3" w:rsidRPr="00344DB3" w14:paraId="5BCD6183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8608F6B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Besiktat byggarbetsplatsen?</w:t>
            </w:r>
          </w:p>
        </w:tc>
        <w:tc>
          <w:tcPr>
            <w:tcW w:w="338" w:type="dxa"/>
            <w:shd w:val="clear" w:color="auto" w:fill="auto"/>
          </w:tcPr>
          <w:p w14:paraId="2B6AECB7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007F13C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BBE72F3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44C9A30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9C3E8F9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72FC6A1A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122BC3F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riskbedömning gjort?</w:t>
            </w:r>
          </w:p>
        </w:tc>
        <w:tc>
          <w:tcPr>
            <w:tcW w:w="338" w:type="dxa"/>
            <w:shd w:val="clear" w:color="auto" w:fill="auto"/>
          </w:tcPr>
          <w:p w14:paraId="5C9CBF0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459A9BE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ED19FF5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AF27436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2611F5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0337B0B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87F604E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arbetsmiljöplanen gjort för byggprojektet?</w:t>
            </w:r>
          </w:p>
        </w:tc>
        <w:tc>
          <w:tcPr>
            <w:tcW w:w="338" w:type="dxa"/>
            <w:shd w:val="clear" w:color="auto" w:fill="auto"/>
          </w:tcPr>
          <w:p w14:paraId="299E69BA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D4AD2CC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A85A7DC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4859542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3BC0C5F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7F2D873C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204295D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miljöplanen gjort för byggprojektet?</w:t>
            </w:r>
          </w:p>
        </w:tc>
        <w:tc>
          <w:tcPr>
            <w:tcW w:w="338" w:type="dxa"/>
            <w:shd w:val="clear" w:color="auto" w:fill="auto"/>
          </w:tcPr>
          <w:p w14:paraId="24B3C2DB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F471EF5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67B56DA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4BFA55D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737B52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4CB09BCF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0AA027C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kvalitetsplanen gjort för byggprojektet?</w:t>
            </w:r>
          </w:p>
        </w:tc>
        <w:tc>
          <w:tcPr>
            <w:tcW w:w="338" w:type="dxa"/>
            <w:shd w:val="clear" w:color="auto" w:fill="auto"/>
          </w:tcPr>
          <w:p w14:paraId="652E01EC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10CA163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C9826F6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41B7699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CA18D25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44016DA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E562619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lagar och förordningar beaktade för byggprojektet?</w:t>
            </w:r>
          </w:p>
        </w:tc>
        <w:tc>
          <w:tcPr>
            <w:tcW w:w="338" w:type="dxa"/>
            <w:shd w:val="clear" w:color="auto" w:fill="auto"/>
          </w:tcPr>
          <w:p w14:paraId="3A005504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9CA3C51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E78BC4E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8DCBDC0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768382D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1EBFD68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9B97060" w14:textId="2CC77E1F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Är lokal</w:t>
            </w:r>
            <w:r w:rsid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a</w:t>
            </w: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föreskrifter beaktade för byggprojektet?</w:t>
            </w:r>
          </w:p>
        </w:tc>
        <w:tc>
          <w:tcPr>
            <w:tcW w:w="338" w:type="dxa"/>
            <w:shd w:val="clear" w:color="auto" w:fill="auto"/>
          </w:tcPr>
          <w:p w14:paraId="6A190224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C74152A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C5CD049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FAF6D2A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7FBCCC8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60935A85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5655612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Har alla entreprenörer informerats om besiktningen av byggarbetsplatsen?</w:t>
            </w:r>
          </w:p>
        </w:tc>
        <w:tc>
          <w:tcPr>
            <w:tcW w:w="338" w:type="dxa"/>
            <w:shd w:val="clear" w:color="auto" w:fill="auto"/>
          </w:tcPr>
          <w:p w14:paraId="4BA3E1D5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91B746E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D4E87CF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8BD06F6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6C0E162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19BF9B39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0048C24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Har alla entreprenörer deltagit i besiktningen av byggarbetsplatsen?</w:t>
            </w:r>
          </w:p>
        </w:tc>
        <w:tc>
          <w:tcPr>
            <w:tcW w:w="338" w:type="dxa"/>
            <w:shd w:val="clear" w:color="auto" w:fill="auto"/>
          </w:tcPr>
          <w:p w14:paraId="1981032B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563440B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C360F0B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0EC09EA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A452596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A3F9A00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6B2A83B" w14:textId="77777777" w:rsidR="00A86374" w:rsidRPr="00344DB3" w:rsidRDefault="00A86374" w:rsidP="00344DB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Om det har varit någon brist är dessa åtgärdade enligt riskbedömningen?</w:t>
            </w:r>
          </w:p>
        </w:tc>
        <w:tc>
          <w:tcPr>
            <w:tcW w:w="338" w:type="dxa"/>
            <w:shd w:val="clear" w:color="auto" w:fill="auto"/>
          </w:tcPr>
          <w:p w14:paraId="6EECC70F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C9D6C4F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E50CEDF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D1CEF04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A0A5A85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00DD9F29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503CB3D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D98C9CF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983048F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252AD2D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8CA7F45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B8177CD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EE933AA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12F9766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9D0040A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C37CCB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3B5ADEB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BDE12F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18AA503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16CB2978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36FD6DA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49237B9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8707578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D575E73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BCF4428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9769F54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6825B8E9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B028CCE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BE074C1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CEBF99C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3D3CC4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F50D4AD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AFBC79E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60518FCE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A33AB8C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B48D8B9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4AF1A42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C8F22EE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A3BCCD7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32E3FC7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31964B87" w14:textId="77777777" w:rsidTr="00344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406BBDC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161C197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E4C6917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46869C6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4AED524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233A038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6E9A1647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DDC42F2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6013401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734C807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EEAA130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A3696D0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B448473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753DA786" w14:textId="77777777" w:rsidTr="00724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</w:tcPr>
          <w:p w14:paraId="28558E37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</w:rPr>
              <w:t>Övriga anteckningar</w:t>
            </w:r>
          </w:p>
        </w:tc>
      </w:tr>
      <w:tr w:rsidR="00344DB3" w:rsidRPr="00344DB3" w14:paraId="0CA04385" w14:textId="77777777" w:rsidTr="0034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5950ADD3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07295218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73F1F69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BA4DDEE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6EE2C4AE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344DB3" w:rsidRPr="00344DB3" w14:paraId="64A3FE27" w14:textId="77777777" w:rsidTr="00724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</w:tcPr>
          <w:p w14:paraId="7B4B05FA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shd w:val="clear" w:color="auto" w:fill="E2EFD9" w:themeFill="accent6" w:themeFillTint="33"/>
          </w:tcPr>
          <w:p w14:paraId="08313EA9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</w:tcPr>
          <w:p w14:paraId="643D902A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28D092FF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</w:tr>
      <w:tr w:rsidR="00344DB3" w:rsidRPr="00344DB3" w14:paraId="03B717D3" w14:textId="77777777" w:rsidTr="00344DB3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  <w:shd w:val="clear" w:color="auto" w:fill="auto"/>
          </w:tcPr>
          <w:p w14:paraId="0259FCE2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51470DFE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  <w:shd w:val="clear" w:color="auto" w:fill="auto"/>
          </w:tcPr>
          <w:p w14:paraId="2DF0A357" w14:textId="77777777" w:rsidR="00A86374" w:rsidRPr="00344DB3" w:rsidRDefault="00A86374" w:rsidP="0034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4DB3" w:rsidRPr="00344DB3" w14:paraId="25F0D8BB" w14:textId="77777777" w:rsidTr="00724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</w:tcPr>
          <w:p w14:paraId="2219BD9D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shd w:val="clear" w:color="auto" w:fill="auto"/>
          </w:tcPr>
          <w:p w14:paraId="508C0035" w14:textId="77777777" w:rsidR="00A86374" w:rsidRPr="00344DB3" w:rsidRDefault="00A86374" w:rsidP="00344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1 Kontrollerat och godkänt</w:t>
            </w:r>
          </w:p>
        </w:tc>
      </w:tr>
      <w:tr w:rsidR="00344DB3" w:rsidRPr="00344DB3" w14:paraId="4ACC02D1" w14:textId="77777777" w:rsidTr="00344DB3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</w:tcPr>
          <w:p w14:paraId="23B751DB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 Kontrollerat och ej godkänt</w:t>
            </w:r>
          </w:p>
        </w:tc>
      </w:tr>
      <w:tr w:rsidR="00344DB3" w:rsidRPr="00344DB3" w14:paraId="60F9E272" w14:textId="77777777" w:rsidTr="00344DB3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</w:tcPr>
          <w:p w14:paraId="0F94F7FA" w14:textId="77777777" w:rsidR="00A86374" w:rsidRPr="00344DB3" w:rsidRDefault="00A86374" w:rsidP="00344DB3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44DB3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 Ej kontrollerat</w:t>
            </w:r>
          </w:p>
        </w:tc>
      </w:tr>
    </w:tbl>
    <w:p w14:paraId="6D712B31" w14:textId="77777777" w:rsidR="00A86374" w:rsidRPr="00A86374" w:rsidRDefault="00A86374" w:rsidP="00A86374">
      <w:pPr>
        <w:rPr>
          <w:rFonts w:ascii="Calibri" w:hAnsi="Calibri"/>
          <w:sz w:val="22"/>
          <w:szCs w:val="22"/>
        </w:rPr>
      </w:pPr>
    </w:p>
    <w:sectPr w:rsidR="00A86374" w:rsidRPr="00A86374" w:rsidSect="002530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2718" w14:textId="77777777" w:rsidR="00834418" w:rsidRDefault="00834418">
      <w:r>
        <w:separator/>
      </w:r>
    </w:p>
  </w:endnote>
  <w:endnote w:type="continuationSeparator" w:id="0">
    <w:p w14:paraId="0FC4EA4E" w14:textId="77777777" w:rsidR="00834418" w:rsidRDefault="00834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39EE" w14:textId="77777777" w:rsidR="0025623C" w:rsidRDefault="0025623C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12C5" w14:textId="77777777" w:rsidR="0025623C" w:rsidRDefault="0025623C" w:rsidP="0025623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765CF012" w14:textId="77777777" w:rsidR="00211C3E" w:rsidRPr="0025623C" w:rsidRDefault="0025623C" w:rsidP="0025623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592C" w14:textId="77777777" w:rsidR="00211C3E" w:rsidRPr="008A1078" w:rsidRDefault="00211C3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519CEACA" w14:textId="77777777" w:rsidR="00211C3E" w:rsidRDefault="00211C3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0BE82054" w14:textId="77777777" w:rsidR="00211C3E" w:rsidRDefault="00211C3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632CDAEE" w14:textId="77777777" w:rsidR="00211C3E" w:rsidRDefault="00211C3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4AD7C0F0" w14:textId="77777777" w:rsidR="00211C3E" w:rsidRDefault="00211C3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7D9C" w14:textId="77777777" w:rsidR="00834418" w:rsidRDefault="00834418">
      <w:r>
        <w:separator/>
      </w:r>
    </w:p>
  </w:footnote>
  <w:footnote w:type="continuationSeparator" w:id="0">
    <w:p w14:paraId="4A58FC0D" w14:textId="77777777" w:rsidR="00834418" w:rsidRDefault="00834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F1B3" w14:textId="77777777" w:rsidR="0025623C" w:rsidRDefault="0025623C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6"/>
      <w:gridCol w:w="1520"/>
      <w:gridCol w:w="3013"/>
    </w:tblGrid>
    <w:tr w:rsidR="00B93E38" w:rsidRPr="004A3480" w14:paraId="6F5C6D74" w14:textId="77777777" w:rsidTr="00B13FC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10CDDF1" w14:textId="77777777"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5AB5213" w14:textId="77777777"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b/>
            </w:rPr>
            <w:t>Egenkontroll - Förbesiktning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8786F8D" w14:textId="77777777"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93E38" w:rsidRPr="004A3480" w14:paraId="761EF7B2" w14:textId="77777777" w:rsidTr="00B13FC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7DFF74C" w14:textId="77777777" w:rsidR="00B93E38" w:rsidRPr="004A3480" w:rsidRDefault="00B93E38" w:rsidP="00B93E3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93E38" w:rsidRPr="004A3480" w14:paraId="60AFCBD1" w14:textId="77777777" w:rsidTr="00B13FC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D1166BF" w14:textId="77777777" w:rsidR="00B93E38" w:rsidRPr="004A3480" w:rsidRDefault="00B93E38" w:rsidP="00B93E38">
          <w:pPr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F9F6343" w14:textId="77777777" w:rsidR="00B93E38" w:rsidRPr="004A3480" w:rsidRDefault="00B93E38" w:rsidP="00B93E3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532AFFE5" w14:textId="77777777" w:rsidR="00211C3E" w:rsidRPr="002530D1" w:rsidRDefault="00B93E38" w:rsidP="002530D1">
    <w:pPr>
      <w:pStyle w:val="Sidhuvud"/>
    </w:pPr>
    <w:r w:rsidRPr="00B93E38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9B6FE7" wp14:editId="5A2094F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F6301" w14:textId="77777777" w:rsidR="00B93E38" w:rsidRDefault="00B93E3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5623C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9B6FE7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EFF6301" w14:textId="77777777" w:rsidR="00B93E38" w:rsidRDefault="00B93E3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5623C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67DF" w14:textId="77777777" w:rsidR="00211C3E" w:rsidRDefault="00211C3E" w:rsidP="00B6075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211C3E" w:rsidRPr="004A3480" w14:paraId="0148FE57" w14:textId="77777777" w:rsidTr="004A348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299CC8D" w14:textId="77777777" w:rsidR="00211C3E" w:rsidRPr="004A3480" w:rsidRDefault="00211C3E" w:rsidP="004A3480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b/>
            </w:rPr>
            <w:t>Förbesiktning</w:t>
          </w:r>
        </w:p>
      </w:tc>
    </w:tr>
    <w:tr w:rsidR="00211C3E" w:rsidRPr="004A3480" w14:paraId="2C69F885" w14:textId="77777777" w:rsidTr="004A348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851FD29" w14:textId="77777777" w:rsidR="00211C3E" w:rsidRPr="004A3480" w:rsidRDefault="00211C3E" w:rsidP="004A3480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11C3E" w:rsidRPr="004A3480" w14:paraId="0C19191E" w14:textId="77777777" w:rsidTr="004A3480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86FD776" w14:textId="77777777" w:rsidR="00211C3E" w:rsidRPr="004A3480" w:rsidRDefault="00211C3E">
          <w:pPr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5A9BF34" w14:textId="77777777" w:rsidR="00211C3E" w:rsidRPr="004A3480" w:rsidRDefault="00211C3E" w:rsidP="004A3480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39E544AD" w14:textId="77777777" w:rsidR="00211C3E" w:rsidRDefault="00211C3E" w:rsidP="00B60755">
    <w:pPr>
      <w:pStyle w:val="Sidhuvud"/>
    </w:pPr>
  </w:p>
  <w:p w14:paraId="2B888434" w14:textId="77777777" w:rsidR="00211C3E" w:rsidRPr="00BB2D9E" w:rsidRDefault="00211C3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12511"/>
    <w:rsid w:val="0004512D"/>
    <w:rsid w:val="00050B90"/>
    <w:rsid w:val="0009172E"/>
    <w:rsid w:val="00095A2A"/>
    <w:rsid w:val="00096315"/>
    <w:rsid w:val="000A7511"/>
    <w:rsid w:val="000A7E85"/>
    <w:rsid w:val="000D00A0"/>
    <w:rsid w:val="001746E7"/>
    <w:rsid w:val="00176834"/>
    <w:rsid w:val="001A20C8"/>
    <w:rsid w:val="001A4097"/>
    <w:rsid w:val="001D6DDB"/>
    <w:rsid w:val="001E263B"/>
    <w:rsid w:val="00211C3E"/>
    <w:rsid w:val="00241CB0"/>
    <w:rsid w:val="002530D1"/>
    <w:rsid w:val="0025623C"/>
    <w:rsid w:val="00305C8C"/>
    <w:rsid w:val="003074AC"/>
    <w:rsid w:val="00327E07"/>
    <w:rsid w:val="00330837"/>
    <w:rsid w:val="00343F9D"/>
    <w:rsid w:val="00344DB3"/>
    <w:rsid w:val="003544D7"/>
    <w:rsid w:val="00371FFB"/>
    <w:rsid w:val="0037740D"/>
    <w:rsid w:val="003C2D5F"/>
    <w:rsid w:val="00434E50"/>
    <w:rsid w:val="004366B8"/>
    <w:rsid w:val="00437CA0"/>
    <w:rsid w:val="00476252"/>
    <w:rsid w:val="00485E5B"/>
    <w:rsid w:val="00492BF9"/>
    <w:rsid w:val="00495ABF"/>
    <w:rsid w:val="004A0010"/>
    <w:rsid w:val="004A3480"/>
    <w:rsid w:val="004C17BB"/>
    <w:rsid w:val="00531715"/>
    <w:rsid w:val="0055025E"/>
    <w:rsid w:val="005552B1"/>
    <w:rsid w:val="00560F7C"/>
    <w:rsid w:val="005D7F75"/>
    <w:rsid w:val="00601609"/>
    <w:rsid w:val="00627B1E"/>
    <w:rsid w:val="00671A16"/>
    <w:rsid w:val="006A49C5"/>
    <w:rsid w:val="006B37C3"/>
    <w:rsid w:val="006D581A"/>
    <w:rsid w:val="006D7DB8"/>
    <w:rsid w:val="006E3C28"/>
    <w:rsid w:val="00701A52"/>
    <w:rsid w:val="00724CDB"/>
    <w:rsid w:val="007654F3"/>
    <w:rsid w:val="0078230A"/>
    <w:rsid w:val="007E3D2E"/>
    <w:rsid w:val="007F4B2A"/>
    <w:rsid w:val="00834418"/>
    <w:rsid w:val="00845957"/>
    <w:rsid w:val="0085277B"/>
    <w:rsid w:val="008A0FB4"/>
    <w:rsid w:val="008A1078"/>
    <w:rsid w:val="008A20AA"/>
    <w:rsid w:val="008A7D77"/>
    <w:rsid w:val="008B5DF4"/>
    <w:rsid w:val="008F5F33"/>
    <w:rsid w:val="008F7750"/>
    <w:rsid w:val="009016F3"/>
    <w:rsid w:val="00914AF4"/>
    <w:rsid w:val="009159AA"/>
    <w:rsid w:val="0092460E"/>
    <w:rsid w:val="009571FE"/>
    <w:rsid w:val="009663BB"/>
    <w:rsid w:val="009D17D7"/>
    <w:rsid w:val="009E68CF"/>
    <w:rsid w:val="00A1078D"/>
    <w:rsid w:val="00A25BB6"/>
    <w:rsid w:val="00A3724A"/>
    <w:rsid w:val="00A45CCC"/>
    <w:rsid w:val="00A86374"/>
    <w:rsid w:val="00A86EED"/>
    <w:rsid w:val="00AE3C9B"/>
    <w:rsid w:val="00AF1792"/>
    <w:rsid w:val="00B43E00"/>
    <w:rsid w:val="00B500D3"/>
    <w:rsid w:val="00B60755"/>
    <w:rsid w:val="00B812B4"/>
    <w:rsid w:val="00B822EE"/>
    <w:rsid w:val="00B93E38"/>
    <w:rsid w:val="00BA75C0"/>
    <w:rsid w:val="00C03F9D"/>
    <w:rsid w:val="00C21A3A"/>
    <w:rsid w:val="00C24379"/>
    <w:rsid w:val="00C27D78"/>
    <w:rsid w:val="00C97959"/>
    <w:rsid w:val="00CD0976"/>
    <w:rsid w:val="00D271F5"/>
    <w:rsid w:val="00D41F41"/>
    <w:rsid w:val="00D45841"/>
    <w:rsid w:val="00D65F7A"/>
    <w:rsid w:val="00D92C4A"/>
    <w:rsid w:val="00DF5AE6"/>
    <w:rsid w:val="00E07C72"/>
    <w:rsid w:val="00E50336"/>
    <w:rsid w:val="00E8522A"/>
    <w:rsid w:val="00E86E70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AA7BC8"/>
  <w15:chartTrackingRefBased/>
  <w15:docId w15:val="{4D1CEDA7-D48C-41D4-A5CF-CCB477E3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E5B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A86374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09172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B93E38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25623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143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4</cp:revision>
  <cp:lastPrinted>2012-09-26T14:20:00Z</cp:lastPrinted>
  <dcterms:created xsi:type="dcterms:W3CDTF">2022-10-17T10:30:00Z</dcterms:created>
  <dcterms:modified xsi:type="dcterms:W3CDTF">2025-01-23T07:30:00Z</dcterms:modified>
</cp:coreProperties>
</file>