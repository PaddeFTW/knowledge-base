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03A" w:rsidRPr="00297C09" w:rsidRDefault="001A603A" w:rsidP="0009076A">
      <w:pPr>
        <w:rPr>
          <w:rFonts w:ascii="Calibri" w:hAnsi="Calibri"/>
          <w:b/>
          <w:bCs/>
          <w:sz w:val="22"/>
          <w:szCs w:val="22"/>
        </w:rPr>
      </w:pPr>
      <w:r w:rsidRPr="00297C09">
        <w:rPr>
          <w:rFonts w:ascii="Calibri" w:hAnsi="Calibri"/>
          <w:b/>
          <w:bCs/>
          <w:sz w:val="22"/>
          <w:szCs w:val="22"/>
        </w:rPr>
        <w:t>Flik 19 Anhöriglista</w:t>
      </w:r>
    </w:p>
    <w:p w:rsidR="001A603A" w:rsidRPr="00297C09" w:rsidRDefault="001A603A" w:rsidP="0009076A">
      <w:pPr>
        <w:rPr>
          <w:rFonts w:ascii="Calibri" w:hAnsi="Calibri"/>
          <w:sz w:val="22"/>
          <w:szCs w:val="22"/>
        </w:rPr>
      </w:pPr>
    </w:p>
    <w:p w:rsidR="0009076A" w:rsidRPr="00297C09" w:rsidRDefault="00C52A03" w:rsidP="0009076A">
      <w:pPr>
        <w:rPr>
          <w:rFonts w:ascii="Calibri" w:hAnsi="Calibri"/>
          <w:sz w:val="22"/>
          <w:szCs w:val="22"/>
        </w:rPr>
      </w:pPr>
      <w:r w:rsidRPr="00297C09">
        <w:rPr>
          <w:rFonts w:ascii="Calibri" w:hAnsi="Calibri"/>
          <w:sz w:val="22"/>
          <w:szCs w:val="22"/>
        </w:rPr>
        <w:t>Fyll</w:t>
      </w:r>
      <w:r w:rsidR="0009076A" w:rsidRPr="00297C09">
        <w:rPr>
          <w:rFonts w:ascii="Calibri" w:hAnsi="Calibri"/>
          <w:sz w:val="22"/>
          <w:szCs w:val="22"/>
        </w:rPr>
        <w:t xml:space="preserve"> i nedanstående tabell alla medarbetar som arbetar på byggarbetsplatsen</w:t>
      </w:r>
      <w:r w:rsidRPr="00297C09">
        <w:rPr>
          <w:rFonts w:ascii="Calibri" w:hAnsi="Calibri"/>
          <w:sz w:val="22"/>
          <w:szCs w:val="22"/>
        </w:rPr>
        <w:t xml:space="preserve"> samt deras arbetsgivare uppgifter</w:t>
      </w:r>
      <w:r w:rsidR="0009076A" w:rsidRPr="00297C09">
        <w:rPr>
          <w:rFonts w:ascii="Calibri" w:hAnsi="Calibri"/>
          <w:sz w:val="22"/>
          <w:szCs w:val="22"/>
        </w:rPr>
        <w:t xml:space="preserve">. </w:t>
      </w:r>
    </w:p>
    <w:p w:rsidR="00E465F5" w:rsidRPr="00297C09" w:rsidRDefault="00E465F5" w:rsidP="0009076A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0" w:type="auto"/>
        <w:tblLook w:val="04A0" w:firstRow="1" w:lastRow="0" w:firstColumn="1" w:lastColumn="0" w:noHBand="0" w:noVBand="1"/>
      </w:tblPr>
      <w:tblGrid>
        <w:gridCol w:w="1883"/>
        <w:gridCol w:w="1137"/>
        <w:gridCol w:w="1008"/>
        <w:gridCol w:w="1104"/>
        <w:gridCol w:w="959"/>
        <w:gridCol w:w="484"/>
        <w:gridCol w:w="1045"/>
        <w:gridCol w:w="230"/>
        <w:gridCol w:w="1209"/>
      </w:tblGrid>
      <w:tr w:rsidR="00E465F5" w:rsidRPr="00F546F8" w:rsidTr="0001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9"/>
          </w:tcPr>
          <w:p w:rsidR="00E465F5" w:rsidRPr="00F546F8" w:rsidRDefault="00E465F5" w:rsidP="00F546F8">
            <w:pPr>
              <w:spacing w:before="120" w:after="120"/>
              <w:jc w:val="center"/>
              <w:rPr>
                <w:rFonts w:ascii="Calibri" w:hAnsi="Calibri"/>
                <w:bCs w:val="0"/>
                <w:color w:val="FFFFFF"/>
                <w:sz w:val="22"/>
                <w:szCs w:val="22"/>
              </w:rPr>
            </w:pPr>
            <w:r w:rsidRPr="00F546F8">
              <w:rPr>
                <w:rFonts w:ascii="Calibri" w:hAnsi="Calibri"/>
                <w:color w:val="FFFFFF"/>
                <w:sz w:val="22"/>
                <w:szCs w:val="22"/>
              </w:rPr>
              <w:t>Förteckning över närmaste anhörig 1</w:t>
            </w:r>
          </w:p>
        </w:tc>
      </w:tr>
      <w:tr w:rsidR="00E465F5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:rsidR="00E465F5" w:rsidRPr="00012064" w:rsidRDefault="00E465F5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>Medarbetare</w:t>
            </w:r>
          </w:p>
        </w:tc>
        <w:tc>
          <w:tcPr>
            <w:tcW w:w="2247" w:type="dxa"/>
            <w:gridSpan w:val="2"/>
          </w:tcPr>
          <w:p w:rsidR="00E465F5" w:rsidRPr="00012064" w:rsidRDefault="00E465F5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04" w:type="dxa"/>
          </w:tcPr>
          <w:p w:rsidR="00E465F5" w:rsidRPr="00012064" w:rsidRDefault="00E465F5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12064">
              <w:rPr>
                <w:rFonts w:ascii="Calibri" w:hAnsi="Calibri"/>
                <w:sz w:val="22"/>
                <w:szCs w:val="22"/>
              </w:rPr>
              <w:t>Avdelning</w:t>
            </w:r>
          </w:p>
        </w:tc>
        <w:tc>
          <w:tcPr>
            <w:tcW w:w="1487" w:type="dxa"/>
            <w:gridSpan w:val="2"/>
          </w:tcPr>
          <w:p w:rsidR="00E465F5" w:rsidRPr="00012064" w:rsidRDefault="00E465F5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6" w:type="dxa"/>
            <w:gridSpan w:val="2"/>
          </w:tcPr>
          <w:p w:rsidR="00E465F5" w:rsidRPr="00012064" w:rsidRDefault="00E465F5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12064">
              <w:rPr>
                <w:rFonts w:ascii="Calibri" w:hAnsi="Calibri"/>
                <w:sz w:val="22"/>
                <w:szCs w:val="22"/>
              </w:rPr>
              <w:t>Uppdaterat</w:t>
            </w:r>
          </w:p>
        </w:tc>
        <w:tc>
          <w:tcPr>
            <w:tcW w:w="1261" w:type="dxa"/>
          </w:tcPr>
          <w:p w:rsidR="00E465F5" w:rsidRPr="00012064" w:rsidRDefault="00E465F5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E465F5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:rsidR="00E465F5" w:rsidRPr="00012064" w:rsidRDefault="00E465F5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 xml:space="preserve">Närmaste anhörig  </w:t>
            </w:r>
          </w:p>
        </w:tc>
        <w:tc>
          <w:tcPr>
            <w:tcW w:w="4352" w:type="dxa"/>
            <w:gridSpan w:val="4"/>
          </w:tcPr>
          <w:p w:rsidR="00E465F5" w:rsidRPr="00012064" w:rsidRDefault="00E465F5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31" w:type="dxa"/>
            <w:gridSpan w:val="2"/>
          </w:tcPr>
          <w:p w:rsidR="00E465F5" w:rsidRPr="00012064" w:rsidRDefault="00E465F5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12064">
              <w:rPr>
                <w:rFonts w:ascii="Calibri" w:hAnsi="Calibri"/>
                <w:sz w:val="22"/>
                <w:szCs w:val="22"/>
              </w:rPr>
              <w:t>Telefon/mobil</w:t>
            </w:r>
          </w:p>
        </w:tc>
        <w:tc>
          <w:tcPr>
            <w:tcW w:w="1492" w:type="dxa"/>
            <w:gridSpan w:val="2"/>
          </w:tcPr>
          <w:p w:rsidR="00E465F5" w:rsidRPr="00012064" w:rsidRDefault="00E465F5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E465F5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:rsidR="00E465F5" w:rsidRPr="00012064" w:rsidRDefault="00E465F5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 xml:space="preserve">Arbetsplats </w:t>
            </w:r>
          </w:p>
        </w:tc>
        <w:tc>
          <w:tcPr>
            <w:tcW w:w="4352" w:type="dxa"/>
            <w:gridSpan w:val="4"/>
          </w:tcPr>
          <w:p w:rsidR="00E465F5" w:rsidRPr="00012064" w:rsidRDefault="00E465F5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31" w:type="dxa"/>
            <w:gridSpan w:val="2"/>
          </w:tcPr>
          <w:p w:rsidR="00E465F5" w:rsidRPr="00012064" w:rsidRDefault="00E465F5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12064">
              <w:rPr>
                <w:rFonts w:ascii="Calibri" w:hAnsi="Calibri"/>
                <w:sz w:val="22"/>
                <w:szCs w:val="22"/>
              </w:rPr>
              <w:t>Telefon/mobil</w:t>
            </w:r>
          </w:p>
        </w:tc>
        <w:tc>
          <w:tcPr>
            <w:tcW w:w="1492" w:type="dxa"/>
            <w:gridSpan w:val="2"/>
          </w:tcPr>
          <w:p w:rsidR="00E465F5" w:rsidRPr="00012064" w:rsidRDefault="00E465F5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E465F5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0" w:type="dxa"/>
            <w:gridSpan w:val="2"/>
          </w:tcPr>
          <w:p w:rsidR="00E465F5" w:rsidRPr="00012064" w:rsidRDefault="00E465F5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>Kontaktperson på arbetsplatsen</w:t>
            </w:r>
          </w:p>
        </w:tc>
        <w:tc>
          <w:tcPr>
            <w:tcW w:w="6185" w:type="dxa"/>
            <w:gridSpan w:val="7"/>
          </w:tcPr>
          <w:p w:rsidR="00E465F5" w:rsidRPr="00012064" w:rsidRDefault="00E465F5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06B9F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9"/>
          </w:tcPr>
          <w:p w:rsidR="00606B9F" w:rsidRPr="00012064" w:rsidRDefault="00606B9F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>Anteckning</w:t>
            </w:r>
          </w:p>
        </w:tc>
      </w:tr>
      <w:tr w:rsidR="00606B9F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9"/>
          </w:tcPr>
          <w:p w:rsidR="00606B9F" w:rsidRPr="00012064" w:rsidRDefault="00606B9F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</w:tbl>
    <w:p w:rsidR="00E465F5" w:rsidRPr="00297C09" w:rsidRDefault="00E465F5" w:rsidP="0009076A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0" w:type="auto"/>
        <w:tblLook w:val="04A0" w:firstRow="1" w:lastRow="0" w:firstColumn="1" w:lastColumn="0" w:noHBand="0" w:noVBand="1"/>
      </w:tblPr>
      <w:tblGrid>
        <w:gridCol w:w="1883"/>
        <w:gridCol w:w="1137"/>
        <w:gridCol w:w="1008"/>
        <w:gridCol w:w="1104"/>
        <w:gridCol w:w="959"/>
        <w:gridCol w:w="484"/>
        <w:gridCol w:w="1045"/>
        <w:gridCol w:w="230"/>
        <w:gridCol w:w="1209"/>
      </w:tblGrid>
      <w:tr w:rsidR="00606B9F" w:rsidRPr="00297C09" w:rsidTr="0001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9"/>
          </w:tcPr>
          <w:p w:rsidR="00606B9F" w:rsidRPr="00297C09" w:rsidRDefault="00606B9F" w:rsidP="00B556A6">
            <w:pPr>
              <w:spacing w:before="120" w:after="120"/>
              <w:jc w:val="center"/>
              <w:rPr>
                <w:rFonts w:ascii="Calibri" w:hAnsi="Calibri"/>
                <w:b w:val="0"/>
                <w:bCs w:val="0"/>
                <w:color w:val="FFFFFF"/>
                <w:sz w:val="22"/>
                <w:szCs w:val="22"/>
              </w:rPr>
            </w:pPr>
            <w:r w:rsidRPr="00297C09">
              <w:rPr>
                <w:rFonts w:ascii="Calibri" w:hAnsi="Calibri"/>
                <w:color w:val="FFFFFF"/>
                <w:sz w:val="22"/>
                <w:szCs w:val="22"/>
              </w:rPr>
              <w:t>Förteckning över närmaste anhörig 2</w:t>
            </w:r>
          </w:p>
        </w:tc>
      </w:tr>
      <w:tr w:rsidR="00606B9F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:rsidR="00606B9F" w:rsidRPr="00012064" w:rsidRDefault="00606B9F" w:rsidP="00B556A6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>Medarbetare</w:t>
            </w:r>
          </w:p>
        </w:tc>
        <w:tc>
          <w:tcPr>
            <w:tcW w:w="2247" w:type="dxa"/>
            <w:gridSpan w:val="2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04" w:type="dxa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12064">
              <w:rPr>
                <w:rFonts w:ascii="Calibri" w:hAnsi="Calibri"/>
                <w:sz w:val="22"/>
                <w:szCs w:val="22"/>
              </w:rPr>
              <w:t>Avdelning</w:t>
            </w:r>
          </w:p>
        </w:tc>
        <w:tc>
          <w:tcPr>
            <w:tcW w:w="1487" w:type="dxa"/>
            <w:gridSpan w:val="2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6" w:type="dxa"/>
            <w:gridSpan w:val="2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12064">
              <w:rPr>
                <w:rFonts w:ascii="Calibri" w:hAnsi="Calibri"/>
                <w:sz w:val="22"/>
                <w:szCs w:val="22"/>
              </w:rPr>
              <w:t>Uppdaterat</w:t>
            </w:r>
          </w:p>
        </w:tc>
        <w:tc>
          <w:tcPr>
            <w:tcW w:w="1261" w:type="dxa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06B9F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:rsidR="00606B9F" w:rsidRPr="00012064" w:rsidRDefault="00606B9F" w:rsidP="00B556A6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 xml:space="preserve">Närmaste anhörig  </w:t>
            </w:r>
          </w:p>
        </w:tc>
        <w:tc>
          <w:tcPr>
            <w:tcW w:w="4352" w:type="dxa"/>
            <w:gridSpan w:val="4"/>
          </w:tcPr>
          <w:p w:rsidR="00606B9F" w:rsidRPr="00012064" w:rsidRDefault="00606B9F" w:rsidP="00B556A6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31" w:type="dxa"/>
            <w:gridSpan w:val="2"/>
          </w:tcPr>
          <w:p w:rsidR="00606B9F" w:rsidRPr="00012064" w:rsidRDefault="00606B9F" w:rsidP="00B556A6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12064">
              <w:rPr>
                <w:rFonts w:ascii="Calibri" w:hAnsi="Calibri"/>
                <w:sz w:val="22"/>
                <w:szCs w:val="22"/>
              </w:rPr>
              <w:t>Telefon/mobil</w:t>
            </w:r>
          </w:p>
        </w:tc>
        <w:tc>
          <w:tcPr>
            <w:tcW w:w="1492" w:type="dxa"/>
            <w:gridSpan w:val="2"/>
          </w:tcPr>
          <w:p w:rsidR="00606B9F" w:rsidRPr="00012064" w:rsidRDefault="00606B9F" w:rsidP="00B556A6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06B9F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:rsidR="00606B9F" w:rsidRPr="00012064" w:rsidRDefault="00606B9F" w:rsidP="00B556A6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 xml:space="preserve">Arbetsplats </w:t>
            </w:r>
          </w:p>
        </w:tc>
        <w:tc>
          <w:tcPr>
            <w:tcW w:w="4352" w:type="dxa"/>
            <w:gridSpan w:val="4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31" w:type="dxa"/>
            <w:gridSpan w:val="2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12064">
              <w:rPr>
                <w:rFonts w:ascii="Calibri" w:hAnsi="Calibri"/>
                <w:sz w:val="22"/>
                <w:szCs w:val="22"/>
              </w:rPr>
              <w:t>Telefon/mobil</w:t>
            </w:r>
          </w:p>
        </w:tc>
        <w:tc>
          <w:tcPr>
            <w:tcW w:w="1492" w:type="dxa"/>
            <w:gridSpan w:val="2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06B9F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0" w:type="dxa"/>
            <w:gridSpan w:val="2"/>
          </w:tcPr>
          <w:p w:rsidR="00606B9F" w:rsidRPr="00012064" w:rsidRDefault="00606B9F" w:rsidP="00B556A6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>Kontaktperson på arbetsplatsen</w:t>
            </w:r>
          </w:p>
        </w:tc>
        <w:tc>
          <w:tcPr>
            <w:tcW w:w="6185" w:type="dxa"/>
            <w:gridSpan w:val="7"/>
          </w:tcPr>
          <w:p w:rsidR="00606B9F" w:rsidRPr="00012064" w:rsidRDefault="00606B9F" w:rsidP="00B556A6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06B9F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9"/>
          </w:tcPr>
          <w:p w:rsidR="00606B9F" w:rsidRPr="00012064" w:rsidRDefault="00606B9F" w:rsidP="00B556A6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>Anteckning</w:t>
            </w:r>
          </w:p>
        </w:tc>
      </w:tr>
      <w:tr w:rsidR="00606B9F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9"/>
          </w:tcPr>
          <w:p w:rsidR="00606B9F" w:rsidRPr="00012064" w:rsidRDefault="00606B9F" w:rsidP="00B556A6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</w:tbl>
    <w:p w:rsidR="00606B9F" w:rsidRPr="00297C09" w:rsidRDefault="00606B9F" w:rsidP="0009076A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0" w:type="auto"/>
        <w:tblLook w:val="04A0" w:firstRow="1" w:lastRow="0" w:firstColumn="1" w:lastColumn="0" w:noHBand="0" w:noVBand="1"/>
      </w:tblPr>
      <w:tblGrid>
        <w:gridCol w:w="1883"/>
        <w:gridCol w:w="1137"/>
        <w:gridCol w:w="1008"/>
        <w:gridCol w:w="1104"/>
        <w:gridCol w:w="959"/>
        <w:gridCol w:w="484"/>
        <w:gridCol w:w="1045"/>
        <w:gridCol w:w="230"/>
        <w:gridCol w:w="1209"/>
      </w:tblGrid>
      <w:tr w:rsidR="00606B9F" w:rsidRPr="00297C09" w:rsidTr="0001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9"/>
          </w:tcPr>
          <w:p w:rsidR="00606B9F" w:rsidRPr="00297C09" w:rsidRDefault="00606B9F" w:rsidP="00B556A6">
            <w:pPr>
              <w:spacing w:before="120" w:after="120"/>
              <w:jc w:val="center"/>
              <w:rPr>
                <w:rFonts w:ascii="Calibri" w:hAnsi="Calibri"/>
                <w:b w:val="0"/>
                <w:bCs w:val="0"/>
                <w:color w:val="FFFFFF"/>
                <w:sz w:val="22"/>
                <w:szCs w:val="22"/>
              </w:rPr>
            </w:pPr>
            <w:r w:rsidRPr="00297C09">
              <w:rPr>
                <w:rFonts w:ascii="Calibri" w:hAnsi="Calibri"/>
                <w:color w:val="FFFFFF"/>
                <w:sz w:val="22"/>
                <w:szCs w:val="22"/>
              </w:rPr>
              <w:t>Förteckning över närmaste anhörig 3</w:t>
            </w:r>
          </w:p>
        </w:tc>
      </w:tr>
      <w:tr w:rsidR="00606B9F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:rsidR="00606B9F" w:rsidRPr="00012064" w:rsidRDefault="00606B9F" w:rsidP="00B556A6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>Medarbetare</w:t>
            </w:r>
          </w:p>
        </w:tc>
        <w:tc>
          <w:tcPr>
            <w:tcW w:w="2247" w:type="dxa"/>
            <w:gridSpan w:val="2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04" w:type="dxa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12064">
              <w:rPr>
                <w:rFonts w:ascii="Calibri" w:hAnsi="Calibri"/>
                <w:sz w:val="22"/>
                <w:szCs w:val="22"/>
              </w:rPr>
              <w:t>Avdelning</w:t>
            </w:r>
          </w:p>
        </w:tc>
        <w:tc>
          <w:tcPr>
            <w:tcW w:w="1487" w:type="dxa"/>
            <w:gridSpan w:val="2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6" w:type="dxa"/>
            <w:gridSpan w:val="2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12064">
              <w:rPr>
                <w:rFonts w:ascii="Calibri" w:hAnsi="Calibri"/>
                <w:sz w:val="22"/>
                <w:szCs w:val="22"/>
              </w:rPr>
              <w:t>Uppdaterat</w:t>
            </w:r>
          </w:p>
        </w:tc>
        <w:tc>
          <w:tcPr>
            <w:tcW w:w="1261" w:type="dxa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06B9F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:rsidR="00606B9F" w:rsidRPr="00012064" w:rsidRDefault="00606B9F" w:rsidP="00B556A6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 xml:space="preserve">Närmaste anhörig  </w:t>
            </w:r>
          </w:p>
        </w:tc>
        <w:tc>
          <w:tcPr>
            <w:tcW w:w="4352" w:type="dxa"/>
            <w:gridSpan w:val="4"/>
          </w:tcPr>
          <w:p w:rsidR="00606B9F" w:rsidRPr="00012064" w:rsidRDefault="00606B9F" w:rsidP="00B556A6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31" w:type="dxa"/>
            <w:gridSpan w:val="2"/>
          </w:tcPr>
          <w:p w:rsidR="00606B9F" w:rsidRPr="00012064" w:rsidRDefault="00606B9F" w:rsidP="00B556A6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12064">
              <w:rPr>
                <w:rFonts w:ascii="Calibri" w:hAnsi="Calibri"/>
                <w:sz w:val="22"/>
                <w:szCs w:val="22"/>
              </w:rPr>
              <w:t>Telefon/mobil</w:t>
            </w:r>
          </w:p>
        </w:tc>
        <w:tc>
          <w:tcPr>
            <w:tcW w:w="1492" w:type="dxa"/>
            <w:gridSpan w:val="2"/>
          </w:tcPr>
          <w:p w:rsidR="00606B9F" w:rsidRPr="00012064" w:rsidRDefault="00606B9F" w:rsidP="00B556A6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06B9F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:rsidR="00606B9F" w:rsidRPr="00012064" w:rsidRDefault="00606B9F" w:rsidP="00B556A6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 xml:space="preserve">Arbetsplats </w:t>
            </w:r>
          </w:p>
        </w:tc>
        <w:tc>
          <w:tcPr>
            <w:tcW w:w="4352" w:type="dxa"/>
            <w:gridSpan w:val="4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31" w:type="dxa"/>
            <w:gridSpan w:val="2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12064">
              <w:rPr>
                <w:rFonts w:ascii="Calibri" w:hAnsi="Calibri"/>
                <w:sz w:val="22"/>
                <w:szCs w:val="22"/>
              </w:rPr>
              <w:t>Telefon/mobil</w:t>
            </w:r>
          </w:p>
        </w:tc>
        <w:tc>
          <w:tcPr>
            <w:tcW w:w="1492" w:type="dxa"/>
            <w:gridSpan w:val="2"/>
          </w:tcPr>
          <w:p w:rsidR="00606B9F" w:rsidRPr="00012064" w:rsidRDefault="00606B9F" w:rsidP="00B556A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06B9F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0" w:type="dxa"/>
            <w:gridSpan w:val="2"/>
          </w:tcPr>
          <w:p w:rsidR="00606B9F" w:rsidRPr="00012064" w:rsidRDefault="00606B9F" w:rsidP="00B556A6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>Kontaktperson på arbetsplatsen</w:t>
            </w:r>
          </w:p>
        </w:tc>
        <w:tc>
          <w:tcPr>
            <w:tcW w:w="6185" w:type="dxa"/>
            <w:gridSpan w:val="7"/>
          </w:tcPr>
          <w:p w:rsidR="00606B9F" w:rsidRPr="00012064" w:rsidRDefault="00606B9F" w:rsidP="00B556A6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06B9F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9"/>
          </w:tcPr>
          <w:p w:rsidR="00606B9F" w:rsidRPr="00012064" w:rsidRDefault="00606B9F" w:rsidP="00B556A6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>Anteckning</w:t>
            </w:r>
          </w:p>
        </w:tc>
      </w:tr>
      <w:tr w:rsidR="00606B9F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9"/>
          </w:tcPr>
          <w:p w:rsidR="00606B9F" w:rsidRPr="00012064" w:rsidRDefault="00606B9F" w:rsidP="00B556A6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</w:tbl>
    <w:p w:rsidR="00606B9F" w:rsidRPr="00297C09" w:rsidRDefault="00606B9F" w:rsidP="0009076A">
      <w:pPr>
        <w:rPr>
          <w:rFonts w:ascii="Calibri" w:hAnsi="Calibri"/>
          <w:sz w:val="22"/>
          <w:szCs w:val="22"/>
        </w:rPr>
      </w:pPr>
    </w:p>
    <w:p w:rsidR="0038442A" w:rsidRPr="00297C09" w:rsidRDefault="00606B9F" w:rsidP="0038442A">
      <w:pPr>
        <w:rPr>
          <w:rFonts w:ascii="Calibri" w:hAnsi="Calibri"/>
          <w:b/>
          <w:bCs/>
          <w:sz w:val="22"/>
          <w:szCs w:val="22"/>
        </w:rPr>
      </w:pPr>
      <w:r w:rsidRPr="00297C09">
        <w:rPr>
          <w:rFonts w:ascii="Calibri" w:hAnsi="Calibri"/>
          <w:sz w:val="22"/>
          <w:szCs w:val="22"/>
        </w:rPr>
        <w:br w:type="page"/>
      </w:r>
      <w:r w:rsidR="0038442A" w:rsidRPr="00297C09">
        <w:rPr>
          <w:rFonts w:ascii="Calibri" w:hAnsi="Calibri"/>
          <w:b/>
          <w:bCs/>
          <w:sz w:val="22"/>
          <w:szCs w:val="22"/>
        </w:rPr>
        <w:lastRenderedPageBreak/>
        <w:t>Flik 19 Sammanställning över Anhöriglista</w:t>
      </w:r>
    </w:p>
    <w:p w:rsidR="0038442A" w:rsidRPr="00297C09" w:rsidRDefault="0038442A" w:rsidP="00C52A03">
      <w:pPr>
        <w:rPr>
          <w:rFonts w:ascii="Calibri" w:hAnsi="Calibri"/>
          <w:sz w:val="22"/>
          <w:szCs w:val="22"/>
        </w:rPr>
      </w:pPr>
    </w:p>
    <w:p w:rsidR="00C52A03" w:rsidRPr="00297C09" w:rsidRDefault="00C52A03" w:rsidP="00C52A03">
      <w:pPr>
        <w:rPr>
          <w:rFonts w:ascii="Calibri" w:hAnsi="Calibri"/>
          <w:sz w:val="22"/>
          <w:szCs w:val="22"/>
        </w:rPr>
      </w:pPr>
      <w:r w:rsidRPr="00297C09">
        <w:rPr>
          <w:rFonts w:ascii="Calibri" w:hAnsi="Calibri"/>
          <w:sz w:val="22"/>
          <w:szCs w:val="22"/>
        </w:rPr>
        <w:t>Skriv ned i nedanstående tabell alla medarbetar som arbetar på byggarbetsplatsen. OBS att underleverantörer ska hålla en sådan lista själva eller lämna det till Platschefen som håller ordning för byggarbetare på byggarbetsplatsen.</w:t>
      </w:r>
    </w:p>
    <w:p w:rsidR="00C52A03" w:rsidRPr="00297C09" w:rsidRDefault="00C52A03" w:rsidP="00C52A03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0" w:type="auto"/>
        <w:tblLook w:val="01E0" w:firstRow="1" w:lastRow="1" w:firstColumn="1" w:lastColumn="1" w:noHBand="0" w:noVBand="0"/>
      </w:tblPr>
      <w:tblGrid>
        <w:gridCol w:w="2271"/>
        <w:gridCol w:w="2261"/>
        <w:gridCol w:w="2274"/>
        <w:gridCol w:w="2253"/>
      </w:tblGrid>
      <w:tr w:rsidR="00C52A03" w:rsidRPr="00F546F8" w:rsidTr="0001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4"/>
          </w:tcPr>
          <w:p w:rsidR="00C52A03" w:rsidRPr="00F546F8" w:rsidRDefault="00C52A03" w:rsidP="00F546F8">
            <w:pPr>
              <w:spacing w:before="120" w:after="120"/>
              <w:jc w:val="center"/>
              <w:rPr>
                <w:rFonts w:ascii="Calibri" w:hAnsi="Calibri"/>
                <w:bCs w:val="0"/>
                <w:color w:val="FFFFFF"/>
                <w:sz w:val="22"/>
                <w:szCs w:val="22"/>
              </w:rPr>
            </w:pPr>
            <w:r w:rsidRPr="00F546F8">
              <w:rPr>
                <w:rFonts w:ascii="Calibri" w:hAnsi="Calibri"/>
                <w:color w:val="FFFFFF"/>
                <w:sz w:val="22"/>
                <w:szCs w:val="22"/>
              </w:rPr>
              <w:t>Förteckning över närmaste anhörig</w:t>
            </w:r>
          </w:p>
        </w:tc>
      </w:tr>
      <w:tr w:rsidR="00C52A03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>Medarbetare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  <w:r w:rsidRPr="00012064">
              <w:rPr>
                <w:rFonts w:ascii="Calibri" w:hAnsi="Calibri"/>
                <w:sz w:val="22"/>
                <w:szCs w:val="22"/>
              </w:rPr>
              <w:t>Närmaste anhörig</w:t>
            </w: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12064">
              <w:rPr>
                <w:rFonts w:ascii="Calibri" w:hAnsi="Calibri"/>
                <w:sz w:val="22"/>
                <w:szCs w:val="22"/>
              </w:rPr>
              <w:t>Telefon/mobil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12064">
              <w:rPr>
                <w:rFonts w:ascii="Calibri" w:hAnsi="Calibri"/>
                <w:b w:val="0"/>
                <w:sz w:val="22"/>
                <w:szCs w:val="22"/>
              </w:rPr>
              <w:t>Datum</w:t>
            </w:r>
          </w:p>
        </w:tc>
      </w:tr>
      <w:tr w:rsidR="00C52A03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C52A03" w:rsidRPr="00012064" w:rsidTr="0001206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302" w:type="dxa"/>
          </w:tcPr>
          <w:p w:rsidR="00C52A03" w:rsidRPr="00012064" w:rsidRDefault="00C52A03" w:rsidP="00F546F8">
            <w:pPr>
              <w:spacing w:before="60" w:after="6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</w:tcPr>
          <w:p w:rsidR="00C52A03" w:rsidRPr="00012064" w:rsidRDefault="00C52A03" w:rsidP="00F546F8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</w:tbl>
    <w:p w:rsidR="00C52A03" w:rsidRPr="00297C09" w:rsidRDefault="00C52A03" w:rsidP="00C52A03">
      <w:pPr>
        <w:rPr>
          <w:rFonts w:ascii="Calibri" w:hAnsi="Calibri"/>
          <w:sz w:val="22"/>
          <w:szCs w:val="22"/>
        </w:rPr>
      </w:pPr>
    </w:p>
    <w:p w:rsidR="00606B9F" w:rsidRPr="00297C09" w:rsidRDefault="00606B9F" w:rsidP="0009076A">
      <w:pPr>
        <w:rPr>
          <w:rFonts w:ascii="Calibri" w:hAnsi="Calibri"/>
          <w:sz w:val="22"/>
          <w:szCs w:val="22"/>
        </w:rPr>
      </w:pPr>
    </w:p>
    <w:sectPr w:rsidR="00606B9F" w:rsidRPr="00297C09" w:rsidSect="00786E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6F8" w:rsidRDefault="00F546F8">
      <w:r>
        <w:separator/>
      </w:r>
    </w:p>
  </w:endnote>
  <w:endnote w:type="continuationSeparator" w:id="0">
    <w:p w:rsidR="00F546F8" w:rsidRDefault="00F54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20E6" w:rsidRDefault="008220E6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20E6" w:rsidRDefault="008220E6" w:rsidP="008220E6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CA616A" w:rsidRPr="008220E6" w:rsidRDefault="008220E6" w:rsidP="008220E6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>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616A" w:rsidRPr="008A1078" w:rsidRDefault="00CA616A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CA616A" w:rsidRDefault="00CA616A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CA616A" w:rsidRDefault="00CA616A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CA616A" w:rsidRDefault="00CA616A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CA616A" w:rsidRDefault="00CA616A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6F8" w:rsidRDefault="00F546F8">
      <w:r>
        <w:separator/>
      </w:r>
    </w:p>
  </w:footnote>
  <w:footnote w:type="continuationSeparator" w:id="0">
    <w:p w:rsidR="00F546F8" w:rsidRDefault="00F546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20E6" w:rsidRDefault="008220E6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1"/>
      <w:gridCol w:w="1524"/>
      <w:gridCol w:w="1519"/>
      <w:gridCol w:w="3015"/>
    </w:tblGrid>
    <w:tr w:rsidR="00DF5A67" w:rsidRPr="00B556A6" w:rsidTr="00F7540E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DF5A67" w:rsidRPr="00B556A6" w:rsidRDefault="00DF5A67" w:rsidP="00DF5A67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DF5A67" w:rsidRPr="00B556A6" w:rsidRDefault="00DF5A67" w:rsidP="00DF5A67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B556A6">
            <w:rPr>
              <w:rFonts w:ascii="Leelawadee" w:hAnsi="Leelawadee" w:cs="Leelawadee"/>
              <w:b/>
            </w:rPr>
            <w:t>Anhöriglista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DF5A67" w:rsidRPr="00B556A6" w:rsidRDefault="00DF5A67" w:rsidP="00DF5A67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F5A67" w:rsidRPr="00B556A6" w:rsidTr="00F7540E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DF5A67" w:rsidRPr="00B556A6" w:rsidRDefault="00DF5A67" w:rsidP="00DF5A67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F5A67" w:rsidRPr="00B556A6" w:rsidTr="00F7540E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DF5A67" w:rsidRPr="00B556A6" w:rsidRDefault="00DF5A67" w:rsidP="00DF5A67">
          <w:pPr>
            <w:rPr>
              <w:rFonts w:ascii="Leelawadee" w:hAnsi="Leelawadee" w:cs="Leelawadee"/>
              <w:sz w:val="16"/>
              <w:szCs w:val="16"/>
            </w:rPr>
          </w:pPr>
          <w:r w:rsidRPr="00B556A6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DF5A67" w:rsidRPr="00B556A6" w:rsidRDefault="00DF5A67" w:rsidP="00DF5A67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B556A6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CA616A" w:rsidRPr="00786EBA" w:rsidRDefault="00DF5A67" w:rsidP="00786EBA">
    <w:pPr>
      <w:pStyle w:val="Sidhuvud"/>
    </w:pPr>
    <w:r w:rsidRPr="00DF5A67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5A67" w:rsidRDefault="00DF5A67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8220E6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DF5A67" w:rsidRDefault="00DF5A67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8220E6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20E6" w:rsidRDefault="008220E6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9217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12064"/>
    <w:rsid w:val="00033662"/>
    <w:rsid w:val="0004512D"/>
    <w:rsid w:val="00050B90"/>
    <w:rsid w:val="00060BFD"/>
    <w:rsid w:val="0009076A"/>
    <w:rsid w:val="00096315"/>
    <w:rsid w:val="000A7511"/>
    <w:rsid w:val="000A7E85"/>
    <w:rsid w:val="000D00A0"/>
    <w:rsid w:val="001746E7"/>
    <w:rsid w:val="00176834"/>
    <w:rsid w:val="001A4097"/>
    <w:rsid w:val="001A603A"/>
    <w:rsid w:val="001D6DDB"/>
    <w:rsid w:val="001E263B"/>
    <w:rsid w:val="00241CB0"/>
    <w:rsid w:val="00297C09"/>
    <w:rsid w:val="00305C8C"/>
    <w:rsid w:val="00327E07"/>
    <w:rsid w:val="00330837"/>
    <w:rsid w:val="00343F9D"/>
    <w:rsid w:val="003544D7"/>
    <w:rsid w:val="0037740D"/>
    <w:rsid w:val="0038442A"/>
    <w:rsid w:val="004366B8"/>
    <w:rsid w:val="00437CA0"/>
    <w:rsid w:val="00476252"/>
    <w:rsid w:val="00482CEA"/>
    <w:rsid w:val="00492BF9"/>
    <w:rsid w:val="004A0010"/>
    <w:rsid w:val="004C17BB"/>
    <w:rsid w:val="004D3EA3"/>
    <w:rsid w:val="0055025E"/>
    <w:rsid w:val="005552B1"/>
    <w:rsid w:val="00560F7C"/>
    <w:rsid w:val="00593BD4"/>
    <w:rsid w:val="005B2E96"/>
    <w:rsid w:val="00601609"/>
    <w:rsid w:val="00606B9F"/>
    <w:rsid w:val="00627B1E"/>
    <w:rsid w:val="00671A16"/>
    <w:rsid w:val="006B37C3"/>
    <w:rsid w:val="006D581A"/>
    <w:rsid w:val="006D7DB8"/>
    <w:rsid w:val="006E46B7"/>
    <w:rsid w:val="007654F3"/>
    <w:rsid w:val="0078230A"/>
    <w:rsid w:val="00786EBA"/>
    <w:rsid w:val="007E3D2E"/>
    <w:rsid w:val="007F1F0B"/>
    <w:rsid w:val="007F4B2A"/>
    <w:rsid w:val="008220E6"/>
    <w:rsid w:val="0085277B"/>
    <w:rsid w:val="008A0FB4"/>
    <w:rsid w:val="008A1078"/>
    <w:rsid w:val="008A20AA"/>
    <w:rsid w:val="008B5DF4"/>
    <w:rsid w:val="009016F3"/>
    <w:rsid w:val="009159AA"/>
    <w:rsid w:val="0092460E"/>
    <w:rsid w:val="009571FE"/>
    <w:rsid w:val="009663BB"/>
    <w:rsid w:val="009A6202"/>
    <w:rsid w:val="009D17D7"/>
    <w:rsid w:val="009E4D67"/>
    <w:rsid w:val="009E68CF"/>
    <w:rsid w:val="00A1078D"/>
    <w:rsid w:val="00A25BB6"/>
    <w:rsid w:val="00A45CCC"/>
    <w:rsid w:val="00A86EED"/>
    <w:rsid w:val="00AA7659"/>
    <w:rsid w:val="00AD17CE"/>
    <w:rsid w:val="00AE7C27"/>
    <w:rsid w:val="00AF1792"/>
    <w:rsid w:val="00B500D3"/>
    <w:rsid w:val="00B556A6"/>
    <w:rsid w:val="00B822EE"/>
    <w:rsid w:val="00BA75C0"/>
    <w:rsid w:val="00C03F9D"/>
    <w:rsid w:val="00C52A03"/>
    <w:rsid w:val="00C97959"/>
    <w:rsid w:val="00CA616A"/>
    <w:rsid w:val="00CD0976"/>
    <w:rsid w:val="00D271F5"/>
    <w:rsid w:val="00D41F41"/>
    <w:rsid w:val="00D65F7A"/>
    <w:rsid w:val="00D92C4A"/>
    <w:rsid w:val="00DF5A67"/>
    <w:rsid w:val="00DF5AE6"/>
    <w:rsid w:val="00E07C72"/>
    <w:rsid w:val="00E465F5"/>
    <w:rsid w:val="00E50336"/>
    <w:rsid w:val="00E8522A"/>
    <w:rsid w:val="00E86E70"/>
    <w:rsid w:val="00EE3A9C"/>
    <w:rsid w:val="00F546F8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,"/>
  <w:listSeparator w:val=";"/>
  <w14:docId w14:val="625E46C2"/>
  <w15:chartTrackingRefBased/>
  <w15:docId w15:val="{41D5BB5B-8FFD-41B4-8B1A-6D348EE1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654F3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E465F5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01206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DF5A67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8220E6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1</TotalTime>
  <Pages>2</Pages>
  <Words>114</Words>
  <Characters>1078</Characters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2012-09-26T14:20:00Z</cp:lastPrinted>
  <dcterms:created xsi:type="dcterms:W3CDTF">2016-07-23T13:09:00Z</dcterms:created>
  <dcterms:modified xsi:type="dcterms:W3CDTF">2016-10-09T12:38:00Z</dcterms:modified>
</cp:coreProperties>
</file>