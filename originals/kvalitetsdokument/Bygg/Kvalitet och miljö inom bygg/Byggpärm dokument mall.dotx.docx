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1EE" w:rsidRPr="0084033B" w:rsidRDefault="00B031EE" w:rsidP="0084033B">
      <w:bookmarkStart w:id="0" w:name="_GoBack"/>
      <w:bookmarkEnd w:id="0"/>
    </w:p>
    <w:sectPr w:rsidR="00B031EE" w:rsidRPr="0084033B" w:rsidSect="00B031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765" w:rsidRDefault="00B00765" w:rsidP="00B031EE">
      <w:pPr>
        <w:spacing w:after="0" w:line="240" w:lineRule="auto"/>
      </w:pPr>
      <w:r>
        <w:separator/>
      </w:r>
    </w:p>
  </w:endnote>
  <w:endnote w:type="continuationSeparator" w:id="0">
    <w:p w:rsidR="00B00765" w:rsidRDefault="00B00765" w:rsidP="00B03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A51" w:rsidRDefault="00511A5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33B" w:rsidRPr="0084033B" w:rsidRDefault="0084033B">
    <w:pPr>
      <w:pStyle w:val="Sidfot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197125" wp14:editId="7C16744D">
              <wp:simplePos x="0" y="0"/>
              <wp:positionH relativeFrom="margin">
                <wp:align>right</wp:align>
              </wp:positionH>
              <wp:positionV relativeFrom="paragraph">
                <wp:posOffset>-69151</wp:posOffset>
              </wp:positionV>
              <wp:extent cx="5732780" cy="10274"/>
              <wp:effectExtent l="0" t="0" r="20320" b="27940"/>
              <wp:wrapNone/>
              <wp:docPr id="3" name="Ra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2780" cy="102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5091D5" id="Rak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2pt,-5.45pt" to="851.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 w:rsidRPr="0084033B">
      <w:rPr>
        <w:sz w:val="18"/>
        <w:szCs w:val="18"/>
      </w:rPr>
      <w:t>Upprättat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Utgåva:</w:t>
    </w:r>
  </w:p>
  <w:p w:rsidR="0084033B" w:rsidRPr="0084033B" w:rsidRDefault="0084033B">
    <w:pPr>
      <w:pStyle w:val="Sidfot"/>
      <w:rPr>
        <w:sz w:val="18"/>
        <w:szCs w:val="18"/>
      </w:rPr>
    </w:pPr>
    <w:r w:rsidRPr="0084033B">
      <w:rPr>
        <w:sz w:val="18"/>
        <w:szCs w:val="18"/>
      </w:rPr>
      <w:t>Reviderat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Utfärdare: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A51" w:rsidRDefault="00511A5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765" w:rsidRDefault="00B00765" w:rsidP="00B031EE">
      <w:pPr>
        <w:spacing w:after="0" w:line="240" w:lineRule="auto"/>
      </w:pPr>
      <w:r>
        <w:separator/>
      </w:r>
    </w:p>
  </w:footnote>
  <w:footnote w:type="continuationSeparator" w:id="0">
    <w:p w:rsidR="00B00765" w:rsidRDefault="00B00765" w:rsidP="00B03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A51" w:rsidRDefault="00511A5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1EE" w:rsidRDefault="00B031EE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1EE" w:rsidRDefault="00B031EE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00765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B031EE" w:rsidRDefault="00B031EE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00765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 w:rsidR="00511A51">
      <w:t>Dokumentnamn</w:t>
    </w:r>
    <w:r>
      <w:tab/>
    </w:r>
  </w:p>
  <w:p w:rsidR="00B031EE" w:rsidRDefault="00B031EE" w:rsidP="0084033B">
    <w:pPr>
      <w:pStyle w:val="Sidhuvud"/>
      <w:rPr>
        <w:sz w:val="18"/>
        <w:szCs w:val="18"/>
      </w:rPr>
    </w:pPr>
  </w:p>
  <w:p w:rsidR="00B031EE" w:rsidRPr="00B031EE" w:rsidRDefault="00B031EE" w:rsidP="00B031EE">
    <w:pPr>
      <w:pStyle w:val="Sidhuvud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213653</wp:posOffset>
              </wp:positionV>
              <wp:extent cx="5702157" cy="0"/>
              <wp:effectExtent l="0" t="0" r="13335" b="19050"/>
              <wp:wrapNone/>
              <wp:docPr id="1" name="R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7021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D3F768" id="Rak 1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49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>
      <w:rPr>
        <w:sz w:val="18"/>
        <w:szCs w:val="18"/>
      </w:rPr>
      <w:t>Projekt nr:</w:t>
    </w:r>
    <w:r w:rsidR="0084033B">
      <w:rPr>
        <w:sz w:val="18"/>
        <w:szCs w:val="18"/>
      </w:rPr>
      <w:t xml:space="preserve"> </w:t>
    </w:r>
    <w:r>
      <w:rPr>
        <w:sz w:val="18"/>
        <w:szCs w:val="18"/>
      </w:rPr>
      <w:tab/>
    </w:r>
    <w:r w:rsidR="0084033B">
      <w:rPr>
        <w:sz w:val="18"/>
        <w:szCs w:val="18"/>
      </w:rPr>
      <w:tab/>
      <w:t>Projektnamn: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A51" w:rsidRDefault="00511A51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765"/>
    <w:rsid w:val="0004237B"/>
    <w:rsid w:val="000914B2"/>
    <w:rsid w:val="00166BD5"/>
    <w:rsid w:val="001E6DBF"/>
    <w:rsid w:val="00420580"/>
    <w:rsid w:val="00511A51"/>
    <w:rsid w:val="006C234F"/>
    <w:rsid w:val="00737BB4"/>
    <w:rsid w:val="0084033B"/>
    <w:rsid w:val="009060DF"/>
    <w:rsid w:val="009270CA"/>
    <w:rsid w:val="0097750F"/>
    <w:rsid w:val="009A04EE"/>
    <w:rsid w:val="00A26EA2"/>
    <w:rsid w:val="00A32C5C"/>
    <w:rsid w:val="00A836B5"/>
    <w:rsid w:val="00B00765"/>
    <w:rsid w:val="00B031EE"/>
    <w:rsid w:val="00B33DE9"/>
    <w:rsid w:val="00B34BFE"/>
    <w:rsid w:val="00DE4670"/>
    <w:rsid w:val="00E7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F0B6259-59EC-47D5-B80F-860D83FD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Gemensam\12.%20Kvalitetsdokument.se\KvalitetsDokument%20-%20Produkter\Produkter%20-%20Bygg\Byggp&#228;rm%20mall\Byggp&#228;rm\Byggp&#228;rm%20dokument%20mal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Byggpärm dokument mall</Template>
  <TotalTime>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2016-10-09T12:16:00Z</dcterms:created>
  <dcterms:modified xsi:type="dcterms:W3CDTF">2016-10-09T12:17:00Z</dcterms:modified>
</cp:coreProperties>
</file>