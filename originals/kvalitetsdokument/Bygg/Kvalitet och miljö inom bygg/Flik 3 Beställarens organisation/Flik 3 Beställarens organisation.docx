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A3E" w:rsidRPr="00764112" w:rsidRDefault="0069115F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 w:rsidRPr="00764112">
        <w:rPr>
          <w:rFonts w:ascii="Calibri" w:hAnsi="Calibri" w:cs="Arial"/>
          <w:b/>
          <w:bCs/>
          <w:sz w:val="22"/>
          <w:szCs w:val="22"/>
        </w:rPr>
        <w:t>Flik 3 Beställarens organisation</w:t>
      </w:r>
    </w:p>
    <w:p w:rsidR="0069115F" w:rsidRPr="00764112" w:rsidRDefault="0069115F" w:rsidP="00694A3E">
      <w:pPr>
        <w:pStyle w:val="Indragetstycke"/>
        <w:ind w:left="0" w:right="0"/>
        <w:rPr>
          <w:rFonts w:ascii="Calibri" w:hAnsi="Calibri" w:cs="Arial"/>
          <w:sz w:val="22"/>
          <w:szCs w:val="22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2494"/>
        <w:gridCol w:w="6565"/>
      </w:tblGrid>
      <w:tr w:rsidR="00D27E4F" w:rsidRPr="001D1605" w:rsidTr="00661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D27E4F" w:rsidRPr="001D1605" w:rsidRDefault="00F208D5" w:rsidP="00971405">
            <w:pPr>
              <w:tabs>
                <w:tab w:val="left" w:pos="3402"/>
                <w:tab w:val="left" w:leader="underscore" w:pos="9072"/>
              </w:tabs>
              <w:suppressAutoHyphens/>
              <w:spacing w:before="60" w:after="60"/>
              <w:jc w:val="center"/>
              <w:rPr>
                <w:rFonts w:ascii="Calibri" w:hAnsi="Calibri" w:cs="Leelawadee"/>
                <w:bCs w:val="0"/>
                <w:color w:val="FFFFFF"/>
                <w:sz w:val="22"/>
                <w:szCs w:val="22"/>
              </w:rPr>
            </w:pPr>
            <w:r w:rsidRPr="001D1605">
              <w:rPr>
                <w:rFonts w:ascii="Calibri" w:hAnsi="Calibri" w:cs="Leelawadee"/>
                <w:color w:val="FFFFFF"/>
                <w:sz w:val="22"/>
                <w:szCs w:val="22"/>
              </w:rPr>
              <w:t xml:space="preserve">Beställarens </w:t>
            </w:r>
            <w:r w:rsidR="00640224" w:rsidRPr="001D1605">
              <w:rPr>
                <w:rFonts w:ascii="Calibri" w:hAnsi="Calibri" w:cs="Leelawadee"/>
                <w:color w:val="FFFFFF"/>
                <w:sz w:val="22"/>
                <w:szCs w:val="22"/>
              </w:rPr>
              <w:t>organisation</w:t>
            </w: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br w:type="page"/>
            </w: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br w:type="page"/>
            </w:r>
            <w:r w:rsidR="00FC2971" w:rsidRPr="00C86A61">
              <w:rPr>
                <w:rFonts w:ascii="Calibri" w:hAnsi="Calibri" w:cs="Leelawadee"/>
                <w:b w:val="0"/>
                <w:sz w:val="22"/>
                <w:szCs w:val="22"/>
              </w:rPr>
              <w:t>Beställare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VD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Kontaktperson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Adress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 xml:space="preserve">Postnr              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Ort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Telefon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Fax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E-post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Hemsida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Proj</w:t>
            </w:r>
            <w:r w:rsidR="00D27E4F" w:rsidRPr="00C86A61">
              <w:rPr>
                <w:rFonts w:ascii="Calibri" w:hAnsi="Calibri" w:cs="Leelawadee"/>
                <w:b w:val="0"/>
                <w:sz w:val="22"/>
                <w:szCs w:val="22"/>
              </w:rPr>
              <w:t>e</w:t>
            </w: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k</w:t>
            </w:r>
            <w:r w:rsidR="00D27E4F" w:rsidRPr="00C86A61">
              <w:rPr>
                <w:rFonts w:ascii="Calibri" w:hAnsi="Calibri" w:cs="Leelawadee"/>
                <w:b w:val="0"/>
                <w:sz w:val="22"/>
                <w:szCs w:val="22"/>
              </w:rPr>
              <w:t>t</w:t>
            </w: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FC2971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Kvalitetsansvarig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FC2971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FC2971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Arbetsmiljöansvarig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742" w:type="dxa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694A3E" w:rsidRPr="00C86A61" w:rsidTr="00661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C86A61">
              <w:rPr>
                <w:rFonts w:ascii="Calibri" w:hAnsi="Calibri" w:cs="Leelawadee"/>
                <w:b w:val="0"/>
                <w:sz w:val="22"/>
                <w:szCs w:val="22"/>
              </w:rPr>
              <w:t>Anteckningar</w:t>
            </w:r>
          </w:p>
        </w:tc>
      </w:tr>
      <w:tr w:rsidR="00694A3E" w:rsidRPr="00C86A61" w:rsidTr="006617B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694A3E" w:rsidRPr="00C86A61" w:rsidRDefault="00694A3E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9928D2" w:rsidRPr="00C86A61" w:rsidRDefault="009928D2" w:rsidP="00971405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</w:tbl>
    <w:p w:rsidR="00694A3E" w:rsidRPr="00764112" w:rsidRDefault="00694A3E" w:rsidP="00176834">
      <w:pPr>
        <w:rPr>
          <w:rFonts w:ascii="Calibri" w:hAnsi="Calibri"/>
          <w:sz w:val="22"/>
          <w:szCs w:val="22"/>
        </w:rPr>
      </w:pPr>
    </w:p>
    <w:sectPr w:rsidR="00694A3E" w:rsidRPr="00764112" w:rsidSect="008329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405" w:rsidRDefault="00971405">
      <w:r>
        <w:separator/>
      </w:r>
    </w:p>
  </w:endnote>
  <w:endnote w:type="continuationSeparator" w:id="0">
    <w:p w:rsidR="00971405" w:rsidRDefault="00971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7A" w:rsidRDefault="0054447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7A" w:rsidRDefault="0054447A" w:rsidP="0054447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:rsidR="00C853CE" w:rsidRPr="0054447A" w:rsidRDefault="0054447A" w:rsidP="00A765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3CE" w:rsidRPr="008A1078" w:rsidRDefault="00C853C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C853CE" w:rsidRDefault="00C853C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C853CE" w:rsidRDefault="00C853C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C853CE" w:rsidRDefault="00C853C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C853CE" w:rsidRDefault="00C853C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405" w:rsidRDefault="00971405">
      <w:r>
        <w:separator/>
      </w:r>
    </w:p>
  </w:footnote>
  <w:footnote w:type="continuationSeparator" w:id="0">
    <w:p w:rsidR="00971405" w:rsidRDefault="00971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7A" w:rsidRDefault="0054447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13"/>
      <w:gridCol w:w="1521"/>
      <w:gridCol w:w="1518"/>
      <w:gridCol w:w="3017"/>
    </w:tblGrid>
    <w:tr w:rsidR="00D8658B" w:rsidTr="00D8658B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:rsidR="00D8658B" w:rsidRDefault="00D8658B" w:rsidP="00D8658B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:rsidR="00D8658B" w:rsidRDefault="0054447A" w:rsidP="00D8658B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54447A">
            <w:rPr>
              <w:rFonts w:ascii="Calibri" w:hAnsi="Calibri" w:cs="Leelawadee"/>
              <w:sz w:val="22"/>
              <w:szCs w:val="22"/>
            </w:rPr>
            <w:t>Beställarens organisation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:rsidR="00D8658B" w:rsidRDefault="00D8658B" w:rsidP="00D8658B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8658B" w:rsidTr="00D8658B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:rsidR="00D8658B" w:rsidRDefault="00D8658B" w:rsidP="00D8658B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8658B" w:rsidTr="00D8658B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:rsidR="00D8658B" w:rsidRDefault="00D8658B" w:rsidP="00D8658B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:rsidR="00D8658B" w:rsidRDefault="00D8658B" w:rsidP="00D8658B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D8658B" w:rsidRDefault="00D8658B" w:rsidP="00D8658B">
    <w:pPr>
      <w:pStyle w:val="Sidhuvud"/>
    </w:pPr>
  </w:p>
  <w:p w:rsidR="00C853CE" w:rsidRDefault="00D8658B">
    <w:pPr>
      <w:pStyle w:val="Sidhuvud"/>
    </w:pPr>
    <w:r w:rsidRPr="00D8658B">
      <w:rPr>
        <w:rFonts w:ascii="Leelawadee" w:hAnsi="Leelawadee" w:cs="Leelawadee"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58B" w:rsidRDefault="00D8658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7657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D8658B" w:rsidRDefault="00D8658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7657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C853CE" w:rsidRPr="00ED30B0" w:rsidTr="00ED30B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853CE" w:rsidRPr="00ED30B0" w:rsidRDefault="00C853CE" w:rsidP="00ED30B0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ED30B0">
            <w:rPr>
              <w:rFonts w:ascii="Leelawadee" w:hAnsi="Leelawadee" w:cs="Leelawadee"/>
              <w:b/>
            </w:rPr>
            <w:t xml:space="preserve">Beställarens </w:t>
          </w:r>
          <w:smartTag w:uri="urn:schemas-microsoft-com:office:smarttags" w:element="PersonName">
            <w:r w:rsidRPr="00ED30B0">
              <w:rPr>
                <w:rFonts w:ascii="Leelawadee" w:hAnsi="Leelawadee" w:cs="Leelawadee"/>
                <w:b/>
              </w:rPr>
              <w:t>info</w:t>
            </w:r>
          </w:smartTag>
          <w:r w:rsidRPr="00ED30B0">
            <w:rPr>
              <w:rFonts w:ascii="Leelawadee" w:hAnsi="Leelawadee" w:cs="Leelawadee"/>
              <w:b/>
            </w:rPr>
            <w:t>rmation</w:t>
          </w:r>
        </w:p>
      </w:tc>
    </w:tr>
    <w:tr w:rsidR="00C853CE" w:rsidRPr="00ED30B0" w:rsidTr="00ED30B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853CE" w:rsidRPr="00ED30B0" w:rsidRDefault="00C853CE" w:rsidP="00ED30B0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853CE" w:rsidRPr="00ED30B0" w:rsidTr="00ED30B0">
      <w:tc>
        <w:tcPr>
          <w:tcW w:w="460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853CE" w:rsidRPr="00ED30B0" w:rsidRDefault="00C853CE" w:rsidP="00ED30B0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ED30B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853CE" w:rsidRPr="00ED30B0" w:rsidRDefault="00C853CE" w:rsidP="00ED30B0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ED30B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C853CE" w:rsidRPr="00060371" w:rsidRDefault="00C853CE" w:rsidP="00060371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15361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60371"/>
    <w:rsid w:val="00081E71"/>
    <w:rsid w:val="00096315"/>
    <w:rsid w:val="000A7511"/>
    <w:rsid w:val="000D00A0"/>
    <w:rsid w:val="001746E7"/>
    <w:rsid w:val="00176834"/>
    <w:rsid w:val="001A104B"/>
    <w:rsid w:val="001A4097"/>
    <w:rsid w:val="001D1605"/>
    <w:rsid w:val="001D6DDB"/>
    <w:rsid w:val="00241CB0"/>
    <w:rsid w:val="00305C8C"/>
    <w:rsid w:val="00327E07"/>
    <w:rsid w:val="00330837"/>
    <w:rsid w:val="0037740D"/>
    <w:rsid w:val="003F4C91"/>
    <w:rsid w:val="0043081C"/>
    <w:rsid w:val="00437CA0"/>
    <w:rsid w:val="00476252"/>
    <w:rsid w:val="00492BF9"/>
    <w:rsid w:val="004A0010"/>
    <w:rsid w:val="004C17BB"/>
    <w:rsid w:val="004C7EA2"/>
    <w:rsid w:val="0054447A"/>
    <w:rsid w:val="0055025E"/>
    <w:rsid w:val="00560F7C"/>
    <w:rsid w:val="00583634"/>
    <w:rsid w:val="00592E6C"/>
    <w:rsid w:val="00601609"/>
    <w:rsid w:val="00640224"/>
    <w:rsid w:val="006617B1"/>
    <w:rsid w:val="00671A16"/>
    <w:rsid w:val="006807EB"/>
    <w:rsid w:val="0069115F"/>
    <w:rsid w:val="00694A3E"/>
    <w:rsid w:val="006B37C3"/>
    <w:rsid w:val="006D581A"/>
    <w:rsid w:val="006D7DB8"/>
    <w:rsid w:val="00733EF6"/>
    <w:rsid w:val="00742DC2"/>
    <w:rsid w:val="00764112"/>
    <w:rsid w:val="007E3D2E"/>
    <w:rsid w:val="007F4B2A"/>
    <w:rsid w:val="00801C5E"/>
    <w:rsid w:val="0083297E"/>
    <w:rsid w:val="0085277B"/>
    <w:rsid w:val="008A0FB4"/>
    <w:rsid w:val="008A1078"/>
    <w:rsid w:val="008A20AA"/>
    <w:rsid w:val="008A2EDA"/>
    <w:rsid w:val="008B5DF4"/>
    <w:rsid w:val="008F76FF"/>
    <w:rsid w:val="009016F3"/>
    <w:rsid w:val="009159AA"/>
    <w:rsid w:val="009663BB"/>
    <w:rsid w:val="00971405"/>
    <w:rsid w:val="009928D2"/>
    <w:rsid w:val="009D17D7"/>
    <w:rsid w:val="00A25BB6"/>
    <w:rsid w:val="00A45CCC"/>
    <w:rsid w:val="00A54E9B"/>
    <w:rsid w:val="00A76572"/>
    <w:rsid w:val="00A86EED"/>
    <w:rsid w:val="00AF1792"/>
    <w:rsid w:val="00B500D3"/>
    <w:rsid w:val="00B6712F"/>
    <w:rsid w:val="00B81CAF"/>
    <w:rsid w:val="00B822EE"/>
    <w:rsid w:val="00C853CE"/>
    <w:rsid w:val="00C86A61"/>
    <w:rsid w:val="00C97959"/>
    <w:rsid w:val="00CB4337"/>
    <w:rsid w:val="00CD0976"/>
    <w:rsid w:val="00D271F5"/>
    <w:rsid w:val="00D27E4F"/>
    <w:rsid w:val="00D65F7A"/>
    <w:rsid w:val="00D8658B"/>
    <w:rsid w:val="00E50336"/>
    <w:rsid w:val="00E8522A"/>
    <w:rsid w:val="00E86E70"/>
    <w:rsid w:val="00ED30B0"/>
    <w:rsid w:val="00EE3A9C"/>
    <w:rsid w:val="00F208D5"/>
    <w:rsid w:val="00FC297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5361"/>
    <o:shapelayout v:ext="edit">
      <o:idmap v:ext="edit" data="1"/>
    </o:shapelayout>
  </w:shapeDefaults>
  <w:decimalSymbol w:val=","/>
  <w:listSeparator w:val=";"/>
  <w14:docId w14:val="130F0FF1"/>
  <w15:chartTrackingRefBased/>
  <w15:docId w15:val="{36040360-CE16-402D-90CA-99BF92C7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4A3E"/>
    <w:rPr>
      <w:rFonts w:ascii="Arial" w:hAnsi="Arial"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3F4C91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A54E9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6617B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D8658B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rsid w:val="0054447A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4</TotalTime>
  <Pages>1</Pages>
  <Words>22</Words>
  <Characters>273</Characters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2013-01-28T09:06:00Z</cp:lastPrinted>
  <dcterms:created xsi:type="dcterms:W3CDTF">2016-07-23T12:57:00Z</dcterms:created>
  <dcterms:modified xsi:type="dcterms:W3CDTF">2016-10-09T12:27:00Z</dcterms:modified>
</cp:coreProperties>
</file>