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F9D" w:rsidRPr="004875CD" w:rsidRDefault="00C03F9D" w:rsidP="00C03F9D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4875CD">
        <w:rPr>
          <w:rFonts w:ascii="Calibri" w:hAnsi="Calibri" w:cs="Arial"/>
          <w:bCs/>
          <w:sz w:val="22"/>
          <w:szCs w:val="22"/>
          <w:lang w:eastAsia="sv-SE"/>
        </w:rPr>
        <w:t>Flik 1</w:t>
      </w:r>
      <w:r w:rsidR="00AD6330" w:rsidRPr="004875CD">
        <w:rPr>
          <w:rFonts w:ascii="Calibri" w:hAnsi="Calibri" w:cs="Arial"/>
          <w:bCs/>
          <w:sz w:val="22"/>
          <w:szCs w:val="22"/>
          <w:lang w:eastAsia="sv-SE"/>
        </w:rPr>
        <w:t>5</w:t>
      </w:r>
      <w:r w:rsidRPr="004875CD">
        <w:rPr>
          <w:rFonts w:ascii="Calibri" w:hAnsi="Calibri" w:cs="Arial"/>
          <w:bCs/>
          <w:sz w:val="22"/>
          <w:szCs w:val="22"/>
          <w:lang w:eastAsia="sv-SE"/>
        </w:rPr>
        <w:tab/>
        <w:t xml:space="preserve">Inventering av maskiner </w:t>
      </w:r>
      <w:r w:rsidR="002074BB" w:rsidRPr="004875CD">
        <w:rPr>
          <w:rFonts w:ascii="Calibri" w:hAnsi="Calibri" w:cs="Arial"/>
          <w:bCs/>
          <w:sz w:val="22"/>
          <w:szCs w:val="22"/>
          <w:lang w:eastAsia="sv-SE"/>
        </w:rPr>
        <w:t>från</w:t>
      </w:r>
      <w:r w:rsidRPr="004875CD">
        <w:rPr>
          <w:rFonts w:ascii="Calibri" w:hAnsi="Calibri" w:cs="Arial"/>
          <w:bCs/>
          <w:sz w:val="22"/>
          <w:szCs w:val="22"/>
          <w:lang w:eastAsia="sv-SE"/>
        </w:rPr>
        <w:t xml:space="preserve"> underleverantörer</w:t>
      </w:r>
    </w:p>
    <w:p w:rsidR="00AD6330" w:rsidRPr="004875CD" w:rsidRDefault="00AD6330" w:rsidP="00AD6330">
      <w:pPr>
        <w:rPr>
          <w:rFonts w:ascii="Calibri" w:hAnsi="Calibri"/>
          <w:sz w:val="22"/>
          <w:szCs w:val="22"/>
        </w:rPr>
      </w:pPr>
      <w:r w:rsidRPr="004875CD">
        <w:rPr>
          <w:rFonts w:ascii="Calibri" w:hAnsi="Calibri"/>
          <w:sz w:val="22"/>
          <w:szCs w:val="22"/>
        </w:rPr>
        <w:t xml:space="preserve">Här kan du skriva in vilka underleverantörer som har lämnat in inventering av maskiner/fordon/arbetsmaskin </w:t>
      </w:r>
      <w:proofErr w:type="spellStart"/>
      <w:r w:rsidRPr="004875CD">
        <w:rPr>
          <w:rFonts w:ascii="Calibri" w:hAnsi="Calibri"/>
          <w:sz w:val="22"/>
          <w:szCs w:val="22"/>
        </w:rPr>
        <w:t>etc</w:t>
      </w:r>
      <w:proofErr w:type="spellEnd"/>
      <w:r w:rsidRPr="004875CD">
        <w:rPr>
          <w:rFonts w:ascii="Calibri" w:hAnsi="Calibri"/>
          <w:sz w:val="22"/>
          <w:szCs w:val="22"/>
        </w:rPr>
        <w:t xml:space="preserve"> som kommer att användas i byggprojektet.</w:t>
      </w:r>
    </w:p>
    <w:p w:rsidR="00AD6330" w:rsidRPr="004875CD" w:rsidRDefault="00AD6330" w:rsidP="00AD6330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2909"/>
        <w:gridCol w:w="4696"/>
        <w:gridCol w:w="1454"/>
      </w:tblGrid>
      <w:tr w:rsidR="00AD6330" w:rsidRPr="00A9544A" w:rsidTr="00676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3"/>
          </w:tcPr>
          <w:p w:rsidR="00AD6330" w:rsidRPr="00A9544A" w:rsidRDefault="00AD6330" w:rsidP="00A9544A">
            <w:pPr>
              <w:spacing w:before="120" w:after="120"/>
              <w:jc w:val="center"/>
              <w:rPr>
                <w:rFonts w:ascii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RPr="00A9544A">
              <w:rPr>
                <w:rFonts w:ascii="Calibri" w:hAnsi="Calibri"/>
                <w:color w:val="FFFFFF"/>
                <w:sz w:val="22"/>
                <w:szCs w:val="22"/>
              </w:rPr>
              <w:t>Innehållsförteckning</w:t>
            </w: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676327">
              <w:rPr>
                <w:rFonts w:ascii="Calibri" w:hAnsi="Calibri"/>
                <w:b w:val="0"/>
                <w:sz w:val="22"/>
                <w:szCs w:val="22"/>
              </w:rPr>
              <w:t>Underleverantör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  <w:r w:rsidRPr="00676327">
              <w:rPr>
                <w:rFonts w:ascii="Calibri" w:hAnsi="Calibri"/>
                <w:sz w:val="22"/>
                <w:szCs w:val="22"/>
              </w:rPr>
              <w:t xml:space="preserve">Maskiner/fordon/arbetsmaskiner </w:t>
            </w:r>
            <w:proofErr w:type="spellStart"/>
            <w:r w:rsidRPr="00676327">
              <w:rPr>
                <w:rFonts w:ascii="Calibri" w:hAnsi="Calibri"/>
                <w:sz w:val="22"/>
                <w:szCs w:val="22"/>
              </w:rPr>
              <w:t>etc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676327">
              <w:rPr>
                <w:rFonts w:ascii="Calibri" w:hAnsi="Calibri"/>
                <w:b w:val="0"/>
                <w:sz w:val="22"/>
                <w:szCs w:val="22"/>
              </w:rPr>
              <w:t>Datum</w:t>
            </w: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D6330" w:rsidRPr="00676327" w:rsidTr="0067632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AD6330" w:rsidRPr="00676327" w:rsidRDefault="00AD6330" w:rsidP="00A9544A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:rsidR="00AD6330" w:rsidRPr="004875CD" w:rsidRDefault="00AD6330" w:rsidP="00AD6330">
      <w:pPr>
        <w:rPr>
          <w:rFonts w:ascii="Calibri" w:hAnsi="Calibri"/>
          <w:sz w:val="22"/>
          <w:szCs w:val="22"/>
        </w:rPr>
      </w:pPr>
    </w:p>
    <w:p w:rsidR="00B822EE" w:rsidRPr="004875CD" w:rsidRDefault="00B822EE" w:rsidP="00AD6330">
      <w:pPr>
        <w:rPr>
          <w:rFonts w:ascii="Calibri" w:hAnsi="Calibri"/>
          <w:sz w:val="22"/>
          <w:szCs w:val="22"/>
        </w:rPr>
      </w:pPr>
    </w:p>
    <w:sectPr w:rsidR="00B822EE" w:rsidRPr="004875CD" w:rsidSect="00AF19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544A" w:rsidRDefault="00A9544A">
      <w:r>
        <w:separator/>
      </w:r>
    </w:p>
  </w:endnote>
  <w:endnote w:type="continuationSeparator" w:id="0">
    <w:p w:rsidR="00A9544A" w:rsidRDefault="00A95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909" w:rsidRDefault="00EB2909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7A7" w:rsidRDefault="000E17A7" w:rsidP="000E17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176834" w:rsidRPr="000E17A7" w:rsidRDefault="000E17A7" w:rsidP="000E17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834" w:rsidRPr="008A1078" w:rsidRDefault="00176834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AF1949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AF1949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176834" w:rsidRDefault="00176834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176834" w:rsidRDefault="001768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544A" w:rsidRDefault="00A9544A">
      <w:r>
        <w:separator/>
      </w:r>
    </w:p>
  </w:footnote>
  <w:footnote w:type="continuationSeparator" w:id="0">
    <w:p w:rsidR="00A9544A" w:rsidRDefault="00A95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909" w:rsidRDefault="00EB2909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8"/>
      <w:gridCol w:w="1532"/>
      <w:gridCol w:w="1521"/>
      <w:gridCol w:w="3008"/>
    </w:tblGrid>
    <w:tr w:rsidR="00E84D6A" w:rsidRPr="00CB0879" w:rsidTr="00DF36A3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4D6A" w:rsidRPr="00CB0879" w:rsidRDefault="00E84D6A" w:rsidP="00E84D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4D6A" w:rsidRPr="00CB0879" w:rsidRDefault="00E84D6A" w:rsidP="00E84D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B0879">
            <w:rPr>
              <w:rFonts w:ascii="Leelawadee" w:hAnsi="Leelawadee" w:cs="Leelawadee"/>
              <w:b/>
            </w:rPr>
            <w:t>Inventering av maskiner från underleverantörer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4D6A" w:rsidRPr="00CB0879" w:rsidRDefault="00E84D6A" w:rsidP="00E84D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4D6A" w:rsidRPr="00CB0879" w:rsidTr="00DF36A3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4D6A" w:rsidRPr="00CB0879" w:rsidRDefault="00E84D6A" w:rsidP="00E84D6A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4D6A" w:rsidRPr="00CB0879" w:rsidTr="00DF36A3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E84D6A" w:rsidRPr="00CB0879" w:rsidRDefault="00E84D6A" w:rsidP="00E84D6A">
          <w:pPr>
            <w:rPr>
              <w:rFonts w:ascii="Leelawadee" w:hAnsi="Leelawadee" w:cs="Leelawadee"/>
              <w:sz w:val="16"/>
              <w:szCs w:val="16"/>
            </w:rPr>
          </w:pPr>
          <w:r w:rsidRPr="00CB087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E84D6A" w:rsidRPr="00CB0879" w:rsidRDefault="00E84D6A" w:rsidP="00E84D6A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CB087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176834" w:rsidRDefault="00E84D6A">
    <w:pPr>
      <w:pStyle w:val="Sidhuvud"/>
    </w:pPr>
    <w:r w:rsidRPr="00E84D6A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4D6A" w:rsidRDefault="00E84D6A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E17A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E84D6A" w:rsidRDefault="00E84D6A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E17A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909" w:rsidRDefault="00EB2909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96315"/>
    <w:rsid w:val="000A7511"/>
    <w:rsid w:val="000D00A0"/>
    <w:rsid w:val="000E17A7"/>
    <w:rsid w:val="001746E7"/>
    <w:rsid w:val="00176834"/>
    <w:rsid w:val="001A4097"/>
    <w:rsid w:val="001D6DDB"/>
    <w:rsid w:val="001E13E2"/>
    <w:rsid w:val="001E263B"/>
    <w:rsid w:val="002074BB"/>
    <w:rsid w:val="00241CB0"/>
    <w:rsid w:val="00305C8C"/>
    <w:rsid w:val="00327E07"/>
    <w:rsid w:val="00330837"/>
    <w:rsid w:val="00343F9D"/>
    <w:rsid w:val="00347CBC"/>
    <w:rsid w:val="003544D7"/>
    <w:rsid w:val="0037740D"/>
    <w:rsid w:val="004366B8"/>
    <w:rsid w:val="00437CA0"/>
    <w:rsid w:val="004726B7"/>
    <w:rsid w:val="00476252"/>
    <w:rsid w:val="004875CD"/>
    <w:rsid w:val="00492BF9"/>
    <w:rsid w:val="004A0010"/>
    <w:rsid w:val="004C17BB"/>
    <w:rsid w:val="0055025E"/>
    <w:rsid w:val="005552B1"/>
    <w:rsid w:val="00560F7C"/>
    <w:rsid w:val="005C12A8"/>
    <w:rsid w:val="00601609"/>
    <w:rsid w:val="00627B1E"/>
    <w:rsid w:val="00671A16"/>
    <w:rsid w:val="00676327"/>
    <w:rsid w:val="006B37C3"/>
    <w:rsid w:val="006D581A"/>
    <w:rsid w:val="006D7DB8"/>
    <w:rsid w:val="00702470"/>
    <w:rsid w:val="0078230A"/>
    <w:rsid w:val="007E3D2E"/>
    <w:rsid w:val="007F3F3B"/>
    <w:rsid w:val="007F4B2A"/>
    <w:rsid w:val="00800786"/>
    <w:rsid w:val="0085277B"/>
    <w:rsid w:val="008A0FB4"/>
    <w:rsid w:val="008A1078"/>
    <w:rsid w:val="008A20AA"/>
    <w:rsid w:val="008B5DF4"/>
    <w:rsid w:val="009016F3"/>
    <w:rsid w:val="009159AA"/>
    <w:rsid w:val="0092460E"/>
    <w:rsid w:val="009663BB"/>
    <w:rsid w:val="009D17D7"/>
    <w:rsid w:val="009E68CF"/>
    <w:rsid w:val="00A1078D"/>
    <w:rsid w:val="00A25BB6"/>
    <w:rsid w:val="00A45CCC"/>
    <w:rsid w:val="00A86EED"/>
    <w:rsid w:val="00A9544A"/>
    <w:rsid w:val="00AD6330"/>
    <w:rsid w:val="00AF1792"/>
    <w:rsid w:val="00AF1949"/>
    <w:rsid w:val="00B500D3"/>
    <w:rsid w:val="00B822EE"/>
    <w:rsid w:val="00BA75C0"/>
    <w:rsid w:val="00C03F9D"/>
    <w:rsid w:val="00C97959"/>
    <w:rsid w:val="00CB0879"/>
    <w:rsid w:val="00CD0976"/>
    <w:rsid w:val="00D15360"/>
    <w:rsid w:val="00D271F5"/>
    <w:rsid w:val="00D65F7A"/>
    <w:rsid w:val="00D92C4A"/>
    <w:rsid w:val="00DF5AE6"/>
    <w:rsid w:val="00E07C72"/>
    <w:rsid w:val="00E50336"/>
    <w:rsid w:val="00E84D6A"/>
    <w:rsid w:val="00E8522A"/>
    <w:rsid w:val="00E86E70"/>
    <w:rsid w:val="00EB2909"/>
    <w:rsid w:val="00EE3A9C"/>
    <w:rsid w:val="00F4439B"/>
    <w:rsid w:val="00FD4E1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569ABDD5"/>
  <w15:chartTrackingRefBased/>
  <w15:docId w15:val="{B4003FBB-6F86-43BB-B15B-71350918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03F9D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F4439B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67632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E84D6A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0E17A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1</Pages>
  <Words>33</Words>
  <Characters>361</Characters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2016-07-23T13:07:00Z</dcterms:created>
  <dcterms:modified xsi:type="dcterms:W3CDTF">2016-10-09T12:36:00Z</dcterms:modified>
</cp:coreProperties>
</file>