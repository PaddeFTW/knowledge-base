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A3E" w:rsidRPr="00955405" w:rsidRDefault="00A46BCF" w:rsidP="00694A3E">
      <w:pPr>
        <w:pStyle w:val="Indragetstycke"/>
        <w:ind w:left="0" w:right="0"/>
        <w:rPr>
          <w:rFonts w:ascii="Calibri" w:hAnsi="Calibri" w:cs="Arial"/>
          <w:b/>
          <w:bCs/>
          <w:sz w:val="22"/>
          <w:szCs w:val="22"/>
        </w:rPr>
      </w:pPr>
      <w:r w:rsidRPr="00955405">
        <w:rPr>
          <w:rFonts w:ascii="Calibri" w:hAnsi="Calibri" w:cs="Arial"/>
          <w:b/>
          <w:bCs/>
          <w:sz w:val="22"/>
          <w:szCs w:val="22"/>
        </w:rPr>
        <w:t>Flik 2  Företagsinformation</w:t>
      </w:r>
    </w:p>
    <w:p w:rsidR="00A46BCF" w:rsidRPr="00955405" w:rsidRDefault="00A46BCF" w:rsidP="00694A3E">
      <w:pPr>
        <w:pStyle w:val="Indragetstycke"/>
        <w:ind w:left="0" w:right="0"/>
        <w:rPr>
          <w:rFonts w:ascii="Calibri" w:hAnsi="Calibri" w:cs="Arial"/>
          <w:sz w:val="22"/>
          <w:szCs w:val="22"/>
        </w:rPr>
      </w:pPr>
      <w:bookmarkStart w:id="0" w:name="_GoBack"/>
      <w:bookmarkEnd w:id="0"/>
    </w:p>
    <w:tbl>
      <w:tblPr>
        <w:tblStyle w:val="Rutntstabell4dekorfrg3"/>
        <w:tblW w:w="0" w:type="auto"/>
        <w:tblLook w:val="01E0" w:firstRow="1" w:lastRow="1" w:firstColumn="1" w:lastColumn="1" w:noHBand="0" w:noVBand="0"/>
      </w:tblPr>
      <w:tblGrid>
        <w:gridCol w:w="2498"/>
        <w:gridCol w:w="6561"/>
      </w:tblGrid>
      <w:tr w:rsidR="00D11C83" w:rsidRPr="00512686" w:rsidTr="00F43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D11C83" w:rsidRPr="00512686" w:rsidRDefault="00DE3108" w:rsidP="00972830">
            <w:pPr>
              <w:tabs>
                <w:tab w:val="left" w:pos="3402"/>
                <w:tab w:val="left" w:leader="underscore" w:pos="9072"/>
              </w:tabs>
              <w:suppressAutoHyphens/>
              <w:spacing w:before="60" w:after="60"/>
              <w:jc w:val="center"/>
              <w:rPr>
                <w:rFonts w:ascii="Calibri" w:hAnsi="Calibri" w:cs="Leelawadee"/>
                <w:bCs w:val="0"/>
                <w:color w:val="FFFFFF"/>
                <w:sz w:val="22"/>
                <w:szCs w:val="22"/>
              </w:rPr>
            </w:pPr>
            <w:r w:rsidRPr="00512686">
              <w:rPr>
                <w:rFonts w:ascii="Calibri" w:hAnsi="Calibri" w:cs="Leelawadee"/>
                <w:color w:val="FFFFFF"/>
                <w:sz w:val="22"/>
                <w:szCs w:val="22"/>
              </w:rPr>
              <w:t>Företags</w:t>
            </w:r>
            <w:r w:rsidR="00CD6D4B" w:rsidRPr="00512686">
              <w:rPr>
                <w:rFonts w:ascii="Calibri" w:hAnsi="Calibri" w:cs="Leelawadee"/>
                <w:color w:val="FFFFFF"/>
                <w:sz w:val="22"/>
                <w:szCs w:val="22"/>
              </w:rPr>
              <w:t>information</w:t>
            </w:r>
          </w:p>
        </w:tc>
      </w:tr>
      <w:tr w:rsidR="00694A3E" w:rsidRPr="00512686" w:rsidTr="00F43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br w:type="page"/>
            </w: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br w:type="page"/>
              <w:t>Företagsnamn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VD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right" w:pos="325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Kontaktperson</w:t>
            </w:r>
            <w:r w:rsidR="00E20DDD" w:rsidRPr="00C118DE">
              <w:rPr>
                <w:rFonts w:ascii="Calibri" w:hAnsi="Calibri" w:cs="Leelawadee"/>
                <w:b w:val="0"/>
                <w:sz w:val="22"/>
                <w:szCs w:val="22"/>
              </w:rPr>
              <w:tab/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Adress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 xml:space="preserve">Postnr              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Ort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Telefon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Fax: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E-post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Hemsida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Proj</w:t>
            </w:r>
            <w:r w:rsidR="00F56A2B" w:rsidRPr="00C118DE">
              <w:rPr>
                <w:rFonts w:ascii="Calibri" w:hAnsi="Calibri" w:cs="Leelawadee"/>
                <w:b w:val="0"/>
                <w:sz w:val="22"/>
                <w:szCs w:val="22"/>
              </w:rPr>
              <w:t>e</w:t>
            </w: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kt</w:t>
            </w:r>
            <w:r w:rsidR="00F56A2B" w:rsidRPr="00C118DE">
              <w:rPr>
                <w:rFonts w:ascii="Calibri" w:hAnsi="Calibri" w:cs="Leelawadee"/>
                <w:b w:val="0"/>
                <w:sz w:val="22"/>
                <w:szCs w:val="22"/>
              </w:rPr>
              <w:t>s</w:t>
            </w: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Inköps 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Kvalitets</w:t>
            </w:r>
            <w:r w:rsidR="00053A90" w:rsidRPr="00C118DE">
              <w:rPr>
                <w:rFonts w:ascii="Calibri" w:hAnsi="Calibri" w:cs="Leelawadee"/>
                <w:b w:val="0"/>
                <w:sz w:val="22"/>
                <w:szCs w:val="22"/>
              </w:rPr>
              <w:t>chef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Miljöansvarig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Arbetsmiljöansvarig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Skyddsombud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F56A2B" w:rsidRPr="00512686" w:rsidTr="00F43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F56A2B" w:rsidRPr="00C118DE" w:rsidRDefault="00F56A2B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Kontrollansvarig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F56A2B" w:rsidRPr="00C118DE" w:rsidRDefault="00F56A2B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512686" w:rsidTr="00F43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118DE">
              <w:rPr>
                <w:rFonts w:ascii="Calibri" w:hAnsi="Calibri" w:cs="Leelawadee"/>
                <w:b w:val="0"/>
                <w:sz w:val="22"/>
                <w:szCs w:val="22"/>
              </w:rPr>
              <w:t>Anteckningar</w:t>
            </w:r>
          </w:p>
        </w:tc>
      </w:tr>
      <w:tr w:rsidR="00694A3E" w:rsidRPr="00512686" w:rsidTr="00F43CA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B2206E" w:rsidRPr="00C118DE" w:rsidRDefault="00B2206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B2206E" w:rsidRPr="00C118DE" w:rsidRDefault="00B2206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B2206E" w:rsidRPr="00C118DE" w:rsidRDefault="00B2206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B2206E" w:rsidRPr="00C118DE" w:rsidRDefault="00B2206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B2206E" w:rsidRPr="00C118DE" w:rsidRDefault="00B2206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B2206E" w:rsidRPr="00C118DE" w:rsidRDefault="00B2206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B2206E" w:rsidRPr="00C118DE" w:rsidRDefault="00B2206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B2206E" w:rsidRPr="00C118DE" w:rsidRDefault="00B2206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B2206E" w:rsidRPr="00C118DE" w:rsidRDefault="00B2206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B2206E" w:rsidRPr="00C118DE" w:rsidRDefault="00B2206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B2206E" w:rsidRPr="00C118DE" w:rsidRDefault="00B2206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694A3E" w:rsidRPr="00C118DE" w:rsidRDefault="00694A3E" w:rsidP="00972830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</w:tbl>
    <w:p w:rsidR="00694A3E" w:rsidRPr="00955405" w:rsidRDefault="00694A3E" w:rsidP="00176834">
      <w:pPr>
        <w:rPr>
          <w:rFonts w:ascii="Calibri" w:hAnsi="Calibri"/>
          <w:sz w:val="22"/>
          <w:szCs w:val="22"/>
        </w:rPr>
      </w:pPr>
    </w:p>
    <w:sectPr w:rsidR="00694A3E" w:rsidRPr="00955405" w:rsidSect="00686C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830" w:rsidRDefault="00972830">
      <w:r>
        <w:separator/>
      </w:r>
    </w:p>
  </w:endnote>
  <w:endnote w:type="continuationSeparator" w:id="0">
    <w:p w:rsidR="00972830" w:rsidRDefault="00972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23B1" w:rsidRDefault="000323B1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23B1" w:rsidRDefault="000323B1" w:rsidP="000323B1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 xml:space="preserve">Upprättat datum: 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Utgåva: </w:t>
    </w:r>
  </w:p>
  <w:p w:rsidR="00E20DDD" w:rsidRPr="000323B1" w:rsidRDefault="000323B1" w:rsidP="0008598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Theme="minorHAnsi" w:hAnsiTheme="minorHAnsi" w:cs="Leelawadee"/>
        <w:sz w:val="16"/>
        <w:szCs w:val="16"/>
      </w:rPr>
      <w:t>Reviderat datum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>
      <w:rPr>
        <w:rFonts w:asciiTheme="minorHAnsi" w:hAnsiTheme="minorHAnsi"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0DDD" w:rsidRPr="008A1078" w:rsidRDefault="00E20DDD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E20DDD" w:rsidRDefault="00E20DDD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E20DDD" w:rsidRDefault="00E20DDD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E20DDD" w:rsidRDefault="00E20DDD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E20DDD" w:rsidRDefault="00E20DDD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830" w:rsidRDefault="00972830">
      <w:r>
        <w:separator/>
      </w:r>
    </w:p>
  </w:footnote>
  <w:footnote w:type="continuationSeparator" w:id="0">
    <w:p w:rsidR="00972830" w:rsidRDefault="00972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23B1" w:rsidRDefault="000323B1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005"/>
      <w:gridCol w:w="1535"/>
      <w:gridCol w:w="1523"/>
      <w:gridCol w:w="3006"/>
    </w:tblGrid>
    <w:tr w:rsidR="006A3032" w:rsidRPr="00BE77F9" w:rsidTr="006F7789">
      <w:tc>
        <w:tcPr>
          <w:tcW w:w="3070" w:type="dxa"/>
          <w:shd w:val="clear" w:color="auto" w:fill="auto"/>
        </w:tcPr>
        <w:p w:rsidR="006A3032" w:rsidRPr="00BE77F9" w:rsidRDefault="006A3032" w:rsidP="006A3032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shd w:val="clear" w:color="auto" w:fill="auto"/>
        </w:tcPr>
        <w:p w:rsidR="006A3032" w:rsidRPr="00BE77F9" w:rsidRDefault="006A3032" w:rsidP="006A3032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b/>
            </w:rPr>
            <w:t>Företagsinformation</w:t>
          </w:r>
        </w:p>
      </w:tc>
      <w:tc>
        <w:tcPr>
          <w:tcW w:w="3070" w:type="dxa"/>
          <w:shd w:val="clear" w:color="auto" w:fill="auto"/>
        </w:tcPr>
        <w:p w:rsidR="006A3032" w:rsidRPr="00BE77F9" w:rsidRDefault="006A3032" w:rsidP="006A3032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6A3032" w:rsidRPr="00BE77F9" w:rsidTr="006F7789">
      <w:tc>
        <w:tcPr>
          <w:tcW w:w="9210" w:type="dxa"/>
          <w:gridSpan w:val="4"/>
          <w:shd w:val="clear" w:color="auto" w:fill="auto"/>
        </w:tcPr>
        <w:p w:rsidR="006A3032" w:rsidRPr="00BE77F9" w:rsidRDefault="006A3032" w:rsidP="006A3032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6A3032" w:rsidRPr="00BE77F9" w:rsidTr="006F7789">
      <w:tc>
        <w:tcPr>
          <w:tcW w:w="4605" w:type="dxa"/>
          <w:gridSpan w:val="2"/>
          <w:shd w:val="clear" w:color="auto" w:fill="auto"/>
        </w:tcPr>
        <w:p w:rsidR="006A3032" w:rsidRPr="00BE77F9" w:rsidRDefault="006A3032" w:rsidP="006A3032">
          <w:pPr>
            <w:suppressAutoHyphens/>
            <w:ind w:left="-120"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shd w:val="clear" w:color="auto" w:fill="auto"/>
        </w:tcPr>
        <w:p w:rsidR="006A3032" w:rsidRPr="00BE77F9" w:rsidRDefault="006A3032" w:rsidP="006A3032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E20DDD" w:rsidRPr="00686CF0" w:rsidRDefault="006A3032" w:rsidP="00686CF0">
    <w:pPr>
      <w:pStyle w:val="Sidhuvud"/>
    </w:pPr>
    <w:r w:rsidRPr="006A3032">
      <w:rPr>
        <w:rFonts w:ascii="Leelawadee" w:hAnsi="Leelawadee" w:cs="Leelawadee"/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90CBB94" wp14:editId="4884C65A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3032" w:rsidRDefault="006A3032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F43CAF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0CBB94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a66ac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6A3032" w:rsidRDefault="006A3032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F43CAF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E20DDD" w:rsidRPr="00BE77F9" w:rsidTr="00BE77F9">
      <w:tc>
        <w:tcPr>
          <w:tcW w:w="9210" w:type="dxa"/>
          <w:gridSpan w:val="2"/>
          <w:shd w:val="clear" w:color="auto" w:fill="auto"/>
        </w:tcPr>
        <w:p w:rsidR="00E20DDD" w:rsidRPr="00BE77F9" w:rsidRDefault="00E20DDD" w:rsidP="00BE77F9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b/>
            </w:rPr>
            <w:t xml:space="preserve">Företags </w:t>
          </w:r>
          <w:smartTag w:uri="urn:schemas-microsoft-com:office:smarttags" w:element="PersonName">
            <w:r w:rsidRPr="00BE77F9">
              <w:rPr>
                <w:rFonts w:ascii="Leelawadee" w:hAnsi="Leelawadee" w:cs="Leelawadee"/>
                <w:b/>
              </w:rPr>
              <w:t>info</w:t>
            </w:r>
          </w:smartTag>
          <w:r w:rsidRPr="00BE77F9">
            <w:rPr>
              <w:rFonts w:ascii="Leelawadee" w:hAnsi="Leelawadee" w:cs="Leelawadee"/>
              <w:b/>
            </w:rPr>
            <w:t>rmation</w:t>
          </w:r>
          <w:r w:rsidRPr="00BE77F9">
            <w:rPr>
              <w:rFonts w:ascii="Leelawadee" w:hAnsi="Leelawadee" w:cs="Leelawadee"/>
              <w:b/>
              <w:sz w:val="28"/>
              <w:szCs w:val="28"/>
            </w:rPr>
            <w:t xml:space="preserve">  </w:t>
          </w:r>
        </w:p>
      </w:tc>
    </w:tr>
    <w:tr w:rsidR="00E20DDD" w:rsidRPr="00BE77F9" w:rsidTr="00BE77F9">
      <w:tc>
        <w:tcPr>
          <w:tcW w:w="9210" w:type="dxa"/>
          <w:gridSpan w:val="2"/>
          <w:tcBorders>
            <w:bottom w:val="nil"/>
          </w:tcBorders>
          <w:shd w:val="clear" w:color="auto" w:fill="auto"/>
        </w:tcPr>
        <w:p w:rsidR="00E20DDD" w:rsidRPr="00BE77F9" w:rsidRDefault="00E20DDD" w:rsidP="00BE77F9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E20DDD" w:rsidRPr="00BE77F9" w:rsidTr="00BE77F9">
      <w:tc>
        <w:tcPr>
          <w:tcW w:w="4605" w:type="dxa"/>
          <w:tcBorders>
            <w:bottom w:val="nil"/>
          </w:tcBorders>
          <w:shd w:val="clear" w:color="auto" w:fill="auto"/>
        </w:tcPr>
        <w:p w:rsidR="00E20DDD" w:rsidRPr="00BE77F9" w:rsidRDefault="00E20DDD" w:rsidP="00BE77F9">
          <w:pPr>
            <w:suppressAutoHyphens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bottom w:val="nil"/>
          </w:tcBorders>
          <w:shd w:val="clear" w:color="auto" w:fill="auto"/>
        </w:tcPr>
        <w:p w:rsidR="00E20DDD" w:rsidRPr="00BE77F9" w:rsidRDefault="00E20DDD" w:rsidP="00BE77F9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E20DDD" w:rsidRPr="00BB2D9E" w:rsidRDefault="00E20DDD" w:rsidP="00F63D3E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15361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323B1"/>
    <w:rsid w:val="0004512D"/>
    <w:rsid w:val="00053A90"/>
    <w:rsid w:val="00085987"/>
    <w:rsid w:val="00096315"/>
    <w:rsid w:val="000A7511"/>
    <w:rsid w:val="000D00A0"/>
    <w:rsid w:val="001746E7"/>
    <w:rsid w:val="00176834"/>
    <w:rsid w:val="001914B4"/>
    <w:rsid w:val="001A104B"/>
    <w:rsid w:val="001A4097"/>
    <w:rsid w:val="001D6DDB"/>
    <w:rsid w:val="00241CB0"/>
    <w:rsid w:val="00305C8C"/>
    <w:rsid w:val="00327E07"/>
    <w:rsid w:val="00330837"/>
    <w:rsid w:val="0037740D"/>
    <w:rsid w:val="0040492C"/>
    <w:rsid w:val="0043081C"/>
    <w:rsid w:val="00437CA0"/>
    <w:rsid w:val="00465D82"/>
    <w:rsid w:val="00476252"/>
    <w:rsid w:val="00492BF9"/>
    <w:rsid w:val="004A0010"/>
    <w:rsid w:val="004C17BB"/>
    <w:rsid w:val="00512686"/>
    <w:rsid w:val="0055025E"/>
    <w:rsid w:val="00560F7C"/>
    <w:rsid w:val="00583634"/>
    <w:rsid w:val="005A5347"/>
    <w:rsid w:val="00601609"/>
    <w:rsid w:val="00671A16"/>
    <w:rsid w:val="00686CF0"/>
    <w:rsid w:val="00694A3E"/>
    <w:rsid w:val="006A3032"/>
    <w:rsid w:val="006B37C3"/>
    <w:rsid w:val="006D581A"/>
    <w:rsid w:val="006D7DB8"/>
    <w:rsid w:val="00706111"/>
    <w:rsid w:val="00733EF6"/>
    <w:rsid w:val="00742DC2"/>
    <w:rsid w:val="007E3D2E"/>
    <w:rsid w:val="007F4B2A"/>
    <w:rsid w:val="00801C5E"/>
    <w:rsid w:val="0085277B"/>
    <w:rsid w:val="008A0FB4"/>
    <w:rsid w:val="008A1078"/>
    <w:rsid w:val="008A20AA"/>
    <w:rsid w:val="008B5DF4"/>
    <w:rsid w:val="008F4D1F"/>
    <w:rsid w:val="008F76FF"/>
    <w:rsid w:val="009016F3"/>
    <w:rsid w:val="009159AA"/>
    <w:rsid w:val="00954E81"/>
    <w:rsid w:val="00955405"/>
    <w:rsid w:val="009663BB"/>
    <w:rsid w:val="00972830"/>
    <w:rsid w:val="00986DE4"/>
    <w:rsid w:val="009D17D7"/>
    <w:rsid w:val="00A25BB6"/>
    <w:rsid w:val="00A45CCC"/>
    <w:rsid w:val="00A46BCF"/>
    <w:rsid w:val="00A6532C"/>
    <w:rsid w:val="00A86EED"/>
    <w:rsid w:val="00AF1792"/>
    <w:rsid w:val="00B2206E"/>
    <w:rsid w:val="00B500D3"/>
    <w:rsid w:val="00B81CAF"/>
    <w:rsid w:val="00B822EE"/>
    <w:rsid w:val="00BC4934"/>
    <w:rsid w:val="00BE77F9"/>
    <w:rsid w:val="00BF0BA6"/>
    <w:rsid w:val="00C118DE"/>
    <w:rsid w:val="00C64BA3"/>
    <w:rsid w:val="00C97959"/>
    <w:rsid w:val="00CB4337"/>
    <w:rsid w:val="00CC083B"/>
    <w:rsid w:val="00CC1591"/>
    <w:rsid w:val="00CD0976"/>
    <w:rsid w:val="00CD6D4B"/>
    <w:rsid w:val="00D11C83"/>
    <w:rsid w:val="00D271F5"/>
    <w:rsid w:val="00D65F7A"/>
    <w:rsid w:val="00DD32FD"/>
    <w:rsid w:val="00DE3108"/>
    <w:rsid w:val="00E0271B"/>
    <w:rsid w:val="00E20DDD"/>
    <w:rsid w:val="00E50336"/>
    <w:rsid w:val="00E8522A"/>
    <w:rsid w:val="00E86E70"/>
    <w:rsid w:val="00EE16B1"/>
    <w:rsid w:val="00EE3A9C"/>
    <w:rsid w:val="00F43CAF"/>
    <w:rsid w:val="00F56A2B"/>
    <w:rsid w:val="00F63D3E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5361"/>
    <o:shapelayout v:ext="edit">
      <o:idmap v:ext="edit" data="1"/>
    </o:shapelayout>
  </w:shapeDefaults>
  <w:decimalSymbol w:val=","/>
  <w:listSeparator w:val=";"/>
  <w15:chartTrackingRefBased/>
  <w15:docId w15:val="{DD9E3C3E-9960-4E74-98B7-CA2D748F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94A3E"/>
    <w:rPr>
      <w:rFonts w:ascii="Arial" w:hAnsi="Arial"/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</w:rPr>
  </w:style>
  <w:style w:type="paragraph" w:styleId="Sidfot">
    <w:name w:val="footer"/>
    <w:basedOn w:val="Normal"/>
    <w:link w:val="SidfotChar"/>
    <w:rsid w:val="001746E7"/>
    <w:pPr>
      <w:tabs>
        <w:tab w:val="center" w:pos="4536"/>
        <w:tab w:val="right" w:pos="9072"/>
      </w:tabs>
    </w:pPr>
    <w:rPr>
      <w:sz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paragraph" w:styleId="Indragetstycke">
    <w:name w:val="Block Text"/>
    <w:basedOn w:val="Normal"/>
    <w:rsid w:val="00694A3E"/>
    <w:pPr>
      <w:ind w:left="540" w:right="612"/>
    </w:pPr>
    <w:rPr>
      <w:szCs w:val="24"/>
    </w:rPr>
  </w:style>
  <w:style w:type="table" w:styleId="Rutntstabell4dekorfrg2">
    <w:name w:val="Grid Table 4 Accent 2"/>
    <w:basedOn w:val="Normaltabell"/>
    <w:uiPriority w:val="49"/>
    <w:rsid w:val="00465D82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3">
    <w:name w:val="Grid Table 4 Accent 3"/>
    <w:basedOn w:val="Normaltabell"/>
    <w:uiPriority w:val="49"/>
    <w:rsid w:val="005A5347"/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6A3032"/>
    <w:rPr>
      <w:rFonts w:ascii="Arial" w:hAnsi="Arial"/>
    </w:rPr>
  </w:style>
  <w:style w:type="character" w:customStyle="1" w:styleId="SidfotChar">
    <w:name w:val="Sidfot Char"/>
    <w:basedOn w:val="Standardstycketeckensnitt"/>
    <w:link w:val="Sidfot"/>
    <w:rsid w:val="000323B1"/>
    <w:rPr>
      <w:rFonts w:ascii="Arial" w:hAnsi="Arial"/>
    </w:rPr>
  </w:style>
  <w:style w:type="table" w:styleId="Rutntstabell4dekorfrg1">
    <w:name w:val="Grid Table 4 Accent 1"/>
    <w:basedOn w:val="Normaltabell"/>
    <w:uiPriority w:val="49"/>
    <w:rsid w:val="00F43CAF"/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Mall%20sidhuvud%20och%20sidfot.dot" TargetMode="External"/></Relationships>
</file>

<file path=word/theme/theme1.xml><?xml version="1.0" encoding="utf-8"?>
<a:theme xmlns:a="http://schemas.openxmlformats.org/drawingml/2006/main" name="Office-tema">
  <a:themeElements>
    <a:clrScheme name="Varm blå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 sidhuvud och sidfot</Template>
  <TotalTime>1</TotalTime>
  <Pages>1</Pages>
  <Words>24</Words>
  <Characters>307</Characters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2013-01-28T09:06:00Z</cp:lastPrinted>
  <dcterms:created xsi:type="dcterms:W3CDTF">2016-07-23T12:56:00Z</dcterms:created>
  <dcterms:modified xsi:type="dcterms:W3CDTF">2016-10-09T12:56:00Z</dcterms:modified>
</cp:coreProperties>
</file>