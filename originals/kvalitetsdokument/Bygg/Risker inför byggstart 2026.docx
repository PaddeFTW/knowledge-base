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09128615"/>
        <w:docPartObj>
          <w:docPartGallery w:val="Cover Pages"/>
          <w:docPartUnique/>
        </w:docPartObj>
      </w:sdtPr>
      <w:sdtContent>
        <w:p w14:paraId="3C9B63AB" w14:textId="561A3545" w:rsidR="0093119B" w:rsidRDefault="0093119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04B7A1A" wp14:editId="5A980F4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EDB440D" id="Grupp 148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0f6fc6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AC5248D" wp14:editId="7FE3186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40F8A7" w14:textId="77777777" w:rsidR="0093119B" w:rsidRDefault="0093119B">
                                <w:pPr>
                                  <w:pStyle w:val="Ingetavstnd"/>
                                  <w:jc w:val="right"/>
                                  <w:rPr>
                                    <w:color w:val="0F6FC6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0F6FC6" w:themeColor="accent1"/>
                                    <w:sz w:val="28"/>
                                    <w:szCs w:val="28"/>
                                  </w:rPr>
                                  <w:t>Sammanfattning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</w:rPr>
                                  <w:alias w:val="Sammanfattning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38FEBC5" w14:textId="79986339" w:rsidR="0093119B" w:rsidRDefault="00EF5D30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</w:rPr>
                                    </w:pPr>
                                    <w:r w:rsidRPr="00EF5D30">
                                      <w:rPr>
                                        <w:color w:val="595959" w:themeColor="text1" w:themeTint="A6"/>
                                      </w:rPr>
                                      <w:t>Enligt AFS 2023:3 – Byggnads- och anläggningsarbete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3AC5248D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2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3C40F8A7" w14:textId="77777777" w:rsidR="0093119B" w:rsidRDefault="0093119B">
                          <w:pPr>
                            <w:pStyle w:val="Ingetavstnd"/>
                            <w:jc w:val="right"/>
                            <w:rPr>
                              <w:color w:val="0F6FC6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0F6FC6" w:themeColor="accent1"/>
                              <w:sz w:val="28"/>
                              <w:szCs w:val="28"/>
                            </w:rPr>
                            <w:t>Sammanfattning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</w:rPr>
                            <w:alias w:val="Sammanfattning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38FEBC5" w14:textId="79986339" w:rsidR="0093119B" w:rsidRDefault="00EF5D30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</w:rPr>
                              </w:pPr>
                              <w:r w:rsidRPr="00EF5D30">
                                <w:rPr>
                                  <w:color w:val="595959" w:themeColor="text1" w:themeTint="A6"/>
                                </w:rPr>
                                <w:t>Enligt AFS 2023:3 – Byggnads- och anläggningsarbete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EAD62FD" wp14:editId="2CBB2E1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54BAE2" w14:textId="2431BB25" w:rsidR="0093119B" w:rsidRDefault="00000000">
                                <w:pPr>
                                  <w:jc w:val="right"/>
                                  <w:rPr>
                                    <w:color w:val="0F6FC6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F6FC6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EF5D30" w:rsidRPr="00EF5D30">
                                      <w:rPr>
                                        <w:caps/>
                                        <w:color w:val="0F6FC6" w:themeColor="accent1"/>
                                        <w:sz w:val="64"/>
                                        <w:szCs w:val="64"/>
                                      </w:rPr>
                                      <w:t>Riskanalys inför byggstart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4925388" w14:textId="50E92132" w:rsidR="0093119B" w:rsidRDefault="0093119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Ange företagsnamn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EAD62FD" id="Textruta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6354BAE2" w14:textId="2431BB25" w:rsidR="0093119B" w:rsidRDefault="00000000">
                          <w:pPr>
                            <w:jc w:val="right"/>
                            <w:rPr>
                              <w:color w:val="0F6FC6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0F6FC6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EF5D30" w:rsidRPr="00EF5D30">
                                <w:rPr>
                                  <w:caps/>
                                  <w:color w:val="0F6FC6" w:themeColor="accent1"/>
                                  <w:sz w:val="64"/>
                                  <w:szCs w:val="64"/>
                                </w:rPr>
                                <w:t>Riskanalys inför byggstart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4925388" w14:textId="50E92132" w:rsidR="0093119B" w:rsidRDefault="0093119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Ange företagsnamn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197A754" w14:textId="467A77D3" w:rsidR="0093119B" w:rsidRDefault="008466D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68E52B0" wp14:editId="382195EF">
                    <wp:simplePos x="0" y="0"/>
                    <wp:positionH relativeFrom="page">
                      <wp:posOffset>219075</wp:posOffset>
                    </wp:positionH>
                    <wp:positionV relativeFrom="page">
                      <wp:posOffset>8458200</wp:posOffset>
                    </wp:positionV>
                    <wp:extent cx="7315200" cy="1262380"/>
                    <wp:effectExtent l="0" t="0" r="0" b="13970"/>
                    <wp:wrapSquare wrapText="bothSides"/>
                    <wp:docPr id="152" name="Textruta 1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2623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8B1F58" w14:textId="20D07583" w:rsidR="0093119B" w:rsidRPr="00A12481" w:rsidRDefault="0093119B" w:rsidP="0093119B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Detta är en produkt frå</w:t>
                                </w:r>
                                <w:r w:rsidR="0071047F">
                                  <w:rPr>
                                    <w:rFonts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n</w:t>
                                </w:r>
                                <w:r>
                                  <w:rPr>
                                    <w:rFonts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 xml:space="preserve"> KvalitetsDokument.se</w:t>
                                </w:r>
                              </w:p>
                              <w:p w14:paraId="4B3E4551" w14:textId="4063B36B" w:rsidR="0093119B" w:rsidRPr="008466D6" w:rsidRDefault="0093119B" w:rsidP="0093119B">
                                <w:pPr>
                                  <w:pStyle w:val="Ingetavstnd"/>
                                  <w:jc w:val="right"/>
                                  <w:rPr>
                                    <w:rStyle w:val="Hyperlnk"/>
                                    <w:sz w:val="18"/>
                                    <w:szCs w:val="18"/>
                                  </w:rPr>
                                </w:pPr>
                                <w:r w:rsidRPr="008466D6">
                                  <w:rPr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8466D6">
                                  <w:rPr>
                                    <w:sz w:val="18"/>
                                    <w:szCs w:val="18"/>
                                  </w:rPr>
                                  <w:instrText>HYPERLINK "mailto:support@kvalitetsgruppen.com?subject=Fri%20support"</w:instrText>
                                </w:r>
                                <w:r w:rsidRPr="008466D6">
                                  <w:rPr>
                                    <w:sz w:val="18"/>
                                    <w:szCs w:val="18"/>
                                  </w:rPr>
                                </w:r>
                                <w:r w:rsidRPr="008466D6">
                                  <w:rPr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Pr="008466D6">
                                  <w:rPr>
                                    <w:rStyle w:val="Hyperlnk"/>
                                    <w:sz w:val="18"/>
                                    <w:szCs w:val="18"/>
                                  </w:rPr>
                                  <w:t>support@kvalitetsgruppen.com</w:t>
                                </w:r>
                              </w:p>
                              <w:p w14:paraId="694CA41E" w14:textId="1A55E6BA" w:rsidR="0093119B" w:rsidRPr="008466D6" w:rsidRDefault="0093119B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 w:rsidRPr="008466D6">
                                  <w:rPr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Pr="008466D6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Vi som står bakom KvsalitetsDokument.se är Kvalitetsgruppen Hässleholm AB. Vi är ett konsultföretag som hjälper småföretag att införa kvalitets-, miljö- och arbetsmiljöledningssystem. Ni hittar mer information om oss på</w:t>
                                </w:r>
                                <w:r w:rsidRPr="008466D6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hyperlink r:id="rId11" w:history="1">
                                  <w:r w:rsidRPr="008466D6">
                                    <w:rPr>
                                      <w:rStyle w:val="Hyperlnk"/>
                                      <w:sz w:val="18"/>
                                      <w:szCs w:val="18"/>
                                    </w:rPr>
                                    <w:t>KvalitetsGruppen.com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68E52B0" id="Textruta 150" o:spid="_x0000_s1028" type="#_x0000_t202" style="position:absolute;margin-left:17.25pt;margin-top:666pt;width:8in;height:99.4pt;z-index:251660288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" filled="f" stroked="f" strokeweight=".5pt">
                    <v:textbox inset="126pt,0,54pt,0">
                      <w:txbxContent>
                        <w:p w14:paraId="438B1F58" w14:textId="20D07583" w:rsidR="0093119B" w:rsidRPr="00A12481" w:rsidRDefault="0093119B" w:rsidP="0093119B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  <w:t>Detta är en produkt frå</w:t>
                          </w:r>
                          <w:r w:rsidR="0071047F">
                            <w:rPr>
                              <w:rFonts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  <w:t xml:space="preserve"> KvalitetsDokument.se</w:t>
                          </w:r>
                        </w:p>
                        <w:p w14:paraId="4B3E4551" w14:textId="4063B36B" w:rsidR="0093119B" w:rsidRPr="008466D6" w:rsidRDefault="0093119B" w:rsidP="0093119B">
                          <w:pPr>
                            <w:pStyle w:val="Ingetavstnd"/>
                            <w:jc w:val="right"/>
                            <w:rPr>
                              <w:rStyle w:val="Hyperlnk"/>
                              <w:sz w:val="18"/>
                              <w:szCs w:val="18"/>
                            </w:rPr>
                          </w:pPr>
                          <w:r w:rsidRPr="008466D6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466D6">
                            <w:rPr>
                              <w:sz w:val="18"/>
                              <w:szCs w:val="18"/>
                            </w:rPr>
                            <w:instrText>HYPERLINK "mailto:support@kvalitetsgruppen.com?subject=Fri%20support"</w:instrText>
                          </w:r>
                          <w:r w:rsidRPr="008466D6">
                            <w:rPr>
                              <w:sz w:val="18"/>
                              <w:szCs w:val="18"/>
                            </w:rPr>
                          </w:r>
                          <w:r w:rsidRPr="008466D6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8466D6">
                            <w:rPr>
                              <w:rStyle w:val="Hyperlnk"/>
                              <w:sz w:val="18"/>
                              <w:szCs w:val="18"/>
                            </w:rPr>
                            <w:t>support@kvalitetsgruppen.com</w:t>
                          </w:r>
                        </w:p>
                        <w:p w14:paraId="694CA41E" w14:textId="1A55E6BA" w:rsidR="0093119B" w:rsidRPr="008466D6" w:rsidRDefault="0093119B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8466D6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8466D6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Vi som står bakom KvsalitetsDokument.se är Kvalitetsgruppen Hässleholm AB. Vi är ett konsultföretag som hjälper småföretag att införa kvalitets-, miljö- och arbetsmiljöledningssystem. Ni hittar mer information om oss på</w:t>
                          </w:r>
                          <w:r w:rsidRPr="008466D6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12" w:history="1">
                            <w:r w:rsidRPr="008466D6">
                              <w:rPr>
                                <w:rStyle w:val="Hyperlnk"/>
                                <w:sz w:val="18"/>
                                <w:szCs w:val="18"/>
                              </w:rPr>
                              <w:t>KvalitetsGruppen.com</w:t>
                            </w:r>
                          </w:hyperlink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3119B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1"/>
          <w:szCs w:val="20"/>
        </w:rPr>
        <w:id w:val="15973643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32E3E4" w14:textId="2A8446C1" w:rsidR="000F2BB4" w:rsidRDefault="000F2BB4">
          <w:pPr>
            <w:pStyle w:val="Innehllsfrteckningsrubrik"/>
          </w:pPr>
          <w:r>
            <w:t>Innehållsförteckning</w:t>
          </w:r>
        </w:p>
        <w:p w14:paraId="1DAF4714" w14:textId="7BE1C814" w:rsidR="0050029B" w:rsidRDefault="000F2BB4">
          <w:pPr>
            <w:pStyle w:val="Innehll2"/>
            <w:tabs>
              <w:tab w:val="right" w:leader="do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56956" w:history="1">
            <w:r w:rsidR="0050029B" w:rsidRPr="00F759DB">
              <w:rPr>
                <w:rStyle w:val="Hyperlnk"/>
                <w:rFonts w:eastAsia="Times New Roman"/>
                <w:noProof/>
                <w:lang w:eastAsia="sv-SE"/>
              </w:rPr>
              <w:t>Fri support</w:t>
            </w:r>
            <w:r w:rsidR="0050029B">
              <w:rPr>
                <w:noProof/>
                <w:webHidden/>
              </w:rPr>
              <w:tab/>
            </w:r>
            <w:r w:rsidR="0050029B">
              <w:rPr>
                <w:noProof/>
                <w:webHidden/>
              </w:rPr>
              <w:fldChar w:fldCharType="begin"/>
            </w:r>
            <w:r w:rsidR="0050029B">
              <w:rPr>
                <w:noProof/>
                <w:webHidden/>
              </w:rPr>
              <w:instrText xml:space="preserve"> PAGEREF _Toc223956956 \h </w:instrText>
            </w:r>
            <w:r w:rsidR="0050029B">
              <w:rPr>
                <w:noProof/>
                <w:webHidden/>
              </w:rPr>
            </w:r>
            <w:r w:rsidR="0050029B">
              <w:rPr>
                <w:noProof/>
                <w:webHidden/>
              </w:rPr>
              <w:fldChar w:fldCharType="separate"/>
            </w:r>
            <w:r w:rsidR="0050029B">
              <w:rPr>
                <w:noProof/>
                <w:webHidden/>
              </w:rPr>
              <w:t>2</w:t>
            </w:r>
            <w:r w:rsidR="0050029B">
              <w:rPr>
                <w:noProof/>
                <w:webHidden/>
              </w:rPr>
              <w:fldChar w:fldCharType="end"/>
            </w:r>
          </w:hyperlink>
        </w:p>
        <w:p w14:paraId="68467C04" w14:textId="796F1E1A" w:rsidR="0050029B" w:rsidRDefault="0050029B">
          <w:pPr>
            <w:pStyle w:val="Innehll2"/>
            <w:tabs>
              <w:tab w:val="right" w:leader="do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3956957" w:history="1">
            <w:r w:rsidRPr="00F759DB">
              <w:rPr>
                <w:rStyle w:val="Hyperlnk"/>
                <w:rFonts w:eastAsia="Times New Roman"/>
                <w:noProof/>
                <w:lang w:eastAsia="sv-SE"/>
              </w:rPr>
              <w:t>Syfte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096AB" w14:textId="33022FC7" w:rsidR="0050029B" w:rsidRDefault="0050029B">
          <w:pPr>
            <w:pStyle w:val="Innehll2"/>
            <w:tabs>
              <w:tab w:val="right" w:leader="do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3956958" w:history="1">
            <w:r w:rsidRPr="00F759DB">
              <w:rPr>
                <w:rStyle w:val="Hyperlnk"/>
                <w:rFonts w:eastAsia="Times New Roman"/>
                <w:noProof/>
                <w:lang w:eastAsia="sv-SE"/>
              </w:rPr>
              <w:t>Projektinformation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10991" w14:textId="086D7992" w:rsidR="0050029B" w:rsidRDefault="0050029B">
          <w:pPr>
            <w:pStyle w:val="Innehll1"/>
            <w:tabs>
              <w:tab w:val="right" w:leader="do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3956959" w:history="1">
            <w:r w:rsidRPr="00F759DB">
              <w:rPr>
                <w:rStyle w:val="Hyperlnk"/>
                <w:rFonts w:eastAsia="Times New Roman"/>
                <w:noProof/>
                <w:lang w:eastAsia="sv-SE"/>
              </w:rPr>
              <w:t>Identifiering av särskilda arbetsmiljörisker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D7898" w14:textId="3188EBCC" w:rsidR="000F2BB4" w:rsidRDefault="000F2BB4">
          <w:r>
            <w:rPr>
              <w:b/>
              <w:bCs/>
            </w:rPr>
            <w:fldChar w:fldCharType="end"/>
          </w:r>
        </w:p>
      </w:sdtContent>
    </w:sdt>
    <w:p w14:paraId="13A55A35" w14:textId="77777777" w:rsidR="00B51A5C" w:rsidRPr="004F132C" w:rsidRDefault="00B51A5C" w:rsidP="00064071">
      <w:pPr>
        <w:spacing w:after="0" w:line="240" w:lineRule="auto"/>
      </w:pPr>
    </w:p>
    <w:p w14:paraId="4982717B" w14:textId="49940DC9" w:rsidR="00422EEF" w:rsidRDefault="00422EEF" w:rsidP="00E131DC">
      <w:pPr>
        <w:pStyle w:val="Rubrik"/>
        <w:rPr>
          <w:rFonts w:asciiTheme="minorHAnsi" w:hAnsiTheme="minorHAnsi"/>
          <w:sz w:val="22"/>
          <w:szCs w:val="22"/>
        </w:rPr>
      </w:pPr>
    </w:p>
    <w:p w14:paraId="1FDE7D31" w14:textId="77777777" w:rsidR="008B7D9C" w:rsidRDefault="008B7D9C" w:rsidP="008B7D9C">
      <w:pPr>
        <w:rPr>
          <w:lang w:eastAsia="sv-SE"/>
        </w:rPr>
      </w:pPr>
    </w:p>
    <w:p w14:paraId="78A99A8E" w14:textId="481720F1" w:rsidR="00FA70D2" w:rsidRDefault="00FA70D2">
      <w:pPr>
        <w:rPr>
          <w:lang w:eastAsia="sv-SE"/>
        </w:rPr>
      </w:pPr>
      <w:r>
        <w:rPr>
          <w:lang w:eastAsia="sv-SE"/>
        </w:rPr>
        <w:br w:type="page"/>
      </w:r>
    </w:p>
    <w:p w14:paraId="333D6A82" w14:textId="77777777" w:rsidR="00FA70D2" w:rsidRPr="00FA70D2" w:rsidRDefault="00FA70D2" w:rsidP="00FA70D2">
      <w:pPr>
        <w:pStyle w:val="Rubrik2"/>
        <w:rPr>
          <w:rFonts w:eastAsia="Times New Roman"/>
          <w:lang w:eastAsia="sv-SE"/>
        </w:rPr>
      </w:pPr>
      <w:bookmarkStart w:id="0" w:name="_Toc188261496"/>
      <w:bookmarkStart w:id="1" w:name="_Toc223956956"/>
      <w:r w:rsidRPr="00FA70D2">
        <w:rPr>
          <w:rFonts w:eastAsia="Times New Roman"/>
          <w:lang w:eastAsia="sv-SE"/>
        </w:rPr>
        <w:t>Fri support</w:t>
      </w:r>
      <w:bookmarkEnd w:id="0"/>
      <w:bookmarkEnd w:id="1"/>
    </w:p>
    <w:p w14:paraId="3DA04E82" w14:textId="403B8B1E" w:rsidR="00FA70D2" w:rsidRDefault="00FA70D2" w:rsidP="00FA70D2">
      <w:pPr>
        <w:rPr>
          <w:rFonts w:eastAsia="Times New Roman"/>
          <w:lang w:eastAsia="sv-SE"/>
        </w:rPr>
      </w:pPr>
      <w:r w:rsidRPr="00FA70D2">
        <w:rPr>
          <w:rFonts w:eastAsia="Times New Roman"/>
          <w:lang w:eastAsia="sv-SE"/>
        </w:rPr>
        <w:t xml:space="preserve">Ni har rätt till fri support för hur denna produkt skall användas i er verksamhet. Vänd er till </w:t>
      </w:r>
      <w:hyperlink r:id="rId13" w:history="1">
        <w:r w:rsidRPr="00FA70D2">
          <w:rPr>
            <w:rStyle w:val="Hyperlnk"/>
            <w:rFonts w:eastAsia="Times New Roman"/>
            <w:lang w:eastAsia="sv-SE"/>
          </w:rPr>
          <w:t>dokument@kvalitetsgruppen.com</w:t>
        </w:r>
      </w:hyperlink>
      <w:r w:rsidRPr="00FA70D2">
        <w:rPr>
          <w:rFonts w:eastAsia="Times New Roman"/>
          <w:lang w:eastAsia="sv-SE"/>
        </w:rPr>
        <w:t xml:space="preserve"> eller ring oss måndag – fredag, 08.00-17.00 på 0451-837 15 om ni har frågor.  </w:t>
      </w:r>
    </w:p>
    <w:p w14:paraId="2E9AD6F9" w14:textId="77777777" w:rsidR="00FA70D2" w:rsidRDefault="00FA70D2" w:rsidP="00FA70D2">
      <w:pPr>
        <w:rPr>
          <w:rFonts w:eastAsia="Times New Roman"/>
          <w:lang w:eastAsia="sv-SE"/>
        </w:rPr>
      </w:pPr>
    </w:p>
    <w:p w14:paraId="4E435E65" w14:textId="49F09BEE" w:rsidR="00FA70D2" w:rsidRPr="00EF5D30" w:rsidRDefault="00FA70D2" w:rsidP="00FA70D2">
      <w:pPr>
        <w:pStyle w:val="Rubrik2"/>
        <w:rPr>
          <w:rFonts w:eastAsia="Times New Roman"/>
          <w:lang w:eastAsia="sv-SE"/>
        </w:rPr>
      </w:pPr>
      <w:bookmarkStart w:id="2" w:name="_Toc223956957"/>
      <w:r>
        <w:rPr>
          <w:rFonts w:eastAsia="Times New Roman"/>
          <w:lang w:eastAsia="sv-SE"/>
        </w:rPr>
        <w:t>Syfte</w:t>
      </w:r>
      <w:bookmarkEnd w:id="2"/>
    </w:p>
    <w:p w14:paraId="0989296D" w14:textId="77777777" w:rsidR="00FA70D2" w:rsidRDefault="00FA70D2" w:rsidP="00FA70D2">
      <w:pPr>
        <w:rPr>
          <w:rFonts w:eastAsia="Times New Roman"/>
          <w:lang w:eastAsia="sv-SE"/>
        </w:rPr>
      </w:pPr>
      <w:r w:rsidRPr="00EF5D30">
        <w:rPr>
          <w:rFonts w:eastAsia="Times New Roman"/>
          <w:lang w:eastAsia="sv-SE"/>
        </w:rPr>
        <w:t>Denna riskanalys identifierar arbeten med särskild risk inför byggstart och utgör underlag för arbetsmiljöplanen enligt AFS 2023:3.</w:t>
      </w:r>
    </w:p>
    <w:p w14:paraId="3A579D89" w14:textId="77777777" w:rsidR="008B7D9C" w:rsidRDefault="008B7D9C" w:rsidP="008B7D9C">
      <w:pPr>
        <w:rPr>
          <w:lang w:eastAsia="sv-SE"/>
        </w:rPr>
      </w:pPr>
    </w:p>
    <w:p w14:paraId="760DE195" w14:textId="77777777" w:rsidR="008B7D9C" w:rsidRDefault="008B7D9C" w:rsidP="008B7D9C">
      <w:pPr>
        <w:rPr>
          <w:lang w:eastAsia="sv-SE"/>
        </w:rPr>
      </w:pPr>
    </w:p>
    <w:p w14:paraId="3DD8FD23" w14:textId="77777777" w:rsidR="008B7D9C" w:rsidRDefault="008B7D9C" w:rsidP="008B7D9C">
      <w:pPr>
        <w:rPr>
          <w:lang w:eastAsia="sv-SE"/>
        </w:rPr>
      </w:pPr>
    </w:p>
    <w:p w14:paraId="1047FC71" w14:textId="77777777" w:rsidR="008B7D9C" w:rsidRDefault="008B7D9C" w:rsidP="008B7D9C">
      <w:pPr>
        <w:rPr>
          <w:lang w:eastAsia="sv-SE"/>
        </w:rPr>
      </w:pPr>
    </w:p>
    <w:p w14:paraId="6654C431" w14:textId="77777777" w:rsidR="008B7D9C" w:rsidRDefault="008B7D9C" w:rsidP="008B7D9C">
      <w:pPr>
        <w:rPr>
          <w:lang w:eastAsia="sv-SE"/>
        </w:rPr>
      </w:pPr>
    </w:p>
    <w:p w14:paraId="53B09C36" w14:textId="77777777" w:rsidR="008B7D9C" w:rsidRDefault="008B7D9C" w:rsidP="008B7D9C">
      <w:pPr>
        <w:rPr>
          <w:lang w:eastAsia="sv-SE"/>
        </w:rPr>
      </w:pPr>
    </w:p>
    <w:p w14:paraId="36D083A0" w14:textId="77777777" w:rsidR="008B7D9C" w:rsidRDefault="008B7D9C" w:rsidP="008B7D9C">
      <w:pPr>
        <w:rPr>
          <w:lang w:eastAsia="sv-SE"/>
        </w:rPr>
      </w:pPr>
    </w:p>
    <w:p w14:paraId="1C98CC8A" w14:textId="77777777" w:rsidR="008B7D9C" w:rsidRDefault="008B7D9C" w:rsidP="008B7D9C">
      <w:pPr>
        <w:rPr>
          <w:lang w:eastAsia="sv-SE"/>
        </w:rPr>
      </w:pPr>
    </w:p>
    <w:p w14:paraId="14343D5E" w14:textId="77777777" w:rsidR="008B7D9C" w:rsidRDefault="008B7D9C" w:rsidP="008B7D9C">
      <w:pPr>
        <w:rPr>
          <w:lang w:eastAsia="sv-SE"/>
        </w:rPr>
      </w:pPr>
    </w:p>
    <w:p w14:paraId="488E6661" w14:textId="77777777" w:rsidR="008B7D9C" w:rsidRDefault="008B7D9C" w:rsidP="008B7D9C">
      <w:pPr>
        <w:rPr>
          <w:lang w:eastAsia="sv-SE"/>
        </w:rPr>
      </w:pPr>
    </w:p>
    <w:p w14:paraId="049FD1E7" w14:textId="77777777" w:rsidR="008B7D9C" w:rsidRDefault="008B7D9C" w:rsidP="008B7D9C">
      <w:pPr>
        <w:rPr>
          <w:lang w:eastAsia="sv-SE"/>
        </w:rPr>
      </w:pPr>
    </w:p>
    <w:p w14:paraId="5C230241" w14:textId="77777777" w:rsidR="008B7D9C" w:rsidRDefault="008B7D9C" w:rsidP="008B7D9C">
      <w:pPr>
        <w:rPr>
          <w:lang w:eastAsia="sv-SE"/>
        </w:rPr>
      </w:pPr>
    </w:p>
    <w:p w14:paraId="08E93211" w14:textId="77777777" w:rsidR="008B7D9C" w:rsidRDefault="008B7D9C" w:rsidP="008B7D9C">
      <w:pPr>
        <w:rPr>
          <w:lang w:eastAsia="sv-SE"/>
        </w:rPr>
      </w:pPr>
    </w:p>
    <w:p w14:paraId="1467BAB1" w14:textId="77777777" w:rsidR="008B7D9C" w:rsidRDefault="008B7D9C" w:rsidP="008B7D9C">
      <w:pPr>
        <w:rPr>
          <w:lang w:eastAsia="sv-SE"/>
        </w:rPr>
      </w:pPr>
    </w:p>
    <w:p w14:paraId="53BCF96B" w14:textId="77777777" w:rsidR="008B7D9C" w:rsidRDefault="008B7D9C" w:rsidP="008B7D9C">
      <w:pPr>
        <w:rPr>
          <w:lang w:eastAsia="sv-SE"/>
        </w:rPr>
      </w:pPr>
    </w:p>
    <w:p w14:paraId="56BC3635" w14:textId="77777777" w:rsidR="008B7D9C" w:rsidRDefault="008B7D9C" w:rsidP="008B7D9C">
      <w:pPr>
        <w:rPr>
          <w:lang w:eastAsia="sv-SE"/>
        </w:rPr>
      </w:pPr>
    </w:p>
    <w:p w14:paraId="5B49C95F" w14:textId="77777777" w:rsidR="008B7D9C" w:rsidRDefault="008B7D9C" w:rsidP="008B7D9C">
      <w:pPr>
        <w:rPr>
          <w:lang w:eastAsia="sv-SE"/>
        </w:rPr>
      </w:pPr>
    </w:p>
    <w:p w14:paraId="7581C00A" w14:textId="77777777" w:rsidR="008B7D9C" w:rsidRDefault="008B7D9C" w:rsidP="008B7D9C">
      <w:pPr>
        <w:rPr>
          <w:lang w:eastAsia="sv-SE"/>
        </w:rPr>
      </w:pPr>
    </w:p>
    <w:p w14:paraId="71166C29" w14:textId="77777777" w:rsidR="008B7D9C" w:rsidRDefault="008B7D9C" w:rsidP="008B7D9C">
      <w:pPr>
        <w:rPr>
          <w:lang w:eastAsia="sv-SE"/>
        </w:rPr>
      </w:pPr>
    </w:p>
    <w:p w14:paraId="5130D7E9" w14:textId="77777777" w:rsidR="008B7D9C" w:rsidRDefault="008B7D9C" w:rsidP="008B7D9C">
      <w:pPr>
        <w:rPr>
          <w:lang w:eastAsia="sv-SE"/>
        </w:rPr>
      </w:pPr>
    </w:p>
    <w:p w14:paraId="4B7C8239" w14:textId="77777777" w:rsidR="008B7D9C" w:rsidRDefault="008B7D9C" w:rsidP="008B7D9C">
      <w:pPr>
        <w:rPr>
          <w:lang w:eastAsia="sv-SE"/>
        </w:rPr>
      </w:pPr>
    </w:p>
    <w:p w14:paraId="044F608F" w14:textId="77777777" w:rsidR="008B7D9C" w:rsidRDefault="008B7D9C" w:rsidP="008B7D9C">
      <w:pPr>
        <w:rPr>
          <w:lang w:eastAsia="sv-SE"/>
        </w:rPr>
      </w:pPr>
    </w:p>
    <w:p w14:paraId="117176CC" w14:textId="77777777" w:rsidR="008B7D9C" w:rsidRDefault="008B7D9C" w:rsidP="008B7D9C">
      <w:pPr>
        <w:rPr>
          <w:lang w:eastAsia="sv-SE"/>
        </w:rPr>
      </w:pPr>
    </w:p>
    <w:p w14:paraId="0E1CC5F5" w14:textId="77777777" w:rsidR="00ED01AB" w:rsidRDefault="00ED01AB" w:rsidP="008B7D9C">
      <w:pPr>
        <w:rPr>
          <w:lang w:eastAsia="sv-SE"/>
        </w:rPr>
      </w:pPr>
    </w:p>
    <w:p w14:paraId="1623C081" w14:textId="77777777" w:rsidR="00ED01AB" w:rsidRDefault="00ED01AB" w:rsidP="008B7D9C">
      <w:pPr>
        <w:rPr>
          <w:lang w:eastAsia="sv-SE"/>
        </w:rPr>
      </w:pPr>
    </w:p>
    <w:p w14:paraId="7A6F1518" w14:textId="77777777" w:rsidR="008466D6" w:rsidRPr="008B7D9C" w:rsidRDefault="008466D6" w:rsidP="008B7D9C">
      <w:pPr>
        <w:rPr>
          <w:lang w:eastAsia="sv-SE"/>
        </w:rPr>
      </w:pPr>
    </w:p>
    <w:p w14:paraId="012F990F" w14:textId="77777777" w:rsidR="00422373" w:rsidRDefault="00422373" w:rsidP="00422373">
      <w:pPr>
        <w:rPr>
          <w:rFonts w:eastAsia="Times New Roman"/>
          <w:lang w:eastAsia="sv-SE"/>
        </w:rPr>
      </w:pPr>
    </w:p>
    <w:p w14:paraId="0E87FC99" w14:textId="77777777" w:rsidR="008466D6" w:rsidRDefault="008466D6" w:rsidP="00422373">
      <w:pPr>
        <w:rPr>
          <w:rFonts w:eastAsia="Times New Roman"/>
          <w:lang w:eastAsia="sv-SE"/>
        </w:rPr>
      </w:pPr>
    </w:p>
    <w:p w14:paraId="5AE9CEA8" w14:textId="77777777" w:rsidR="0051137C" w:rsidRDefault="0051137C" w:rsidP="0051137C">
      <w:pPr>
        <w:pStyle w:val="Rubrik2"/>
        <w:rPr>
          <w:rFonts w:eastAsia="Times New Roman"/>
          <w:lang w:eastAsia="sv-SE"/>
        </w:rPr>
      </w:pPr>
      <w:bookmarkStart w:id="3" w:name="_Toc223956958"/>
      <w:r w:rsidRPr="00EF5D30">
        <w:rPr>
          <w:rFonts w:eastAsia="Times New Roman"/>
          <w:lang w:eastAsia="sv-SE"/>
        </w:rPr>
        <w:t>Projektinformation</w:t>
      </w:r>
      <w:bookmarkEnd w:id="3"/>
    </w:p>
    <w:p w14:paraId="32D8E553" w14:textId="77777777" w:rsidR="00FA70D2" w:rsidRDefault="00FA70D2" w:rsidP="008A0826">
      <w:pPr>
        <w:spacing w:after="0"/>
        <w:rPr>
          <w:lang w:eastAsia="sv-SE"/>
        </w:rPr>
      </w:pPr>
    </w:p>
    <w:tbl>
      <w:tblPr>
        <w:tblStyle w:val="iso-tabell-version-2-2026"/>
        <w:tblW w:w="9072" w:type="dxa"/>
        <w:tblBorders>
          <w:top w:val="single" w:sz="4" w:space="0" w:color="112F51" w:themeColor="text2" w:themeShade="BF"/>
          <w:left w:val="single" w:sz="4" w:space="0" w:color="112F51" w:themeColor="text2" w:themeShade="BF"/>
          <w:bottom w:val="single" w:sz="4" w:space="0" w:color="112F51" w:themeColor="text2" w:themeShade="BF"/>
          <w:right w:val="single" w:sz="4" w:space="0" w:color="112F51" w:themeColor="text2" w:themeShade="BF"/>
          <w:insideH w:val="single" w:sz="4" w:space="0" w:color="112F51" w:themeColor="text2" w:themeShade="BF"/>
          <w:insideV w:val="single" w:sz="4" w:space="0" w:color="112F51" w:themeColor="text2" w:themeShade="BF"/>
        </w:tblBorders>
        <w:tblLook w:val="00A0" w:firstRow="1" w:lastRow="0" w:firstColumn="1" w:lastColumn="0" w:noHBand="0" w:noVBand="0"/>
      </w:tblPr>
      <w:tblGrid>
        <w:gridCol w:w="2833"/>
        <w:gridCol w:w="6239"/>
      </w:tblGrid>
      <w:tr w:rsidR="00FA70D2" w:rsidRPr="00FA70D2" w14:paraId="4A5B87C6" w14:textId="77777777" w:rsidTr="00FA70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112F51" w:themeColor="text2" w:themeShade="BF"/>
              <w:right w:val="none" w:sz="0" w:space="0" w:color="auto"/>
            </w:tcBorders>
            <w:shd w:val="clear" w:color="auto" w:fill="17406D" w:themeFill="text2"/>
          </w:tcPr>
          <w:p w14:paraId="7972F630" w14:textId="3D458DE1" w:rsidR="00FA70D2" w:rsidRPr="00FA70D2" w:rsidRDefault="00FA70D2" w:rsidP="00FA70D2">
            <w:pPr>
              <w:spacing w:after="0"/>
              <w:rPr>
                <w:rFonts w:eastAsia="Times New Roman"/>
              </w:rPr>
            </w:pPr>
          </w:p>
        </w:tc>
      </w:tr>
      <w:tr w:rsidR="00FA70D2" w:rsidRPr="00FA70D2" w14:paraId="736A738C" w14:textId="77777777" w:rsidTr="00FA70D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12" w:space="0" w:color="112F51" w:themeColor="text2" w:themeShade="BF"/>
            </w:tcBorders>
          </w:tcPr>
          <w:p w14:paraId="04130898" w14:textId="2D95DD19" w:rsidR="00FA70D2" w:rsidRPr="00FA70D2" w:rsidRDefault="00FA70D2" w:rsidP="00FA70D2">
            <w:pPr>
              <w:rPr>
                <w:rFonts w:eastAsia="Times New Roman"/>
              </w:rPr>
            </w:pPr>
            <w:r w:rsidRPr="00FA70D2">
              <w:rPr>
                <w:rFonts w:eastAsia="Times New Roman"/>
              </w:rPr>
              <w:t xml:space="preserve">Företag: </w:t>
            </w:r>
          </w:p>
        </w:tc>
        <w:tc>
          <w:tcPr>
            <w:tcW w:w="6232" w:type="dxa"/>
            <w:tcBorders>
              <w:top w:val="single" w:sz="12" w:space="0" w:color="112F51" w:themeColor="text2" w:themeShade="BF"/>
            </w:tcBorders>
          </w:tcPr>
          <w:p w14:paraId="693D6577" w14:textId="694FE67D" w:rsidR="00FA70D2" w:rsidRPr="00FA70D2" w:rsidRDefault="00FA70D2" w:rsidP="00FA7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</w:rPr>
            </w:pPr>
            <w:sdt>
              <w:sdtPr>
                <w:rPr>
                  <w:rFonts w:eastAsia="Times New Roman"/>
                </w:rPr>
                <w:id w:val="-259835417"/>
                <w:placeholder>
                  <w:docPart w:val="B35137F190CA49B6A4ECB6522253ABCF"/>
                </w:placeholder>
              </w:sdtPr>
              <w:sdtContent>
                <w:r w:rsidRPr="00FA70D2">
                  <w:rPr>
                    <w:rFonts w:eastAsia="Times New Roman"/>
                  </w:rPr>
                  <w:t>[Företagsnamn]</w:t>
                </w:r>
              </w:sdtContent>
            </w:sdt>
          </w:p>
        </w:tc>
      </w:tr>
      <w:tr w:rsidR="00FA70D2" w:rsidRPr="00FA70D2" w14:paraId="774E8CEB" w14:textId="77777777" w:rsidTr="00FA70D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FED15AC" w14:textId="132002D2" w:rsidR="00FA70D2" w:rsidRPr="00FA70D2" w:rsidRDefault="00FA70D2" w:rsidP="00FA70D2">
            <w:pPr>
              <w:rPr>
                <w:rFonts w:eastAsia="Times New Roman"/>
              </w:rPr>
            </w:pPr>
            <w:r w:rsidRPr="00FA70D2">
              <w:rPr>
                <w:rFonts w:eastAsia="Times New Roman"/>
              </w:rPr>
              <w:t xml:space="preserve">Projekt/objekt: </w:t>
            </w:r>
          </w:p>
        </w:tc>
        <w:tc>
          <w:tcPr>
            <w:tcW w:w="6232" w:type="dxa"/>
          </w:tcPr>
          <w:p w14:paraId="65653927" w14:textId="4E1900AA" w:rsidR="00FA70D2" w:rsidRPr="00FA70D2" w:rsidRDefault="00FA70D2" w:rsidP="00FA7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</w:rPr>
            </w:pPr>
            <w:sdt>
              <w:sdtPr>
                <w:rPr>
                  <w:rFonts w:eastAsia="Times New Roman"/>
                </w:rPr>
                <w:id w:val="-1412240895"/>
                <w:placeholder>
                  <w:docPart w:val="B81F65BA1B194857BE8911C487F0B883"/>
                </w:placeholder>
              </w:sdtPr>
              <w:sdtContent>
                <w:r w:rsidRPr="00FA70D2">
                  <w:rPr>
                    <w:rFonts w:eastAsia="Times New Roman"/>
                  </w:rPr>
                  <w:t>[Projekt/objekt]</w:t>
                </w:r>
              </w:sdtContent>
            </w:sdt>
          </w:p>
        </w:tc>
      </w:tr>
      <w:tr w:rsidR="00FA70D2" w:rsidRPr="00FA70D2" w14:paraId="51C82E76" w14:textId="77777777" w:rsidTr="00FA70D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F66FBEB" w14:textId="0C7232B7" w:rsidR="00FA70D2" w:rsidRPr="00FA70D2" w:rsidRDefault="00FA70D2" w:rsidP="00FA70D2">
            <w:pPr>
              <w:rPr>
                <w:rFonts w:eastAsia="Times New Roman"/>
              </w:rPr>
            </w:pPr>
            <w:r w:rsidRPr="00FA70D2">
              <w:t xml:space="preserve">Projektnummer: </w:t>
            </w:r>
          </w:p>
        </w:tc>
        <w:tc>
          <w:tcPr>
            <w:tcW w:w="6232" w:type="dxa"/>
          </w:tcPr>
          <w:p w14:paraId="0CDB3D37" w14:textId="14105D97" w:rsidR="00FA70D2" w:rsidRPr="00FA70D2" w:rsidRDefault="00FA70D2" w:rsidP="00FA7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</w:rPr>
            </w:pPr>
            <w:sdt>
              <w:sdtPr>
                <w:id w:val="1527139914"/>
                <w:placeholder>
                  <w:docPart w:val="90A4B14EC7CE423D8E32FD025E157D1F"/>
                </w:placeholder>
              </w:sdtPr>
              <w:sdtContent>
                <w:r w:rsidRPr="00FA70D2">
                  <w:t>[Nr]</w:t>
                </w:r>
              </w:sdtContent>
            </w:sdt>
          </w:p>
        </w:tc>
      </w:tr>
      <w:tr w:rsidR="00FA70D2" w:rsidRPr="00FA70D2" w14:paraId="689B184B" w14:textId="77777777" w:rsidTr="00FA70D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47485FB" w14:textId="552BCBB4" w:rsidR="00FA70D2" w:rsidRPr="00FA70D2" w:rsidRDefault="00FA70D2" w:rsidP="00FA70D2">
            <w:r w:rsidRPr="00FA70D2">
              <w:t xml:space="preserve">Utgåva: </w:t>
            </w:r>
          </w:p>
        </w:tc>
        <w:tc>
          <w:tcPr>
            <w:tcW w:w="6232" w:type="dxa"/>
          </w:tcPr>
          <w:p w14:paraId="7544B9DC" w14:textId="0C32AB09" w:rsidR="00FA70D2" w:rsidRPr="00FA70D2" w:rsidRDefault="00FA70D2" w:rsidP="00FA7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622645050"/>
                <w:placeholder>
                  <w:docPart w:val="A989E23922094923BD9E5987B3B83547"/>
                </w:placeholder>
              </w:sdtPr>
              <w:sdtContent>
                <w:r w:rsidRPr="00FA70D2">
                  <w:t>[Utgåva]</w:t>
                </w:r>
              </w:sdtContent>
            </w:sdt>
          </w:p>
        </w:tc>
      </w:tr>
      <w:tr w:rsidR="00FA70D2" w:rsidRPr="00FA70D2" w14:paraId="273D6EC0" w14:textId="77777777" w:rsidTr="00FA70D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0FFDA54" w14:textId="387B0C53" w:rsidR="00FA70D2" w:rsidRPr="00FA70D2" w:rsidRDefault="00FA70D2" w:rsidP="00FA70D2">
            <w:r w:rsidRPr="00FA70D2">
              <w:t xml:space="preserve">Datum: </w:t>
            </w:r>
          </w:p>
        </w:tc>
        <w:sdt>
          <w:sdtPr>
            <w:id w:val="-1167014183"/>
            <w:placeholder>
              <w:docPart w:val="DefaultPlaceholder_-1854013437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6232" w:type="dxa"/>
              </w:tcPr>
              <w:p w14:paraId="12677D45" w14:textId="524286C2" w:rsidR="00FA70D2" w:rsidRPr="00FA70D2" w:rsidRDefault="00FA70D2" w:rsidP="00FA70D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FA70D2">
                  <w:t>[Datum]</w:t>
                </w:r>
              </w:p>
            </w:tc>
          </w:sdtContent>
        </w:sdt>
      </w:tr>
      <w:tr w:rsidR="00FA70D2" w:rsidRPr="0051137C" w14:paraId="0922086B" w14:textId="77777777" w:rsidTr="00FA70D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ACE7571" w14:textId="2543E37E" w:rsidR="00FA70D2" w:rsidRPr="00FA70D2" w:rsidRDefault="00FA70D2" w:rsidP="00FA70D2">
            <w:pPr>
              <w:rPr>
                <w:rFonts w:eastAsia="Times New Roman"/>
              </w:rPr>
            </w:pPr>
            <w:r w:rsidRPr="00FA70D2">
              <w:t>Upprättad av:</w:t>
            </w:r>
          </w:p>
        </w:tc>
        <w:sdt>
          <w:sdtPr>
            <w:id w:val="-1800906292"/>
            <w:placeholder>
              <w:docPart w:val="DefaultPlaceholder_-1854013440"/>
            </w:placeholder>
          </w:sdtPr>
          <w:sdtContent>
            <w:tc>
              <w:tcPr>
                <w:tcW w:w="6232" w:type="dxa"/>
              </w:tcPr>
              <w:p w14:paraId="5D7C6B02" w14:textId="0D106DE5" w:rsidR="00FA70D2" w:rsidRPr="0051137C" w:rsidRDefault="00FA70D2" w:rsidP="00FA70D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FA70D2">
                  <w:t>[Namn]</w:t>
                </w:r>
              </w:p>
            </w:tc>
          </w:sdtContent>
        </w:sdt>
      </w:tr>
      <w:tr w:rsidR="00FA70D2" w:rsidRPr="0051137C" w14:paraId="6E418D49" w14:textId="77777777" w:rsidTr="00FA70D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BD5A5B2" w14:textId="5EAD07C1" w:rsidR="00FA70D2" w:rsidRPr="00FA70D2" w:rsidRDefault="00FA70D2" w:rsidP="00FA70D2">
            <w:r w:rsidRPr="00FA70D2">
              <w:t xml:space="preserve">BAS-P: </w:t>
            </w:r>
          </w:p>
        </w:tc>
        <w:sdt>
          <w:sdtPr>
            <w:id w:val="117115151"/>
            <w:placeholder>
              <w:docPart w:val="DefaultPlaceholder_-1854013440"/>
            </w:placeholder>
          </w:sdtPr>
          <w:sdtContent>
            <w:tc>
              <w:tcPr>
                <w:tcW w:w="6232" w:type="dxa"/>
              </w:tcPr>
              <w:p w14:paraId="4E42A85B" w14:textId="399E2852" w:rsidR="00FA70D2" w:rsidRPr="0051137C" w:rsidRDefault="00FA70D2" w:rsidP="00FA70D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FA70D2">
                  <w:t>[Namn]</w:t>
                </w:r>
              </w:p>
            </w:tc>
          </w:sdtContent>
        </w:sdt>
      </w:tr>
      <w:tr w:rsidR="00FA70D2" w:rsidRPr="0051137C" w14:paraId="660A829D" w14:textId="77777777" w:rsidTr="00FA70D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2F56594" w14:textId="6314E041" w:rsidR="00FA70D2" w:rsidRPr="00FA70D2" w:rsidRDefault="00FA70D2" w:rsidP="00FA70D2">
            <w:r w:rsidRPr="00FA70D2">
              <w:t xml:space="preserve">BAS-U: </w:t>
            </w:r>
          </w:p>
        </w:tc>
        <w:sdt>
          <w:sdtPr>
            <w:id w:val="-159321029"/>
            <w:placeholder>
              <w:docPart w:val="DefaultPlaceholder_-1854013440"/>
            </w:placeholder>
          </w:sdtPr>
          <w:sdtContent>
            <w:tc>
              <w:tcPr>
                <w:tcW w:w="6232" w:type="dxa"/>
              </w:tcPr>
              <w:p w14:paraId="7B46CBEF" w14:textId="7A1B0FF8" w:rsidR="00FA70D2" w:rsidRPr="0051137C" w:rsidRDefault="00FA70D2" w:rsidP="00FA70D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/>
                  </w:rPr>
                </w:pPr>
                <w:r w:rsidRPr="00FA70D2">
                  <w:t>[Namn]</w:t>
                </w:r>
              </w:p>
            </w:tc>
          </w:sdtContent>
        </w:sdt>
      </w:tr>
    </w:tbl>
    <w:p w14:paraId="4F8AD1AA" w14:textId="4BA21461" w:rsidR="0051137C" w:rsidRPr="0051137C" w:rsidRDefault="0051137C" w:rsidP="008A0826">
      <w:pPr>
        <w:spacing w:after="0"/>
        <w:rPr>
          <w:rFonts w:eastAsia="Times New Roman"/>
          <w:lang w:eastAsia="sv-SE"/>
        </w:rPr>
      </w:pPr>
      <w:r w:rsidRPr="0051137C">
        <w:rPr>
          <w:lang w:eastAsia="sv-SE"/>
        </w:rPr>
        <w:br/>
      </w:r>
    </w:p>
    <w:p w14:paraId="1B9A3B81" w14:textId="77777777" w:rsidR="0051137C" w:rsidRDefault="0051137C" w:rsidP="0051137C">
      <w:pPr>
        <w:rPr>
          <w:rFonts w:eastAsia="Times New Roman"/>
          <w:lang w:eastAsia="sv-SE"/>
        </w:rPr>
      </w:pPr>
    </w:p>
    <w:p w14:paraId="517AB816" w14:textId="77777777" w:rsidR="000C7511" w:rsidRDefault="000C7511" w:rsidP="0051137C">
      <w:pPr>
        <w:rPr>
          <w:rFonts w:eastAsia="Times New Roman"/>
          <w:lang w:eastAsia="sv-SE"/>
        </w:rPr>
      </w:pPr>
    </w:p>
    <w:p w14:paraId="3224A112" w14:textId="77777777" w:rsidR="00BC6AA7" w:rsidRDefault="00BC6AA7" w:rsidP="0051137C">
      <w:pPr>
        <w:rPr>
          <w:rFonts w:eastAsia="Times New Roman"/>
          <w:lang w:eastAsia="sv-SE"/>
        </w:rPr>
      </w:pPr>
    </w:p>
    <w:p w14:paraId="431AEE99" w14:textId="77777777" w:rsidR="00BC6AA7" w:rsidRDefault="00BC6AA7" w:rsidP="0051137C">
      <w:pPr>
        <w:rPr>
          <w:rFonts w:eastAsia="Times New Roman"/>
          <w:lang w:eastAsia="sv-SE"/>
        </w:rPr>
      </w:pPr>
    </w:p>
    <w:p w14:paraId="2F466C53" w14:textId="77777777" w:rsidR="00BC6AA7" w:rsidRDefault="00BC6AA7" w:rsidP="0051137C">
      <w:pPr>
        <w:rPr>
          <w:rFonts w:eastAsia="Times New Roman"/>
          <w:lang w:eastAsia="sv-SE"/>
        </w:rPr>
      </w:pPr>
    </w:p>
    <w:p w14:paraId="25CB0E11" w14:textId="77777777" w:rsidR="00BC6AA7" w:rsidRDefault="00BC6AA7" w:rsidP="0051137C">
      <w:pPr>
        <w:rPr>
          <w:rFonts w:eastAsia="Times New Roman"/>
          <w:lang w:eastAsia="sv-SE"/>
        </w:rPr>
      </w:pPr>
    </w:p>
    <w:p w14:paraId="0C354E2E" w14:textId="77777777" w:rsidR="00BC6AA7" w:rsidRDefault="00BC6AA7" w:rsidP="0051137C">
      <w:pPr>
        <w:rPr>
          <w:rFonts w:eastAsia="Times New Roman"/>
          <w:lang w:eastAsia="sv-SE"/>
        </w:rPr>
      </w:pPr>
    </w:p>
    <w:p w14:paraId="26DD4210" w14:textId="77777777" w:rsidR="00BC6AA7" w:rsidRDefault="00BC6AA7" w:rsidP="0051137C">
      <w:pPr>
        <w:rPr>
          <w:rFonts w:eastAsia="Times New Roman"/>
          <w:lang w:eastAsia="sv-SE"/>
        </w:rPr>
      </w:pPr>
    </w:p>
    <w:p w14:paraId="464A9890" w14:textId="77777777" w:rsidR="00BC6AA7" w:rsidRDefault="00BC6AA7" w:rsidP="0051137C">
      <w:pPr>
        <w:rPr>
          <w:rFonts w:eastAsia="Times New Roman"/>
          <w:lang w:eastAsia="sv-SE"/>
        </w:rPr>
      </w:pPr>
    </w:p>
    <w:p w14:paraId="36CDFD25" w14:textId="77777777" w:rsidR="00BC6AA7" w:rsidRDefault="00BC6AA7" w:rsidP="0051137C">
      <w:pPr>
        <w:rPr>
          <w:rFonts w:eastAsia="Times New Roman"/>
          <w:lang w:eastAsia="sv-SE"/>
        </w:rPr>
      </w:pPr>
    </w:p>
    <w:p w14:paraId="3FF5D461" w14:textId="77777777" w:rsidR="00BC6AA7" w:rsidRDefault="00BC6AA7" w:rsidP="0051137C">
      <w:pPr>
        <w:rPr>
          <w:rFonts w:eastAsia="Times New Roman"/>
          <w:lang w:eastAsia="sv-SE"/>
        </w:rPr>
      </w:pPr>
    </w:p>
    <w:p w14:paraId="4D5C7397" w14:textId="77777777" w:rsidR="00BC6AA7" w:rsidRDefault="00BC6AA7" w:rsidP="0051137C">
      <w:pPr>
        <w:rPr>
          <w:rFonts w:eastAsia="Times New Roman"/>
          <w:lang w:eastAsia="sv-SE"/>
        </w:rPr>
      </w:pPr>
    </w:p>
    <w:p w14:paraId="6ADBE564" w14:textId="77777777" w:rsidR="00BC6AA7" w:rsidRDefault="00BC6AA7" w:rsidP="0051137C">
      <w:pPr>
        <w:rPr>
          <w:rFonts w:eastAsia="Times New Roman"/>
          <w:lang w:eastAsia="sv-SE"/>
        </w:rPr>
      </w:pPr>
    </w:p>
    <w:p w14:paraId="6D56A337" w14:textId="77777777" w:rsidR="00BC6AA7" w:rsidRDefault="00BC6AA7" w:rsidP="0051137C">
      <w:pPr>
        <w:rPr>
          <w:rFonts w:eastAsia="Times New Roman"/>
          <w:lang w:eastAsia="sv-SE"/>
        </w:rPr>
      </w:pPr>
    </w:p>
    <w:p w14:paraId="592ED743" w14:textId="77777777" w:rsidR="00BC6AA7" w:rsidRDefault="00BC6AA7" w:rsidP="0051137C">
      <w:pPr>
        <w:rPr>
          <w:rFonts w:eastAsia="Times New Roman"/>
          <w:lang w:eastAsia="sv-SE"/>
        </w:rPr>
      </w:pPr>
    </w:p>
    <w:p w14:paraId="69FC76A1" w14:textId="77777777" w:rsidR="00BC6AA7" w:rsidRDefault="00BC6AA7" w:rsidP="0051137C">
      <w:pPr>
        <w:rPr>
          <w:rFonts w:eastAsia="Times New Roman"/>
          <w:lang w:eastAsia="sv-SE"/>
        </w:rPr>
      </w:pPr>
    </w:p>
    <w:p w14:paraId="461C6AC4" w14:textId="77777777" w:rsidR="00BC6AA7" w:rsidRDefault="00BC6AA7" w:rsidP="0051137C">
      <w:pPr>
        <w:rPr>
          <w:rFonts w:eastAsia="Times New Roman"/>
          <w:lang w:eastAsia="sv-SE"/>
        </w:rPr>
      </w:pPr>
    </w:p>
    <w:p w14:paraId="10F02219" w14:textId="77777777" w:rsidR="00BC6AA7" w:rsidRDefault="00BC6AA7" w:rsidP="0051137C">
      <w:pPr>
        <w:rPr>
          <w:rFonts w:eastAsia="Times New Roman"/>
          <w:lang w:eastAsia="sv-SE"/>
        </w:rPr>
      </w:pPr>
    </w:p>
    <w:p w14:paraId="049FF89B" w14:textId="2499A382" w:rsidR="00FA70D2" w:rsidRDefault="00FA70D2">
      <w:pPr>
        <w:rPr>
          <w:rFonts w:eastAsia="Times New Roman"/>
          <w:lang w:eastAsia="sv-SE"/>
        </w:rPr>
      </w:pPr>
      <w:r>
        <w:rPr>
          <w:rFonts w:eastAsia="Times New Roman"/>
          <w:lang w:eastAsia="sv-SE"/>
        </w:rPr>
        <w:br w:type="page"/>
      </w:r>
    </w:p>
    <w:p w14:paraId="5437BDC3" w14:textId="41873649" w:rsidR="00EF5D30" w:rsidRDefault="00FA70D2" w:rsidP="00BC6AA7">
      <w:pPr>
        <w:pStyle w:val="Rubrik1"/>
        <w:rPr>
          <w:rFonts w:eastAsia="Times New Roman"/>
          <w:lang w:eastAsia="sv-SE"/>
        </w:rPr>
      </w:pPr>
      <w:bookmarkStart w:id="4" w:name="_Toc223956959"/>
      <w:r>
        <w:rPr>
          <w:rFonts w:eastAsia="Times New Roman"/>
          <w:lang w:eastAsia="sv-SE"/>
        </w:rPr>
        <w:t>I</w:t>
      </w:r>
      <w:r w:rsidR="00EF5D30" w:rsidRPr="00EF5D30">
        <w:rPr>
          <w:rFonts w:eastAsia="Times New Roman"/>
          <w:lang w:eastAsia="sv-SE"/>
        </w:rPr>
        <w:t>dentifiering av särskilda arbetsmiljörisker</w:t>
      </w:r>
      <w:bookmarkEnd w:id="4"/>
    </w:p>
    <w:p w14:paraId="4316239B" w14:textId="67BE0E6A" w:rsidR="00EF5D30" w:rsidRDefault="00EF5D30" w:rsidP="00BC6AA7">
      <w:pPr>
        <w:rPr>
          <w:lang w:eastAsia="sv-SE"/>
        </w:rPr>
      </w:pPr>
      <w:r w:rsidRPr="00EF5D30">
        <w:rPr>
          <w:lang w:eastAsia="sv-SE"/>
        </w:rPr>
        <w:t>Fyll i om risk förekommer i projektet.</w:t>
      </w:r>
    </w:p>
    <w:tbl>
      <w:tblPr>
        <w:tblStyle w:val="iso-tabell-version-2-2026"/>
        <w:tblW w:w="9072" w:type="dxa"/>
        <w:tblLook w:val="01A0" w:firstRow="1" w:lastRow="0" w:firstColumn="1" w:lastColumn="1" w:noHBand="0" w:noVBand="0"/>
      </w:tblPr>
      <w:tblGrid>
        <w:gridCol w:w="4030"/>
        <w:gridCol w:w="629"/>
        <w:gridCol w:w="713"/>
        <w:gridCol w:w="564"/>
        <w:gridCol w:w="243"/>
        <w:gridCol w:w="818"/>
        <w:gridCol w:w="2075"/>
      </w:tblGrid>
      <w:tr w:rsidR="001D35B7" w:rsidRPr="001D35B7" w14:paraId="1C36EFB8" w14:textId="77777777" w:rsidTr="00151E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33CCA27D" w14:textId="77777777" w:rsidR="00BC6AA7" w:rsidRPr="001D35B7" w:rsidRDefault="00BC6AA7" w:rsidP="00BC6AA7">
            <w:pPr>
              <w:rPr>
                <w:szCs w:val="21"/>
              </w:rPr>
            </w:pPr>
            <w:r w:rsidRPr="001D35B7">
              <w:rPr>
                <w:szCs w:val="21"/>
              </w:rPr>
              <w:t>Riskområde</w:t>
            </w:r>
          </w:p>
        </w:tc>
        <w:tc>
          <w:tcPr>
            <w:tcW w:w="711" w:type="pct"/>
            <w:gridSpan w:val="2"/>
            <w:hideMark/>
          </w:tcPr>
          <w:p w14:paraId="4C825566" w14:textId="327FB09B" w:rsidR="00BC6AA7" w:rsidRPr="001D35B7" w:rsidRDefault="00BC6AA7" w:rsidP="005D30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1"/>
              </w:rPr>
            </w:pPr>
            <w:r w:rsidRPr="001D35B7">
              <w:rPr>
                <w:szCs w:val="21"/>
              </w:rPr>
              <w:t>Förekommer</w:t>
            </w:r>
          </w:p>
        </w:tc>
        <w:tc>
          <w:tcPr>
            <w:tcW w:w="430" w:type="pct"/>
            <w:gridSpan w:val="2"/>
            <w:hideMark/>
          </w:tcPr>
          <w:p w14:paraId="3F13140B" w14:textId="77777777" w:rsidR="00BC6AA7" w:rsidRPr="001D35B7" w:rsidRDefault="00BC6AA7" w:rsidP="00BC6A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1"/>
              </w:rPr>
            </w:pPr>
            <w:r w:rsidRPr="001D35B7">
              <w:rPr>
                <w:szCs w:val="21"/>
              </w:rPr>
              <w:t>Åtgärd</w:t>
            </w:r>
          </w:p>
        </w:tc>
        <w:tc>
          <w:tcPr>
            <w:tcW w:w="437" w:type="pct"/>
            <w:hideMark/>
          </w:tcPr>
          <w:p w14:paraId="59F4AE08" w14:textId="77777777" w:rsidR="00BC6AA7" w:rsidRPr="001D35B7" w:rsidRDefault="00BC6AA7" w:rsidP="00BC6A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1"/>
              </w:rPr>
            </w:pPr>
            <w:r w:rsidRPr="001D35B7">
              <w:rPr>
                <w:szCs w:val="21"/>
              </w:rPr>
              <w:t>Ansvar</w:t>
            </w:r>
          </w:p>
        </w:tc>
        <w:tc>
          <w:tcPr>
            <w:tcW w:w="1172" w:type="pct"/>
            <w:hideMark/>
          </w:tcPr>
          <w:p w14:paraId="1AC5400D" w14:textId="77777777" w:rsidR="00BC6AA7" w:rsidRPr="001D35B7" w:rsidRDefault="00BC6AA7" w:rsidP="00BC6A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1"/>
              </w:rPr>
            </w:pPr>
            <w:r w:rsidRPr="001D35B7">
              <w:rPr>
                <w:szCs w:val="21"/>
              </w:rPr>
              <w:t>Kontroll före start</w:t>
            </w:r>
          </w:p>
        </w:tc>
      </w:tr>
      <w:tr w:rsidR="001D35B7" w:rsidRPr="001D35B7" w14:paraId="12744347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029713C7" w14:textId="77777777" w:rsidR="00BC6AA7" w:rsidRPr="001D35B7" w:rsidRDefault="00BC6AA7" w:rsidP="00BC6AA7">
            <w:pPr>
              <w:rPr>
                <w:bCs/>
                <w:color w:val="000000" w:themeColor="text1"/>
                <w:szCs w:val="21"/>
              </w:rPr>
            </w:pPr>
            <w:r w:rsidRPr="001D35B7">
              <w:rPr>
                <w:bCs/>
                <w:color w:val="000000" w:themeColor="text1"/>
                <w:szCs w:val="21"/>
              </w:rPr>
              <w:t>Fall från höjd</w:t>
            </w:r>
          </w:p>
        </w:tc>
        <w:tc>
          <w:tcPr>
            <w:tcW w:w="333" w:type="pct"/>
            <w:hideMark/>
          </w:tcPr>
          <w:p w14:paraId="0128FCBE" w14:textId="6E44A84B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815065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378" w:type="pct"/>
          </w:tcPr>
          <w:p w14:paraId="78DE7A07" w14:textId="355E15A9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510424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300C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430" w:type="pct"/>
            <w:gridSpan w:val="2"/>
            <w:hideMark/>
          </w:tcPr>
          <w:p w14:paraId="09FC5C5B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437" w:type="pct"/>
            <w:hideMark/>
          </w:tcPr>
          <w:p w14:paraId="316FB234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172" w:type="pct"/>
            <w:hideMark/>
          </w:tcPr>
          <w:p w14:paraId="25142FA3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151E01" w:rsidRPr="001D35B7" w14:paraId="4AFD04A8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1145C413" w14:textId="77777777" w:rsidR="00BC6AA7" w:rsidRPr="001D35B7" w:rsidRDefault="00BC6AA7" w:rsidP="00BC6AA7">
            <w:pPr>
              <w:rPr>
                <w:bCs/>
                <w:color w:val="000000" w:themeColor="text1"/>
                <w:szCs w:val="21"/>
              </w:rPr>
            </w:pPr>
            <w:r w:rsidRPr="001D35B7">
              <w:rPr>
                <w:bCs/>
                <w:color w:val="000000" w:themeColor="text1"/>
                <w:szCs w:val="21"/>
              </w:rPr>
              <w:t>Ras / instabil konstruktion</w:t>
            </w:r>
          </w:p>
        </w:tc>
        <w:tc>
          <w:tcPr>
            <w:tcW w:w="333" w:type="pct"/>
            <w:hideMark/>
          </w:tcPr>
          <w:p w14:paraId="51CC813E" w14:textId="788E198B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1340746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378" w:type="pct"/>
          </w:tcPr>
          <w:p w14:paraId="3C7FD91B" w14:textId="49B3E909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-65963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430" w:type="pct"/>
            <w:gridSpan w:val="2"/>
            <w:hideMark/>
          </w:tcPr>
          <w:p w14:paraId="0FB8B03C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437" w:type="pct"/>
            <w:hideMark/>
          </w:tcPr>
          <w:p w14:paraId="3B4DB5F4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172" w:type="pct"/>
            <w:hideMark/>
          </w:tcPr>
          <w:p w14:paraId="2F4A2869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151E01" w:rsidRPr="001D35B7" w14:paraId="096E01A7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67A889EE" w14:textId="77777777" w:rsidR="00BC6AA7" w:rsidRPr="001D35B7" w:rsidRDefault="00BC6AA7" w:rsidP="00BC6AA7">
            <w:pPr>
              <w:rPr>
                <w:bCs/>
                <w:color w:val="000000" w:themeColor="text1"/>
                <w:szCs w:val="21"/>
              </w:rPr>
            </w:pPr>
            <w:r w:rsidRPr="001D35B7">
              <w:rPr>
                <w:bCs/>
                <w:color w:val="000000" w:themeColor="text1"/>
                <w:szCs w:val="21"/>
              </w:rPr>
              <w:t>Schakt / arbete under mark</w:t>
            </w:r>
          </w:p>
        </w:tc>
        <w:tc>
          <w:tcPr>
            <w:tcW w:w="333" w:type="pct"/>
            <w:hideMark/>
          </w:tcPr>
          <w:p w14:paraId="4C484340" w14:textId="08A7B090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1762265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378" w:type="pct"/>
          </w:tcPr>
          <w:p w14:paraId="47C054B0" w14:textId="77D32ACC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592895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430" w:type="pct"/>
            <w:gridSpan w:val="2"/>
            <w:hideMark/>
          </w:tcPr>
          <w:p w14:paraId="387DCCFD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437" w:type="pct"/>
            <w:hideMark/>
          </w:tcPr>
          <w:p w14:paraId="4D2DD2B6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172" w:type="pct"/>
            <w:hideMark/>
          </w:tcPr>
          <w:p w14:paraId="71F970EC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151E01" w:rsidRPr="001D35B7" w14:paraId="5DF6F826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5C421724" w14:textId="77777777" w:rsidR="00BC6AA7" w:rsidRPr="001D35B7" w:rsidRDefault="00BC6AA7" w:rsidP="00BC6AA7">
            <w:pPr>
              <w:rPr>
                <w:bCs/>
                <w:color w:val="000000" w:themeColor="text1"/>
                <w:szCs w:val="21"/>
              </w:rPr>
            </w:pPr>
            <w:r w:rsidRPr="001D35B7">
              <w:rPr>
                <w:bCs/>
                <w:color w:val="000000" w:themeColor="text1"/>
                <w:szCs w:val="21"/>
              </w:rPr>
              <w:t>Tunga lyft</w:t>
            </w:r>
          </w:p>
        </w:tc>
        <w:tc>
          <w:tcPr>
            <w:tcW w:w="333" w:type="pct"/>
            <w:hideMark/>
          </w:tcPr>
          <w:p w14:paraId="22334FFD" w14:textId="322F9CA4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-424409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35B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378" w:type="pct"/>
          </w:tcPr>
          <w:p w14:paraId="6E7EB81C" w14:textId="708BB647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-2045822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430" w:type="pct"/>
            <w:gridSpan w:val="2"/>
            <w:hideMark/>
          </w:tcPr>
          <w:p w14:paraId="0E6A09EE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437" w:type="pct"/>
            <w:hideMark/>
          </w:tcPr>
          <w:p w14:paraId="150B9767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172" w:type="pct"/>
            <w:hideMark/>
          </w:tcPr>
          <w:p w14:paraId="78BBF6C6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151E01" w:rsidRPr="001D35B7" w14:paraId="51CAC367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669AAB22" w14:textId="77777777" w:rsidR="00BC6AA7" w:rsidRPr="001D35B7" w:rsidRDefault="00BC6AA7" w:rsidP="00BC6AA7">
            <w:pPr>
              <w:rPr>
                <w:bCs/>
                <w:color w:val="000000" w:themeColor="text1"/>
                <w:szCs w:val="21"/>
              </w:rPr>
            </w:pPr>
            <w:r w:rsidRPr="001D35B7">
              <w:rPr>
                <w:bCs/>
                <w:color w:val="000000" w:themeColor="text1"/>
                <w:szCs w:val="21"/>
              </w:rPr>
              <w:t>Maskiner / trafik</w:t>
            </w:r>
          </w:p>
        </w:tc>
        <w:tc>
          <w:tcPr>
            <w:tcW w:w="333" w:type="pct"/>
            <w:hideMark/>
          </w:tcPr>
          <w:p w14:paraId="28BD7FBE" w14:textId="0AD45D3D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1552814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378" w:type="pct"/>
          </w:tcPr>
          <w:p w14:paraId="56A435AE" w14:textId="3D16889D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2099211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430" w:type="pct"/>
            <w:gridSpan w:val="2"/>
            <w:hideMark/>
          </w:tcPr>
          <w:p w14:paraId="74AC377D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437" w:type="pct"/>
            <w:hideMark/>
          </w:tcPr>
          <w:p w14:paraId="0DD9AA1A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172" w:type="pct"/>
            <w:hideMark/>
          </w:tcPr>
          <w:p w14:paraId="725F6C4D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151E01" w:rsidRPr="001D35B7" w14:paraId="01D2B2BE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6AB722F4" w14:textId="77777777" w:rsidR="00BC6AA7" w:rsidRPr="001D35B7" w:rsidRDefault="00BC6AA7" w:rsidP="00BC6AA7">
            <w:pPr>
              <w:rPr>
                <w:bCs/>
                <w:color w:val="000000" w:themeColor="text1"/>
                <w:szCs w:val="21"/>
              </w:rPr>
            </w:pPr>
            <w:r w:rsidRPr="001D35B7">
              <w:rPr>
                <w:bCs/>
                <w:color w:val="000000" w:themeColor="text1"/>
                <w:szCs w:val="21"/>
              </w:rPr>
              <w:t>Farliga ämnen</w:t>
            </w:r>
          </w:p>
        </w:tc>
        <w:tc>
          <w:tcPr>
            <w:tcW w:w="333" w:type="pct"/>
            <w:hideMark/>
          </w:tcPr>
          <w:p w14:paraId="7B25E15A" w14:textId="19271CDF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-1183515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378" w:type="pct"/>
          </w:tcPr>
          <w:p w14:paraId="0EC4D0FF" w14:textId="3A832251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-559937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430" w:type="pct"/>
            <w:gridSpan w:val="2"/>
            <w:hideMark/>
          </w:tcPr>
          <w:p w14:paraId="2F927EC2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437" w:type="pct"/>
            <w:hideMark/>
          </w:tcPr>
          <w:p w14:paraId="2215B431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172" w:type="pct"/>
            <w:hideMark/>
          </w:tcPr>
          <w:p w14:paraId="35AE7BDE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151E01" w:rsidRPr="001D35B7" w14:paraId="551FEED3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0B1FD441" w14:textId="17EA9540" w:rsidR="00BC6AA7" w:rsidRPr="001D35B7" w:rsidRDefault="005D300C" w:rsidP="00BC6AA7">
            <w:pPr>
              <w:rPr>
                <w:bCs/>
                <w:color w:val="000000" w:themeColor="text1"/>
                <w:szCs w:val="21"/>
              </w:rPr>
            </w:pPr>
            <w:r w:rsidRPr="001D35B7">
              <w:rPr>
                <w:bCs/>
                <w:color w:val="000000" w:themeColor="text1"/>
                <w:szCs w:val="21"/>
              </w:rPr>
              <w:t>El risker</w:t>
            </w:r>
            <w:r w:rsidR="00BC6AA7" w:rsidRPr="001D35B7">
              <w:rPr>
                <w:bCs/>
                <w:color w:val="000000" w:themeColor="text1"/>
                <w:szCs w:val="21"/>
              </w:rPr>
              <w:t xml:space="preserve"> / högspänning</w:t>
            </w:r>
          </w:p>
        </w:tc>
        <w:tc>
          <w:tcPr>
            <w:tcW w:w="333" w:type="pct"/>
            <w:hideMark/>
          </w:tcPr>
          <w:p w14:paraId="2306FC3C" w14:textId="623B8BE0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-1408146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378" w:type="pct"/>
          </w:tcPr>
          <w:p w14:paraId="5F1E820D" w14:textId="47DC3ADC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-1895800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430" w:type="pct"/>
            <w:gridSpan w:val="2"/>
            <w:hideMark/>
          </w:tcPr>
          <w:p w14:paraId="307025A6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437" w:type="pct"/>
            <w:hideMark/>
          </w:tcPr>
          <w:p w14:paraId="5961224D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172" w:type="pct"/>
            <w:hideMark/>
          </w:tcPr>
          <w:p w14:paraId="7E6DCB5F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151E01" w:rsidRPr="001D35B7" w14:paraId="28FF7575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451A0379" w14:textId="77777777" w:rsidR="00BC6AA7" w:rsidRPr="001D35B7" w:rsidRDefault="00BC6AA7" w:rsidP="00BC6AA7">
            <w:pPr>
              <w:rPr>
                <w:bCs/>
                <w:color w:val="000000" w:themeColor="text1"/>
                <w:szCs w:val="21"/>
              </w:rPr>
            </w:pPr>
            <w:r w:rsidRPr="001D35B7">
              <w:rPr>
                <w:bCs/>
                <w:color w:val="000000" w:themeColor="text1"/>
                <w:szCs w:val="21"/>
              </w:rPr>
              <w:t>Brand / heta arbeten</w:t>
            </w:r>
          </w:p>
        </w:tc>
        <w:tc>
          <w:tcPr>
            <w:tcW w:w="333" w:type="pct"/>
            <w:hideMark/>
          </w:tcPr>
          <w:p w14:paraId="5F92A8E7" w14:textId="092D5547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144304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378" w:type="pct"/>
          </w:tcPr>
          <w:p w14:paraId="1204053D" w14:textId="3DC56EE8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541869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430" w:type="pct"/>
            <w:gridSpan w:val="2"/>
            <w:hideMark/>
          </w:tcPr>
          <w:p w14:paraId="3F49A531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437" w:type="pct"/>
            <w:hideMark/>
          </w:tcPr>
          <w:p w14:paraId="07530CD7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172" w:type="pct"/>
            <w:hideMark/>
          </w:tcPr>
          <w:p w14:paraId="182044E3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151E01" w:rsidRPr="001D35B7" w14:paraId="63F8B665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6B49DDCC" w14:textId="77777777" w:rsidR="00BC6AA7" w:rsidRPr="001D35B7" w:rsidRDefault="00BC6AA7" w:rsidP="00BC6AA7">
            <w:pPr>
              <w:rPr>
                <w:bCs/>
                <w:color w:val="000000" w:themeColor="text1"/>
                <w:szCs w:val="21"/>
              </w:rPr>
            </w:pPr>
            <w:r w:rsidRPr="001D35B7">
              <w:rPr>
                <w:bCs/>
                <w:color w:val="000000" w:themeColor="text1"/>
                <w:szCs w:val="21"/>
              </w:rPr>
              <w:t>Buller / vibration</w:t>
            </w:r>
          </w:p>
        </w:tc>
        <w:tc>
          <w:tcPr>
            <w:tcW w:w="333" w:type="pct"/>
            <w:hideMark/>
          </w:tcPr>
          <w:p w14:paraId="7074B3C1" w14:textId="4677FF62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32324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378" w:type="pct"/>
          </w:tcPr>
          <w:p w14:paraId="0BCEC237" w14:textId="281A0B40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-1033111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430" w:type="pct"/>
            <w:gridSpan w:val="2"/>
            <w:hideMark/>
          </w:tcPr>
          <w:p w14:paraId="15FD6910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437" w:type="pct"/>
            <w:hideMark/>
          </w:tcPr>
          <w:p w14:paraId="35B43D51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172" w:type="pct"/>
            <w:hideMark/>
          </w:tcPr>
          <w:p w14:paraId="5EA1103C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151E01" w:rsidRPr="001D35B7" w14:paraId="29F6B5AB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577A3069" w14:textId="77777777" w:rsidR="00BC6AA7" w:rsidRPr="001D35B7" w:rsidRDefault="00BC6AA7" w:rsidP="00BC6AA7">
            <w:pPr>
              <w:rPr>
                <w:bCs/>
                <w:color w:val="000000" w:themeColor="text1"/>
                <w:szCs w:val="21"/>
              </w:rPr>
            </w:pPr>
            <w:r w:rsidRPr="001D35B7">
              <w:rPr>
                <w:bCs/>
                <w:color w:val="000000" w:themeColor="text1"/>
                <w:szCs w:val="21"/>
              </w:rPr>
              <w:t>Ensamarbete</w:t>
            </w:r>
          </w:p>
        </w:tc>
        <w:tc>
          <w:tcPr>
            <w:tcW w:w="333" w:type="pct"/>
            <w:hideMark/>
          </w:tcPr>
          <w:p w14:paraId="2FDC54CC" w14:textId="1A6B9029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1235434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378" w:type="pct"/>
          </w:tcPr>
          <w:p w14:paraId="059FFF52" w14:textId="625556FF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1553203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430" w:type="pct"/>
            <w:gridSpan w:val="2"/>
            <w:hideMark/>
          </w:tcPr>
          <w:p w14:paraId="661291BA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437" w:type="pct"/>
            <w:hideMark/>
          </w:tcPr>
          <w:p w14:paraId="716D7B76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172" w:type="pct"/>
            <w:hideMark/>
          </w:tcPr>
          <w:p w14:paraId="1026577B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151E01" w:rsidRPr="001D35B7" w14:paraId="201B1202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78A42C7F" w14:textId="77777777" w:rsidR="00BC6AA7" w:rsidRPr="001D35B7" w:rsidRDefault="00BC6AA7" w:rsidP="00BC6AA7">
            <w:pPr>
              <w:rPr>
                <w:bCs/>
                <w:color w:val="000000" w:themeColor="text1"/>
                <w:szCs w:val="21"/>
              </w:rPr>
            </w:pPr>
            <w:r w:rsidRPr="001D35B7">
              <w:rPr>
                <w:bCs/>
                <w:color w:val="000000" w:themeColor="text1"/>
                <w:szCs w:val="21"/>
              </w:rPr>
              <w:t>Rivningsarbete</w:t>
            </w:r>
          </w:p>
        </w:tc>
        <w:tc>
          <w:tcPr>
            <w:tcW w:w="333" w:type="pct"/>
            <w:hideMark/>
          </w:tcPr>
          <w:p w14:paraId="1D351331" w14:textId="49CA5D24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-1302223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378" w:type="pct"/>
          </w:tcPr>
          <w:p w14:paraId="4D4BFA00" w14:textId="3BA9F2BB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-419329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430" w:type="pct"/>
            <w:gridSpan w:val="2"/>
            <w:hideMark/>
          </w:tcPr>
          <w:p w14:paraId="76C2A132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437" w:type="pct"/>
            <w:hideMark/>
          </w:tcPr>
          <w:p w14:paraId="23AEFB25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172" w:type="pct"/>
            <w:hideMark/>
          </w:tcPr>
          <w:p w14:paraId="0AE57736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151E01" w:rsidRPr="001D35B7" w14:paraId="01ED6052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498EA3D4" w14:textId="77777777" w:rsidR="00BC6AA7" w:rsidRPr="001D35B7" w:rsidRDefault="00BC6AA7" w:rsidP="00BC6AA7">
            <w:pPr>
              <w:rPr>
                <w:bCs/>
                <w:color w:val="000000" w:themeColor="text1"/>
                <w:szCs w:val="21"/>
              </w:rPr>
            </w:pPr>
            <w:r w:rsidRPr="001D35B7">
              <w:rPr>
                <w:bCs/>
                <w:color w:val="000000" w:themeColor="text1"/>
                <w:szCs w:val="21"/>
              </w:rPr>
              <w:t>Arbete i slutna utrymmen</w:t>
            </w:r>
          </w:p>
        </w:tc>
        <w:tc>
          <w:tcPr>
            <w:tcW w:w="333" w:type="pct"/>
            <w:hideMark/>
          </w:tcPr>
          <w:p w14:paraId="4533744C" w14:textId="73FA24D9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-981067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378" w:type="pct"/>
          </w:tcPr>
          <w:p w14:paraId="002FD256" w14:textId="2309A006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-804620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430" w:type="pct"/>
            <w:gridSpan w:val="2"/>
            <w:hideMark/>
          </w:tcPr>
          <w:p w14:paraId="45A4EA4F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437" w:type="pct"/>
            <w:hideMark/>
          </w:tcPr>
          <w:p w14:paraId="62BDB3F6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172" w:type="pct"/>
            <w:hideMark/>
          </w:tcPr>
          <w:p w14:paraId="22ADD5BC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151E01" w:rsidRPr="001D35B7" w14:paraId="2A7F3E22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0A94E729" w14:textId="77777777" w:rsidR="00BC6AA7" w:rsidRPr="001D35B7" w:rsidRDefault="00BC6AA7" w:rsidP="00BC6AA7">
            <w:pPr>
              <w:rPr>
                <w:bCs/>
                <w:color w:val="000000" w:themeColor="text1"/>
                <w:szCs w:val="21"/>
              </w:rPr>
            </w:pPr>
            <w:r w:rsidRPr="001D35B7">
              <w:rPr>
                <w:bCs/>
                <w:color w:val="000000" w:themeColor="text1"/>
                <w:szCs w:val="21"/>
              </w:rPr>
              <w:t>Övrig särskild risk</w:t>
            </w:r>
          </w:p>
        </w:tc>
        <w:tc>
          <w:tcPr>
            <w:tcW w:w="333" w:type="pct"/>
            <w:hideMark/>
          </w:tcPr>
          <w:p w14:paraId="17FC655B" w14:textId="50A6AA2D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-1737544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378" w:type="pct"/>
          </w:tcPr>
          <w:p w14:paraId="0D74BA4F" w14:textId="4D419F50" w:rsidR="00BC6AA7" w:rsidRPr="001D35B7" w:rsidRDefault="00000000" w:rsidP="005D30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sdt>
              <w:sdtPr>
                <w:rPr>
                  <w:b/>
                  <w:bCs/>
                  <w:szCs w:val="21"/>
                </w:rPr>
                <w:id w:val="-30262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6AA7" w:rsidRPr="001D35B7">
                  <w:rPr>
                    <w:rFonts w:ascii="MS Gothic" w:eastAsia="MS Gothic" w:hAnsi="MS Gothic" w:hint="eastAsia"/>
                    <w:b/>
                    <w:bCs/>
                    <w:szCs w:val="21"/>
                  </w:rPr>
                  <w:t>☐</w:t>
                </w:r>
              </w:sdtContent>
            </w:sdt>
          </w:p>
        </w:tc>
        <w:tc>
          <w:tcPr>
            <w:tcW w:w="430" w:type="pct"/>
            <w:gridSpan w:val="2"/>
            <w:hideMark/>
          </w:tcPr>
          <w:p w14:paraId="521C2BD3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437" w:type="pct"/>
            <w:hideMark/>
          </w:tcPr>
          <w:p w14:paraId="1DCA2505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172" w:type="pct"/>
            <w:hideMark/>
          </w:tcPr>
          <w:p w14:paraId="6EFAE710" w14:textId="77777777" w:rsidR="00BC6AA7" w:rsidRPr="001D35B7" w:rsidRDefault="00BC6AA7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041F7C" w:rsidRPr="001D35B7" w14:paraId="248A97E6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45E60640" w14:textId="70ABE545" w:rsidR="00041F7C" w:rsidRPr="001D35B7" w:rsidRDefault="00041F7C" w:rsidP="00151E01">
            <w:pPr>
              <w:spacing w:before="240"/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Organisatoriska och sociala risker (vid behov)</w:t>
            </w:r>
          </w:p>
        </w:tc>
      </w:tr>
      <w:tr w:rsidR="005D300C" w:rsidRPr="001D35B7" w14:paraId="4FF30A83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shd w:val="clear" w:color="auto" w:fill="17406D" w:themeFill="text2"/>
          </w:tcPr>
          <w:p w14:paraId="204BE657" w14:textId="6BCF0367" w:rsidR="00041F7C" w:rsidRPr="001D35B7" w:rsidRDefault="00041F7C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Riskområde</w:t>
            </w:r>
          </w:p>
        </w:tc>
        <w:tc>
          <w:tcPr>
            <w:tcW w:w="1011" w:type="pct"/>
            <w:gridSpan w:val="3"/>
            <w:shd w:val="clear" w:color="auto" w:fill="17406D" w:themeFill="text2"/>
          </w:tcPr>
          <w:p w14:paraId="30B81009" w14:textId="7FC27BFA" w:rsidR="00041F7C" w:rsidRPr="001D35B7" w:rsidRDefault="00041F7C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r w:rsidRPr="001D35B7">
              <w:rPr>
                <w:b/>
                <w:bCs/>
                <w:szCs w:val="21"/>
              </w:rPr>
              <w:t>Åtgärd</w:t>
            </w:r>
          </w:p>
        </w:tc>
        <w:tc>
          <w:tcPr>
            <w:tcW w:w="1739" w:type="pct"/>
            <w:gridSpan w:val="3"/>
            <w:shd w:val="clear" w:color="auto" w:fill="17406D" w:themeFill="text2"/>
          </w:tcPr>
          <w:p w14:paraId="1B70C2EF" w14:textId="631B25DF" w:rsidR="00041F7C" w:rsidRPr="001D35B7" w:rsidRDefault="00041F7C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r w:rsidRPr="001D35B7">
              <w:rPr>
                <w:b/>
                <w:bCs/>
                <w:szCs w:val="21"/>
              </w:rPr>
              <w:t>Ansvar</w:t>
            </w:r>
          </w:p>
        </w:tc>
      </w:tr>
      <w:tr w:rsidR="005D300C" w:rsidRPr="001D35B7" w14:paraId="3D4E0481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</w:tcPr>
          <w:p w14:paraId="3F956510" w14:textId="1045C42E" w:rsidR="0025222A" w:rsidRPr="001D35B7" w:rsidRDefault="0025222A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Hög arbetsbelastning</w:t>
            </w:r>
          </w:p>
        </w:tc>
        <w:tc>
          <w:tcPr>
            <w:tcW w:w="1011" w:type="pct"/>
            <w:gridSpan w:val="3"/>
          </w:tcPr>
          <w:p w14:paraId="6152E21E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739" w:type="pct"/>
            <w:gridSpan w:val="3"/>
          </w:tcPr>
          <w:p w14:paraId="43B9786F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5D300C" w:rsidRPr="001D35B7" w14:paraId="72575803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</w:tcPr>
          <w:p w14:paraId="381FD6F1" w14:textId="5F83D1F4" w:rsidR="0025222A" w:rsidRPr="001D35B7" w:rsidRDefault="0025222A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Bristande samordning mellan UE</w:t>
            </w:r>
          </w:p>
        </w:tc>
        <w:tc>
          <w:tcPr>
            <w:tcW w:w="1011" w:type="pct"/>
            <w:gridSpan w:val="3"/>
          </w:tcPr>
          <w:p w14:paraId="3885B863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739" w:type="pct"/>
            <w:gridSpan w:val="3"/>
          </w:tcPr>
          <w:p w14:paraId="7CFF89D3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5D300C" w:rsidRPr="001D35B7" w14:paraId="233FFC53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</w:tcPr>
          <w:p w14:paraId="6E07BF48" w14:textId="5F1A7526" w:rsidR="0025222A" w:rsidRPr="001D35B7" w:rsidRDefault="0025222A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Otydliga ansvarsroller</w:t>
            </w:r>
          </w:p>
        </w:tc>
        <w:tc>
          <w:tcPr>
            <w:tcW w:w="1011" w:type="pct"/>
            <w:gridSpan w:val="3"/>
          </w:tcPr>
          <w:p w14:paraId="3A42171B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739" w:type="pct"/>
            <w:gridSpan w:val="3"/>
          </w:tcPr>
          <w:p w14:paraId="147D3AA8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5D300C" w:rsidRPr="001D35B7" w14:paraId="760AACFE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</w:tcPr>
          <w:p w14:paraId="47A9CE2B" w14:textId="150D2825" w:rsidR="0025222A" w:rsidRPr="001D35B7" w:rsidRDefault="0025222A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Långa arbetstider</w:t>
            </w:r>
          </w:p>
        </w:tc>
        <w:tc>
          <w:tcPr>
            <w:tcW w:w="1011" w:type="pct"/>
            <w:gridSpan w:val="3"/>
          </w:tcPr>
          <w:p w14:paraId="58572C19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739" w:type="pct"/>
            <w:gridSpan w:val="3"/>
          </w:tcPr>
          <w:p w14:paraId="2343AB2D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5D300C" w:rsidRPr="001D35B7" w14:paraId="44B0B6E9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</w:tcPr>
          <w:p w14:paraId="23E296A3" w14:textId="34C9D827" w:rsidR="0025222A" w:rsidRPr="001D35B7" w:rsidRDefault="0025222A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Övrigt</w:t>
            </w:r>
          </w:p>
        </w:tc>
        <w:tc>
          <w:tcPr>
            <w:tcW w:w="1011" w:type="pct"/>
            <w:gridSpan w:val="3"/>
          </w:tcPr>
          <w:p w14:paraId="46B9A163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739" w:type="pct"/>
            <w:gridSpan w:val="3"/>
          </w:tcPr>
          <w:p w14:paraId="5A713951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25222A" w:rsidRPr="001D35B7" w14:paraId="75F2E938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42DEBC84" w14:textId="583828FF" w:rsidR="0025222A" w:rsidRPr="001D35B7" w:rsidRDefault="0025222A" w:rsidP="00151E01">
            <w:pPr>
              <w:spacing w:before="240"/>
              <w:rPr>
                <w:bCs/>
                <w:color w:val="FFFFFF" w:themeColor="background1"/>
                <w:szCs w:val="21"/>
              </w:rPr>
            </w:pPr>
            <w:r w:rsidRPr="001D35B7">
              <w:rPr>
                <w:bCs/>
                <w:szCs w:val="21"/>
              </w:rPr>
              <w:t>Väder- och klimatrelaterade risker (vid behov)</w:t>
            </w:r>
          </w:p>
        </w:tc>
      </w:tr>
      <w:tr w:rsidR="005D300C" w:rsidRPr="001D35B7" w14:paraId="77D109D2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shd w:val="clear" w:color="auto" w:fill="17406D" w:themeFill="text2"/>
          </w:tcPr>
          <w:p w14:paraId="09AA8C0B" w14:textId="42B5FF05" w:rsidR="0025222A" w:rsidRPr="001D35B7" w:rsidRDefault="0025222A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Risk</w:t>
            </w:r>
          </w:p>
        </w:tc>
        <w:tc>
          <w:tcPr>
            <w:tcW w:w="1011" w:type="pct"/>
            <w:gridSpan w:val="3"/>
            <w:shd w:val="clear" w:color="auto" w:fill="17406D" w:themeFill="text2"/>
          </w:tcPr>
          <w:p w14:paraId="6ECB3F23" w14:textId="5B0535B0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r w:rsidRPr="001D35B7">
              <w:rPr>
                <w:b/>
                <w:bCs/>
                <w:szCs w:val="21"/>
              </w:rPr>
              <w:t>Åtgärd</w:t>
            </w:r>
          </w:p>
        </w:tc>
        <w:tc>
          <w:tcPr>
            <w:tcW w:w="1739" w:type="pct"/>
            <w:gridSpan w:val="3"/>
            <w:shd w:val="clear" w:color="auto" w:fill="17406D" w:themeFill="text2"/>
          </w:tcPr>
          <w:p w14:paraId="2465FE14" w14:textId="71E976BA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r w:rsidRPr="001D35B7">
              <w:rPr>
                <w:b/>
                <w:bCs/>
                <w:szCs w:val="21"/>
              </w:rPr>
              <w:t>Ansvar</w:t>
            </w:r>
          </w:p>
        </w:tc>
      </w:tr>
      <w:tr w:rsidR="005D300C" w:rsidRPr="001D35B7" w14:paraId="19C92EAC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</w:tcPr>
          <w:p w14:paraId="1E8B70CF" w14:textId="4BCE5C07" w:rsidR="0025222A" w:rsidRPr="001D35B7" w:rsidRDefault="0025222A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Extrem värme</w:t>
            </w:r>
          </w:p>
        </w:tc>
        <w:tc>
          <w:tcPr>
            <w:tcW w:w="1011" w:type="pct"/>
            <w:gridSpan w:val="3"/>
          </w:tcPr>
          <w:p w14:paraId="667379D5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739" w:type="pct"/>
            <w:gridSpan w:val="3"/>
          </w:tcPr>
          <w:p w14:paraId="7715C8E7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5D300C" w:rsidRPr="001D35B7" w14:paraId="1E2ADA74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</w:tcPr>
          <w:p w14:paraId="7F5926A7" w14:textId="46AD6018" w:rsidR="0025222A" w:rsidRPr="001D35B7" w:rsidRDefault="0025222A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Kyla / halka</w:t>
            </w:r>
          </w:p>
        </w:tc>
        <w:tc>
          <w:tcPr>
            <w:tcW w:w="1011" w:type="pct"/>
            <w:gridSpan w:val="3"/>
          </w:tcPr>
          <w:p w14:paraId="1A2CC4B0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739" w:type="pct"/>
            <w:gridSpan w:val="3"/>
          </w:tcPr>
          <w:p w14:paraId="42825CB1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5D300C" w:rsidRPr="001D35B7" w14:paraId="5F240CAC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</w:tcPr>
          <w:p w14:paraId="61E82391" w14:textId="044C539C" w:rsidR="0025222A" w:rsidRPr="001D35B7" w:rsidRDefault="0025222A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Kraftig nederbörd</w:t>
            </w:r>
          </w:p>
        </w:tc>
        <w:tc>
          <w:tcPr>
            <w:tcW w:w="1011" w:type="pct"/>
            <w:gridSpan w:val="3"/>
          </w:tcPr>
          <w:p w14:paraId="21A94D77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739" w:type="pct"/>
            <w:gridSpan w:val="3"/>
          </w:tcPr>
          <w:p w14:paraId="770D9542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5D300C" w:rsidRPr="001D35B7" w14:paraId="1191277B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</w:tcPr>
          <w:p w14:paraId="77BEA8BD" w14:textId="7F3047CF" w:rsidR="0025222A" w:rsidRPr="001D35B7" w:rsidRDefault="0025222A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Storm / vind</w:t>
            </w:r>
          </w:p>
        </w:tc>
        <w:tc>
          <w:tcPr>
            <w:tcW w:w="1011" w:type="pct"/>
            <w:gridSpan w:val="3"/>
          </w:tcPr>
          <w:p w14:paraId="685C511F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739" w:type="pct"/>
            <w:gridSpan w:val="3"/>
          </w:tcPr>
          <w:p w14:paraId="38A0F2D8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5D300C" w:rsidRPr="001D35B7" w14:paraId="4A959253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</w:tcPr>
          <w:p w14:paraId="502E54EA" w14:textId="7A3FBC9E" w:rsidR="0025222A" w:rsidRPr="001D35B7" w:rsidRDefault="0025222A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Extrem värme</w:t>
            </w:r>
          </w:p>
        </w:tc>
        <w:tc>
          <w:tcPr>
            <w:tcW w:w="1011" w:type="pct"/>
            <w:gridSpan w:val="3"/>
          </w:tcPr>
          <w:p w14:paraId="1C7C84BA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1739" w:type="pct"/>
            <w:gridSpan w:val="3"/>
          </w:tcPr>
          <w:p w14:paraId="6FFCA6BD" w14:textId="77777777" w:rsidR="0025222A" w:rsidRPr="001D35B7" w:rsidRDefault="0025222A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25222A" w:rsidRPr="001D35B7" w14:paraId="26ED9597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33D25402" w14:textId="399C3F98" w:rsidR="0025222A" w:rsidRPr="001D35B7" w:rsidRDefault="0025222A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Uppföljning</w:t>
            </w:r>
          </w:p>
        </w:tc>
      </w:tr>
      <w:tr w:rsidR="0025222A" w:rsidRPr="001D35B7" w14:paraId="65521732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70E39182" w14:textId="04911EB6" w:rsidR="0025222A" w:rsidRPr="001D35B7" w:rsidRDefault="0025222A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Riskanalysen ska:</w:t>
            </w:r>
          </w:p>
        </w:tc>
      </w:tr>
      <w:tr w:rsidR="0051137C" w:rsidRPr="001D35B7" w14:paraId="49291405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</w:tcPr>
          <w:p w14:paraId="1AF5F704" w14:textId="5D7B43B7" w:rsidR="0051137C" w:rsidRPr="001D35B7" w:rsidRDefault="0051137C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Gås igenom före byggstart</w:t>
            </w:r>
          </w:p>
        </w:tc>
        <w:tc>
          <w:tcPr>
            <w:tcW w:w="2750" w:type="pct"/>
            <w:gridSpan w:val="6"/>
          </w:tcPr>
          <w:p w14:paraId="7370CB02" w14:textId="77777777" w:rsidR="0051137C" w:rsidRPr="001D35B7" w:rsidRDefault="0051137C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51137C" w:rsidRPr="001D35B7" w14:paraId="19F10865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</w:tcPr>
          <w:p w14:paraId="7817E0FB" w14:textId="5CE19C6B" w:rsidR="0051137C" w:rsidRPr="001D35B7" w:rsidRDefault="0051137C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Uppdateras vid förändringar</w:t>
            </w:r>
          </w:p>
        </w:tc>
        <w:tc>
          <w:tcPr>
            <w:tcW w:w="2750" w:type="pct"/>
            <w:gridSpan w:val="6"/>
          </w:tcPr>
          <w:p w14:paraId="0A813593" w14:textId="77777777" w:rsidR="0051137C" w:rsidRPr="001D35B7" w:rsidRDefault="0051137C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51137C" w:rsidRPr="001D35B7" w14:paraId="67DE0E70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</w:tcPr>
          <w:p w14:paraId="073B6253" w14:textId="2DFCC160" w:rsidR="0051137C" w:rsidRPr="001D35B7" w:rsidRDefault="0051137C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Dokumenteras och arkiveras</w:t>
            </w:r>
          </w:p>
        </w:tc>
        <w:tc>
          <w:tcPr>
            <w:tcW w:w="2750" w:type="pct"/>
            <w:gridSpan w:val="6"/>
          </w:tcPr>
          <w:p w14:paraId="51BD57CC" w14:textId="77777777" w:rsidR="0051137C" w:rsidRPr="001D35B7" w:rsidRDefault="0051137C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80573D" w:rsidRPr="001D35B7" w14:paraId="07C05BAC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7EC93342" w14:textId="77777777" w:rsidR="0080573D" w:rsidRPr="001D35B7" w:rsidRDefault="0080573D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Underskrift</w:t>
            </w:r>
          </w:p>
        </w:tc>
      </w:tr>
      <w:tr w:rsidR="005D300C" w:rsidRPr="001D35B7" w14:paraId="5042EB9C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</w:tcPr>
          <w:p w14:paraId="79899026" w14:textId="77777777" w:rsidR="0080573D" w:rsidRPr="001D35B7" w:rsidRDefault="0080573D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Upprättad av:</w:t>
            </w:r>
          </w:p>
        </w:tc>
        <w:tc>
          <w:tcPr>
            <w:tcW w:w="1011" w:type="pct"/>
            <w:gridSpan w:val="3"/>
          </w:tcPr>
          <w:p w14:paraId="2D6C0AA0" w14:textId="77777777" w:rsidR="0080573D" w:rsidRPr="001D35B7" w:rsidRDefault="0080573D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567" w:type="pct"/>
            <w:gridSpan w:val="2"/>
          </w:tcPr>
          <w:p w14:paraId="67ADD07B" w14:textId="249E72B8" w:rsidR="0080573D" w:rsidRPr="001D35B7" w:rsidRDefault="0080573D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r w:rsidRPr="001D35B7">
              <w:rPr>
                <w:b/>
                <w:bCs/>
                <w:szCs w:val="21"/>
              </w:rPr>
              <w:t>Datum:</w:t>
            </w:r>
          </w:p>
        </w:tc>
        <w:tc>
          <w:tcPr>
            <w:tcW w:w="1172" w:type="pct"/>
          </w:tcPr>
          <w:p w14:paraId="24E069AE" w14:textId="70CF9C58" w:rsidR="0080573D" w:rsidRPr="001D35B7" w:rsidRDefault="0080573D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  <w:tr w:rsidR="005D300C" w:rsidRPr="001D35B7" w14:paraId="1F3F227B" w14:textId="77777777" w:rsidTr="00151E0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</w:tcPr>
          <w:p w14:paraId="142D6A74" w14:textId="710B54FB" w:rsidR="0080573D" w:rsidRPr="001D35B7" w:rsidRDefault="0080573D" w:rsidP="00BC6AA7">
            <w:pPr>
              <w:rPr>
                <w:bCs/>
                <w:szCs w:val="21"/>
              </w:rPr>
            </w:pPr>
            <w:r w:rsidRPr="001D35B7">
              <w:rPr>
                <w:bCs/>
                <w:szCs w:val="21"/>
              </w:rPr>
              <w:t>Godkänd av (BAS-U):</w:t>
            </w:r>
          </w:p>
        </w:tc>
        <w:tc>
          <w:tcPr>
            <w:tcW w:w="1011" w:type="pct"/>
            <w:gridSpan w:val="3"/>
          </w:tcPr>
          <w:p w14:paraId="2D599200" w14:textId="77777777" w:rsidR="0080573D" w:rsidRPr="001D35B7" w:rsidRDefault="0080573D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  <w:tc>
          <w:tcPr>
            <w:tcW w:w="567" w:type="pct"/>
            <w:gridSpan w:val="2"/>
          </w:tcPr>
          <w:p w14:paraId="6042C3C5" w14:textId="343447D1" w:rsidR="0080573D" w:rsidRPr="001D35B7" w:rsidRDefault="0080573D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  <w:r w:rsidRPr="001D35B7">
              <w:rPr>
                <w:b/>
                <w:bCs/>
                <w:szCs w:val="21"/>
              </w:rPr>
              <w:t>Datum:</w:t>
            </w:r>
          </w:p>
        </w:tc>
        <w:tc>
          <w:tcPr>
            <w:tcW w:w="1172" w:type="pct"/>
          </w:tcPr>
          <w:p w14:paraId="7C5D3820" w14:textId="77777777" w:rsidR="0080573D" w:rsidRPr="001D35B7" w:rsidRDefault="0080573D" w:rsidP="00BC6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</w:rPr>
            </w:pPr>
          </w:p>
        </w:tc>
      </w:tr>
    </w:tbl>
    <w:p w14:paraId="25ACB4DF" w14:textId="77777777" w:rsidR="000C7511" w:rsidRPr="000C7511" w:rsidRDefault="000C7511" w:rsidP="000C7511">
      <w:pPr>
        <w:rPr>
          <w:lang w:eastAsia="sv-SE"/>
        </w:rPr>
      </w:pPr>
    </w:p>
    <w:tbl>
      <w:tblPr>
        <w:tblStyle w:val="iso-tabell-version-2-2026"/>
        <w:tblW w:w="5000" w:type="pct"/>
        <w:tblLook w:val="04A0" w:firstRow="1" w:lastRow="0" w:firstColumn="1" w:lastColumn="0" w:noHBand="0" w:noVBand="1"/>
      </w:tblPr>
      <w:tblGrid>
        <w:gridCol w:w="2842"/>
        <w:gridCol w:w="2811"/>
        <w:gridCol w:w="3409"/>
      </w:tblGrid>
      <w:tr w:rsidR="00F774B2" w:rsidRPr="00F774B2" w14:paraId="49E87C79" w14:textId="77777777" w:rsidTr="00151E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pct"/>
            <w:hideMark/>
          </w:tcPr>
          <w:p w14:paraId="0E9EC00D" w14:textId="77777777" w:rsidR="00F774B2" w:rsidRPr="00F774B2" w:rsidRDefault="00F774B2" w:rsidP="00F774B2">
            <w:pPr>
              <w:spacing w:line="264" w:lineRule="auto"/>
            </w:pPr>
            <w:r w:rsidRPr="00F774B2">
              <w:t>Riskområde</w:t>
            </w:r>
          </w:p>
        </w:tc>
        <w:tc>
          <w:tcPr>
            <w:tcW w:w="1523" w:type="pct"/>
            <w:hideMark/>
          </w:tcPr>
          <w:p w14:paraId="7B3A6320" w14:textId="77777777" w:rsidR="00F774B2" w:rsidRPr="00F774B2" w:rsidRDefault="00F774B2" w:rsidP="00F774B2">
            <w:pPr>
              <w:spacing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74B2">
              <w:t>Exempel på risk</w:t>
            </w:r>
          </w:p>
        </w:tc>
        <w:tc>
          <w:tcPr>
            <w:tcW w:w="1847" w:type="pct"/>
            <w:hideMark/>
          </w:tcPr>
          <w:p w14:paraId="09F9A981" w14:textId="77777777" w:rsidR="00F774B2" w:rsidRPr="00F774B2" w:rsidRDefault="00F774B2" w:rsidP="00F774B2">
            <w:pPr>
              <w:spacing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74B2">
              <w:t>Åtgärd</w:t>
            </w:r>
          </w:p>
        </w:tc>
      </w:tr>
      <w:tr w:rsidR="00F774B2" w:rsidRPr="00F774B2" w14:paraId="34606422" w14:textId="77777777" w:rsidTr="00151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pct"/>
            <w:hideMark/>
          </w:tcPr>
          <w:p w14:paraId="76FC1A27" w14:textId="77777777" w:rsidR="00F774B2" w:rsidRPr="00F774B2" w:rsidRDefault="00F774B2" w:rsidP="00F774B2">
            <w:pPr>
              <w:spacing w:after="120" w:line="264" w:lineRule="auto"/>
            </w:pPr>
            <w:r w:rsidRPr="00F774B2">
              <w:t>Fall från stege/ställning</w:t>
            </w:r>
          </w:p>
        </w:tc>
        <w:tc>
          <w:tcPr>
            <w:tcW w:w="1523" w:type="pct"/>
            <w:hideMark/>
          </w:tcPr>
          <w:p w14:paraId="40842F19" w14:textId="77777777" w:rsidR="00F774B2" w:rsidRPr="00F774B2" w:rsidRDefault="00F774B2" w:rsidP="00F774B2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74B2">
              <w:t>Arbete på stege</w:t>
            </w:r>
          </w:p>
        </w:tc>
        <w:tc>
          <w:tcPr>
            <w:tcW w:w="1847" w:type="pct"/>
            <w:hideMark/>
          </w:tcPr>
          <w:p w14:paraId="2A0F9F56" w14:textId="77777777" w:rsidR="00F774B2" w:rsidRPr="00F774B2" w:rsidRDefault="00F774B2" w:rsidP="00F774B2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74B2">
              <w:t>Använd godkänd ställning</w:t>
            </w:r>
          </w:p>
        </w:tc>
      </w:tr>
      <w:tr w:rsidR="00F774B2" w:rsidRPr="00F774B2" w14:paraId="136B8636" w14:textId="77777777" w:rsidTr="00151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pct"/>
            <w:hideMark/>
          </w:tcPr>
          <w:p w14:paraId="70EE4789" w14:textId="77777777" w:rsidR="00F774B2" w:rsidRPr="00F774B2" w:rsidRDefault="00F774B2" w:rsidP="00F774B2">
            <w:pPr>
              <w:spacing w:after="120" w:line="264" w:lineRule="auto"/>
            </w:pPr>
            <w:r w:rsidRPr="00F774B2">
              <w:t>Farliga kemikalier</w:t>
            </w:r>
          </w:p>
        </w:tc>
        <w:tc>
          <w:tcPr>
            <w:tcW w:w="1523" w:type="pct"/>
            <w:hideMark/>
          </w:tcPr>
          <w:p w14:paraId="003B5526" w14:textId="77777777" w:rsidR="00F774B2" w:rsidRPr="00F774B2" w:rsidRDefault="00F774B2" w:rsidP="00F774B2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74B2">
              <w:t>Färg, lösningsmedel</w:t>
            </w:r>
          </w:p>
        </w:tc>
        <w:tc>
          <w:tcPr>
            <w:tcW w:w="1847" w:type="pct"/>
            <w:hideMark/>
          </w:tcPr>
          <w:p w14:paraId="7F3E4860" w14:textId="77777777" w:rsidR="00F774B2" w:rsidRPr="00F774B2" w:rsidRDefault="00F774B2" w:rsidP="00F774B2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74B2">
              <w:t>Ventilation, skyddshandskar</w:t>
            </w:r>
          </w:p>
        </w:tc>
      </w:tr>
      <w:tr w:rsidR="00F774B2" w:rsidRPr="00F774B2" w14:paraId="56FB5DF9" w14:textId="77777777" w:rsidTr="00151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pct"/>
            <w:hideMark/>
          </w:tcPr>
          <w:p w14:paraId="1F0886BB" w14:textId="77777777" w:rsidR="00F774B2" w:rsidRPr="00F774B2" w:rsidRDefault="00F774B2" w:rsidP="00F774B2">
            <w:pPr>
              <w:spacing w:after="120" w:line="264" w:lineRule="auto"/>
            </w:pPr>
            <w:r w:rsidRPr="00F774B2">
              <w:t>Damminandning</w:t>
            </w:r>
          </w:p>
        </w:tc>
        <w:tc>
          <w:tcPr>
            <w:tcW w:w="1523" w:type="pct"/>
            <w:hideMark/>
          </w:tcPr>
          <w:p w14:paraId="252587DB" w14:textId="77777777" w:rsidR="00F774B2" w:rsidRPr="00F774B2" w:rsidRDefault="00F774B2" w:rsidP="00F774B2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74B2">
              <w:t>Slipning av väggar</w:t>
            </w:r>
          </w:p>
        </w:tc>
        <w:tc>
          <w:tcPr>
            <w:tcW w:w="1847" w:type="pct"/>
            <w:hideMark/>
          </w:tcPr>
          <w:p w14:paraId="2BD9A0D2" w14:textId="77777777" w:rsidR="00F774B2" w:rsidRPr="00F774B2" w:rsidRDefault="00F774B2" w:rsidP="00F774B2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74B2">
              <w:t>Andningsskydd</w:t>
            </w:r>
          </w:p>
        </w:tc>
      </w:tr>
      <w:tr w:rsidR="00F774B2" w:rsidRPr="00F774B2" w14:paraId="44257461" w14:textId="77777777" w:rsidTr="00151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pct"/>
            <w:hideMark/>
          </w:tcPr>
          <w:p w14:paraId="0450F074" w14:textId="77777777" w:rsidR="00F774B2" w:rsidRPr="00F774B2" w:rsidRDefault="00F774B2" w:rsidP="00F774B2">
            <w:pPr>
              <w:spacing w:after="120" w:line="264" w:lineRule="auto"/>
            </w:pPr>
            <w:r w:rsidRPr="00F774B2">
              <w:t>Belastningsskador</w:t>
            </w:r>
          </w:p>
        </w:tc>
        <w:tc>
          <w:tcPr>
            <w:tcW w:w="1523" w:type="pct"/>
            <w:hideMark/>
          </w:tcPr>
          <w:p w14:paraId="30254132" w14:textId="77777777" w:rsidR="00F774B2" w:rsidRPr="00F774B2" w:rsidRDefault="00F774B2" w:rsidP="00F774B2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74B2">
              <w:t>Ovanför axelhöjd</w:t>
            </w:r>
          </w:p>
        </w:tc>
        <w:tc>
          <w:tcPr>
            <w:tcW w:w="1847" w:type="pct"/>
            <w:hideMark/>
          </w:tcPr>
          <w:p w14:paraId="2042F7B4" w14:textId="77777777" w:rsidR="00F774B2" w:rsidRPr="00F774B2" w:rsidRDefault="00F774B2" w:rsidP="00F774B2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74B2">
              <w:t>Arbetsrotation</w:t>
            </w:r>
          </w:p>
        </w:tc>
      </w:tr>
      <w:tr w:rsidR="00F774B2" w:rsidRPr="00F774B2" w14:paraId="5D54EB90" w14:textId="77777777" w:rsidTr="00151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pct"/>
            <w:hideMark/>
          </w:tcPr>
          <w:p w14:paraId="6BEE8BB8" w14:textId="77777777" w:rsidR="00F774B2" w:rsidRPr="00F774B2" w:rsidRDefault="00F774B2" w:rsidP="00F774B2">
            <w:pPr>
              <w:spacing w:after="120" w:line="264" w:lineRule="auto"/>
            </w:pPr>
            <w:r w:rsidRPr="00F774B2">
              <w:t>Brandrisk</w:t>
            </w:r>
          </w:p>
        </w:tc>
        <w:tc>
          <w:tcPr>
            <w:tcW w:w="1523" w:type="pct"/>
            <w:hideMark/>
          </w:tcPr>
          <w:p w14:paraId="397313EC" w14:textId="77777777" w:rsidR="00F774B2" w:rsidRPr="00F774B2" w:rsidRDefault="00F774B2" w:rsidP="00F774B2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74B2">
              <w:t>Lösningsmedel</w:t>
            </w:r>
          </w:p>
        </w:tc>
        <w:tc>
          <w:tcPr>
            <w:tcW w:w="1847" w:type="pct"/>
            <w:hideMark/>
          </w:tcPr>
          <w:p w14:paraId="0ED004CD" w14:textId="77777777" w:rsidR="00F774B2" w:rsidRPr="00F774B2" w:rsidRDefault="00F774B2" w:rsidP="00F774B2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74B2">
              <w:t>Brandskydd, förvaring</w:t>
            </w:r>
          </w:p>
        </w:tc>
      </w:tr>
      <w:tr w:rsidR="00F774B2" w:rsidRPr="00F774B2" w14:paraId="3BFC4F48" w14:textId="77777777" w:rsidTr="00151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pct"/>
            <w:hideMark/>
          </w:tcPr>
          <w:p w14:paraId="1DDDCAE8" w14:textId="77777777" w:rsidR="00F774B2" w:rsidRPr="00F774B2" w:rsidRDefault="00F774B2" w:rsidP="00F774B2">
            <w:pPr>
              <w:spacing w:after="120" w:line="264" w:lineRule="auto"/>
            </w:pPr>
            <w:r w:rsidRPr="00F774B2">
              <w:t>Ensamarbete</w:t>
            </w:r>
          </w:p>
        </w:tc>
        <w:tc>
          <w:tcPr>
            <w:tcW w:w="1523" w:type="pct"/>
            <w:hideMark/>
          </w:tcPr>
          <w:p w14:paraId="60BDE6B8" w14:textId="77777777" w:rsidR="00F774B2" w:rsidRPr="00F774B2" w:rsidRDefault="00F774B2" w:rsidP="00F774B2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74B2">
              <w:t>Arbete i tomma lokaler</w:t>
            </w:r>
          </w:p>
        </w:tc>
        <w:tc>
          <w:tcPr>
            <w:tcW w:w="1847" w:type="pct"/>
            <w:hideMark/>
          </w:tcPr>
          <w:p w14:paraId="704902C6" w14:textId="77777777" w:rsidR="00F774B2" w:rsidRPr="00F774B2" w:rsidRDefault="00F774B2" w:rsidP="00F774B2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74B2">
              <w:t>Rutiner för kontakt</w:t>
            </w:r>
          </w:p>
        </w:tc>
      </w:tr>
    </w:tbl>
    <w:p w14:paraId="73EEB14F" w14:textId="77777777" w:rsidR="000C7511" w:rsidRPr="000C7511" w:rsidRDefault="000C7511" w:rsidP="000C7511">
      <w:pPr>
        <w:rPr>
          <w:lang w:eastAsia="sv-SE"/>
        </w:rPr>
      </w:pPr>
    </w:p>
    <w:sectPr w:rsidR="000C7511" w:rsidRPr="000C7511" w:rsidSect="005872C6">
      <w:headerReference w:type="default" r:id="rId14"/>
      <w:footerReference w:type="default" r:id="rId15"/>
      <w:pgSz w:w="11906" w:h="16838"/>
      <w:pgMar w:top="1417" w:right="1417" w:bottom="1417" w:left="1417" w:header="708" w:footer="56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DB8CF" w14:textId="77777777" w:rsidR="006D14F8" w:rsidRDefault="006D14F8" w:rsidP="0032363B">
      <w:pPr>
        <w:spacing w:after="0" w:line="240" w:lineRule="auto"/>
      </w:pPr>
      <w:r>
        <w:separator/>
      </w:r>
    </w:p>
  </w:endnote>
  <w:endnote w:type="continuationSeparator" w:id="0">
    <w:p w14:paraId="3957E955" w14:textId="77777777" w:rsidR="006D14F8" w:rsidRDefault="006D14F8" w:rsidP="0032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Formatmall1"/>
      <w:tblW w:w="5000" w:type="pct"/>
      <w:tblBorders>
        <w:insideH w:val="single" w:sz="2" w:space="0" w:color="595959" w:themeColor="text1" w:themeTint="A6"/>
        <w:insideV w:val="single" w:sz="2" w:space="0" w:color="595959" w:themeColor="text1" w:themeTint="A6"/>
      </w:tblBorders>
      <w:tblLook w:val="0000" w:firstRow="0" w:lastRow="0" w:firstColumn="0" w:lastColumn="0" w:noHBand="0" w:noVBand="0"/>
    </w:tblPr>
    <w:tblGrid>
      <w:gridCol w:w="2410"/>
      <w:gridCol w:w="1134"/>
      <w:gridCol w:w="5528"/>
    </w:tblGrid>
    <w:tr w:rsidR="005872C6" w14:paraId="50E547C6" w14:textId="77777777">
      <w:tc>
        <w:tcPr>
          <w:tcW w:w="5000" w:type="pct"/>
          <w:gridSpan w:val="3"/>
          <w:tcBorders>
            <w:top w:val="single" w:sz="2" w:space="0" w:color="595959" w:themeColor="text1" w:themeTint="A6"/>
            <w:bottom w:val="nil"/>
          </w:tcBorders>
        </w:tcPr>
        <w:p w14:paraId="6F84B373" w14:textId="77777777" w:rsidR="005872C6" w:rsidRPr="00321359" w:rsidRDefault="005872C6" w:rsidP="005872C6">
          <w:pPr>
            <w:spacing w:before="80"/>
            <w:rPr>
              <w:color w:val="000000" w:themeColor="text1"/>
              <w:sz w:val="16"/>
              <w:szCs w:val="16"/>
              <w:lang w:eastAsia="sv-SE"/>
            </w:rPr>
          </w:pPr>
          <w:r w:rsidRPr="00321359">
            <w:rPr>
              <w:color w:val="000000" w:themeColor="text1"/>
              <w:sz w:val="16"/>
              <w:szCs w:val="16"/>
            </w:rPr>
            <w:t>Copyright © KvalitetsGruppen Hässleholm AB – 2026 – med ensamrätt – Endast för internt bruk.</w:t>
          </w:r>
        </w:p>
      </w:tc>
    </w:tr>
    <w:tr w:rsidR="005872C6" w14:paraId="79D5226E" w14:textId="77777777" w:rsidTr="00321359">
      <w:tc>
        <w:tcPr>
          <w:tcW w:w="1328" w:type="pct"/>
          <w:tcBorders>
            <w:top w:val="nil"/>
            <w:bottom w:val="nil"/>
          </w:tcBorders>
        </w:tcPr>
        <w:p w14:paraId="06FF60A8" w14:textId="420E98CF" w:rsidR="005872C6" w:rsidRPr="00321359" w:rsidRDefault="005872C6" w:rsidP="005872C6">
          <w:pPr>
            <w:rPr>
              <w:color w:val="000000" w:themeColor="text1"/>
              <w:sz w:val="16"/>
              <w:szCs w:val="16"/>
            </w:rPr>
          </w:pPr>
          <w:hyperlink r:id="rId1" w:history="1"/>
          <w:hyperlink r:id="rId2" w:history="1">
            <w:r w:rsidRPr="00321359">
              <w:rPr>
                <w:rStyle w:val="Hyperlnk"/>
                <w:color w:val="000000" w:themeColor="text1"/>
                <w:sz w:val="16"/>
                <w:szCs w:val="16"/>
              </w:rPr>
              <w:t>support@kvalitetsgruppen.com</w:t>
            </w:r>
          </w:hyperlink>
        </w:p>
      </w:tc>
      <w:tc>
        <w:tcPr>
          <w:tcW w:w="625" w:type="pct"/>
          <w:tcBorders>
            <w:top w:val="nil"/>
            <w:bottom w:val="nil"/>
          </w:tcBorders>
        </w:tcPr>
        <w:p w14:paraId="0E2BCBD3" w14:textId="606782B0" w:rsidR="005872C6" w:rsidRPr="00321359" w:rsidRDefault="005872C6" w:rsidP="005872C6">
          <w:pPr>
            <w:rPr>
              <w:color w:val="000000" w:themeColor="text1"/>
              <w:sz w:val="16"/>
              <w:szCs w:val="16"/>
            </w:rPr>
          </w:pPr>
          <w:r w:rsidRPr="00321359">
            <w:rPr>
              <w:color w:val="000000" w:themeColor="text1"/>
              <w:sz w:val="16"/>
              <w:szCs w:val="16"/>
            </w:rPr>
            <w:t>0451-837 15</w:t>
          </w:r>
        </w:p>
      </w:tc>
      <w:tc>
        <w:tcPr>
          <w:tcW w:w="3047" w:type="pct"/>
          <w:tcBorders>
            <w:top w:val="nil"/>
            <w:bottom w:val="nil"/>
          </w:tcBorders>
        </w:tcPr>
        <w:p w14:paraId="4137195F" w14:textId="77777777" w:rsidR="005872C6" w:rsidRPr="00321359" w:rsidRDefault="005872C6" w:rsidP="005872C6">
          <w:pPr>
            <w:rPr>
              <w:color w:val="000000" w:themeColor="text1"/>
              <w:sz w:val="16"/>
              <w:szCs w:val="16"/>
            </w:rPr>
          </w:pPr>
          <w:r w:rsidRPr="00321359">
            <w:rPr>
              <w:color w:val="000000" w:themeColor="text1"/>
              <w:sz w:val="16"/>
              <w:szCs w:val="16"/>
            </w:rPr>
            <w:t>Öppet: vardagar 08.00–17.00 (mejlsvar inom 48 h vid stängd tid)</w:t>
          </w:r>
        </w:p>
      </w:tc>
    </w:tr>
  </w:tbl>
  <w:p w14:paraId="655C0CD0" w14:textId="77777777" w:rsidR="005872C6" w:rsidRPr="005872C6" w:rsidRDefault="005872C6">
    <w:pPr>
      <w:pStyle w:val="Sidfo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D8458" w14:textId="77777777" w:rsidR="006D14F8" w:rsidRDefault="006D14F8" w:rsidP="0032363B">
      <w:pPr>
        <w:spacing w:after="0" w:line="240" w:lineRule="auto"/>
      </w:pPr>
      <w:r>
        <w:separator/>
      </w:r>
    </w:p>
  </w:footnote>
  <w:footnote w:type="continuationSeparator" w:id="0">
    <w:p w14:paraId="1864742E" w14:textId="77777777" w:rsidR="006D14F8" w:rsidRDefault="006D14F8" w:rsidP="0032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Formatmall1"/>
      <w:tblW w:w="5000" w:type="pct"/>
      <w:tblBorders>
        <w:bottom w:val="single" w:sz="2" w:space="0" w:color="595959" w:themeColor="text1" w:themeTint="A6"/>
      </w:tblBorders>
      <w:tblLook w:val="0000" w:firstRow="0" w:lastRow="0" w:firstColumn="0" w:lastColumn="0" w:noHBand="0" w:noVBand="0"/>
    </w:tblPr>
    <w:tblGrid>
      <w:gridCol w:w="3024"/>
      <w:gridCol w:w="3025"/>
      <w:gridCol w:w="3023"/>
    </w:tblGrid>
    <w:tr w:rsidR="005872C6" w14:paraId="2822F742" w14:textId="77777777" w:rsidTr="005872C6">
      <w:sdt>
        <w:sdtPr>
          <w:rPr>
            <w:sz w:val="16"/>
            <w:szCs w:val="16"/>
            <w:lang w:eastAsia="sv-SE"/>
          </w:rPr>
          <w:alias w:val="Företag"/>
          <w:tag w:val=""/>
          <w:id w:val="-52464952"/>
          <w:placeholder>
            <w:docPart w:val="39AC281305D84676930155FFC446B096"/>
          </w:placeholder>
          <w:showingPlcHdr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tc>
            <w:tcPr>
              <w:tcW w:w="1667" w:type="pct"/>
              <w:tcBorders>
                <w:bottom w:val="single" w:sz="2" w:space="0" w:color="595959" w:themeColor="text1" w:themeTint="A6"/>
              </w:tcBorders>
            </w:tcPr>
            <w:p w14:paraId="00187BD5" w14:textId="77777777" w:rsidR="005872C6" w:rsidRPr="005872C6" w:rsidRDefault="005872C6" w:rsidP="005872C6">
              <w:pPr>
                <w:spacing w:after="80"/>
                <w:rPr>
                  <w:sz w:val="16"/>
                  <w:szCs w:val="16"/>
                  <w:lang w:eastAsia="sv-SE"/>
                </w:rPr>
              </w:pPr>
              <w:r w:rsidRPr="005872C6">
                <w:rPr>
                  <w:rStyle w:val="Platshllartext"/>
                  <w:sz w:val="16"/>
                  <w:szCs w:val="16"/>
                </w:rPr>
                <w:t>[Företag]</w:t>
              </w:r>
            </w:p>
          </w:tc>
        </w:sdtContent>
      </w:sdt>
      <w:sdt>
        <w:sdtPr>
          <w:rPr>
            <w:sz w:val="16"/>
            <w:szCs w:val="16"/>
            <w:lang w:eastAsia="sv-SE"/>
          </w:rPr>
          <w:alias w:val="Titel"/>
          <w:tag w:val=""/>
          <w:id w:val="-1217117698"/>
          <w:placeholder>
            <w:docPart w:val="D12FFB678F66413A986E3A663EA6BD8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1667" w:type="pct"/>
              <w:tcBorders>
                <w:bottom w:val="single" w:sz="2" w:space="0" w:color="595959" w:themeColor="text1" w:themeTint="A6"/>
              </w:tcBorders>
            </w:tcPr>
            <w:p w14:paraId="46534EAE" w14:textId="4F94E5B8" w:rsidR="005872C6" w:rsidRPr="005872C6" w:rsidRDefault="00EF5D30" w:rsidP="005872C6">
              <w:pPr>
                <w:spacing w:after="80"/>
                <w:jc w:val="center"/>
                <w:rPr>
                  <w:sz w:val="16"/>
                  <w:szCs w:val="16"/>
                  <w:lang w:eastAsia="sv-SE"/>
                </w:rPr>
              </w:pPr>
              <w:r>
                <w:rPr>
                  <w:sz w:val="16"/>
                  <w:szCs w:val="16"/>
                  <w:lang w:eastAsia="sv-SE"/>
                </w:rPr>
                <w:t>Riskanalys inför byggstart</w:t>
              </w:r>
            </w:p>
          </w:tc>
        </w:sdtContent>
      </w:sdt>
      <w:tc>
        <w:tcPr>
          <w:tcW w:w="1666" w:type="pct"/>
          <w:tcBorders>
            <w:bottom w:val="single" w:sz="2" w:space="0" w:color="595959" w:themeColor="text1" w:themeTint="A6"/>
          </w:tcBorders>
        </w:tcPr>
        <w:p w14:paraId="04FE3AD0" w14:textId="69FF4AEB" w:rsidR="005872C6" w:rsidRPr="005872C6" w:rsidRDefault="005872C6" w:rsidP="005872C6">
          <w:pPr>
            <w:spacing w:after="80"/>
            <w:jc w:val="right"/>
            <w:rPr>
              <w:sz w:val="16"/>
              <w:szCs w:val="16"/>
              <w:lang w:eastAsia="sv-SE"/>
            </w:rPr>
          </w:pPr>
          <w:r w:rsidRPr="005872C6">
            <w:rPr>
              <w:sz w:val="16"/>
              <w:szCs w:val="16"/>
              <w:lang w:eastAsia="sv-SE"/>
            </w:rPr>
            <w:fldChar w:fldCharType="begin"/>
          </w:r>
          <w:r w:rsidRPr="005872C6">
            <w:rPr>
              <w:sz w:val="16"/>
              <w:szCs w:val="16"/>
              <w:lang w:eastAsia="sv-SE"/>
            </w:rPr>
            <w:instrText xml:space="preserve"> TIME \@ "yyyy-MM-dd" </w:instrText>
          </w:r>
          <w:r w:rsidRPr="005872C6">
            <w:rPr>
              <w:sz w:val="16"/>
              <w:szCs w:val="16"/>
              <w:lang w:eastAsia="sv-SE"/>
            </w:rPr>
            <w:fldChar w:fldCharType="separate"/>
          </w:r>
          <w:r w:rsidR="00FA70D2">
            <w:rPr>
              <w:noProof/>
              <w:sz w:val="16"/>
              <w:szCs w:val="16"/>
              <w:lang w:eastAsia="sv-SE"/>
            </w:rPr>
            <w:t>2026-03-09</w:t>
          </w:r>
          <w:r w:rsidRPr="005872C6">
            <w:rPr>
              <w:sz w:val="16"/>
              <w:szCs w:val="16"/>
              <w:lang w:eastAsia="sv-SE"/>
            </w:rPr>
            <w:fldChar w:fldCharType="end"/>
          </w:r>
        </w:p>
      </w:tc>
    </w:tr>
  </w:tbl>
  <w:p w14:paraId="5C581C82" w14:textId="2C61F86D" w:rsidR="00C45DA6" w:rsidRPr="00381AC9" w:rsidRDefault="00C45DA6" w:rsidP="00381AC9">
    <w:pPr>
      <w:pStyle w:val="Sidhuvud"/>
      <w:rPr>
        <w:rStyle w:val="Bokenstitel"/>
        <w:b w:val="0"/>
        <w:bCs w:val="0"/>
        <w:sz w:val="18"/>
        <w:szCs w:val="18"/>
      </w:rPr>
    </w:pPr>
    <w:r w:rsidRPr="00381AC9">
      <w:rPr>
        <w:rStyle w:val="Bokenstitel"/>
        <w:b w:val="0"/>
        <w:bCs w:val="0"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2364056" wp14:editId="458445A3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64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65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68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1C3AF" w14:textId="77777777" w:rsidR="00C45DA6" w:rsidRDefault="00C45DA6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E6BEE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71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2364056" id="Grupp 167" o:spid="_x0000_s1029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">
              <v:group id="Grupp 168" o:spid="_x0000_s1030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<v:rect id="Rektangel 169" o:spid="_x0000_s1031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" fillcolor="white [3212]" stroked="f" strokeweight="1pt">
                  <v:fill opacity="0"/>
                </v:rect>
                <v:shape id="Rektangel 12" o:spid="_x0000_s1032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" path="m,l1462822,r,1014481l638269,407899,,xe" fillcolor="#0f6fc6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3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4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" filled="f" stroked="f" strokeweight=".5pt">
                <v:textbox inset=",7.2pt,,7.2pt">
                  <w:txbxContent>
                    <w:p w14:paraId="0381C3AF" w14:textId="77777777" w:rsidR="00C45DA6" w:rsidRDefault="00C45DA6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EE6BEE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71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0091724B"/>
    <w:multiLevelType w:val="hybridMultilevel"/>
    <w:tmpl w:val="E5BE2AD2"/>
    <w:lvl w:ilvl="0" w:tplc="041D000F">
      <w:start w:val="1"/>
      <w:numFmt w:val="decimal"/>
      <w:lvlText w:val="%1."/>
      <w:lvlJc w:val="left"/>
      <w:pPr>
        <w:ind w:left="360" w:hanging="360"/>
      </w:p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DE4BFD"/>
    <w:multiLevelType w:val="multilevel"/>
    <w:tmpl w:val="F300D9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3" w15:restartNumberingAfterBreak="0">
    <w:nsid w:val="03E76A82"/>
    <w:multiLevelType w:val="multilevel"/>
    <w:tmpl w:val="0000000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4" w15:restartNumberingAfterBreak="0">
    <w:nsid w:val="0463716A"/>
    <w:multiLevelType w:val="multilevel"/>
    <w:tmpl w:val="F300D9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5" w15:restartNumberingAfterBreak="0">
    <w:nsid w:val="048D3C1C"/>
    <w:multiLevelType w:val="hybridMultilevel"/>
    <w:tmpl w:val="912CE1F6"/>
    <w:lvl w:ilvl="0" w:tplc="597C6A54">
      <w:numFmt w:val="bullet"/>
      <w:lvlText w:val="·"/>
      <w:lvlJc w:val="left"/>
      <w:pPr>
        <w:ind w:left="720" w:hanging="360"/>
      </w:pPr>
      <w:rPr>
        <w:rFonts w:ascii="Aptos" w:eastAsia="Times New Roman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C64AE"/>
    <w:multiLevelType w:val="hybridMultilevel"/>
    <w:tmpl w:val="8BCCB05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2A0AAD"/>
    <w:multiLevelType w:val="hybridMultilevel"/>
    <w:tmpl w:val="9B68557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D232D0"/>
    <w:multiLevelType w:val="hybridMultilevel"/>
    <w:tmpl w:val="17080D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516FF7"/>
    <w:multiLevelType w:val="multilevel"/>
    <w:tmpl w:val="553426E4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="Aria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0" w15:restartNumberingAfterBreak="0">
    <w:nsid w:val="0A963ECA"/>
    <w:multiLevelType w:val="multilevel"/>
    <w:tmpl w:val="358A4CEE"/>
    <w:lvl w:ilvl="0">
      <w:start w:val="1"/>
      <w:numFmt w:val="decimal"/>
      <w:lvlText w:val="%1."/>
      <w:lvlJc w:val="left"/>
      <w:pPr>
        <w:ind w:left="1665" w:hanging="130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1B7D60"/>
    <w:multiLevelType w:val="hybridMultilevel"/>
    <w:tmpl w:val="61764B5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A11DCE"/>
    <w:multiLevelType w:val="hybridMultilevel"/>
    <w:tmpl w:val="2A8E04A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3B3C5B"/>
    <w:multiLevelType w:val="multilevel"/>
    <w:tmpl w:val="0000000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4" w15:restartNumberingAfterBreak="0">
    <w:nsid w:val="1B8C78C2"/>
    <w:multiLevelType w:val="hybridMultilevel"/>
    <w:tmpl w:val="B310EBC6"/>
    <w:lvl w:ilvl="0" w:tplc="035E710E">
      <w:numFmt w:val="bullet"/>
      <w:lvlText w:val=""/>
      <w:lvlJc w:val="left"/>
      <w:pPr>
        <w:ind w:left="720" w:hanging="360"/>
      </w:pPr>
      <w:rPr>
        <w:rFonts w:ascii="Aptos" w:eastAsia="Times New Roman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EC6069"/>
    <w:multiLevelType w:val="hybridMultilevel"/>
    <w:tmpl w:val="DC207B4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9901F6"/>
    <w:multiLevelType w:val="multilevel"/>
    <w:tmpl w:val="00000001"/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8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2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5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19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2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6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30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3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7" w15:restartNumberingAfterBreak="0">
    <w:nsid w:val="202676BE"/>
    <w:multiLevelType w:val="hybridMultilevel"/>
    <w:tmpl w:val="4D90DFF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546946"/>
    <w:multiLevelType w:val="hybridMultilevel"/>
    <w:tmpl w:val="EF30C53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CD1B70"/>
    <w:multiLevelType w:val="hybridMultilevel"/>
    <w:tmpl w:val="A6C2E70E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4529EB"/>
    <w:multiLevelType w:val="hybridMultilevel"/>
    <w:tmpl w:val="F05CA7AC"/>
    <w:lvl w:ilvl="0" w:tplc="0DA82042">
      <w:numFmt w:val="bullet"/>
      <w:lvlText w:val="•"/>
      <w:lvlJc w:val="left"/>
      <w:pPr>
        <w:ind w:left="720" w:hanging="360"/>
      </w:pPr>
      <w:rPr>
        <w:rFonts w:ascii="Aptos" w:eastAsia="Times New Roman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3D3F75"/>
    <w:multiLevelType w:val="hybridMultilevel"/>
    <w:tmpl w:val="75D4C18E"/>
    <w:lvl w:ilvl="0" w:tplc="597C6A54">
      <w:numFmt w:val="bullet"/>
      <w:lvlText w:val="·"/>
      <w:lvlJc w:val="left"/>
      <w:pPr>
        <w:ind w:left="720" w:hanging="360"/>
      </w:pPr>
      <w:rPr>
        <w:rFonts w:ascii="Aptos" w:eastAsia="Times New Roman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AD0A6F"/>
    <w:multiLevelType w:val="multilevel"/>
    <w:tmpl w:val="0000000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23" w15:restartNumberingAfterBreak="0">
    <w:nsid w:val="273C6D76"/>
    <w:multiLevelType w:val="multilevel"/>
    <w:tmpl w:val="95F2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E64085"/>
    <w:multiLevelType w:val="multilevel"/>
    <w:tmpl w:val="F300D9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25" w15:restartNumberingAfterBreak="0">
    <w:nsid w:val="29C34F40"/>
    <w:multiLevelType w:val="multilevel"/>
    <w:tmpl w:val="553426E4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="Aria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26" w15:restartNumberingAfterBreak="0">
    <w:nsid w:val="2C700AF0"/>
    <w:multiLevelType w:val="hybridMultilevel"/>
    <w:tmpl w:val="FFFFFFFF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E56544"/>
    <w:multiLevelType w:val="hybridMultilevel"/>
    <w:tmpl w:val="358A4CEE"/>
    <w:lvl w:ilvl="0" w:tplc="6F2097D4">
      <w:start w:val="1"/>
      <w:numFmt w:val="decimal"/>
      <w:lvlText w:val="%1."/>
      <w:lvlJc w:val="left"/>
      <w:pPr>
        <w:ind w:left="1665" w:hanging="1305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9A60E2"/>
    <w:multiLevelType w:val="hybridMultilevel"/>
    <w:tmpl w:val="2AF20E3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210611"/>
    <w:multiLevelType w:val="multilevel"/>
    <w:tmpl w:val="553426E4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="Aria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30" w15:restartNumberingAfterBreak="0">
    <w:nsid w:val="34845794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31" w15:restartNumberingAfterBreak="0">
    <w:nsid w:val="351118F7"/>
    <w:multiLevelType w:val="hybridMultilevel"/>
    <w:tmpl w:val="E74ABA10"/>
    <w:lvl w:ilvl="0" w:tplc="00000001">
      <w:start w:val="1"/>
      <w:numFmt w:val="decimal"/>
      <w:lvlText w:val="%1."/>
      <w:lvlJc w:val="left"/>
      <w:pPr>
        <w:ind w:left="3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76A183A"/>
    <w:multiLevelType w:val="hybridMultilevel"/>
    <w:tmpl w:val="1AEAE334"/>
    <w:lvl w:ilvl="0" w:tplc="00000001">
      <w:start w:val="1"/>
      <w:numFmt w:val="decimal"/>
      <w:lvlText w:val="%1."/>
      <w:lvlJc w:val="left"/>
      <w:pPr>
        <w:ind w:left="3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9BA4373"/>
    <w:multiLevelType w:val="multilevel"/>
    <w:tmpl w:val="F300D9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34" w15:restartNumberingAfterBreak="0">
    <w:nsid w:val="3B236848"/>
    <w:multiLevelType w:val="hybridMultilevel"/>
    <w:tmpl w:val="BEE04BE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256C10"/>
    <w:multiLevelType w:val="hybridMultilevel"/>
    <w:tmpl w:val="EF94B564"/>
    <w:lvl w:ilvl="0" w:tplc="597C6A54">
      <w:numFmt w:val="bullet"/>
      <w:lvlText w:val="·"/>
      <w:lvlJc w:val="left"/>
      <w:pPr>
        <w:ind w:left="720" w:hanging="360"/>
      </w:pPr>
      <w:rPr>
        <w:rFonts w:ascii="Aptos" w:eastAsia="Times New Roman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ED219B"/>
    <w:multiLevelType w:val="hybridMultilevel"/>
    <w:tmpl w:val="FFFFFFFF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4AE7B8A"/>
    <w:multiLevelType w:val="multilevel"/>
    <w:tmpl w:val="0000000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38" w15:restartNumberingAfterBreak="0">
    <w:nsid w:val="45312D52"/>
    <w:multiLevelType w:val="multilevel"/>
    <w:tmpl w:val="553426E4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="Aria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39" w15:restartNumberingAfterBreak="0">
    <w:nsid w:val="48B74CC4"/>
    <w:multiLevelType w:val="hybridMultilevel"/>
    <w:tmpl w:val="8BD2A3E2"/>
    <w:lvl w:ilvl="0" w:tplc="597C6A54">
      <w:numFmt w:val="bullet"/>
      <w:lvlText w:val="·"/>
      <w:lvlJc w:val="left"/>
      <w:pPr>
        <w:ind w:left="720" w:hanging="360"/>
      </w:pPr>
      <w:rPr>
        <w:rFonts w:ascii="Aptos" w:eastAsia="Times New Roman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9FF06B8"/>
    <w:multiLevelType w:val="hybridMultilevel"/>
    <w:tmpl w:val="D1449CC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B92547A"/>
    <w:multiLevelType w:val="multilevel"/>
    <w:tmpl w:val="19FE7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546E9B"/>
    <w:multiLevelType w:val="hybridMultilevel"/>
    <w:tmpl w:val="073494B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F094DB3"/>
    <w:multiLevelType w:val="hybridMultilevel"/>
    <w:tmpl w:val="33D83BE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F4022EE"/>
    <w:multiLevelType w:val="hybridMultilevel"/>
    <w:tmpl w:val="8C7284F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2A25435"/>
    <w:multiLevelType w:val="hybridMultilevel"/>
    <w:tmpl w:val="8DBA989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C6563AA"/>
    <w:multiLevelType w:val="hybridMultilevel"/>
    <w:tmpl w:val="90103650"/>
    <w:lvl w:ilvl="0" w:tplc="597C6A54">
      <w:numFmt w:val="bullet"/>
      <w:lvlText w:val="·"/>
      <w:lvlJc w:val="left"/>
      <w:pPr>
        <w:ind w:left="720" w:hanging="360"/>
      </w:pPr>
      <w:rPr>
        <w:rFonts w:ascii="Aptos" w:eastAsia="Times New Roman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DAA04D8"/>
    <w:multiLevelType w:val="multilevel"/>
    <w:tmpl w:val="0000000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48" w15:restartNumberingAfterBreak="0">
    <w:nsid w:val="5E566426"/>
    <w:multiLevelType w:val="multilevel"/>
    <w:tmpl w:val="A2C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DE40D3"/>
    <w:multiLevelType w:val="hybridMultilevel"/>
    <w:tmpl w:val="23DC13A6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79467E"/>
    <w:multiLevelType w:val="hybridMultilevel"/>
    <w:tmpl w:val="9A505F9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497B1F"/>
    <w:multiLevelType w:val="hybridMultilevel"/>
    <w:tmpl w:val="41585B9A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8793659"/>
    <w:multiLevelType w:val="hybridMultilevel"/>
    <w:tmpl w:val="48F2014E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510529"/>
    <w:multiLevelType w:val="hybridMultilevel"/>
    <w:tmpl w:val="57EA1334"/>
    <w:lvl w:ilvl="0" w:tplc="00000001">
      <w:start w:val="1"/>
      <w:numFmt w:val="decimal"/>
      <w:lvlText w:val="%1."/>
      <w:lvlJc w:val="left"/>
      <w:pPr>
        <w:ind w:left="3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6A907304"/>
    <w:multiLevelType w:val="hybridMultilevel"/>
    <w:tmpl w:val="6A50D8E2"/>
    <w:lvl w:ilvl="0" w:tplc="00000001">
      <w:start w:val="1"/>
      <w:numFmt w:val="decimal"/>
      <w:lvlText w:val="%1."/>
      <w:lvlJc w:val="left"/>
      <w:pPr>
        <w:ind w:left="3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6B03179F"/>
    <w:multiLevelType w:val="hybridMultilevel"/>
    <w:tmpl w:val="C276A0F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B380C64"/>
    <w:multiLevelType w:val="hybridMultilevel"/>
    <w:tmpl w:val="FFFFFFFF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D603C0C"/>
    <w:multiLevelType w:val="multilevel"/>
    <w:tmpl w:val="CDC0DF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58" w15:restartNumberingAfterBreak="0">
    <w:nsid w:val="6FB36B98"/>
    <w:multiLevelType w:val="hybridMultilevel"/>
    <w:tmpl w:val="C9DCBB3E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3C93643"/>
    <w:multiLevelType w:val="hybridMultilevel"/>
    <w:tmpl w:val="C44C355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5B6129C"/>
    <w:multiLevelType w:val="hybridMultilevel"/>
    <w:tmpl w:val="FFFFFFFF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5578C6"/>
    <w:multiLevelType w:val="hybridMultilevel"/>
    <w:tmpl w:val="FFFFFFFF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7D871D0"/>
    <w:multiLevelType w:val="multilevel"/>
    <w:tmpl w:val="553426E4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="Aria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63" w15:restartNumberingAfterBreak="0">
    <w:nsid w:val="7C0B0760"/>
    <w:multiLevelType w:val="hybridMultilevel"/>
    <w:tmpl w:val="3B26A35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C1742C0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65" w15:restartNumberingAfterBreak="0">
    <w:nsid w:val="7C176027"/>
    <w:multiLevelType w:val="hybridMultilevel"/>
    <w:tmpl w:val="FFFFFFFF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D7953A3"/>
    <w:multiLevelType w:val="multilevel"/>
    <w:tmpl w:val="CDC0DF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67" w15:restartNumberingAfterBreak="0">
    <w:nsid w:val="7E3F0750"/>
    <w:multiLevelType w:val="multilevel"/>
    <w:tmpl w:val="0000000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68" w15:restartNumberingAfterBreak="0">
    <w:nsid w:val="7ED57E13"/>
    <w:multiLevelType w:val="multilevel"/>
    <w:tmpl w:val="F300D9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69" w15:restartNumberingAfterBreak="0">
    <w:nsid w:val="7EDB64E5"/>
    <w:multiLevelType w:val="multilevel"/>
    <w:tmpl w:val="EEE0C91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  <w:lvl w:ilvl="1">
      <w:start w:val="3"/>
      <w:numFmt w:val="decimal"/>
      <w:isLgl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90032550">
    <w:abstractNumId w:val="8"/>
  </w:num>
  <w:num w:numId="2" w16cid:durableId="1498115390">
    <w:abstractNumId w:val="0"/>
  </w:num>
  <w:num w:numId="3" w16cid:durableId="576592781">
    <w:abstractNumId w:val="67"/>
  </w:num>
  <w:num w:numId="4" w16cid:durableId="938486229">
    <w:abstractNumId w:val="13"/>
  </w:num>
  <w:num w:numId="5" w16cid:durableId="1084690861">
    <w:abstractNumId w:val="22"/>
  </w:num>
  <w:num w:numId="6" w16cid:durableId="272397280">
    <w:abstractNumId w:val="64"/>
  </w:num>
  <w:num w:numId="7" w16cid:durableId="23020048">
    <w:abstractNumId w:val="16"/>
  </w:num>
  <w:num w:numId="8" w16cid:durableId="866676435">
    <w:abstractNumId w:val="37"/>
  </w:num>
  <w:num w:numId="9" w16cid:durableId="1161971441">
    <w:abstractNumId w:val="30"/>
  </w:num>
  <w:num w:numId="10" w16cid:durableId="1657956527">
    <w:abstractNumId w:val="9"/>
  </w:num>
  <w:num w:numId="11" w16cid:durableId="1165173126">
    <w:abstractNumId w:val="47"/>
  </w:num>
  <w:num w:numId="12" w16cid:durableId="797381126">
    <w:abstractNumId w:val="3"/>
  </w:num>
  <w:num w:numId="13" w16cid:durableId="668675941">
    <w:abstractNumId w:val="29"/>
  </w:num>
  <w:num w:numId="14" w16cid:durableId="32194490">
    <w:abstractNumId w:val="68"/>
  </w:num>
  <w:num w:numId="15" w16cid:durableId="1986742149">
    <w:abstractNumId w:val="62"/>
  </w:num>
  <w:num w:numId="16" w16cid:durableId="1183398846">
    <w:abstractNumId w:val="2"/>
  </w:num>
  <w:num w:numId="17" w16cid:durableId="675035859">
    <w:abstractNumId w:val="33"/>
  </w:num>
  <w:num w:numId="18" w16cid:durableId="1222866299">
    <w:abstractNumId w:val="25"/>
  </w:num>
  <w:num w:numId="19" w16cid:durableId="1241066476">
    <w:abstractNumId w:val="4"/>
  </w:num>
  <w:num w:numId="20" w16cid:durableId="1107118144">
    <w:abstractNumId w:val="38"/>
  </w:num>
  <w:num w:numId="21" w16cid:durableId="1157920038">
    <w:abstractNumId w:val="24"/>
  </w:num>
  <w:num w:numId="22" w16cid:durableId="470555893">
    <w:abstractNumId w:val="11"/>
  </w:num>
  <w:num w:numId="23" w16cid:durableId="1769496904">
    <w:abstractNumId w:val="27"/>
  </w:num>
  <w:num w:numId="24" w16cid:durableId="1407192068">
    <w:abstractNumId w:val="10"/>
  </w:num>
  <w:num w:numId="25" w16cid:durableId="314535172">
    <w:abstractNumId w:val="63"/>
  </w:num>
  <w:num w:numId="26" w16cid:durableId="1658727373">
    <w:abstractNumId w:val="12"/>
  </w:num>
  <w:num w:numId="27" w16cid:durableId="1396466387">
    <w:abstractNumId w:val="58"/>
  </w:num>
  <w:num w:numId="28" w16cid:durableId="1594777172">
    <w:abstractNumId w:val="1"/>
  </w:num>
  <w:num w:numId="29" w16cid:durableId="491144123">
    <w:abstractNumId w:val="43"/>
  </w:num>
  <w:num w:numId="30" w16cid:durableId="392697959">
    <w:abstractNumId w:val="53"/>
  </w:num>
  <w:num w:numId="31" w16cid:durableId="466624574">
    <w:abstractNumId w:val="54"/>
  </w:num>
  <w:num w:numId="32" w16cid:durableId="2061322956">
    <w:abstractNumId w:val="32"/>
  </w:num>
  <w:num w:numId="33" w16cid:durableId="1583949236">
    <w:abstractNumId w:val="69"/>
  </w:num>
  <w:num w:numId="34" w16cid:durableId="226500025">
    <w:abstractNumId w:val="31"/>
  </w:num>
  <w:num w:numId="35" w16cid:durableId="1528450089">
    <w:abstractNumId w:val="55"/>
  </w:num>
  <w:num w:numId="36" w16cid:durableId="594826820">
    <w:abstractNumId w:val="0"/>
    <w:lvlOverride w:ilvl="0">
      <w:lvl w:ilvl="0">
        <w:start w:val="1"/>
        <w:numFmt w:val="bullet"/>
        <w:suff w:val="space"/>
        <w:lvlText w:val=""/>
        <w:lvlJc w:val="left"/>
        <w:rPr>
          <w:rFonts w:ascii="Symbol" w:hAnsi="Symbol" w:cs="Symbol" w:hint="default"/>
          <w:b w:val="0"/>
          <w:bCs w:val="0"/>
          <w:i w:val="0"/>
          <w:iCs w:val="0"/>
          <w:strike w:val="0"/>
          <w:color w:val="auto"/>
          <w:sz w:val="24"/>
          <w:szCs w:val="24"/>
          <w:u w:val="none"/>
        </w:rPr>
      </w:lvl>
    </w:lvlOverride>
  </w:num>
  <w:num w:numId="37" w16cid:durableId="662663064">
    <w:abstractNumId w:val="66"/>
  </w:num>
  <w:num w:numId="38" w16cid:durableId="1160778071">
    <w:abstractNumId w:val="57"/>
  </w:num>
  <w:num w:numId="39" w16cid:durableId="1175345109">
    <w:abstractNumId w:val="44"/>
  </w:num>
  <w:num w:numId="40" w16cid:durableId="1088234637">
    <w:abstractNumId w:val="49"/>
  </w:num>
  <w:num w:numId="41" w16cid:durableId="210730892">
    <w:abstractNumId w:val="19"/>
  </w:num>
  <w:num w:numId="42" w16cid:durableId="1688366256">
    <w:abstractNumId w:val="7"/>
  </w:num>
  <w:num w:numId="43" w16cid:durableId="888422499">
    <w:abstractNumId w:val="34"/>
  </w:num>
  <w:num w:numId="44" w16cid:durableId="245069611">
    <w:abstractNumId w:val="6"/>
  </w:num>
  <w:num w:numId="45" w16cid:durableId="1604730687">
    <w:abstractNumId w:val="20"/>
  </w:num>
  <w:num w:numId="46" w16cid:durableId="2134714592">
    <w:abstractNumId w:val="41"/>
  </w:num>
  <w:num w:numId="47" w16cid:durableId="246037929">
    <w:abstractNumId w:val="23"/>
  </w:num>
  <w:num w:numId="48" w16cid:durableId="313027330">
    <w:abstractNumId w:val="59"/>
  </w:num>
  <w:num w:numId="49" w16cid:durableId="1874345093">
    <w:abstractNumId w:val="52"/>
  </w:num>
  <w:num w:numId="50" w16cid:durableId="1932203164">
    <w:abstractNumId w:val="60"/>
  </w:num>
  <w:num w:numId="51" w16cid:durableId="1235311668">
    <w:abstractNumId w:val="36"/>
  </w:num>
  <w:num w:numId="52" w16cid:durableId="27877927">
    <w:abstractNumId w:val="61"/>
  </w:num>
  <w:num w:numId="53" w16cid:durableId="1240095025">
    <w:abstractNumId w:val="26"/>
  </w:num>
  <w:num w:numId="54" w16cid:durableId="1743944591">
    <w:abstractNumId w:val="56"/>
  </w:num>
  <w:num w:numId="55" w16cid:durableId="1920288168">
    <w:abstractNumId w:val="65"/>
  </w:num>
  <w:num w:numId="56" w16cid:durableId="1258052669">
    <w:abstractNumId w:val="45"/>
  </w:num>
  <w:num w:numId="57" w16cid:durableId="16391273">
    <w:abstractNumId w:val="42"/>
  </w:num>
  <w:num w:numId="58" w16cid:durableId="1874340952">
    <w:abstractNumId w:val="51"/>
  </w:num>
  <w:num w:numId="59" w16cid:durableId="1529221888">
    <w:abstractNumId w:val="17"/>
  </w:num>
  <w:num w:numId="60" w16cid:durableId="618605214">
    <w:abstractNumId w:val="28"/>
  </w:num>
  <w:num w:numId="61" w16cid:durableId="1935477597">
    <w:abstractNumId w:val="18"/>
  </w:num>
  <w:num w:numId="62" w16cid:durableId="1846049804">
    <w:abstractNumId w:val="21"/>
  </w:num>
  <w:num w:numId="63" w16cid:durableId="426074668">
    <w:abstractNumId w:val="5"/>
  </w:num>
  <w:num w:numId="64" w16cid:durableId="1713529921">
    <w:abstractNumId w:val="46"/>
  </w:num>
  <w:num w:numId="65" w16cid:durableId="927538806">
    <w:abstractNumId w:val="40"/>
  </w:num>
  <w:num w:numId="66" w16cid:durableId="2018458494">
    <w:abstractNumId w:val="14"/>
  </w:num>
  <w:num w:numId="67" w16cid:durableId="788596053">
    <w:abstractNumId w:val="39"/>
  </w:num>
  <w:num w:numId="68" w16cid:durableId="349914948">
    <w:abstractNumId w:val="35"/>
  </w:num>
  <w:num w:numId="69" w16cid:durableId="287661242">
    <w:abstractNumId w:val="48"/>
  </w:num>
  <w:num w:numId="70" w16cid:durableId="1821265368">
    <w:abstractNumId w:val="15"/>
  </w:num>
  <w:num w:numId="71" w16cid:durableId="404838497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D73"/>
    <w:rsid w:val="00000EE4"/>
    <w:rsid w:val="00004299"/>
    <w:rsid w:val="000153FB"/>
    <w:rsid w:val="00016FEE"/>
    <w:rsid w:val="000178C2"/>
    <w:rsid w:val="00020A9D"/>
    <w:rsid w:val="00023562"/>
    <w:rsid w:val="00027759"/>
    <w:rsid w:val="0003023C"/>
    <w:rsid w:val="000404C7"/>
    <w:rsid w:val="00041F7C"/>
    <w:rsid w:val="0004237B"/>
    <w:rsid w:val="000433EF"/>
    <w:rsid w:val="00054EBC"/>
    <w:rsid w:val="000616B1"/>
    <w:rsid w:val="0006173A"/>
    <w:rsid w:val="0006262A"/>
    <w:rsid w:val="00064071"/>
    <w:rsid w:val="000710C4"/>
    <w:rsid w:val="00072AA6"/>
    <w:rsid w:val="00074DFA"/>
    <w:rsid w:val="00076208"/>
    <w:rsid w:val="00080513"/>
    <w:rsid w:val="00084E53"/>
    <w:rsid w:val="00085502"/>
    <w:rsid w:val="00087639"/>
    <w:rsid w:val="000914B2"/>
    <w:rsid w:val="00092DE3"/>
    <w:rsid w:val="0009682B"/>
    <w:rsid w:val="000A2FEA"/>
    <w:rsid w:val="000B6A60"/>
    <w:rsid w:val="000C1D73"/>
    <w:rsid w:val="000C379B"/>
    <w:rsid w:val="000C37CA"/>
    <w:rsid w:val="000C3908"/>
    <w:rsid w:val="000C7511"/>
    <w:rsid w:val="000D531C"/>
    <w:rsid w:val="000E0EE7"/>
    <w:rsid w:val="000E5C23"/>
    <w:rsid w:val="000E5E48"/>
    <w:rsid w:val="000F2BB4"/>
    <w:rsid w:val="000F620D"/>
    <w:rsid w:val="000F6F5C"/>
    <w:rsid w:val="001013D3"/>
    <w:rsid w:val="001028D6"/>
    <w:rsid w:val="0010418D"/>
    <w:rsid w:val="00104CED"/>
    <w:rsid w:val="00112AE3"/>
    <w:rsid w:val="001142EA"/>
    <w:rsid w:val="00121E0C"/>
    <w:rsid w:val="00123959"/>
    <w:rsid w:val="0012633B"/>
    <w:rsid w:val="00126F33"/>
    <w:rsid w:val="00127477"/>
    <w:rsid w:val="001364CA"/>
    <w:rsid w:val="00147A19"/>
    <w:rsid w:val="00151E01"/>
    <w:rsid w:val="00166738"/>
    <w:rsid w:val="00166BD5"/>
    <w:rsid w:val="001746F4"/>
    <w:rsid w:val="001810E9"/>
    <w:rsid w:val="00187794"/>
    <w:rsid w:val="0019714A"/>
    <w:rsid w:val="001979B3"/>
    <w:rsid w:val="001A35FD"/>
    <w:rsid w:val="001B6FA0"/>
    <w:rsid w:val="001D35B7"/>
    <w:rsid w:val="001E0006"/>
    <w:rsid w:val="001E6DBF"/>
    <w:rsid w:val="002030EA"/>
    <w:rsid w:val="00222482"/>
    <w:rsid w:val="00231E0A"/>
    <w:rsid w:val="00235B09"/>
    <w:rsid w:val="00242749"/>
    <w:rsid w:val="00242BFD"/>
    <w:rsid w:val="0025222A"/>
    <w:rsid w:val="0026045F"/>
    <w:rsid w:val="0026177C"/>
    <w:rsid w:val="0027047F"/>
    <w:rsid w:val="00272420"/>
    <w:rsid w:val="00280B26"/>
    <w:rsid w:val="002836EC"/>
    <w:rsid w:val="00284C3F"/>
    <w:rsid w:val="002852FA"/>
    <w:rsid w:val="00296548"/>
    <w:rsid w:val="002A16D9"/>
    <w:rsid w:val="002A3AF1"/>
    <w:rsid w:val="002C7609"/>
    <w:rsid w:val="002D749F"/>
    <w:rsid w:val="002E5176"/>
    <w:rsid w:val="002F1ABD"/>
    <w:rsid w:val="00310AFE"/>
    <w:rsid w:val="0031481F"/>
    <w:rsid w:val="00315F48"/>
    <w:rsid w:val="00321359"/>
    <w:rsid w:val="0032363B"/>
    <w:rsid w:val="00326C9B"/>
    <w:rsid w:val="00327269"/>
    <w:rsid w:val="00332DCD"/>
    <w:rsid w:val="003354FA"/>
    <w:rsid w:val="003401AB"/>
    <w:rsid w:val="00340D6B"/>
    <w:rsid w:val="003418B4"/>
    <w:rsid w:val="003476FE"/>
    <w:rsid w:val="00347B16"/>
    <w:rsid w:val="003545CC"/>
    <w:rsid w:val="00361E2F"/>
    <w:rsid w:val="003635FD"/>
    <w:rsid w:val="00370180"/>
    <w:rsid w:val="00370275"/>
    <w:rsid w:val="00371402"/>
    <w:rsid w:val="0037392D"/>
    <w:rsid w:val="003775CF"/>
    <w:rsid w:val="00381AC9"/>
    <w:rsid w:val="00381DA6"/>
    <w:rsid w:val="0038370F"/>
    <w:rsid w:val="003A69C9"/>
    <w:rsid w:val="003B2413"/>
    <w:rsid w:val="003C2190"/>
    <w:rsid w:val="003C2D9A"/>
    <w:rsid w:val="003D14FD"/>
    <w:rsid w:val="003E3E08"/>
    <w:rsid w:val="003E410C"/>
    <w:rsid w:val="003E68CB"/>
    <w:rsid w:val="003E7407"/>
    <w:rsid w:val="003E79C7"/>
    <w:rsid w:val="003F1266"/>
    <w:rsid w:val="003F5B5D"/>
    <w:rsid w:val="003F6AD3"/>
    <w:rsid w:val="00402289"/>
    <w:rsid w:val="0041048D"/>
    <w:rsid w:val="00412E88"/>
    <w:rsid w:val="00414F66"/>
    <w:rsid w:val="00420580"/>
    <w:rsid w:val="00422373"/>
    <w:rsid w:val="00422EEF"/>
    <w:rsid w:val="00423BCB"/>
    <w:rsid w:val="0042635D"/>
    <w:rsid w:val="00433DE4"/>
    <w:rsid w:val="00451934"/>
    <w:rsid w:val="0046757A"/>
    <w:rsid w:val="004721DD"/>
    <w:rsid w:val="00480B3F"/>
    <w:rsid w:val="00481B0C"/>
    <w:rsid w:val="00484805"/>
    <w:rsid w:val="00486681"/>
    <w:rsid w:val="00490360"/>
    <w:rsid w:val="00497149"/>
    <w:rsid w:val="004A4077"/>
    <w:rsid w:val="004A4C07"/>
    <w:rsid w:val="004B317B"/>
    <w:rsid w:val="004B6ADF"/>
    <w:rsid w:val="004C7AA8"/>
    <w:rsid w:val="004D02C6"/>
    <w:rsid w:val="004D1719"/>
    <w:rsid w:val="004D4005"/>
    <w:rsid w:val="004D4B0D"/>
    <w:rsid w:val="004D4C11"/>
    <w:rsid w:val="004E0122"/>
    <w:rsid w:val="004E14A2"/>
    <w:rsid w:val="004E23B8"/>
    <w:rsid w:val="004E2499"/>
    <w:rsid w:val="004E30DE"/>
    <w:rsid w:val="004E748C"/>
    <w:rsid w:val="004F132C"/>
    <w:rsid w:val="004F4F21"/>
    <w:rsid w:val="004F582F"/>
    <w:rsid w:val="004F7223"/>
    <w:rsid w:val="0050029B"/>
    <w:rsid w:val="0051137C"/>
    <w:rsid w:val="0051763F"/>
    <w:rsid w:val="00517D3A"/>
    <w:rsid w:val="005232EE"/>
    <w:rsid w:val="00523C14"/>
    <w:rsid w:val="0052451E"/>
    <w:rsid w:val="0053613F"/>
    <w:rsid w:val="00536524"/>
    <w:rsid w:val="00562983"/>
    <w:rsid w:val="0056346F"/>
    <w:rsid w:val="00565713"/>
    <w:rsid w:val="00576B7B"/>
    <w:rsid w:val="00577B07"/>
    <w:rsid w:val="00583510"/>
    <w:rsid w:val="00583A9C"/>
    <w:rsid w:val="00586273"/>
    <w:rsid w:val="005872C6"/>
    <w:rsid w:val="005914D6"/>
    <w:rsid w:val="00593C72"/>
    <w:rsid w:val="005957AC"/>
    <w:rsid w:val="005A7139"/>
    <w:rsid w:val="005B4970"/>
    <w:rsid w:val="005B4D4A"/>
    <w:rsid w:val="005D1E57"/>
    <w:rsid w:val="005D300C"/>
    <w:rsid w:val="005E3C5F"/>
    <w:rsid w:val="005E4484"/>
    <w:rsid w:val="005E4EFF"/>
    <w:rsid w:val="005F0384"/>
    <w:rsid w:val="005F67B3"/>
    <w:rsid w:val="00600CFE"/>
    <w:rsid w:val="00624A3D"/>
    <w:rsid w:val="006263EF"/>
    <w:rsid w:val="00630552"/>
    <w:rsid w:val="006345F1"/>
    <w:rsid w:val="00636EF2"/>
    <w:rsid w:val="00637733"/>
    <w:rsid w:val="00637959"/>
    <w:rsid w:val="00640987"/>
    <w:rsid w:val="00647249"/>
    <w:rsid w:val="00661E82"/>
    <w:rsid w:val="00673933"/>
    <w:rsid w:val="00682AEB"/>
    <w:rsid w:val="00683CED"/>
    <w:rsid w:val="00691F37"/>
    <w:rsid w:val="006953C6"/>
    <w:rsid w:val="006C234F"/>
    <w:rsid w:val="006C7CC9"/>
    <w:rsid w:val="006D14F8"/>
    <w:rsid w:val="006E23AA"/>
    <w:rsid w:val="006F22D4"/>
    <w:rsid w:val="006F7B2D"/>
    <w:rsid w:val="00700215"/>
    <w:rsid w:val="00702965"/>
    <w:rsid w:val="0071047F"/>
    <w:rsid w:val="00715852"/>
    <w:rsid w:val="00715C20"/>
    <w:rsid w:val="00725D54"/>
    <w:rsid w:val="00731FF8"/>
    <w:rsid w:val="00734003"/>
    <w:rsid w:val="00734F52"/>
    <w:rsid w:val="00735626"/>
    <w:rsid w:val="00735F29"/>
    <w:rsid w:val="00737BB4"/>
    <w:rsid w:val="00744877"/>
    <w:rsid w:val="00745A8B"/>
    <w:rsid w:val="007505EE"/>
    <w:rsid w:val="007518F7"/>
    <w:rsid w:val="00770E44"/>
    <w:rsid w:val="00773296"/>
    <w:rsid w:val="007750AC"/>
    <w:rsid w:val="00775EFD"/>
    <w:rsid w:val="00777B63"/>
    <w:rsid w:val="00782082"/>
    <w:rsid w:val="00790D8C"/>
    <w:rsid w:val="007942AC"/>
    <w:rsid w:val="007A482C"/>
    <w:rsid w:val="007B17C7"/>
    <w:rsid w:val="007B58BC"/>
    <w:rsid w:val="007B7A9F"/>
    <w:rsid w:val="007C05D5"/>
    <w:rsid w:val="007C3590"/>
    <w:rsid w:val="007C41BB"/>
    <w:rsid w:val="007D0EF8"/>
    <w:rsid w:val="007E2306"/>
    <w:rsid w:val="007E327C"/>
    <w:rsid w:val="007E6A88"/>
    <w:rsid w:val="007F053F"/>
    <w:rsid w:val="007F266A"/>
    <w:rsid w:val="007F59A7"/>
    <w:rsid w:val="0080573D"/>
    <w:rsid w:val="00805BA6"/>
    <w:rsid w:val="00807681"/>
    <w:rsid w:val="00811602"/>
    <w:rsid w:val="008179B5"/>
    <w:rsid w:val="00817DF7"/>
    <w:rsid w:val="00823368"/>
    <w:rsid w:val="00825172"/>
    <w:rsid w:val="008259D8"/>
    <w:rsid w:val="00826563"/>
    <w:rsid w:val="00826F9D"/>
    <w:rsid w:val="0084069C"/>
    <w:rsid w:val="008466D6"/>
    <w:rsid w:val="0085195D"/>
    <w:rsid w:val="00853AA7"/>
    <w:rsid w:val="00856307"/>
    <w:rsid w:val="00861703"/>
    <w:rsid w:val="00861D78"/>
    <w:rsid w:val="008656C3"/>
    <w:rsid w:val="008717B9"/>
    <w:rsid w:val="008719AC"/>
    <w:rsid w:val="00885FAC"/>
    <w:rsid w:val="0089343F"/>
    <w:rsid w:val="008A0826"/>
    <w:rsid w:val="008A11D9"/>
    <w:rsid w:val="008A43F9"/>
    <w:rsid w:val="008A504D"/>
    <w:rsid w:val="008A7C37"/>
    <w:rsid w:val="008B5F08"/>
    <w:rsid w:val="008B7D9C"/>
    <w:rsid w:val="008C2D3A"/>
    <w:rsid w:val="008D112B"/>
    <w:rsid w:val="008E011D"/>
    <w:rsid w:val="008E15C0"/>
    <w:rsid w:val="008E1655"/>
    <w:rsid w:val="008E77F0"/>
    <w:rsid w:val="008F0B0C"/>
    <w:rsid w:val="00900827"/>
    <w:rsid w:val="00905D00"/>
    <w:rsid w:val="009060DF"/>
    <w:rsid w:val="00911C7B"/>
    <w:rsid w:val="00916853"/>
    <w:rsid w:val="009174FD"/>
    <w:rsid w:val="009270CA"/>
    <w:rsid w:val="0093119B"/>
    <w:rsid w:val="00932FFA"/>
    <w:rsid w:val="00941554"/>
    <w:rsid w:val="00956C57"/>
    <w:rsid w:val="00956EBF"/>
    <w:rsid w:val="00972877"/>
    <w:rsid w:val="0097750F"/>
    <w:rsid w:val="00982041"/>
    <w:rsid w:val="009933F9"/>
    <w:rsid w:val="009A04EE"/>
    <w:rsid w:val="009A6CF4"/>
    <w:rsid w:val="009C1223"/>
    <w:rsid w:val="009C5305"/>
    <w:rsid w:val="009C6BB2"/>
    <w:rsid w:val="009D50F5"/>
    <w:rsid w:val="009D766A"/>
    <w:rsid w:val="009E1306"/>
    <w:rsid w:val="009E2FE4"/>
    <w:rsid w:val="009E6F38"/>
    <w:rsid w:val="009F0BF0"/>
    <w:rsid w:val="009F2689"/>
    <w:rsid w:val="009F31C3"/>
    <w:rsid w:val="009F41E0"/>
    <w:rsid w:val="009F5EC7"/>
    <w:rsid w:val="00A01256"/>
    <w:rsid w:val="00A012BA"/>
    <w:rsid w:val="00A02C81"/>
    <w:rsid w:val="00A04F8D"/>
    <w:rsid w:val="00A06232"/>
    <w:rsid w:val="00A104C6"/>
    <w:rsid w:val="00A11B53"/>
    <w:rsid w:val="00A120ED"/>
    <w:rsid w:val="00A12481"/>
    <w:rsid w:val="00A12D3A"/>
    <w:rsid w:val="00A22126"/>
    <w:rsid w:val="00A2384B"/>
    <w:rsid w:val="00A26EA2"/>
    <w:rsid w:val="00A278BB"/>
    <w:rsid w:val="00A32C5C"/>
    <w:rsid w:val="00A374EA"/>
    <w:rsid w:val="00A42103"/>
    <w:rsid w:val="00A6041C"/>
    <w:rsid w:val="00A65B19"/>
    <w:rsid w:val="00A7021F"/>
    <w:rsid w:val="00A72808"/>
    <w:rsid w:val="00A832A3"/>
    <w:rsid w:val="00A836B5"/>
    <w:rsid w:val="00A83BA4"/>
    <w:rsid w:val="00A93FC8"/>
    <w:rsid w:val="00A948C8"/>
    <w:rsid w:val="00AA08D6"/>
    <w:rsid w:val="00AA283E"/>
    <w:rsid w:val="00AA3D66"/>
    <w:rsid w:val="00AA6EFC"/>
    <w:rsid w:val="00AB2E6A"/>
    <w:rsid w:val="00AB50FE"/>
    <w:rsid w:val="00AC5BC7"/>
    <w:rsid w:val="00AD63A4"/>
    <w:rsid w:val="00AF11D6"/>
    <w:rsid w:val="00AF1780"/>
    <w:rsid w:val="00B067B0"/>
    <w:rsid w:val="00B1065D"/>
    <w:rsid w:val="00B11B64"/>
    <w:rsid w:val="00B16F88"/>
    <w:rsid w:val="00B27D99"/>
    <w:rsid w:val="00B33DE9"/>
    <w:rsid w:val="00B34BFE"/>
    <w:rsid w:val="00B51A5C"/>
    <w:rsid w:val="00B54493"/>
    <w:rsid w:val="00B60096"/>
    <w:rsid w:val="00B60A4A"/>
    <w:rsid w:val="00B63F20"/>
    <w:rsid w:val="00B65300"/>
    <w:rsid w:val="00B7125D"/>
    <w:rsid w:val="00B84349"/>
    <w:rsid w:val="00B8573B"/>
    <w:rsid w:val="00B9084E"/>
    <w:rsid w:val="00B909B9"/>
    <w:rsid w:val="00B91AFF"/>
    <w:rsid w:val="00BA38C4"/>
    <w:rsid w:val="00BA4F1E"/>
    <w:rsid w:val="00BA5957"/>
    <w:rsid w:val="00BA7E9B"/>
    <w:rsid w:val="00BB02B1"/>
    <w:rsid w:val="00BB1355"/>
    <w:rsid w:val="00BB679B"/>
    <w:rsid w:val="00BB7CC2"/>
    <w:rsid w:val="00BB7EF3"/>
    <w:rsid w:val="00BC690A"/>
    <w:rsid w:val="00BC6AA7"/>
    <w:rsid w:val="00BD0793"/>
    <w:rsid w:val="00BE045A"/>
    <w:rsid w:val="00BE1C45"/>
    <w:rsid w:val="00BE4344"/>
    <w:rsid w:val="00BE5C97"/>
    <w:rsid w:val="00BE6B98"/>
    <w:rsid w:val="00BE7344"/>
    <w:rsid w:val="00BF0C61"/>
    <w:rsid w:val="00BF294E"/>
    <w:rsid w:val="00BF2E95"/>
    <w:rsid w:val="00BF36CD"/>
    <w:rsid w:val="00C02408"/>
    <w:rsid w:val="00C04F32"/>
    <w:rsid w:val="00C30CBE"/>
    <w:rsid w:val="00C31591"/>
    <w:rsid w:val="00C32F6D"/>
    <w:rsid w:val="00C359DA"/>
    <w:rsid w:val="00C36FCD"/>
    <w:rsid w:val="00C37557"/>
    <w:rsid w:val="00C411B3"/>
    <w:rsid w:val="00C430D0"/>
    <w:rsid w:val="00C45DA6"/>
    <w:rsid w:val="00C4701C"/>
    <w:rsid w:val="00C50961"/>
    <w:rsid w:val="00C61CA3"/>
    <w:rsid w:val="00C771E0"/>
    <w:rsid w:val="00C774C4"/>
    <w:rsid w:val="00C80FCE"/>
    <w:rsid w:val="00C81370"/>
    <w:rsid w:val="00C9162B"/>
    <w:rsid w:val="00C95628"/>
    <w:rsid w:val="00CA1E58"/>
    <w:rsid w:val="00CA4CE3"/>
    <w:rsid w:val="00CA55C5"/>
    <w:rsid w:val="00CB1894"/>
    <w:rsid w:val="00CB3170"/>
    <w:rsid w:val="00CB45B8"/>
    <w:rsid w:val="00CC57CB"/>
    <w:rsid w:val="00CC770B"/>
    <w:rsid w:val="00CD2C4F"/>
    <w:rsid w:val="00CE1272"/>
    <w:rsid w:val="00CE25BE"/>
    <w:rsid w:val="00CE7F77"/>
    <w:rsid w:val="00CF19E4"/>
    <w:rsid w:val="00CF4D6C"/>
    <w:rsid w:val="00CF4F30"/>
    <w:rsid w:val="00D25DD9"/>
    <w:rsid w:val="00D302FC"/>
    <w:rsid w:val="00D30806"/>
    <w:rsid w:val="00D33A40"/>
    <w:rsid w:val="00D43B76"/>
    <w:rsid w:val="00D461A8"/>
    <w:rsid w:val="00D47250"/>
    <w:rsid w:val="00D50CA7"/>
    <w:rsid w:val="00D50D78"/>
    <w:rsid w:val="00D54FDC"/>
    <w:rsid w:val="00D614C2"/>
    <w:rsid w:val="00D653CF"/>
    <w:rsid w:val="00D65EB9"/>
    <w:rsid w:val="00D71E48"/>
    <w:rsid w:val="00D728D7"/>
    <w:rsid w:val="00D74C81"/>
    <w:rsid w:val="00D820D0"/>
    <w:rsid w:val="00D83157"/>
    <w:rsid w:val="00DA350A"/>
    <w:rsid w:val="00DB2C81"/>
    <w:rsid w:val="00DB5FDF"/>
    <w:rsid w:val="00DB62DC"/>
    <w:rsid w:val="00DC2350"/>
    <w:rsid w:val="00DC3A35"/>
    <w:rsid w:val="00DC6365"/>
    <w:rsid w:val="00DD0630"/>
    <w:rsid w:val="00DD2ED2"/>
    <w:rsid w:val="00DD4D69"/>
    <w:rsid w:val="00DE4670"/>
    <w:rsid w:val="00DE617E"/>
    <w:rsid w:val="00DE795B"/>
    <w:rsid w:val="00DF0EB7"/>
    <w:rsid w:val="00DF1ABD"/>
    <w:rsid w:val="00E00C85"/>
    <w:rsid w:val="00E03578"/>
    <w:rsid w:val="00E131DC"/>
    <w:rsid w:val="00E141E7"/>
    <w:rsid w:val="00E17CE7"/>
    <w:rsid w:val="00E25173"/>
    <w:rsid w:val="00E37926"/>
    <w:rsid w:val="00E44D21"/>
    <w:rsid w:val="00E47D9B"/>
    <w:rsid w:val="00E5054D"/>
    <w:rsid w:val="00E55D2C"/>
    <w:rsid w:val="00E6799A"/>
    <w:rsid w:val="00E77E13"/>
    <w:rsid w:val="00E92362"/>
    <w:rsid w:val="00EA0D51"/>
    <w:rsid w:val="00EA1686"/>
    <w:rsid w:val="00EA1CA6"/>
    <w:rsid w:val="00EA4361"/>
    <w:rsid w:val="00EC32AD"/>
    <w:rsid w:val="00EC419A"/>
    <w:rsid w:val="00EC78E8"/>
    <w:rsid w:val="00ED01AB"/>
    <w:rsid w:val="00ED798E"/>
    <w:rsid w:val="00EE0A23"/>
    <w:rsid w:val="00EE1F0F"/>
    <w:rsid w:val="00EE4939"/>
    <w:rsid w:val="00EE6BEE"/>
    <w:rsid w:val="00EF291B"/>
    <w:rsid w:val="00EF2D5E"/>
    <w:rsid w:val="00EF5D30"/>
    <w:rsid w:val="00F0009F"/>
    <w:rsid w:val="00F11295"/>
    <w:rsid w:val="00F1681D"/>
    <w:rsid w:val="00F210A1"/>
    <w:rsid w:val="00F26CBE"/>
    <w:rsid w:val="00F334F5"/>
    <w:rsid w:val="00F3647F"/>
    <w:rsid w:val="00F420BD"/>
    <w:rsid w:val="00F42392"/>
    <w:rsid w:val="00F551CE"/>
    <w:rsid w:val="00F65A89"/>
    <w:rsid w:val="00F67516"/>
    <w:rsid w:val="00F70DF1"/>
    <w:rsid w:val="00F73E9B"/>
    <w:rsid w:val="00F774B2"/>
    <w:rsid w:val="00F80C01"/>
    <w:rsid w:val="00F875D2"/>
    <w:rsid w:val="00F94CD6"/>
    <w:rsid w:val="00F9570A"/>
    <w:rsid w:val="00F978FD"/>
    <w:rsid w:val="00F979E6"/>
    <w:rsid w:val="00FA2E64"/>
    <w:rsid w:val="00FA4562"/>
    <w:rsid w:val="00FA70D2"/>
    <w:rsid w:val="00FA7A4F"/>
    <w:rsid w:val="00FA7C74"/>
    <w:rsid w:val="00FB3150"/>
    <w:rsid w:val="00FB55AB"/>
    <w:rsid w:val="00FB5B53"/>
    <w:rsid w:val="00FB6CAE"/>
    <w:rsid w:val="00FE70F8"/>
    <w:rsid w:val="00FE7CA2"/>
    <w:rsid w:val="00FF06FD"/>
    <w:rsid w:val="00FF104C"/>
    <w:rsid w:val="00FF22AE"/>
    <w:rsid w:val="00FF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3DAFA9"/>
  <w15:chartTrackingRefBased/>
  <w15:docId w15:val="{64C08F9C-241C-4981-ACF8-C622CB20A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1AB"/>
    <w:rPr>
      <w:sz w:val="21"/>
    </w:rPr>
  </w:style>
  <w:style w:type="paragraph" w:styleId="Rubrik1">
    <w:name w:val="heading 1"/>
    <w:basedOn w:val="Normal"/>
    <w:next w:val="Normal"/>
    <w:link w:val="Rubrik1Char"/>
    <w:autoRedefine/>
    <w:uiPriority w:val="9"/>
    <w:qFormat/>
    <w:rsid w:val="00ED01AB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autoRedefine/>
    <w:uiPriority w:val="9"/>
    <w:unhideWhenUsed/>
    <w:qFormat/>
    <w:rsid w:val="00ED01A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paragraph" w:styleId="Rubrik3">
    <w:name w:val="heading 3"/>
    <w:basedOn w:val="Normal"/>
    <w:next w:val="Normal"/>
    <w:link w:val="Rubrik3Char"/>
    <w:autoRedefine/>
    <w:uiPriority w:val="9"/>
    <w:unhideWhenUsed/>
    <w:qFormat/>
    <w:rsid w:val="00D83157"/>
    <w:pPr>
      <w:keepNext/>
      <w:keepLines/>
      <w:spacing w:before="40" w:after="240" w:line="240" w:lineRule="auto"/>
      <w:outlineLvl w:val="2"/>
    </w:pPr>
    <w:rPr>
      <w:rFonts w:asciiTheme="majorHAnsi" w:eastAsiaTheme="majorEastAsia" w:hAnsiTheme="majorHAnsi" w:cstheme="majorBidi"/>
      <w:b/>
      <w:bCs/>
      <w:color w:val="FFFFFF" w:themeColor="background1"/>
      <w:sz w:val="24"/>
      <w:szCs w:val="24"/>
      <w:lang w:eastAsia="sv-SE"/>
    </w:rPr>
  </w:style>
  <w:style w:type="paragraph" w:styleId="Rubrik4">
    <w:name w:val="heading 4"/>
    <w:basedOn w:val="Normal"/>
    <w:next w:val="Normal"/>
    <w:link w:val="Rubrik4Char"/>
    <w:autoRedefine/>
    <w:uiPriority w:val="9"/>
    <w:unhideWhenUsed/>
    <w:qFormat/>
    <w:rsid w:val="00ED01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B5294" w:themeColor="accent1" w:themeShade="BF"/>
      <w:sz w:val="22"/>
      <w:szCs w:val="22"/>
    </w:rPr>
  </w:style>
  <w:style w:type="paragraph" w:styleId="Rubrik5">
    <w:name w:val="heading 5"/>
    <w:basedOn w:val="Normal"/>
    <w:next w:val="Normal"/>
    <w:link w:val="Rubrik5Char"/>
    <w:autoRedefine/>
    <w:uiPriority w:val="9"/>
    <w:unhideWhenUsed/>
    <w:qFormat/>
    <w:rsid w:val="00ED01A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B5294" w:themeColor="accent1" w:themeShade="BF"/>
      <w:sz w:val="22"/>
      <w:szCs w:val="22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84E5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7406D" w:themeColor="text2"/>
      <w:szCs w:val="21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84E5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73763" w:themeColor="accent1" w:themeShade="80"/>
      <w:szCs w:val="21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84E5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7406D" w:themeColor="text2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84E5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7406D" w:themeColor="text2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autoRedefine/>
    <w:uiPriority w:val="1"/>
    <w:qFormat/>
    <w:rsid w:val="00ED01AB"/>
    <w:pPr>
      <w:spacing w:after="0" w:line="240" w:lineRule="auto"/>
    </w:pPr>
    <w:rPr>
      <w:sz w:val="21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ED01AB"/>
    <w:rPr>
      <w:sz w:val="21"/>
    </w:rPr>
  </w:style>
  <w:style w:type="character" w:styleId="Platshllartext">
    <w:name w:val="Placeholder Text"/>
    <w:basedOn w:val="Standardstycketeckensnitt"/>
    <w:uiPriority w:val="99"/>
    <w:semiHidden/>
    <w:rsid w:val="0032363B"/>
    <w:rPr>
      <w:color w:val="808080"/>
    </w:rPr>
  </w:style>
  <w:style w:type="character" w:styleId="Hyperlnk">
    <w:name w:val="Hyperlink"/>
    <w:basedOn w:val="Standardstycketeckensnitt"/>
    <w:uiPriority w:val="99"/>
    <w:unhideWhenUsed/>
    <w:rsid w:val="0032363B"/>
    <w:rPr>
      <w:color w:val="F49100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63B"/>
  </w:style>
  <w:style w:type="paragraph" w:styleId="Sidfot">
    <w:name w:val="footer"/>
    <w:basedOn w:val="Normal"/>
    <w:link w:val="Sidfot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32363B"/>
  </w:style>
  <w:style w:type="character" w:customStyle="1" w:styleId="Rubrik1Char">
    <w:name w:val="Rubrik 1 Char"/>
    <w:basedOn w:val="Standardstycketeckensnitt"/>
    <w:link w:val="Rubrik1"/>
    <w:uiPriority w:val="9"/>
    <w:rsid w:val="00ED01AB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084E53"/>
    <w:pPr>
      <w:outlineLvl w:val="9"/>
    </w:pPr>
  </w:style>
  <w:style w:type="paragraph" w:styleId="Liststycke">
    <w:name w:val="List Paragraph"/>
    <w:basedOn w:val="Normal"/>
    <w:uiPriority w:val="34"/>
    <w:qFormat/>
    <w:rsid w:val="0032363B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ED01AB"/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paragraph" w:styleId="Rubrik">
    <w:name w:val="Title"/>
    <w:basedOn w:val="Normal"/>
    <w:next w:val="Normal"/>
    <w:link w:val="RubrikChar"/>
    <w:uiPriority w:val="10"/>
    <w:qFormat/>
    <w:rsid w:val="00084E5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6FC6" w:themeColor="accent1"/>
      <w:spacing w:val="-10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84E53"/>
    <w:rPr>
      <w:rFonts w:asciiTheme="majorHAnsi" w:eastAsiaTheme="majorEastAsia" w:hAnsiTheme="majorHAnsi" w:cstheme="majorBidi"/>
      <w:color w:val="0F6FC6" w:themeColor="accent1"/>
      <w:spacing w:val="-10"/>
      <w:sz w:val="56"/>
      <w:szCs w:val="56"/>
    </w:rPr>
  </w:style>
  <w:style w:type="paragraph" w:styleId="Innehll1">
    <w:name w:val="toc 1"/>
    <w:basedOn w:val="Normal"/>
    <w:next w:val="Normal"/>
    <w:autoRedefine/>
    <w:uiPriority w:val="39"/>
    <w:unhideWhenUsed/>
    <w:rsid w:val="007D0EF8"/>
    <w:pPr>
      <w:spacing w:before="120"/>
    </w:pPr>
    <w:rPr>
      <w:rFonts w:cstheme="minorHAnsi"/>
      <w:b/>
      <w:bCs/>
      <w:caps/>
    </w:rPr>
  </w:style>
  <w:style w:type="paragraph" w:styleId="Innehll2">
    <w:name w:val="toc 2"/>
    <w:basedOn w:val="Normal"/>
    <w:next w:val="Normal"/>
    <w:autoRedefine/>
    <w:uiPriority w:val="39"/>
    <w:unhideWhenUsed/>
    <w:rsid w:val="007D0EF8"/>
    <w:pPr>
      <w:spacing w:after="0"/>
      <w:ind w:left="220"/>
    </w:pPr>
    <w:rPr>
      <w:rFonts w:cstheme="minorHAnsi"/>
      <w:smallCaps/>
    </w:rPr>
  </w:style>
  <w:style w:type="paragraph" w:customStyle="1" w:styleId="Normal0">
    <w:name w:val="[Normal]"/>
    <w:rsid w:val="00A278BB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val="x-none"/>
    </w:rPr>
  </w:style>
  <w:style w:type="paragraph" w:customStyle="1" w:styleId="BODY">
    <w:name w:val="BODY"/>
    <w:basedOn w:val="Normal0"/>
    <w:uiPriority w:val="99"/>
    <w:rsid w:val="00DF1ABD"/>
  </w:style>
  <w:style w:type="paragraph" w:styleId="Normaltindrag">
    <w:name w:val="Normal Indent"/>
    <w:basedOn w:val="Normal"/>
    <w:uiPriority w:val="99"/>
    <w:rsid w:val="0010418D"/>
    <w:pPr>
      <w:autoSpaceDE w:val="0"/>
      <w:autoSpaceDN w:val="0"/>
      <w:adjustRightInd w:val="0"/>
      <w:spacing w:after="0" w:line="240" w:lineRule="auto"/>
      <w:ind w:left="1304"/>
    </w:pPr>
    <w:rPr>
      <w:rFonts w:ascii="Arial" w:hAnsi="Arial" w:cs="Arial"/>
      <w:sz w:val="24"/>
      <w:szCs w:val="24"/>
      <w:lang w:val="x-none"/>
    </w:rPr>
  </w:style>
  <w:style w:type="paragraph" w:customStyle="1" w:styleId="Standard">
    <w:name w:val="Standard"/>
    <w:basedOn w:val="Normal0"/>
    <w:uiPriority w:val="99"/>
    <w:rsid w:val="00F420BD"/>
    <w:rPr>
      <w:rFonts w:ascii="Times New Roman" w:hAnsi="Times New Roman" w:cs="Times New Roman"/>
    </w:rPr>
  </w:style>
  <w:style w:type="character" w:customStyle="1" w:styleId="Rubrik3Char">
    <w:name w:val="Rubrik 3 Char"/>
    <w:basedOn w:val="Standardstycketeckensnitt"/>
    <w:link w:val="Rubrik3"/>
    <w:uiPriority w:val="9"/>
    <w:rsid w:val="00D83157"/>
    <w:rPr>
      <w:rFonts w:asciiTheme="majorHAnsi" w:eastAsiaTheme="majorEastAsia" w:hAnsiTheme="majorHAnsi" w:cstheme="majorBidi"/>
      <w:b/>
      <w:bCs/>
      <w:color w:val="FFFFFF" w:themeColor="background1"/>
      <w:sz w:val="24"/>
      <w:szCs w:val="24"/>
      <w:lang w:eastAsia="sv-SE"/>
    </w:rPr>
  </w:style>
  <w:style w:type="paragraph" w:styleId="Innehll3">
    <w:name w:val="toc 3"/>
    <w:basedOn w:val="Normal"/>
    <w:next w:val="Normal"/>
    <w:autoRedefine/>
    <w:uiPriority w:val="39"/>
    <w:unhideWhenUsed/>
    <w:rsid w:val="00F0009F"/>
    <w:pPr>
      <w:spacing w:after="0"/>
      <w:ind w:left="440"/>
    </w:pPr>
    <w:rPr>
      <w:rFonts w:cstheme="minorHAnsi"/>
      <w:i/>
      <w:iCs/>
    </w:rPr>
  </w:style>
  <w:style w:type="character" w:customStyle="1" w:styleId="Rubrik4Char">
    <w:name w:val="Rubrik 4 Char"/>
    <w:basedOn w:val="Standardstycketeckensnitt"/>
    <w:link w:val="Rubrik4"/>
    <w:uiPriority w:val="9"/>
    <w:rsid w:val="00ED01AB"/>
    <w:rPr>
      <w:rFonts w:asciiTheme="majorHAnsi" w:eastAsiaTheme="majorEastAsia" w:hAnsiTheme="majorHAnsi" w:cstheme="majorBidi"/>
      <w:color w:val="0B5294" w:themeColor="accent1" w:themeShade="BF"/>
      <w:sz w:val="22"/>
      <w:szCs w:val="22"/>
    </w:rPr>
  </w:style>
  <w:style w:type="table" w:styleId="Rutntstabell4dekorfrg1">
    <w:name w:val="Grid Table 4 Accent 1"/>
    <w:basedOn w:val="Normaltabell"/>
    <w:uiPriority w:val="49"/>
    <w:rsid w:val="00FB55A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 w:themeFill="accent1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paragraph" w:styleId="Normalwebb">
    <w:name w:val="Normal (Web)"/>
    <w:basedOn w:val="Normal"/>
    <w:uiPriority w:val="99"/>
    <w:semiHidden/>
    <w:unhideWhenUsed/>
    <w:rsid w:val="0058351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sv-SE"/>
    </w:rPr>
  </w:style>
  <w:style w:type="paragraph" w:styleId="Innehll4">
    <w:name w:val="toc 4"/>
    <w:basedOn w:val="Normal"/>
    <w:next w:val="Normal"/>
    <w:autoRedefine/>
    <w:uiPriority w:val="39"/>
    <w:unhideWhenUsed/>
    <w:rsid w:val="00734003"/>
    <w:pPr>
      <w:spacing w:after="0"/>
      <w:ind w:left="660"/>
    </w:pPr>
    <w:rPr>
      <w:rFonts w:cstheme="minorHAnsi"/>
      <w:sz w:val="18"/>
      <w:szCs w:val="18"/>
    </w:rPr>
  </w:style>
  <w:style w:type="paragraph" w:styleId="Innehll5">
    <w:name w:val="toc 5"/>
    <w:basedOn w:val="Normal"/>
    <w:next w:val="Normal"/>
    <w:autoRedefine/>
    <w:uiPriority w:val="39"/>
    <w:unhideWhenUsed/>
    <w:rsid w:val="00734003"/>
    <w:pPr>
      <w:spacing w:after="0"/>
      <w:ind w:left="880"/>
    </w:pPr>
    <w:rPr>
      <w:rFonts w:cstheme="minorHAnsi"/>
      <w:sz w:val="18"/>
      <w:szCs w:val="18"/>
    </w:rPr>
  </w:style>
  <w:style w:type="paragraph" w:styleId="Innehll6">
    <w:name w:val="toc 6"/>
    <w:basedOn w:val="Normal"/>
    <w:next w:val="Normal"/>
    <w:autoRedefine/>
    <w:uiPriority w:val="39"/>
    <w:unhideWhenUsed/>
    <w:rsid w:val="00734003"/>
    <w:pPr>
      <w:spacing w:after="0"/>
      <w:ind w:left="1100"/>
    </w:pPr>
    <w:rPr>
      <w:rFonts w:cstheme="minorHAnsi"/>
      <w:sz w:val="18"/>
      <w:szCs w:val="18"/>
    </w:rPr>
  </w:style>
  <w:style w:type="paragraph" w:styleId="Innehll7">
    <w:name w:val="toc 7"/>
    <w:basedOn w:val="Normal"/>
    <w:next w:val="Normal"/>
    <w:autoRedefine/>
    <w:uiPriority w:val="39"/>
    <w:unhideWhenUsed/>
    <w:rsid w:val="00734003"/>
    <w:pPr>
      <w:spacing w:after="0"/>
      <w:ind w:left="1320"/>
    </w:pPr>
    <w:rPr>
      <w:rFonts w:cstheme="minorHAnsi"/>
      <w:sz w:val="18"/>
      <w:szCs w:val="18"/>
    </w:rPr>
  </w:style>
  <w:style w:type="paragraph" w:styleId="Innehll8">
    <w:name w:val="toc 8"/>
    <w:basedOn w:val="Normal"/>
    <w:next w:val="Normal"/>
    <w:autoRedefine/>
    <w:uiPriority w:val="39"/>
    <w:unhideWhenUsed/>
    <w:rsid w:val="00734003"/>
    <w:pPr>
      <w:spacing w:after="0"/>
      <w:ind w:left="1540"/>
    </w:pPr>
    <w:rPr>
      <w:rFonts w:cstheme="minorHAnsi"/>
      <w:sz w:val="18"/>
      <w:szCs w:val="18"/>
    </w:rPr>
  </w:style>
  <w:style w:type="paragraph" w:styleId="Innehll9">
    <w:name w:val="toc 9"/>
    <w:basedOn w:val="Normal"/>
    <w:next w:val="Normal"/>
    <w:autoRedefine/>
    <w:uiPriority w:val="39"/>
    <w:unhideWhenUsed/>
    <w:rsid w:val="00734003"/>
    <w:pPr>
      <w:spacing w:after="0"/>
      <w:ind w:left="1760"/>
    </w:pPr>
    <w:rPr>
      <w:rFonts w:cstheme="minorHAnsi"/>
      <w:sz w:val="18"/>
      <w:szCs w:val="18"/>
    </w:rPr>
  </w:style>
  <w:style w:type="table" w:styleId="Tabellrutnt">
    <w:name w:val="Table Grid"/>
    <w:basedOn w:val="Normaltabell"/>
    <w:uiPriority w:val="39"/>
    <w:rsid w:val="00197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nvndHyperlnk">
    <w:name w:val="FollowedHyperlink"/>
    <w:basedOn w:val="Standardstycketeckensnitt"/>
    <w:uiPriority w:val="99"/>
    <w:semiHidden/>
    <w:unhideWhenUsed/>
    <w:rsid w:val="008A504D"/>
    <w:rPr>
      <w:color w:val="85DFD0" w:themeColor="followedHyperlink"/>
      <w:u w:val="single"/>
    </w:rPr>
  </w:style>
  <w:style w:type="character" w:customStyle="1" w:styleId="rubrik0">
    <w:name w:val="rubrik"/>
    <w:basedOn w:val="Standardstycketeckensnitt"/>
    <w:rsid w:val="008E15C0"/>
  </w:style>
  <w:style w:type="character" w:customStyle="1" w:styleId="Rubrik5Char">
    <w:name w:val="Rubrik 5 Char"/>
    <w:basedOn w:val="Standardstycketeckensnitt"/>
    <w:link w:val="Rubrik5"/>
    <w:uiPriority w:val="9"/>
    <w:rsid w:val="00ED01AB"/>
    <w:rPr>
      <w:rFonts w:asciiTheme="majorHAnsi" w:eastAsiaTheme="majorEastAsia" w:hAnsiTheme="majorHAnsi" w:cstheme="majorBidi"/>
      <w:color w:val="0B5294" w:themeColor="accent1" w:themeShade="BF"/>
      <w:sz w:val="22"/>
      <w:szCs w:val="22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84E53"/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84E53"/>
    <w:rPr>
      <w:rFonts w:asciiTheme="majorHAnsi" w:eastAsiaTheme="majorEastAsia" w:hAnsiTheme="majorHAnsi" w:cstheme="majorBidi"/>
      <w:i/>
      <w:iCs/>
      <w:color w:val="073763" w:themeColor="accent1" w:themeShade="80"/>
      <w:sz w:val="21"/>
      <w:szCs w:val="21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84E53"/>
    <w:rPr>
      <w:rFonts w:asciiTheme="majorHAnsi" w:eastAsiaTheme="majorEastAsia" w:hAnsiTheme="majorHAnsi" w:cstheme="majorBidi"/>
      <w:b/>
      <w:bCs/>
      <w:color w:val="17406D" w:themeColor="text2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84E53"/>
    <w:rPr>
      <w:rFonts w:asciiTheme="majorHAnsi" w:eastAsiaTheme="majorEastAsia" w:hAnsiTheme="majorHAnsi" w:cstheme="majorBidi"/>
      <w:b/>
      <w:bCs/>
      <w:i/>
      <w:iCs/>
      <w:color w:val="17406D" w:themeColor="text2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084E5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84E5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84E53"/>
    <w:rPr>
      <w:rFonts w:asciiTheme="majorHAnsi" w:eastAsiaTheme="majorEastAsia" w:hAnsiTheme="majorHAnsi" w:cstheme="majorBidi"/>
      <w:sz w:val="24"/>
      <w:szCs w:val="24"/>
    </w:rPr>
  </w:style>
  <w:style w:type="character" w:styleId="Stark">
    <w:name w:val="Strong"/>
    <w:basedOn w:val="Standardstycketeckensnitt"/>
    <w:uiPriority w:val="22"/>
    <w:qFormat/>
    <w:rsid w:val="00084E53"/>
    <w:rPr>
      <w:b/>
      <w:bCs/>
    </w:rPr>
  </w:style>
  <w:style w:type="character" w:styleId="Betoning">
    <w:name w:val="Emphasis"/>
    <w:basedOn w:val="Standardstycketeckensnitt"/>
    <w:uiPriority w:val="20"/>
    <w:qFormat/>
    <w:rsid w:val="00084E53"/>
    <w:rPr>
      <w:i/>
      <w:iCs/>
    </w:rPr>
  </w:style>
  <w:style w:type="paragraph" w:styleId="Citat">
    <w:name w:val="Quote"/>
    <w:basedOn w:val="Normal"/>
    <w:next w:val="Normal"/>
    <w:link w:val="CitatChar"/>
    <w:uiPriority w:val="29"/>
    <w:qFormat/>
    <w:rsid w:val="00084E5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84E53"/>
    <w:rPr>
      <w:i/>
      <w:iCs/>
      <w:color w:val="404040" w:themeColor="text1" w:themeTint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84E53"/>
    <w:pPr>
      <w:pBdr>
        <w:left w:val="single" w:sz="18" w:space="12" w:color="0F6FC6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84E53"/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styleId="Diskretbetoning">
    <w:name w:val="Subtle Emphasis"/>
    <w:basedOn w:val="Standardstycketeckensnitt"/>
    <w:uiPriority w:val="19"/>
    <w:qFormat/>
    <w:rsid w:val="00084E53"/>
    <w:rPr>
      <w:i/>
      <w:iCs/>
      <w:color w:val="404040" w:themeColor="text1" w:themeTint="BF"/>
    </w:rPr>
  </w:style>
  <w:style w:type="character" w:styleId="Starkbetoning">
    <w:name w:val="Intense Emphasis"/>
    <w:basedOn w:val="Standardstycketeckensnitt"/>
    <w:uiPriority w:val="21"/>
    <w:qFormat/>
    <w:rsid w:val="00084E53"/>
    <w:rPr>
      <w:b/>
      <w:bCs/>
      <w:i/>
      <w:iCs/>
    </w:rPr>
  </w:style>
  <w:style w:type="character" w:styleId="Diskretreferens">
    <w:name w:val="Subtle Reference"/>
    <w:basedOn w:val="Standardstycketeckensnitt"/>
    <w:uiPriority w:val="31"/>
    <w:qFormat/>
    <w:rsid w:val="00084E53"/>
    <w:rPr>
      <w:smallCaps/>
      <w:color w:val="404040" w:themeColor="text1" w:themeTint="BF"/>
      <w:u w:val="single" w:color="7F7F7F" w:themeColor="text1" w:themeTint="80"/>
    </w:rPr>
  </w:style>
  <w:style w:type="character" w:styleId="Starkreferens">
    <w:name w:val="Intense Reference"/>
    <w:basedOn w:val="Standardstycketeckensnitt"/>
    <w:uiPriority w:val="32"/>
    <w:qFormat/>
    <w:rsid w:val="00084E53"/>
    <w:rPr>
      <w:b/>
      <w:bCs/>
      <w:smallCaps/>
      <w:spacing w:val="5"/>
      <w:u w:val="single"/>
    </w:rPr>
  </w:style>
  <w:style w:type="character" w:styleId="Bokenstitel">
    <w:name w:val="Book Title"/>
    <w:aliases w:val="Dokumentents titel"/>
    <w:basedOn w:val="Standardstycketeckensnitt"/>
    <w:uiPriority w:val="33"/>
    <w:qFormat/>
    <w:rsid w:val="00084E53"/>
    <w:rPr>
      <w:b/>
      <w:bCs/>
      <w:smallCaps/>
    </w:rPr>
  </w:style>
  <w:style w:type="character" w:styleId="Olstomnmnande">
    <w:name w:val="Unresolved Mention"/>
    <w:basedOn w:val="Standardstycketeckensnitt"/>
    <w:uiPriority w:val="99"/>
    <w:semiHidden/>
    <w:unhideWhenUsed/>
    <w:rsid w:val="00A12481"/>
    <w:rPr>
      <w:color w:val="605E5C"/>
      <w:shd w:val="clear" w:color="auto" w:fill="E1DFDD"/>
    </w:rPr>
  </w:style>
  <w:style w:type="table" w:customStyle="1" w:styleId="iso-tabell-version-3-2026">
    <w:name w:val="iso-tabell-version-3-2026"/>
    <w:basedOn w:val="Moderntabell"/>
    <w:uiPriority w:val="99"/>
    <w:rsid w:val="008466D6"/>
    <w:pPr>
      <w:spacing w:line="240" w:lineRule="auto"/>
    </w:pPr>
    <w:rPr>
      <w:rFonts w:ascii="Aptos" w:hAnsi="Aptos"/>
      <w:lang w:eastAsia="sv-SE"/>
    </w:rPr>
    <w:tblPr>
      <w:tblStyleColBandSize w:val="1"/>
      <w:tblBorders>
        <w:insideH w:val="double" w:sz="4" w:space="0" w:color="FFFFFF" w:themeColor="background1"/>
        <w:insideV w:val="doub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wordWrap/>
        <w:spacing w:beforeLines="0" w:before="40" w:beforeAutospacing="0" w:afterLines="0" w:after="120" w:afterAutospacing="0"/>
        <w:contextualSpacing w:val="0"/>
      </w:pPr>
      <w:rPr>
        <w:rFonts w:asciiTheme="majorHAnsi" w:hAnsiTheme="majorHAnsi"/>
        <w:b/>
        <w:bCs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B5294" w:themeFill="accent1" w:themeFillShade="BF"/>
      </w:tcPr>
    </w:tblStylePr>
    <w:tblStylePr w:type="lastRow">
      <w:pPr>
        <w:wordWrap/>
        <w:spacing w:afterLines="0" w:after="120" w:afterAutospacing="0"/>
        <w:contextualSpacing w:val="0"/>
      </w:pPr>
      <w:rPr>
        <w:rFonts w:asciiTheme="minorHAnsi" w:hAnsiTheme="minorHAnsi"/>
        <w:b w:val="0"/>
        <w:color w:val="0075A2" w:themeColor="accent2" w:themeShade="BF"/>
        <w:sz w:val="20"/>
      </w:rPr>
      <w:tblPr/>
      <w:tcPr>
        <w:tcBorders>
          <w:top w:val="nil"/>
        </w:tcBorders>
        <w:shd w:val="clear" w:color="auto" w:fill="F2F2F2" w:themeFill="background1" w:themeFillShade="F2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F2F2F2" w:themeFill="background1" w:themeFillShade="F2"/>
      </w:tcPr>
    </w:tblStylePr>
  </w:style>
  <w:style w:type="table" w:styleId="Moderntabell">
    <w:name w:val="Table Contemporary"/>
    <w:basedOn w:val="Normaltabell"/>
    <w:uiPriority w:val="99"/>
    <w:semiHidden/>
    <w:unhideWhenUsed/>
    <w:rsid w:val="00310AF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Oformateradtabell1">
    <w:name w:val="Plain Table 1"/>
    <w:aliases w:val="iso-tabell-uppdaterad-2026"/>
    <w:basedOn w:val="Normaltabell"/>
    <w:uiPriority w:val="41"/>
    <w:rsid w:val="008466D6"/>
    <w:pPr>
      <w:spacing w:line="240" w:lineRule="auto"/>
    </w:pPr>
    <w:rPr>
      <w:rFonts w:ascii="Aptos" w:hAnsi="Apto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pPr>
        <w:wordWrap/>
        <w:spacing w:beforeLines="0" w:before="40" w:beforeAutospacing="0"/>
        <w:contextualSpacing w:val="0"/>
      </w:pPr>
      <w:rPr>
        <w:rFonts w:asciiTheme="majorHAnsi" w:hAnsiTheme="majorHAnsi"/>
        <w:b/>
        <w:bCs/>
        <w:color w:val="FFFFFF" w:themeColor="background1"/>
        <w:sz w:val="20"/>
      </w:rPr>
      <w:tblPr/>
      <w:tcPr>
        <w:tcBorders>
          <w:top w:val="single" w:sz="4" w:space="0" w:color="0B5294" w:themeColor="accent1" w:themeShade="BF"/>
          <w:left w:val="single" w:sz="4" w:space="0" w:color="0B5294" w:themeColor="accent1" w:themeShade="BF"/>
          <w:bottom w:val="single" w:sz="4" w:space="0" w:color="0B5294" w:themeColor="accent1" w:themeShade="BF"/>
          <w:right w:val="single" w:sz="4" w:space="0" w:color="0B5294" w:themeColor="accent1" w:themeShade="BF"/>
          <w:insideH w:val="single" w:sz="4" w:space="0" w:color="0B5294" w:themeColor="accent1" w:themeShade="BF"/>
          <w:insideV w:val="single" w:sz="4" w:space="0" w:color="0B5294" w:themeColor="accent1" w:themeShade="BF"/>
        </w:tcBorders>
        <w:shd w:val="clear" w:color="auto" w:fill="0B5294" w:themeFill="accent1" w:themeFillShade="BF"/>
      </w:tcPr>
    </w:tblStylePr>
    <w:tblStylePr w:type="lastRow">
      <w:rPr>
        <w:b w:val="0"/>
        <w:bCs/>
        <w:color w:val="0075A2" w:themeColor="accent2" w:themeShade="BF"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iso-tabell-version-2-2026">
    <w:name w:val="iso-tabell-version-2-2026"/>
    <w:basedOn w:val="Normaltabell"/>
    <w:uiPriority w:val="99"/>
    <w:rsid w:val="00F774B2"/>
    <w:pPr>
      <w:spacing w:after="0" w:line="240" w:lineRule="auto"/>
    </w:pPr>
    <w:rPr>
      <w:rFonts w:ascii="Aptos" w:eastAsiaTheme="minorHAnsi" w:hAnsi="Aptos"/>
      <w:lang w:eastAsia="sv-SE"/>
    </w:rPr>
    <w:tblPr>
      <w:tblStyleColBandSize w:val="1"/>
      <w:tblBorders>
        <w:top w:val="single" w:sz="4" w:space="0" w:color="595959" w:themeColor="text1" w:themeTint="A6"/>
      </w:tblBorders>
    </w:tblPr>
    <w:tblStylePr w:type="firstRow">
      <w:pPr>
        <w:wordWrap/>
        <w:spacing w:beforeLines="0" w:before="40" w:beforeAutospacing="0" w:afterLines="0" w:after="120" w:afterAutospacing="0"/>
        <w:contextualSpacing w:val="0"/>
      </w:pPr>
      <w:rPr>
        <w:rFonts w:ascii="Calibri" w:hAnsi="Calibri"/>
        <w:b/>
        <w:bCs/>
        <w:color w:val="FFFFFF" w:themeColor="background1"/>
        <w:sz w:val="20"/>
      </w:rPr>
      <w:tblPr/>
      <w:tcPr>
        <w:tc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cBorders>
        <w:shd w:val="clear" w:color="auto" w:fill="002D62"/>
      </w:tcPr>
    </w:tblStylePr>
    <w:tblStylePr w:type="lastRow">
      <w:rPr>
        <w:rFonts w:asciiTheme="minorHAnsi" w:hAnsiTheme="minorHAnsi"/>
        <w:b w:val="0"/>
        <w:color w:val="0075A2" w:themeColor="accent2" w:themeShade="BF"/>
      </w:rPr>
      <w:tblPr/>
      <w:tcPr>
        <w:tcBorders>
          <w:top w:val="double" w:sz="4" w:space="0" w:color="595959" w:themeColor="text1" w:themeTint="A6"/>
        </w:tcBorders>
        <w:shd w:val="clear" w:color="auto" w:fill="F2F2F2" w:themeFill="background1" w:themeFillShade="F2"/>
      </w:tcPr>
    </w:tblStylePr>
    <w:tblStylePr w:type="firstCol">
      <w:rPr>
        <w:b/>
      </w:rPr>
    </w:tblStylePr>
    <w:tblStylePr w:type="band1Horz">
      <w:rPr>
        <w:rFonts w:asciiTheme="minorHAnsi" w:hAnsiTheme="minorHAnsi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band2Horz">
      <w:rPr>
        <w:rFonts w:asciiTheme="minorHAnsi" w:hAnsiTheme="minorHAnsi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F2F2F2" w:themeFill="background1" w:themeFillShade="F2"/>
      </w:tcPr>
    </w:tblStylePr>
  </w:style>
  <w:style w:type="table" w:customStyle="1" w:styleId="Formatmall2">
    <w:name w:val="Formatmall2"/>
    <w:basedOn w:val="Moderntabell"/>
    <w:uiPriority w:val="99"/>
    <w:rsid w:val="00ED01AB"/>
    <w:pPr>
      <w:spacing w:after="0" w:line="240" w:lineRule="auto"/>
    </w:pPr>
    <w:rPr>
      <w:sz w:val="21"/>
      <w:lang w:eastAsia="sv-SE"/>
    </w:rPr>
    <w:tblPr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pPr>
        <w:wordWrap/>
        <w:spacing w:afterLines="0" w:after="80" w:afterAutospacing="0"/>
        <w:contextualSpacing w:val="0"/>
      </w:pPr>
      <w:rPr>
        <w:rFonts w:asciiTheme="majorHAnsi" w:hAnsiTheme="majorHAnsi"/>
        <w:b/>
        <w:bCs/>
        <w:color w:val="FFFFFF" w:themeColor="background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B5294" w:themeFill="accent1" w:themeFillShade="BF"/>
      </w:tcPr>
    </w:tblStylePr>
    <w:tblStylePr w:type="lastRow">
      <w:rPr>
        <w:rFonts w:asciiTheme="minorHAnsi" w:hAnsiTheme="minorHAnsi"/>
        <w:b/>
        <w:color w:val="10CF9B" w:themeColor="accent4"/>
      </w:rPr>
      <w:tblPr/>
      <w:tcPr>
        <w:shd w:val="clear" w:color="auto" w:fill="F2F2F2" w:themeFill="background1" w:themeFillShade="F2"/>
      </w:tcPr>
    </w:tblStylePr>
    <w:tblStylePr w:type="firstCol">
      <w:rPr>
        <w:b/>
      </w:rPr>
    </w:tblStylePr>
    <w:tblStylePr w:type="band1Horz">
      <w:rPr>
        <w:rFonts w:asciiTheme="minorHAnsi" w:hAnsiTheme="minorHAnsi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band2Horz">
      <w:rPr>
        <w:rFonts w:asciiTheme="minorHAnsi" w:hAnsiTheme="minorHAnsi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F2F2F2" w:themeFill="background1" w:themeFillShade="F2"/>
      </w:tcPr>
    </w:tblStylePr>
  </w:style>
  <w:style w:type="table" w:styleId="Rutntstabell1ljusdekorfrg1">
    <w:name w:val="Grid Table 1 Light Accent 1"/>
    <w:basedOn w:val="Normaltabell"/>
    <w:uiPriority w:val="46"/>
    <w:rsid w:val="00BC6AA7"/>
    <w:pPr>
      <w:spacing w:after="0" w:line="240" w:lineRule="auto"/>
    </w:pPr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rutntljust">
    <w:name w:val="Grid Table Light"/>
    <w:basedOn w:val="Normaltabell"/>
    <w:uiPriority w:val="40"/>
    <w:rsid w:val="005D30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utntstabell4">
    <w:name w:val="Grid Table 4"/>
    <w:basedOn w:val="Normaltabell"/>
    <w:uiPriority w:val="49"/>
    <w:rsid w:val="005D300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Formatmall3">
    <w:name w:val="Formatmall3"/>
    <w:basedOn w:val="Normaltabell"/>
    <w:uiPriority w:val="99"/>
    <w:rsid w:val="00F774B2"/>
    <w:pPr>
      <w:spacing w:after="0" w:line="240" w:lineRule="auto"/>
    </w:pPr>
    <w:tblPr>
      <w:tblBorders>
        <w:top w:val="single" w:sz="4" w:space="0" w:color="0B1F36" w:themeColor="text2" w:themeShade="80"/>
        <w:left w:val="single" w:sz="4" w:space="0" w:color="0B1F36" w:themeColor="text2" w:themeShade="80"/>
        <w:bottom w:val="single" w:sz="4" w:space="0" w:color="0B1F36" w:themeColor="text2" w:themeShade="80"/>
        <w:right w:val="single" w:sz="4" w:space="0" w:color="0B1F36" w:themeColor="text2" w:themeShade="80"/>
        <w:insideH w:val="single" w:sz="4" w:space="0" w:color="0B1F36" w:themeColor="text2" w:themeShade="80"/>
        <w:insideV w:val="single" w:sz="4" w:space="0" w:color="0B1F36" w:themeColor="text2" w:themeShade="80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2F51" w:themeFill="text2" w:themeFillShade="B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dokument@kvalitetsgruppen.com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www.kvalitetsgruppen.com/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valitetsgruppen.com/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upport@kvalitetsgruppen.com?subject=Fri%20support" TargetMode="External"/><Relationship Id="rId1" Type="http://schemas.openxmlformats.org/officeDocument/2006/relationships/hyperlink" Target="mailto: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tri\OneDrive\KvalitetsDokument\Product_Template\produktmall-202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AC281305D84676930155FFC446B09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882C632-50F8-4513-8FA9-91D667779477}"/>
      </w:docPartPr>
      <w:docPartBody>
        <w:p w:rsidR="006174AA" w:rsidRDefault="00EA4893" w:rsidP="00EA4893">
          <w:pPr>
            <w:pStyle w:val="39AC281305D84676930155FFC446B096"/>
          </w:pPr>
          <w:r w:rsidRPr="007B343E">
            <w:rPr>
              <w:rStyle w:val="Platshllartext"/>
            </w:rPr>
            <w:t>[Företag]</w:t>
          </w:r>
        </w:p>
      </w:docPartBody>
    </w:docPart>
    <w:docPart>
      <w:docPartPr>
        <w:name w:val="D12FFB678F66413A986E3A663EA6BD8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99C59D0-EA55-4812-BED3-2D1071C3F083}"/>
      </w:docPartPr>
      <w:docPartBody>
        <w:p w:rsidR="006174AA" w:rsidRDefault="00EA4893" w:rsidP="00EA4893">
          <w:pPr>
            <w:pStyle w:val="D12FFB678F66413A986E3A663EA6BD8D"/>
          </w:pPr>
          <w:r w:rsidRPr="007B343E">
            <w:rPr>
              <w:rStyle w:val="Platshllartext"/>
            </w:rPr>
            <w:t>[Titel]</w:t>
          </w:r>
        </w:p>
      </w:docPartBody>
    </w:docPart>
    <w:docPart>
      <w:docPartPr>
        <w:name w:val="DefaultPlaceholder_-185401344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46B4F8E-6EF0-4A61-8EBB-B0822F5B2A7C}"/>
      </w:docPartPr>
      <w:docPartBody>
        <w:p w:rsidR="00000000" w:rsidRDefault="00DE2C7A">
          <w:r w:rsidRPr="009A078C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35137F190CA49B6A4ECB6522253AB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A7E6607-12D1-49D5-A1AF-E8BAA9D101A3}"/>
      </w:docPartPr>
      <w:docPartBody>
        <w:p w:rsidR="00000000" w:rsidRDefault="00DE2C7A" w:rsidP="00DE2C7A">
          <w:pPr>
            <w:pStyle w:val="B35137F190CA49B6A4ECB6522253ABCF"/>
          </w:pPr>
          <w:r w:rsidRPr="009A078C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81F65BA1B194857BE8911C487F0B88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D17DA22-46D8-41DD-8F43-99C55C6C8309}"/>
      </w:docPartPr>
      <w:docPartBody>
        <w:p w:rsidR="00000000" w:rsidRDefault="00DE2C7A" w:rsidP="00DE2C7A">
          <w:pPr>
            <w:pStyle w:val="B81F65BA1B194857BE8911C487F0B883"/>
          </w:pPr>
          <w:r w:rsidRPr="009A078C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0A4B14EC7CE423D8E32FD025E157D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48E2F82-B76F-4794-958F-DAE9F821B079}"/>
      </w:docPartPr>
      <w:docPartBody>
        <w:p w:rsidR="00000000" w:rsidRDefault="00DE2C7A" w:rsidP="00DE2C7A">
          <w:pPr>
            <w:pStyle w:val="90A4B14EC7CE423D8E32FD025E157D1F"/>
          </w:pPr>
          <w:r w:rsidRPr="009A078C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A989E23922094923BD9E5987B3B8354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38AD52A-F12E-4DB6-A250-1E43E5C6E5B4}"/>
      </w:docPartPr>
      <w:docPartBody>
        <w:p w:rsidR="00000000" w:rsidRDefault="00DE2C7A" w:rsidP="00DE2C7A">
          <w:pPr>
            <w:pStyle w:val="A989E23922094923BD9E5987B3B83547"/>
          </w:pPr>
          <w:r w:rsidRPr="009A078C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efaultPlaceholder_-185401343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009A221-D468-42DE-87CB-93FB407B3E01}"/>
      </w:docPartPr>
      <w:docPartBody>
        <w:p w:rsidR="00000000" w:rsidRDefault="00DE2C7A">
          <w:r w:rsidRPr="009A078C">
            <w:rPr>
              <w:rStyle w:val="Platshllartext"/>
            </w:rPr>
            <w:t>Klicka eller tryck här för att ange datum.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9D"/>
    <w:rsid w:val="00127477"/>
    <w:rsid w:val="00161E9D"/>
    <w:rsid w:val="0026177C"/>
    <w:rsid w:val="00284C3F"/>
    <w:rsid w:val="003545CC"/>
    <w:rsid w:val="0046365D"/>
    <w:rsid w:val="004A4077"/>
    <w:rsid w:val="00536524"/>
    <w:rsid w:val="006174AA"/>
    <w:rsid w:val="007D4D1A"/>
    <w:rsid w:val="008C5E51"/>
    <w:rsid w:val="008E0FC7"/>
    <w:rsid w:val="00972877"/>
    <w:rsid w:val="00A042F1"/>
    <w:rsid w:val="00A6387B"/>
    <w:rsid w:val="00AE2FD1"/>
    <w:rsid w:val="00B20D6C"/>
    <w:rsid w:val="00B76734"/>
    <w:rsid w:val="00BC690A"/>
    <w:rsid w:val="00BD6A1D"/>
    <w:rsid w:val="00CE7F77"/>
    <w:rsid w:val="00D81332"/>
    <w:rsid w:val="00DB198B"/>
    <w:rsid w:val="00DE2C7A"/>
    <w:rsid w:val="00EA4893"/>
    <w:rsid w:val="00F4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DE2C7A"/>
    <w:rPr>
      <w:color w:val="808080"/>
    </w:rPr>
  </w:style>
  <w:style w:type="paragraph" w:customStyle="1" w:styleId="39AC281305D84676930155FFC446B096">
    <w:name w:val="39AC281305D84676930155FFC446B096"/>
    <w:rsid w:val="00EA4893"/>
  </w:style>
  <w:style w:type="paragraph" w:customStyle="1" w:styleId="D12FFB678F66413A986E3A663EA6BD8D">
    <w:name w:val="D12FFB678F66413A986E3A663EA6BD8D"/>
    <w:rsid w:val="00EA4893"/>
  </w:style>
  <w:style w:type="paragraph" w:customStyle="1" w:styleId="89855FDF3C1B4F958DA253E1E6C7BADF">
    <w:name w:val="89855FDF3C1B4F958DA253E1E6C7BADF"/>
    <w:rsid w:val="00B76734"/>
  </w:style>
  <w:style w:type="paragraph" w:customStyle="1" w:styleId="9E0A9D0FB4F3410481534F7C90E320D5">
    <w:name w:val="9E0A9D0FB4F3410481534F7C90E320D5"/>
    <w:rsid w:val="00DE2C7A"/>
  </w:style>
  <w:style w:type="paragraph" w:customStyle="1" w:styleId="6AD80DD9C939401EB3A77D5534496FBA">
    <w:name w:val="6AD80DD9C939401EB3A77D5534496FBA"/>
    <w:rsid w:val="00DE2C7A"/>
  </w:style>
  <w:style w:type="paragraph" w:customStyle="1" w:styleId="41D319AA19F24850BCE53CF617424677">
    <w:name w:val="41D319AA19F24850BCE53CF617424677"/>
    <w:rsid w:val="00DE2C7A"/>
  </w:style>
  <w:style w:type="paragraph" w:customStyle="1" w:styleId="B35137F190CA49B6A4ECB6522253ABCF">
    <w:name w:val="B35137F190CA49B6A4ECB6522253ABCF"/>
    <w:rsid w:val="00DE2C7A"/>
  </w:style>
  <w:style w:type="paragraph" w:customStyle="1" w:styleId="F3B59E464EAA4C7F9A1D35DC982C7F75">
    <w:name w:val="F3B59E464EAA4C7F9A1D35DC982C7F75"/>
    <w:rsid w:val="00DE2C7A"/>
  </w:style>
  <w:style w:type="paragraph" w:customStyle="1" w:styleId="B81F65BA1B194857BE8911C487F0B883">
    <w:name w:val="B81F65BA1B194857BE8911C487F0B883"/>
    <w:rsid w:val="00DE2C7A"/>
  </w:style>
  <w:style w:type="paragraph" w:customStyle="1" w:styleId="90A4B14EC7CE423D8E32FD025E157D1F">
    <w:name w:val="90A4B14EC7CE423D8E32FD025E157D1F"/>
    <w:rsid w:val="00DE2C7A"/>
  </w:style>
  <w:style w:type="paragraph" w:customStyle="1" w:styleId="A989E23922094923BD9E5987B3B83547">
    <w:name w:val="A989E23922094923BD9E5987B3B83547"/>
    <w:rsid w:val="00DE2C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Blå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 2013 –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Enligt AFS 2023:3 – Byggnads- och anläggningsarbete</Abstract>
  <CompanyAddress/>
  <CompanyPhone/>
  <CompanyFax/>
  <CompanyEmail>support@kvalitetsdokument.se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90BEB7-42E1-4DDE-97A5-7DD35BC72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produktmall-2025</Template>
  <TotalTime>154</TotalTime>
  <Pages>1</Pages>
  <Words>401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Riskanalys inför byggstart</vt:lpstr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Riskanalys inför byggstart</dc:title>
  <dc:subject>Ange företagsnamn</dc:subject>
  <dc:creator>Detta är en produkt från KvalitetsDokument.se</dc:creator>
  <cp:keywords/>
  <dc:description/>
  <cp:lastModifiedBy>Patrik Kim Kürtök</cp:lastModifiedBy>
  <cp:revision>1</cp:revision>
  <dcterms:created xsi:type="dcterms:W3CDTF">2026-02-11T15:58:00Z</dcterms:created>
  <dcterms:modified xsi:type="dcterms:W3CDTF">2026-03-11T14:16:00Z</dcterms:modified>
</cp:coreProperties>
</file>