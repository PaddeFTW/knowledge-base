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EndPr/>
      <w:sdtContent>
        <w:p w14:paraId="5319B3BD" w14:textId="77777777" w:rsidR="0032363B" w:rsidRPr="004F132C" w:rsidRDefault="0032363B" w:rsidP="00064071">
          <w:pPr>
            <w:spacing w:before="0" w:after="0" w:line="240" w:lineRule="auto"/>
          </w:pPr>
          <w:r w:rsidRPr="004F132C">
            <w:rPr>
              <w:noProof/>
              <w:lang w:eastAsia="sv-SE"/>
            </w:rPr>
            <mc:AlternateContent>
              <mc:Choice Requires="wpg">
                <w:drawing>
                  <wp:anchor distT="0" distB="0" distL="114300" distR="114300" simplePos="0" relativeHeight="251662336" behindDoc="0" locked="0" layoutInCell="1" allowOverlap="1" wp14:anchorId="207B2F71" wp14:editId="30D7D7B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910F2BE"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4F132C">
            <w:rPr>
              <w:noProof/>
              <w:lang w:eastAsia="sv-SE"/>
            </w:rPr>
            <mc:AlternateContent>
              <mc:Choice Requires="wps">
                <w:drawing>
                  <wp:anchor distT="0" distB="0" distL="114300" distR="114300" simplePos="0" relativeHeight="251660288" behindDoc="0" locked="0" layoutInCell="1" allowOverlap="1" wp14:anchorId="637A92BE" wp14:editId="705C5D0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EndPr/>
                                <w:sdtContent>
                                  <w:p w14:paraId="135BBC7D" w14:textId="77777777" w:rsidR="003C645F" w:rsidRPr="009A6CF4" w:rsidRDefault="003C645F">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14:paraId="415AB9B0" w14:textId="77777777" w:rsidR="003C645F" w:rsidRDefault="00ED6CC7">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3C645F">
                                      <w:rPr>
                                        <w:color w:val="595959" w:themeColor="text1" w:themeTint="A6"/>
                                        <w:sz w:val="18"/>
                                        <w:szCs w:val="18"/>
                                      </w:rPr>
                                      <w:t>support@kvalitetsdokument.se</w:t>
                                    </w:r>
                                  </w:sdtContent>
                                </w:sdt>
                              </w:p>
                              <w:p w14:paraId="50926A35" w14:textId="77777777" w:rsidR="003C645F" w:rsidRDefault="003C645F"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37A92BE" id="_x0000_t202" coordsize="21600,21600" o:spt="202" path="m,l,21600r21600,l21600,xe">
                    <v:stroke joinstyle="miter"/>
                    <v:path gradientshapeok="t" o:connecttype="rect"/>
                  </v:shapetype>
                  <v:shape id="Textruta 4"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Bz11lwgAIA&#10;AF0FAAAOAAAAAAAAAAAAAAAAAC4CAABkcnMvZTJvRG9jLnhtbFBLAQItABQABgAIAAAAIQDsCl+U&#10;3QAAAAYBAAAPAAAAAAAAAAAAAAAAANoEAABkcnMvZG93bnJldi54bWxQSwUGAAAAAAQABADzAAAA&#10;5AU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EndPr/>
                          <w:sdtContent>
                            <w:p w14:paraId="135BBC7D" w14:textId="77777777" w:rsidR="003C645F" w:rsidRPr="009A6CF4" w:rsidRDefault="003C645F">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14:paraId="415AB9B0" w14:textId="77777777" w:rsidR="003C645F" w:rsidRDefault="00B264AC">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3C645F">
                                <w:rPr>
                                  <w:color w:val="595959" w:themeColor="text1" w:themeTint="A6"/>
                                  <w:sz w:val="18"/>
                                  <w:szCs w:val="18"/>
                                </w:rPr>
                                <w:t>support@kvalitetsdokument.se</w:t>
                              </w:r>
                            </w:sdtContent>
                          </w:sdt>
                        </w:p>
                        <w:p w14:paraId="50926A35" w14:textId="77777777" w:rsidR="003C645F" w:rsidRDefault="003C645F"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61312" behindDoc="0" locked="0" layoutInCell="1" allowOverlap="1" wp14:anchorId="22691BB3" wp14:editId="3558732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4836C9" w14:textId="77777777" w:rsidR="003C645F" w:rsidRDefault="003C645F">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14:paraId="286AC11F" w14:textId="68E71C81" w:rsidR="003C645F" w:rsidRDefault="003C645F">
                                    <w:pPr>
                                      <w:pStyle w:val="Ingetavstnd"/>
                                      <w:jc w:val="right"/>
                                      <w:rPr>
                                        <w:color w:val="595959" w:themeColor="text1" w:themeTint="A6"/>
                                        <w:sz w:val="20"/>
                                        <w:szCs w:val="20"/>
                                      </w:rPr>
                                    </w:pPr>
                                    <w:r w:rsidRPr="00CB1894">
                                      <w:rPr>
                                        <w:rFonts w:cs="Times New Roman"/>
                                        <w:color w:val="595959" w:themeColor="text1" w:themeTint="A6"/>
                                        <w:sz w:val="20"/>
                                        <w:szCs w:val="20"/>
                                      </w:rPr>
                                      <w:t xml:space="preserve">Denna </w:t>
                                    </w:r>
                                    <w:r>
                                      <w:rPr>
                                        <w:rFonts w:cs="Times New Roman"/>
                                        <w:color w:val="595959" w:themeColor="text1" w:themeTint="A6"/>
                                        <w:sz w:val="20"/>
                                        <w:szCs w:val="20"/>
                                      </w:rPr>
                                      <w:t>kvalitets</w:t>
                                    </w:r>
                                    <w:r w:rsidRPr="00CB1894">
                                      <w:rPr>
                                        <w:rFonts w:cs="Times New Roman"/>
                                        <w:color w:val="595959" w:themeColor="text1" w:themeTint="A6"/>
                                        <w:sz w:val="20"/>
                                        <w:szCs w:val="20"/>
                                      </w:rPr>
                                      <w:t xml:space="preserve">manual följer </w:t>
                                    </w:r>
                                    <w:r>
                                      <w:rPr>
                                        <w:rFonts w:cs="Times New Roman"/>
                                        <w:color w:val="595959" w:themeColor="text1" w:themeTint="A6"/>
                                        <w:sz w:val="20"/>
                                        <w:szCs w:val="20"/>
                                      </w:rPr>
                                      <w:t>SOSFS 2011:9</w:t>
                                    </w:r>
                                    <w:r w:rsidRPr="00CB1894">
                                      <w:rPr>
                                        <w:rFonts w:cs="Times New Roman"/>
                                        <w:color w:val="595959" w:themeColor="text1" w:themeTint="A6"/>
                                        <w:sz w:val="20"/>
                                        <w:szCs w:val="20"/>
                                      </w:rPr>
                                      <w:t xml:space="preserve"> standardens upplägg</w:t>
                                    </w:r>
                                    <w:r w:rsidR="002D28E7">
                                      <w:rPr>
                                        <w:rFonts w:cs="Times New Roman"/>
                                        <w:color w:val="595959" w:themeColor="text1" w:themeTint="A6"/>
                                        <w:sz w:val="20"/>
                                        <w:szCs w:val="20"/>
                                      </w:rPr>
                                      <w:t xml:space="preserve"> och är anpassad till HVB-verksamhet</w:t>
                                    </w:r>
                                    <w:r w:rsidRPr="00CB1894">
                                      <w:rPr>
                                        <w:rFonts w:cs="Times New Roman"/>
                                        <w:color w:val="595959" w:themeColor="text1" w:themeTint="A6"/>
                                        <w:sz w:val="20"/>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2691BB3" id="_x0000_t202" coordsize="21600,21600" o:spt="202" path="m,l,21600r21600,l21600,xe">
                    <v:stroke joinstyle="miter"/>
                    <v:path gradientshapeok="t" o:connecttype="rect"/>
                  </v:shapetype>
                  <v:shape id="Textruta 5"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0CgQIAAGU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XebAobNrW+/RcG/7gQmOXzVoyjUL8Y55TAgaiamPtziksii+&#10;HSRKNtb//Js+4UFcWClpMXEVDT+2zAtK1FcDSk9mZZkZEvMvXvBZmJ1OTxNx1qPabPWFRUMmWC2O&#10;ZzGBoxpF6a1+xF5YpgdhYobj2YrGUbyI/QrAXuFiucwgzKNj8dqsHE+uU38S2x66R+bdQMkINt/Y&#10;cSzZ/BUze2ymjltuI/iZaZtK3Bd0KD1mObN52DtpWbz8z6jn7bj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KVPXQKBAgAA&#10;ZQUAAA4AAAAAAAAAAAAAAAAALgIAAGRycy9lMm9Eb2MueG1sUEsBAi0AFAAGAAgAAAAhAMZEQwzb&#10;AAAABgEAAA8AAAAAAAAAAAAAAAAA2wQAAGRycy9kb3ducmV2LnhtbFBLBQYAAAAABAAEAPMAAADj&#10;BQAAAAA=&#10;" filled="f" stroked="f" strokeweight=".5pt">
                    <v:textbox style="mso-fit-shape-to-text:t" inset="126pt,0,54pt,0">
                      <w:txbxContent>
                        <w:p w14:paraId="774836C9" w14:textId="77777777" w:rsidR="003C645F" w:rsidRDefault="003C645F">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14:paraId="286AC11F" w14:textId="68E71C81" w:rsidR="003C645F" w:rsidRDefault="003C645F">
                              <w:pPr>
                                <w:pStyle w:val="Ingetavstnd"/>
                                <w:jc w:val="right"/>
                                <w:rPr>
                                  <w:color w:val="595959" w:themeColor="text1" w:themeTint="A6"/>
                                  <w:sz w:val="20"/>
                                  <w:szCs w:val="20"/>
                                </w:rPr>
                              </w:pPr>
                              <w:r w:rsidRPr="00CB1894">
                                <w:rPr>
                                  <w:rFonts w:cs="Times New Roman"/>
                                  <w:color w:val="595959" w:themeColor="text1" w:themeTint="A6"/>
                                  <w:sz w:val="20"/>
                                  <w:szCs w:val="20"/>
                                </w:rPr>
                                <w:t xml:space="preserve">Denna </w:t>
                              </w:r>
                              <w:r>
                                <w:rPr>
                                  <w:rFonts w:cs="Times New Roman"/>
                                  <w:color w:val="595959" w:themeColor="text1" w:themeTint="A6"/>
                                  <w:sz w:val="20"/>
                                  <w:szCs w:val="20"/>
                                </w:rPr>
                                <w:t>kvalitets</w:t>
                              </w:r>
                              <w:r w:rsidRPr="00CB1894">
                                <w:rPr>
                                  <w:rFonts w:cs="Times New Roman"/>
                                  <w:color w:val="595959" w:themeColor="text1" w:themeTint="A6"/>
                                  <w:sz w:val="20"/>
                                  <w:szCs w:val="20"/>
                                </w:rPr>
                                <w:t xml:space="preserve">manual följer </w:t>
                              </w:r>
                              <w:r>
                                <w:rPr>
                                  <w:rFonts w:cs="Times New Roman"/>
                                  <w:color w:val="595959" w:themeColor="text1" w:themeTint="A6"/>
                                  <w:sz w:val="20"/>
                                  <w:szCs w:val="20"/>
                                </w:rPr>
                                <w:t>SOSFS 2011:9</w:t>
                              </w:r>
                              <w:r w:rsidRPr="00CB1894">
                                <w:rPr>
                                  <w:rFonts w:cs="Times New Roman"/>
                                  <w:color w:val="595959" w:themeColor="text1" w:themeTint="A6"/>
                                  <w:sz w:val="20"/>
                                  <w:szCs w:val="20"/>
                                </w:rPr>
                                <w:t xml:space="preserve"> standardens upplägg</w:t>
                              </w:r>
                              <w:r w:rsidR="002D28E7">
                                <w:rPr>
                                  <w:rFonts w:cs="Times New Roman"/>
                                  <w:color w:val="595959" w:themeColor="text1" w:themeTint="A6"/>
                                  <w:sz w:val="20"/>
                                  <w:szCs w:val="20"/>
                                </w:rPr>
                                <w:t xml:space="preserve"> och är anpassad till HVB-verksamhet</w:t>
                              </w:r>
                              <w:r w:rsidRPr="00CB1894">
                                <w:rPr>
                                  <w:rFonts w:cs="Times New Roman"/>
                                  <w:color w:val="595959" w:themeColor="text1" w:themeTint="A6"/>
                                  <w:sz w:val="20"/>
                                  <w:szCs w:val="20"/>
                                </w:rPr>
                                <w:t>.</w:t>
                              </w:r>
                            </w:p>
                          </w:sdtContent>
                        </w:sdt>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59264" behindDoc="0" locked="0" layoutInCell="1" allowOverlap="1" wp14:anchorId="1D475453" wp14:editId="547AB8D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2D95D1" w14:textId="77777777" w:rsidR="003C645F" w:rsidRDefault="00ED6CC7">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C645F">
                                      <w:rPr>
                                        <w:caps/>
                                        <w:color w:val="5B9BD5" w:themeColor="accent1"/>
                                        <w:sz w:val="52"/>
                                        <w:szCs w:val="52"/>
                                      </w:rPr>
                                      <w:t>Kvalitetsmanual</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14:paraId="3FD92A26" w14:textId="2FE5A3CD" w:rsidR="003C645F" w:rsidRDefault="002D28E7">
                                    <w:pPr>
                                      <w:jc w:val="right"/>
                                      <w:rPr>
                                        <w:smallCaps/>
                                        <w:color w:val="404040" w:themeColor="text1" w:themeTint="BF"/>
                                        <w:sz w:val="36"/>
                                        <w:szCs w:val="36"/>
                                      </w:rPr>
                                    </w:pPr>
                                    <w:r>
                                      <w:rPr>
                                        <w:color w:val="404040" w:themeColor="text1" w:themeTint="BF"/>
                                        <w:sz w:val="36"/>
                                        <w:szCs w:val="36"/>
                                      </w:rPr>
                                      <w:t xml:space="preserve">SOSFS 2011:9 </w:t>
                                    </w:r>
                                    <w:r w:rsidR="003C645F" w:rsidRPr="00837228">
                                      <w:rPr>
                                        <w:color w:val="404040" w:themeColor="text1" w:themeTint="BF"/>
                                        <w:sz w:val="36"/>
                                        <w:szCs w:val="36"/>
                                      </w:rPr>
                                      <w:t xml:space="preserve">för </w:t>
                                    </w:r>
                                    <w:r w:rsidR="003C645F">
                                      <w:rPr>
                                        <w:color w:val="404040" w:themeColor="text1" w:themeTint="BF"/>
                                        <w:sz w:val="36"/>
                                        <w:szCs w:val="36"/>
                                      </w:rPr>
                                      <w:t>HVB</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D475453" id="Textruta 6"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dbtgw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nA6dXVN1QMM9dQMTnLyq0ZRrEeKd8JgQNBJTH29xaEMo&#10;PvUSZxvyP/+mT3gQF1bO9pi4kocfW+EVZ+aLBaXHs9EoMyTmX7zgszCbT+eJOOtBbbfNBaEhY6wW&#10;J7OYwNEMovbUPGIvrNKDMAkr8WzJ14N4EbsVgL0i1WqVQZhHJ+K1vXcyuU79SWx7aB+Fdz0lI9h8&#10;Q8NYisUrZnbYdNPSahtJ15m2qcRdQfvSY5Yzm/u9k5bFy/+Met6O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d93W7YMC&#10;AABlBQAADgAAAAAAAAAAAAAAAAAuAgAAZHJzL2Uyb0RvYy54bWxQSwECLQAUAAYACAAAACEAw01Q&#10;gNsAAAAGAQAADwAAAAAAAAAAAAAAAADdBAAAZHJzL2Rvd25yZXYueG1sUEsFBgAAAAAEAAQA8wAA&#10;AOUFAAAAAA==&#10;" filled="f" stroked="f" strokeweight=".5pt">
                    <v:textbox inset="126pt,0,54pt,0">
                      <w:txbxContent>
                        <w:p w14:paraId="102D95D1" w14:textId="77777777" w:rsidR="003C645F" w:rsidRDefault="00ED6CC7">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C645F">
                                <w:rPr>
                                  <w:caps/>
                                  <w:color w:val="5B9BD5" w:themeColor="accent1"/>
                                  <w:sz w:val="52"/>
                                  <w:szCs w:val="52"/>
                                </w:rPr>
                                <w:t>Kvalitetsmanual</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14:paraId="3FD92A26" w14:textId="2FE5A3CD" w:rsidR="003C645F" w:rsidRDefault="002D28E7">
                              <w:pPr>
                                <w:jc w:val="right"/>
                                <w:rPr>
                                  <w:smallCaps/>
                                  <w:color w:val="404040" w:themeColor="text1" w:themeTint="BF"/>
                                  <w:sz w:val="36"/>
                                  <w:szCs w:val="36"/>
                                </w:rPr>
                              </w:pPr>
                              <w:r>
                                <w:rPr>
                                  <w:color w:val="404040" w:themeColor="text1" w:themeTint="BF"/>
                                  <w:sz w:val="36"/>
                                  <w:szCs w:val="36"/>
                                </w:rPr>
                                <w:t xml:space="preserve">SOSFS 2011:9 </w:t>
                              </w:r>
                              <w:r w:rsidR="003C645F" w:rsidRPr="00837228">
                                <w:rPr>
                                  <w:color w:val="404040" w:themeColor="text1" w:themeTint="BF"/>
                                  <w:sz w:val="36"/>
                                  <w:szCs w:val="36"/>
                                </w:rPr>
                                <w:t xml:space="preserve">för </w:t>
                              </w:r>
                              <w:r w:rsidR="003C645F">
                                <w:rPr>
                                  <w:color w:val="404040" w:themeColor="text1" w:themeTint="BF"/>
                                  <w:sz w:val="36"/>
                                  <w:szCs w:val="36"/>
                                </w:rPr>
                                <w:t>HVB</w:t>
                              </w:r>
                            </w:p>
                          </w:sdtContent>
                        </w:sdt>
                      </w:txbxContent>
                    </v:textbox>
                    <w10:wrap type="square" anchorx="page" anchory="page"/>
                  </v:shape>
                </w:pict>
              </mc:Fallback>
            </mc:AlternateContent>
          </w:r>
        </w:p>
        <w:p w14:paraId="1C112B1C" w14:textId="77777777" w:rsidR="0032363B" w:rsidRPr="004F132C" w:rsidRDefault="00CB1894" w:rsidP="00064071">
          <w:pPr>
            <w:spacing w:before="0" w:after="0" w:line="240" w:lineRule="auto"/>
          </w:pPr>
          <w:r w:rsidRPr="004F132C">
            <w:t>kvalitet</w:t>
          </w:r>
          <w:r w:rsidR="0032363B" w:rsidRPr="004F132C">
            <w:br w:type="page"/>
          </w:r>
        </w:p>
        <w:bookmarkStart w:id="0" w:name="_GoBack" w:displacedByCustomXml="next"/>
        <w:bookmarkEnd w:id="0" w:displacedByCustomXml="next"/>
      </w:sdtContent>
    </w:sdt>
    <w:sdt>
      <w:sdtPr>
        <w:rPr>
          <w:rFonts w:asciiTheme="minorHAnsi" w:eastAsiaTheme="minorHAnsi" w:hAnsiTheme="minorHAnsi" w:cstheme="minorBidi"/>
          <w:color w:val="auto"/>
          <w:sz w:val="22"/>
          <w:szCs w:val="22"/>
          <w:lang w:eastAsia="en-US"/>
        </w:rPr>
        <w:id w:val="319238085"/>
        <w:docPartObj>
          <w:docPartGallery w:val="Table of Contents"/>
          <w:docPartUnique/>
        </w:docPartObj>
      </w:sdtPr>
      <w:sdtEndPr>
        <w:rPr>
          <w:rFonts w:eastAsia="SimSun"/>
          <w:b/>
          <w:bCs/>
        </w:rPr>
      </w:sdtEndPr>
      <w:sdtContent>
        <w:p w14:paraId="59AF95A8" w14:textId="77777777" w:rsidR="0032363B" w:rsidRPr="004F132C" w:rsidRDefault="0032363B" w:rsidP="00064071">
          <w:pPr>
            <w:pStyle w:val="Innehllsfrteckningsrubrik"/>
            <w:spacing w:before="0" w:line="240" w:lineRule="auto"/>
            <w:rPr>
              <w:rFonts w:asciiTheme="minorHAnsi" w:hAnsiTheme="minorHAnsi"/>
              <w:sz w:val="22"/>
              <w:szCs w:val="22"/>
            </w:rPr>
          </w:pPr>
          <w:r w:rsidRPr="004F132C">
            <w:rPr>
              <w:rFonts w:asciiTheme="minorHAnsi" w:hAnsiTheme="minorHAnsi"/>
              <w:sz w:val="22"/>
              <w:szCs w:val="22"/>
            </w:rPr>
            <w:t>Innehåll</w:t>
          </w:r>
        </w:p>
        <w:p w14:paraId="72917366" w14:textId="4C95627B" w:rsidR="004408AE" w:rsidRDefault="00C95628">
          <w:pPr>
            <w:pStyle w:val="Innehll1"/>
            <w:tabs>
              <w:tab w:val="right" w:leader="dot" w:pos="9062"/>
            </w:tabs>
            <w:rPr>
              <w:rFonts w:eastAsiaTheme="minorEastAsia" w:cstheme="minorBidi"/>
              <w:b w:val="0"/>
              <w:bCs w:val="0"/>
              <w:caps w:val="0"/>
              <w:noProof/>
              <w:sz w:val="22"/>
              <w:szCs w:val="22"/>
              <w:lang w:eastAsia="sv-SE"/>
            </w:rPr>
          </w:pPr>
          <w:r>
            <w:fldChar w:fldCharType="begin"/>
          </w:r>
          <w:r>
            <w:instrText xml:space="preserve"> TOC \o "1-4" \h \z \u </w:instrText>
          </w:r>
          <w:r>
            <w:fldChar w:fldCharType="separate"/>
          </w:r>
          <w:hyperlink w:anchor="_Toc469309098" w:history="1">
            <w:r w:rsidR="004408AE" w:rsidRPr="00B03114">
              <w:rPr>
                <w:rStyle w:val="Hyperlnk"/>
                <w:noProof/>
              </w:rPr>
              <w:t>1 Tillämpningsområde</w:t>
            </w:r>
            <w:r w:rsidR="004408AE">
              <w:rPr>
                <w:noProof/>
                <w:webHidden/>
              </w:rPr>
              <w:tab/>
            </w:r>
            <w:r w:rsidR="004408AE">
              <w:rPr>
                <w:noProof/>
                <w:webHidden/>
              </w:rPr>
              <w:fldChar w:fldCharType="begin"/>
            </w:r>
            <w:r w:rsidR="004408AE">
              <w:rPr>
                <w:noProof/>
                <w:webHidden/>
              </w:rPr>
              <w:instrText xml:space="preserve"> PAGEREF _Toc469309098 \h </w:instrText>
            </w:r>
            <w:r w:rsidR="004408AE">
              <w:rPr>
                <w:noProof/>
                <w:webHidden/>
              </w:rPr>
            </w:r>
            <w:r w:rsidR="004408AE">
              <w:rPr>
                <w:noProof/>
                <w:webHidden/>
              </w:rPr>
              <w:fldChar w:fldCharType="separate"/>
            </w:r>
            <w:r w:rsidR="004408AE">
              <w:rPr>
                <w:noProof/>
                <w:webHidden/>
              </w:rPr>
              <w:t>3</w:t>
            </w:r>
            <w:r w:rsidR="004408AE">
              <w:rPr>
                <w:noProof/>
                <w:webHidden/>
              </w:rPr>
              <w:fldChar w:fldCharType="end"/>
            </w:r>
          </w:hyperlink>
        </w:p>
        <w:p w14:paraId="510503E5" w14:textId="45ECA2BB" w:rsidR="004408AE" w:rsidRDefault="00ED6CC7">
          <w:pPr>
            <w:pStyle w:val="Innehll2"/>
            <w:tabs>
              <w:tab w:val="right" w:leader="dot" w:pos="9062"/>
            </w:tabs>
            <w:rPr>
              <w:rFonts w:eastAsiaTheme="minorEastAsia" w:cstheme="minorBidi"/>
              <w:smallCaps w:val="0"/>
              <w:noProof/>
              <w:sz w:val="22"/>
              <w:szCs w:val="22"/>
              <w:lang w:eastAsia="sv-SE"/>
            </w:rPr>
          </w:pPr>
          <w:hyperlink w:anchor="_Toc469309099" w:history="1">
            <w:r w:rsidR="004408AE" w:rsidRPr="00B03114">
              <w:rPr>
                <w:rStyle w:val="Hyperlnk"/>
                <w:noProof/>
              </w:rPr>
              <w:t>1.1 Välkommen till</w:t>
            </w:r>
            <w:r w:rsidR="004408AE">
              <w:rPr>
                <w:noProof/>
                <w:webHidden/>
              </w:rPr>
              <w:tab/>
            </w:r>
            <w:r w:rsidR="004408AE">
              <w:rPr>
                <w:noProof/>
                <w:webHidden/>
              </w:rPr>
              <w:fldChar w:fldCharType="begin"/>
            </w:r>
            <w:r w:rsidR="004408AE">
              <w:rPr>
                <w:noProof/>
                <w:webHidden/>
              </w:rPr>
              <w:instrText xml:space="preserve"> PAGEREF _Toc469309099 \h </w:instrText>
            </w:r>
            <w:r w:rsidR="004408AE">
              <w:rPr>
                <w:noProof/>
                <w:webHidden/>
              </w:rPr>
            </w:r>
            <w:r w:rsidR="004408AE">
              <w:rPr>
                <w:noProof/>
                <w:webHidden/>
              </w:rPr>
              <w:fldChar w:fldCharType="separate"/>
            </w:r>
            <w:r w:rsidR="004408AE">
              <w:rPr>
                <w:noProof/>
                <w:webHidden/>
              </w:rPr>
              <w:t>3</w:t>
            </w:r>
            <w:r w:rsidR="004408AE">
              <w:rPr>
                <w:noProof/>
                <w:webHidden/>
              </w:rPr>
              <w:fldChar w:fldCharType="end"/>
            </w:r>
          </w:hyperlink>
        </w:p>
        <w:p w14:paraId="48733B23" w14:textId="4AB41BFF" w:rsidR="004408AE" w:rsidRDefault="00ED6CC7">
          <w:pPr>
            <w:pStyle w:val="Innehll2"/>
            <w:tabs>
              <w:tab w:val="right" w:leader="dot" w:pos="9062"/>
            </w:tabs>
            <w:rPr>
              <w:rFonts w:eastAsiaTheme="minorEastAsia" w:cstheme="minorBidi"/>
              <w:smallCaps w:val="0"/>
              <w:noProof/>
              <w:sz w:val="22"/>
              <w:szCs w:val="22"/>
              <w:lang w:eastAsia="sv-SE"/>
            </w:rPr>
          </w:pPr>
          <w:hyperlink w:anchor="_Toc469309100" w:history="1">
            <w:r w:rsidR="004408AE" w:rsidRPr="00B03114">
              <w:rPr>
                <w:rStyle w:val="Hyperlnk"/>
                <w:noProof/>
              </w:rPr>
              <w:t>1.2 Omfattning av ledningssystem</w:t>
            </w:r>
            <w:r w:rsidR="004408AE">
              <w:rPr>
                <w:noProof/>
                <w:webHidden/>
              </w:rPr>
              <w:tab/>
            </w:r>
            <w:r w:rsidR="004408AE">
              <w:rPr>
                <w:noProof/>
                <w:webHidden/>
              </w:rPr>
              <w:fldChar w:fldCharType="begin"/>
            </w:r>
            <w:r w:rsidR="004408AE">
              <w:rPr>
                <w:noProof/>
                <w:webHidden/>
              </w:rPr>
              <w:instrText xml:space="preserve"> PAGEREF _Toc469309100 \h </w:instrText>
            </w:r>
            <w:r w:rsidR="004408AE">
              <w:rPr>
                <w:noProof/>
                <w:webHidden/>
              </w:rPr>
            </w:r>
            <w:r w:rsidR="004408AE">
              <w:rPr>
                <w:noProof/>
                <w:webHidden/>
              </w:rPr>
              <w:fldChar w:fldCharType="separate"/>
            </w:r>
            <w:r w:rsidR="004408AE">
              <w:rPr>
                <w:noProof/>
                <w:webHidden/>
              </w:rPr>
              <w:t>4</w:t>
            </w:r>
            <w:r w:rsidR="004408AE">
              <w:rPr>
                <w:noProof/>
                <w:webHidden/>
              </w:rPr>
              <w:fldChar w:fldCharType="end"/>
            </w:r>
          </w:hyperlink>
        </w:p>
        <w:p w14:paraId="07B08A7B" w14:textId="04432CC1" w:rsidR="004408AE" w:rsidRDefault="00ED6CC7">
          <w:pPr>
            <w:pStyle w:val="Innehll1"/>
            <w:tabs>
              <w:tab w:val="right" w:leader="dot" w:pos="9062"/>
            </w:tabs>
            <w:rPr>
              <w:rFonts w:eastAsiaTheme="minorEastAsia" w:cstheme="minorBidi"/>
              <w:b w:val="0"/>
              <w:bCs w:val="0"/>
              <w:caps w:val="0"/>
              <w:noProof/>
              <w:sz w:val="22"/>
              <w:szCs w:val="22"/>
              <w:lang w:eastAsia="sv-SE"/>
            </w:rPr>
          </w:pPr>
          <w:hyperlink w:anchor="_Toc469309101" w:history="1">
            <w:r w:rsidR="004408AE" w:rsidRPr="00B03114">
              <w:rPr>
                <w:rStyle w:val="Hyperlnk"/>
                <w:noProof/>
              </w:rPr>
              <w:t>2 Definitioner</w:t>
            </w:r>
            <w:r w:rsidR="004408AE">
              <w:rPr>
                <w:noProof/>
                <w:webHidden/>
              </w:rPr>
              <w:tab/>
            </w:r>
            <w:r w:rsidR="004408AE">
              <w:rPr>
                <w:noProof/>
                <w:webHidden/>
              </w:rPr>
              <w:fldChar w:fldCharType="begin"/>
            </w:r>
            <w:r w:rsidR="004408AE">
              <w:rPr>
                <w:noProof/>
                <w:webHidden/>
              </w:rPr>
              <w:instrText xml:space="preserve"> PAGEREF _Toc469309101 \h </w:instrText>
            </w:r>
            <w:r w:rsidR="004408AE">
              <w:rPr>
                <w:noProof/>
                <w:webHidden/>
              </w:rPr>
            </w:r>
            <w:r w:rsidR="004408AE">
              <w:rPr>
                <w:noProof/>
                <w:webHidden/>
              </w:rPr>
              <w:fldChar w:fldCharType="separate"/>
            </w:r>
            <w:r w:rsidR="004408AE">
              <w:rPr>
                <w:noProof/>
                <w:webHidden/>
              </w:rPr>
              <w:t>5</w:t>
            </w:r>
            <w:r w:rsidR="004408AE">
              <w:rPr>
                <w:noProof/>
                <w:webHidden/>
              </w:rPr>
              <w:fldChar w:fldCharType="end"/>
            </w:r>
          </w:hyperlink>
        </w:p>
        <w:p w14:paraId="1ABD3F37" w14:textId="1E2984AC" w:rsidR="004408AE" w:rsidRDefault="00ED6CC7">
          <w:pPr>
            <w:pStyle w:val="Innehll1"/>
            <w:tabs>
              <w:tab w:val="right" w:leader="dot" w:pos="9062"/>
            </w:tabs>
            <w:rPr>
              <w:rFonts w:eastAsiaTheme="minorEastAsia" w:cstheme="minorBidi"/>
              <w:b w:val="0"/>
              <w:bCs w:val="0"/>
              <w:caps w:val="0"/>
              <w:noProof/>
              <w:sz w:val="22"/>
              <w:szCs w:val="22"/>
              <w:lang w:eastAsia="sv-SE"/>
            </w:rPr>
          </w:pPr>
          <w:hyperlink w:anchor="_Toc469309102" w:history="1">
            <w:r w:rsidR="004408AE" w:rsidRPr="00B03114">
              <w:rPr>
                <w:rStyle w:val="Hyperlnk"/>
                <w:noProof/>
              </w:rPr>
              <w:t>3 Ansvar för och användning av ett ledningssystem</w:t>
            </w:r>
            <w:r w:rsidR="004408AE">
              <w:rPr>
                <w:noProof/>
                <w:webHidden/>
              </w:rPr>
              <w:tab/>
            </w:r>
            <w:r w:rsidR="004408AE">
              <w:rPr>
                <w:noProof/>
                <w:webHidden/>
              </w:rPr>
              <w:fldChar w:fldCharType="begin"/>
            </w:r>
            <w:r w:rsidR="004408AE">
              <w:rPr>
                <w:noProof/>
                <w:webHidden/>
              </w:rPr>
              <w:instrText xml:space="preserve"> PAGEREF _Toc469309102 \h </w:instrText>
            </w:r>
            <w:r w:rsidR="004408AE">
              <w:rPr>
                <w:noProof/>
                <w:webHidden/>
              </w:rPr>
            </w:r>
            <w:r w:rsidR="004408AE">
              <w:rPr>
                <w:noProof/>
                <w:webHidden/>
              </w:rPr>
              <w:fldChar w:fldCharType="separate"/>
            </w:r>
            <w:r w:rsidR="004408AE">
              <w:rPr>
                <w:noProof/>
                <w:webHidden/>
              </w:rPr>
              <w:t>6</w:t>
            </w:r>
            <w:r w:rsidR="004408AE">
              <w:rPr>
                <w:noProof/>
                <w:webHidden/>
              </w:rPr>
              <w:fldChar w:fldCharType="end"/>
            </w:r>
          </w:hyperlink>
        </w:p>
        <w:p w14:paraId="692EF31A" w14:textId="10D06584" w:rsidR="004408AE" w:rsidRDefault="00ED6CC7">
          <w:pPr>
            <w:pStyle w:val="Innehll2"/>
            <w:tabs>
              <w:tab w:val="right" w:leader="dot" w:pos="9062"/>
            </w:tabs>
            <w:rPr>
              <w:rFonts w:eastAsiaTheme="minorEastAsia" w:cstheme="minorBidi"/>
              <w:smallCaps w:val="0"/>
              <w:noProof/>
              <w:sz w:val="22"/>
              <w:szCs w:val="22"/>
              <w:lang w:eastAsia="sv-SE"/>
            </w:rPr>
          </w:pPr>
          <w:hyperlink w:anchor="_Toc469309103" w:history="1">
            <w:r w:rsidR="004408AE" w:rsidRPr="00B03114">
              <w:rPr>
                <w:rStyle w:val="Hyperlnk"/>
                <w:noProof/>
              </w:rPr>
              <w:t>3.1 Process - ledning</w:t>
            </w:r>
            <w:r w:rsidR="004408AE">
              <w:rPr>
                <w:noProof/>
                <w:webHidden/>
              </w:rPr>
              <w:tab/>
            </w:r>
            <w:r w:rsidR="004408AE">
              <w:rPr>
                <w:noProof/>
                <w:webHidden/>
              </w:rPr>
              <w:fldChar w:fldCharType="begin"/>
            </w:r>
            <w:r w:rsidR="004408AE">
              <w:rPr>
                <w:noProof/>
                <w:webHidden/>
              </w:rPr>
              <w:instrText xml:space="preserve"> PAGEREF _Toc469309103 \h </w:instrText>
            </w:r>
            <w:r w:rsidR="004408AE">
              <w:rPr>
                <w:noProof/>
                <w:webHidden/>
              </w:rPr>
            </w:r>
            <w:r w:rsidR="004408AE">
              <w:rPr>
                <w:noProof/>
                <w:webHidden/>
              </w:rPr>
              <w:fldChar w:fldCharType="separate"/>
            </w:r>
            <w:r w:rsidR="004408AE">
              <w:rPr>
                <w:noProof/>
                <w:webHidden/>
              </w:rPr>
              <w:t>6</w:t>
            </w:r>
            <w:r w:rsidR="004408AE">
              <w:rPr>
                <w:noProof/>
                <w:webHidden/>
              </w:rPr>
              <w:fldChar w:fldCharType="end"/>
            </w:r>
          </w:hyperlink>
        </w:p>
        <w:p w14:paraId="49310948" w14:textId="40528D77" w:rsidR="004408AE" w:rsidRDefault="00ED6CC7">
          <w:pPr>
            <w:pStyle w:val="Innehll2"/>
            <w:tabs>
              <w:tab w:val="right" w:leader="dot" w:pos="9062"/>
            </w:tabs>
            <w:rPr>
              <w:rFonts w:eastAsiaTheme="minorEastAsia" w:cstheme="minorBidi"/>
              <w:smallCaps w:val="0"/>
              <w:noProof/>
              <w:sz w:val="22"/>
              <w:szCs w:val="22"/>
              <w:lang w:eastAsia="sv-SE"/>
            </w:rPr>
          </w:pPr>
          <w:hyperlink w:anchor="_Toc469309104" w:history="1">
            <w:r w:rsidR="004408AE" w:rsidRPr="00B03114">
              <w:rPr>
                <w:rStyle w:val="Hyperlnk"/>
                <w:noProof/>
              </w:rPr>
              <w:t>3.2 Ledningens åtagande</w:t>
            </w:r>
            <w:r w:rsidR="004408AE">
              <w:rPr>
                <w:noProof/>
                <w:webHidden/>
              </w:rPr>
              <w:tab/>
            </w:r>
            <w:r w:rsidR="004408AE">
              <w:rPr>
                <w:noProof/>
                <w:webHidden/>
              </w:rPr>
              <w:fldChar w:fldCharType="begin"/>
            </w:r>
            <w:r w:rsidR="004408AE">
              <w:rPr>
                <w:noProof/>
                <w:webHidden/>
              </w:rPr>
              <w:instrText xml:space="preserve"> PAGEREF _Toc469309104 \h </w:instrText>
            </w:r>
            <w:r w:rsidR="004408AE">
              <w:rPr>
                <w:noProof/>
                <w:webHidden/>
              </w:rPr>
            </w:r>
            <w:r w:rsidR="004408AE">
              <w:rPr>
                <w:noProof/>
                <w:webHidden/>
              </w:rPr>
              <w:fldChar w:fldCharType="separate"/>
            </w:r>
            <w:r w:rsidR="004408AE">
              <w:rPr>
                <w:noProof/>
                <w:webHidden/>
              </w:rPr>
              <w:t>7</w:t>
            </w:r>
            <w:r w:rsidR="004408AE">
              <w:rPr>
                <w:noProof/>
                <w:webHidden/>
              </w:rPr>
              <w:fldChar w:fldCharType="end"/>
            </w:r>
          </w:hyperlink>
        </w:p>
        <w:p w14:paraId="793DEB04" w14:textId="0A04E73A" w:rsidR="004408AE" w:rsidRDefault="00ED6CC7">
          <w:pPr>
            <w:pStyle w:val="Innehll2"/>
            <w:tabs>
              <w:tab w:val="right" w:leader="dot" w:pos="9062"/>
            </w:tabs>
            <w:rPr>
              <w:rFonts w:eastAsiaTheme="minorEastAsia" w:cstheme="minorBidi"/>
              <w:smallCaps w:val="0"/>
              <w:noProof/>
              <w:sz w:val="22"/>
              <w:szCs w:val="22"/>
              <w:lang w:eastAsia="sv-SE"/>
            </w:rPr>
          </w:pPr>
          <w:hyperlink w:anchor="_Toc469309105" w:history="1">
            <w:r w:rsidR="004408AE" w:rsidRPr="00B03114">
              <w:rPr>
                <w:rStyle w:val="Hyperlnk"/>
                <w:noProof/>
              </w:rPr>
              <w:t>3.3 Kvalitetspolicy</w:t>
            </w:r>
            <w:r w:rsidR="004408AE">
              <w:rPr>
                <w:noProof/>
                <w:webHidden/>
              </w:rPr>
              <w:tab/>
            </w:r>
            <w:r w:rsidR="004408AE">
              <w:rPr>
                <w:noProof/>
                <w:webHidden/>
              </w:rPr>
              <w:fldChar w:fldCharType="begin"/>
            </w:r>
            <w:r w:rsidR="004408AE">
              <w:rPr>
                <w:noProof/>
                <w:webHidden/>
              </w:rPr>
              <w:instrText xml:space="preserve"> PAGEREF _Toc469309105 \h </w:instrText>
            </w:r>
            <w:r w:rsidR="004408AE">
              <w:rPr>
                <w:noProof/>
                <w:webHidden/>
              </w:rPr>
            </w:r>
            <w:r w:rsidR="004408AE">
              <w:rPr>
                <w:noProof/>
                <w:webHidden/>
              </w:rPr>
              <w:fldChar w:fldCharType="separate"/>
            </w:r>
            <w:r w:rsidR="004408AE">
              <w:rPr>
                <w:noProof/>
                <w:webHidden/>
              </w:rPr>
              <w:t>8</w:t>
            </w:r>
            <w:r w:rsidR="004408AE">
              <w:rPr>
                <w:noProof/>
                <w:webHidden/>
              </w:rPr>
              <w:fldChar w:fldCharType="end"/>
            </w:r>
          </w:hyperlink>
        </w:p>
        <w:p w14:paraId="576DECD1" w14:textId="2B688882" w:rsidR="004408AE" w:rsidRDefault="00ED6CC7">
          <w:pPr>
            <w:pStyle w:val="Innehll2"/>
            <w:tabs>
              <w:tab w:val="right" w:leader="dot" w:pos="9062"/>
            </w:tabs>
            <w:rPr>
              <w:rFonts w:eastAsiaTheme="minorEastAsia" w:cstheme="minorBidi"/>
              <w:smallCaps w:val="0"/>
              <w:noProof/>
              <w:sz w:val="22"/>
              <w:szCs w:val="22"/>
              <w:lang w:eastAsia="sv-SE"/>
            </w:rPr>
          </w:pPr>
          <w:hyperlink w:anchor="_Toc469309106" w:history="1">
            <w:r w:rsidR="004408AE" w:rsidRPr="00B03114">
              <w:rPr>
                <w:rStyle w:val="Hyperlnk"/>
                <w:noProof/>
              </w:rPr>
              <w:t>3.4 Verksamhetsmål</w:t>
            </w:r>
            <w:r w:rsidR="004408AE">
              <w:rPr>
                <w:noProof/>
                <w:webHidden/>
              </w:rPr>
              <w:tab/>
            </w:r>
            <w:r w:rsidR="004408AE">
              <w:rPr>
                <w:noProof/>
                <w:webHidden/>
              </w:rPr>
              <w:fldChar w:fldCharType="begin"/>
            </w:r>
            <w:r w:rsidR="004408AE">
              <w:rPr>
                <w:noProof/>
                <w:webHidden/>
              </w:rPr>
              <w:instrText xml:space="preserve"> PAGEREF _Toc469309106 \h </w:instrText>
            </w:r>
            <w:r w:rsidR="004408AE">
              <w:rPr>
                <w:noProof/>
                <w:webHidden/>
              </w:rPr>
            </w:r>
            <w:r w:rsidR="004408AE">
              <w:rPr>
                <w:noProof/>
                <w:webHidden/>
              </w:rPr>
              <w:fldChar w:fldCharType="separate"/>
            </w:r>
            <w:r w:rsidR="004408AE">
              <w:rPr>
                <w:noProof/>
                <w:webHidden/>
              </w:rPr>
              <w:t>9</w:t>
            </w:r>
            <w:r w:rsidR="004408AE">
              <w:rPr>
                <w:noProof/>
                <w:webHidden/>
              </w:rPr>
              <w:fldChar w:fldCharType="end"/>
            </w:r>
          </w:hyperlink>
        </w:p>
        <w:p w14:paraId="2F22EB36" w14:textId="24BE5EF8" w:rsidR="004408AE" w:rsidRDefault="00ED6CC7">
          <w:pPr>
            <w:pStyle w:val="Innehll2"/>
            <w:tabs>
              <w:tab w:val="right" w:leader="dot" w:pos="9062"/>
            </w:tabs>
            <w:rPr>
              <w:rFonts w:eastAsiaTheme="minorEastAsia" w:cstheme="minorBidi"/>
              <w:smallCaps w:val="0"/>
              <w:noProof/>
              <w:sz w:val="22"/>
              <w:szCs w:val="22"/>
              <w:lang w:eastAsia="sv-SE"/>
            </w:rPr>
          </w:pPr>
          <w:hyperlink w:anchor="_Toc469309107" w:history="1">
            <w:r w:rsidR="004408AE" w:rsidRPr="00B03114">
              <w:rPr>
                <w:rStyle w:val="Hyperlnk"/>
                <w:noProof/>
              </w:rPr>
              <w:t>3.5 Process – ledningssystem</w:t>
            </w:r>
            <w:r w:rsidR="004408AE">
              <w:rPr>
                <w:noProof/>
                <w:webHidden/>
              </w:rPr>
              <w:tab/>
            </w:r>
            <w:r w:rsidR="004408AE">
              <w:rPr>
                <w:noProof/>
                <w:webHidden/>
              </w:rPr>
              <w:fldChar w:fldCharType="begin"/>
            </w:r>
            <w:r w:rsidR="004408AE">
              <w:rPr>
                <w:noProof/>
                <w:webHidden/>
              </w:rPr>
              <w:instrText xml:space="preserve"> PAGEREF _Toc469309107 \h </w:instrText>
            </w:r>
            <w:r w:rsidR="004408AE">
              <w:rPr>
                <w:noProof/>
                <w:webHidden/>
              </w:rPr>
            </w:r>
            <w:r w:rsidR="004408AE">
              <w:rPr>
                <w:noProof/>
                <w:webHidden/>
              </w:rPr>
              <w:fldChar w:fldCharType="separate"/>
            </w:r>
            <w:r w:rsidR="004408AE">
              <w:rPr>
                <w:noProof/>
                <w:webHidden/>
              </w:rPr>
              <w:t>10</w:t>
            </w:r>
            <w:r w:rsidR="004408AE">
              <w:rPr>
                <w:noProof/>
                <w:webHidden/>
              </w:rPr>
              <w:fldChar w:fldCharType="end"/>
            </w:r>
          </w:hyperlink>
        </w:p>
        <w:p w14:paraId="69A655EC" w14:textId="2C68724C" w:rsidR="004408AE" w:rsidRDefault="00ED6CC7">
          <w:pPr>
            <w:pStyle w:val="Innehll2"/>
            <w:tabs>
              <w:tab w:val="right" w:leader="dot" w:pos="9062"/>
            </w:tabs>
            <w:rPr>
              <w:rFonts w:eastAsiaTheme="minorEastAsia" w:cstheme="minorBidi"/>
              <w:smallCaps w:val="0"/>
              <w:noProof/>
              <w:sz w:val="22"/>
              <w:szCs w:val="22"/>
              <w:lang w:eastAsia="sv-SE"/>
            </w:rPr>
          </w:pPr>
          <w:hyperlink w:anchor="_Toc469309108" w:history="1">
            <w:r w:rsidR="004408AE" w:rsidRPr="00B03114">
              <w:rPr>
                <w:rStyle w:val="Hyperlnk"/>
                <w:noProof/>
              </w:rPr>
              <w:t>3.6 Ansvar för ledningssystem</w:t>
            </w:r>
            <w:r w:rsidR="004408AE">
              <w:rPr>
                <w:noProof/>
                <w:webHidden/>
              </w:rPr>
              <w:tab/>
            </w:r>
            <w:r w:rsidR="004408AE">
              <w:rPr>
                <w:noProof/>
                <w:webHidden/>
              </w:rPr>
              <w:fldChar w:fldCharType="begin"/>
            </w:r>
            <w:r w:rsidR="004408AE">
              <w:rPr>
                <w:noProof/>
                <w:webHidden/>
              </w:rPr>
              <w:instrText xml:space="preserve"> PAGEREF _Toc469309108 \h </w:instrText>
            </w:r>
            <w:r w:rsidR="004408AE">
              <w:rPr>
                <w:noProof/>
                <w:webHidden/>
              </w:rPr>
            </w:r>
            <w:r w:rsidR="004408AE">
              <w:rPr>
                <w:noProof/>
                <w:webHidden/>
              </w:rPr>
              <w:fldChar w:fldCharType="separate"/>
            </w:r>
            <w:r w:rsidR="004408AE">
              <w:rPr>
                <w:noProof/>
                <w:webHidden/>
              </w:rPr>
              <w:t>11</w:t>
            </w:r>
            <w:r w:rsidR="004408AE">
              <w:rPr>
                <w:noProof/>
                <w:webHidden/>
              </w:rPr>
              <w:fldChar w:fldCharType="end"/>
            </w:r>
          </w:hyperlink>
        </w:p>
        <w:p w14:paraId="2D3B40BD" w14:textId="65BDF33C" w:rsidR="004408AE" w:rsidRDefault="00ED6CC7">
          <w:pPr>
            <w:pStyle w:val="Innehll2"/>
            <w:tabs>
              <w:tab w:val="right" w:leader="dot" w:pos="9062"/>
            </w:tabs>
            <w:rPr>
              <w:rFonts w:eastAsiaTheme="minorEastAsia" w:cstheme="minorBidi"/>
              <w:smallCaps w:val="0"/>
              <w:noProof/>
              <w:sz w:val="22"/>
              <w:szCs w:val="22"/>
              <w:lang w:eastAsia="sv-SE"/>
            </w:rPr>
          </w:pPr>
          <w:hyperlink w:anchor="_Toc469309109" w:history="1">
            <w:r w:rsidR="004408AE" w:rsidRPr="00B03114">
              <w:rPr>
                <w:rStyle w:val="Hyperlnk"/>
                <w:noProof/>
              </w:rPr>
              <w:t>3.7 Aktivitetsplan</w:t>
            </w:r>
            <w:r w:rsidR="004408AE">
              <w:rPr>
                <w:noProof/>
                <w:webHidden/>
              </w:rPr>
              <w:tab/>
            </w:r>
            <w:r w:rsidR="004408AE">
              <w:rPr>
                <w:noProof/>
                <w:webHidden/>
              </w:rPr>
              <w:fldChar w:fldCharType="begin"/>
            </w:r>
            <w:r w:rsidR="004408AE">
              <w:rPr>
                <w:noProof/>
                <w:webHidden/>
              </w:rPr>
              <w:instrText xml:space="preserve"> PAGEREF _Toc469309109 \h </w:instrText>
            </w:r>
            <w:r w:rsidR="004408AE">
              <w:rPr>
                <w:noProof/>
                <w:webHidden/>
              </w:rPr>
            </w:r>
            <w:r w:rsidR="004408AE">
              <w:rPr>
                <w:noProof/>
                <w:webHidden/>
              </w:rPr>
              <w:fldChar w:fldCharType="separate"/>
            </w:r>
            <w:r w:rsidR="004408AE">
              <w:rPr>
                <w:noProof/>
                <w:webHidden/>
              </w:rPr>
              <w:t>12</w:t>
            </w:r>
            <w:r w:rsidR="004408AE">
              <w:rPr>
                <w:noProof/>
                <w:webHidden/>
              </w:rPr>
              <w:fldChar w:fldCharType="end"/>
            </w:r>
          </w:hyperlink>
        </w:p>
        <w:p w14:paraId="552F4BC1" w14:textId="5C6B59AC" w:rsidR="004408AE" w:rsidRDefault="00ED6CC7">
          <w:pPr>
            <w:pStyle w:val="Innehll2"/>
            <w:tabs>
              <w:tab w:val="right" w:leader="dot" w:pos="9062"/>
            </w:tabs>
            <w:rPr>
              <w:rFonts w:eastAsiaTheme="minorEastAsia" w:cstheme="minorBidi"/>
              <w:smallCaps w:val="0"/>
              <w:noProof/>
              <w:sz w:val="22"/>
              <w:szCs w:val="22"/>
              <w:lang w:eastAsia="sv-SE"/>
            </w:rPr>
          </w:pPr>
          <w:hyperlink w:anchor="_Toc469309110" w:history="1">
            <w:r w:rsidR="004408AE" w:rsidRPr="00B03114">
              <w:rPr>
                <w:rStyle w:val="Hyperlnk"/>
                <w:noProof/>
              </w:rPr>
              <w:t>3.8 Organisationsschema</w:t>
            </w:r>
            <w:r w:rsidR="004408AE">
              <w:rPr>
                <w:noProof/>
                <w:webHidden/>
              </w:rPr>
              <w:tab/>
            </w:r>
            <w:r w:rsidR="004408AE">
              <w:rPr>
                <w:noProof/>
                <w:webHidden/>
              </w:rPr>
              <w:fldChar w:fldCharType="begin"/>
            </w:r>
            <w:r w:rsidR="004408AE">
              <w:rPr>
                <w:noProof/>
                <w:webHidden/>
              </w:rPr>
              <w:instrText xml:space="preserve"> PAGEREF _Toc469309110 \h </w:instrText>
            </w:r>
            <w:r w:rsidR="004408AE">
              <w:rPr>
                <w:noProof/>
                <w:webHidden/>
              </w:rPr>
            </w:r>
            <w:r w:rsidR="004408AE">
              <w:rPr>
                <w:noProof/>
                <w:webHidden/>
              </w:rPr>
              <w:fldChar w:fldCharType="separate"/>
            </w:r>
            <w:r w:rsidR="004408AE">
              <w:rPr>
                <w:noProof/>
                <w:webHidden/>
              </w:rPr>
              <w:t>13</w:t>
            </w:r>
            <w:r w:rsidR="004408AE">
              <w:rPr>
                <w:noProof/>
                <w:webHidden/>
              </w:rPr>
              <w:fldChar w:fldCharType="end"/>
            </w:r>
          </w:hyperlink>
        </w:p>
        <w:p w14:paraId="127A14B1" w14:textId="2D112E95" w:rsidR="004408AE" w:rsidRDefault="00ED6CC7">
          <w:pPr>
            <w:pStyle w:val="Innehll2"/>
            <w:tabs>
              <w:tab w:val="right" w:leader="dot" w:pos="9062"/>
            </w:tabs>
            <w:rPr>
              <w:rFonts w:eastAsiaTheme="minorEastAsia" w:cstheme="minorBidi"/>
              <w:smallCaps w:val="0"/>
              <w:noProof/>
              <w:sz w:val="22"/>
              <w:szCs w:val="22"/>
              <w:lang w:eastAsia="sv-SE"/>
            </w:rPr>
          </w:pPr>
          <w:hyperlink w:anchor="_Toc469309111" w:history="1">
            <w:r w:rsidR="004408AE" w:rsidRPr="00B03114">
              <w:rPr>
                <w:rStyle w:val="Hyperlnk"/>
                <w:noProof/>
              </w:rPr>
              <w:t>3.9 Ansvar och befogenheter</w:t>
            </w:r>
            <w:r w:rsidR="004408AE">
              <w:rPr>
                <w:noProof/>
                <w:webHidden/>
              </w:rPr>
              <w:tab/>
            </w:r>
            <w:r w:rsidR="004408AE">
              <w:rPr>
                <w:noProof/>
                <w:webHidden/>
              </w:rPr>
              <w:fldChar w:fldCharType="begin"/>
            </w:r>
            <w:r w:rsidR="004408AE">
              <w:rPr>
                <w:noProof/>
                <w:webHidden/>
              </w:rPr>
              <w:instrText xml:space="preserve"> PAGEREF _Toc469309111 \h </w:instrText>
            </w:r>
            <w:r w:rsidR="004408AE">
              <w:rPr>
                <w:noProof/>
                <w:webHidden/>
              </w:rPr>
            </w:r>
            <w:r w:rsidR="004408AE">
              <w:rPr>
                <w:noProof/>
                <w:webHidden/>
              </w:rPr>
              <w:fldChar w:fldCharType="separate"/>
            </w:r>
            <w:r w:rsidR="004408AE">
              <w:rPr>
                <w:noProof/>
                <w:webHidden/>
              </w:rPr>
              <w:t>14</w:t>
            </w:r>
            <w:r w:rsidR="004408AE">
              <w:rPr>
                <w:noProof/>
                <w:webHidden/>
              </w:rPr>
              <w:fldChar w:fldCharType="end"/>
            </w:r>
          </w:hyperlink>
        </w:p>
        <w:p w14:paraId="70787B27" w14:textId="2139D55D" w:rsidR="004408AE" w:rsidRDefault="00ED6CC7">
          <w:pPr>
            <w:pStyle w:val="Innehll2"/>
            <w:tabs>
              <w:tab w:val="right" w:leader="dot" w:pos="9062"/>
            </w:tabs>
            <w:rPr>
              <w:rFonts w:eastAsiaTheme="minorEastAsia" w:cstheme="minorBidi"/>
              <w:smallCaps w:val="0"/>
              <w:noProof/>
              <w:sz w:val="22"/>
              <w:szCs w:val="22"/>
              <w:lang w:eastAsia="sv-SE"/>
            </w:rPr>
          </w:pPr>
          <w:hyperlink w:anchor="_Toc469309112" w:history="1">
            <w:r w:rsidR="004408AE" w:rsidRPr="00B03114">
              <w:rPr>
                <w:rStyle w:val="Hyperlnk"/>
                <w:noProof/>
              </w:rPr>
              <w:t>3.10 Befattningsbeskrivning – Verksamhetschef</w:t>
            </w:r>
            <w:r w:rsidR="004408AE">
              <w:rPr>
                <w:noProof/>
                <w:webHidden/>
              </w:rPr>
              <w:tab/>
            </w:r>
            <w:r w:rsidR="004408AE">
              <w:rPr>
                <w:noProof/>
                <w:webHidden/>
              </w:rPr>
              <w:fldChar w:fldCharType="begin"/>
            </w:r>
            <w:r w:rsidR="004408AE">
              <w:rPr>
                <w:noProof/>
                <w:webHidden/>
              </w:rPr>
              <w:instrText xml:space="preserve"> PAGEREF _Toc469309112 \h </w:instrText>
            </w:r>
            <w:r w:rsidR="004408AE">
              <w:rPr>
                <w:noProof/>
                <w:webHidden/>
              </w:rPr>
            </w:r>
            <w:r w:rsidR="004408AE">
              <w:rPr>
                <w:noProof/>
                <w:webHidden/>
              </w:rPr>
              <w:fldChar w:fldCharType="separate"/>
            </w:r>
            <w:r w:rsidR="004408AE">
              <w:rPr>
                <w:noProof/>
                <w:webHidden/>
              </w:rPr>
              <w:t>15</w:t>
            </w:r>
            <w:r w:rsidR="004408AE">
              <w:rPr>
                <w:noProof/>
                <w:webHidden/>
              </w:rPr>
              <w:fldChar w:fldCharType="end"/>
            </w:r>
          </w:hyperlink>
        </w:p>
        <w:p w14:paraId="5919717D" w14:textId="26C64D0D" w:rsidR="004408AE" w:rsidRDefault="00ED6CC7">
          <w:pPr>
            <w:pStyle w:val="Innehll2"/>
            <w:tabs>
              <w:tab w:val="right" w:leader="dot" w:pos="9062"/>
            </w:tabs>
            <w:rPr>
              <w:rFonts w:eastAsiaTheme="minorEastAsia" w:cstheme="minorBidi"/>
              <w:smallCaps w:val="0"/>
              <w:noProof/>
              <w:sz w:val="22"/>
              <w:szCs w:val="22"/>
              <w:lang w:eastAsia="sv-SE"/>
            </w:rPr>
          </w:pPr>
          <w:hyperlink w:anchor="_Toc469309113" w:history="1">
            <w:r w:rsidR="004408AE" w:rsidRPr="00B03114">
              <w:rPr>
                <w:rStyle w:val="Hyperlnk"/>
                <w:noProof/>
              </w:rPr>
              <w:t>3.11 Befattningsbeskrivning – Ekonomi, administration</w:t>
            </w:r>
            <w:r w:rsidR="004408AE">
              <w:rPr>
                <w:noProof/>
                <w:webHidden/>
              </w:rPr>
              <w:tab/>
            </w:r>
            <w:r w:rsidR="004408AE">
              <w:rPr>
                <w:noProof/>
                <w:webHidden/>
              </w:rPr>
              <w:fldChar w:fldCharType="begin"/>
            </w:r>
            <w:r w:rsidR="004408AE">
              <w:rPr>
                <w:noProof/>
                <w:webHidden/>
              </w:rPr>
              <w:instrText xml:space="preserve"> PAGEREF _Toc469309113 \h </w:instrText>
            </w:r>
            <w:r w:rsidR="004408AE">
              <w:rPr>
                <w:noProof/>
                <w:webHidden/>
              </w:rPr>
            </w:r>
            <w:r w:rsidR="004408AE">
              <w:rPr>
                <w:noProof/>
                <w:webHidden/>
              </w:rPr>
              <w:fldChar w:fldCharType="separate"/>
            </w:r>
            <w:r w:rsidR="004408AE">
              <w:rPr>
                <w:noProof/>
                <w:webHidden/>
              </w:rPr>
              <w:t>16</w:t>
            </w:r>
            <w:r w:rsidR="004408AE">
              <w:rPr>
                <w:noProof/>
                <w:webHidden/>
              </w:rPr>
              <w:fldChar w:fldCharType="end"/>
            </w:r>
          </w:hyperlink>
        </w:p>
        <w:p w14:paraId="4023BF06" w14:textId="21A02390" w:rsidR="004408AE" w:rsidRDefault="00ED6CC7">
          <w:pPr>
            <w:pStyle w:val="Innehll2"/>
            <w:tabs>
              <w:tab w:val="right" w:leader="dot" w:pos="9062"/>
            </w:tabs>
            <w:rPr>
              <w:rFonts w:eastAsiaTheme="minorEastAsia" w:cstheme="minorBidi"/>
              <w:smallCaps w:val="0"/>
              <w:noProof/>
              <w:sz w:val="22"/>
              <w:szCs w:val="22"/>
              <w:lang w:eastAsia="sv-SE"/>
            </w:rPr>
          </w:pPr>
          <w:hyperlink w:anchor="_Toc469309114" w:history="1">
            <w:r w:rsidR="004408AE" w:rsidRPr="00B03114">
              <w:rPr>
                <w:rStyle w:val="Hyperlnk"/>
                <w:noProof/>
              </w:rPr>
              <w:t>3.12 Befattningsbeskrivning – Arbetsledare</w:t>
            </w:r>
            <w:r w:rsidR="004408AE">
              <w:rPr>
                <w:noProof/>
                <w:webHidden/>
              </w:rPr>
              <w:tab/>
            </w:r>
            <w:r w:rsidR="004408AE">
              <w:rPr>
                <w:noProof/>
                <w:webHidden/>
              </w:rPr>
              <w:fldChar w:fldCharType="begin"/>
            </w:r>
            <w:r w:rsidR="004408AE">
              <w:rPr>
                <w:noProof/>
                <w:webHidden/>
              </w:rPr>
              <w:instrText xml:space="preserve"> PAGEREF _Toc469309114 \h </w:instrText>
            </w:r>
            <w:r w:rsidR="004408AE">
              <w:rPr>
                <w:noProof/>
                <w:webHidden/>
              </w:rPr>
            </w:r>
            <w:r w:rsidR="004408AE">
              <w:rPr>
                <w:noProof/>
                <w:webHidden/>
              </w:rPr>
              <w:fldChar w:fldCharType="separate"/>
            </w:r>
            <w:r w:rsidR="004408AE">
              <w:rPr>
                <w:noProof/>
                <w:webHidden/>
              </w:rPr>
              <w:t>17</w:t>
            </w:r>
            <w:r w:rsidR="004408AE">
              <w:rPr>
                <w:noProof/>
                <w:webHidden/>
              </w:rPr>
              <w:fldChar w:fldCharType="end"/>
            </w:r>
          </w:hyperlink>
        </w:p>
        <w:p w14:paraId="36641143" w14:textId="4BC5D0F0" w:rsidR="004408AE" w:rsidRDefault="00ED6CC7">
          <w:pPr>
            <w:pStyle w:val="Innehll1"/>
            <w:tabs>
              <w:tab w:val="right" w:leader="dot" w:pos="9062"/>
            </w:tabs>
            <w:rPr>
              <w:rFonts w:eastAsiaTheme="minorEastAsia" w:cstheme="minorBidi"/>
              <w:b w:val="0"/>
              <w:bCs w:val="0"/>
              <w:caps w:val="0"/>
              <w:noProof/>
              <w:sz w:val="22"/>
              <w:szCs w:val="22"/>
              <w:lang w:eastAsia="sv-SE"/>
            </w:rPr>
          </w:pPr>
          <w:hyperlink w:anchor="_Toc469309115" w:history="1">
            <w:r w:rsidR="004408AE" w:rsidRPr="00B03114">
              <w:rPr>
                <w:rStyle w:val="Hyperlnk"/>
                <w:noProof/>
              </w:rPr>
              <w:t>4 Ledningssystemets grundläggande uppbyggnad</w:t>
            </w:r>
            <w:r w:rsidR="004408AE">
              <w:rPr>
                <w:noProof/>
                <w:webHidden/>
              </w:rPr>
              <w:tab/>
            </w:r>
            <w:r w:rsidR="004408AE">
              <w:rPr>
                <w:noProof/>
                <w:webHidden/>
              </w:rPr>
              <w:fldChar w:fldCharType="begin"/>
            </w:r>
            <w:r w:rsidR="004408AE">
              <w:rPr>
                <w:noProof/>
                <w:webHidden/>
              </w:rPr>
              <w:instrText xml:space="preserve"> PAGEREF _Toc469309115 \h </w:instrText>
            </w:r>
            <w:r w:rsidR="004408AE">
              <w:rPr>
                <w:noProof/>
                <w:webHidden/>
              </w:rPr>
            </w:r>
            <w:r w:rsidR="004408AE">
              <w:rPr>
                <w:noProof/>
                <w:webHidden/>
              </w:rPr>
              <w:fldChar w:fldCharType="separate"/>
            </w:r>
            <w:r w:rsidR="004408AE">
              <w:rPr>
                <w:noProof/>
                <w:webHidden/>
              </w:rPr>
              <w:t>18</w:t>
            </w:r>
            <w:r w:rsidR="004408AE">
              <w:rPr>
                <w:noProof/>
                <w:webHidden/>
              </w:rPr>
              <w:fldChar w:fldCharType="end"/>
            </w:r>
          </w:hyperlink>
        </w:p>
        <w:p w14:paraId="37F70724" w14:textId="56EAAD93" w:rsidR="004408AE" w:rsidRDefault="00ED6CC7">
          <w:pPr>
            <w:pStyle w:val="Innehll2"/>
            <w:tabs>
              <w:tab w:val="right" w:leader="dot" w:pos="9062"/>
            </w:tabs>
            <w:rPr>
              <w:rFonts w:eastAsiaTheme="minorEastAsia" w:cstheme="minorBidi"/>
              <w:smallCaps w:val="0"/>
              <w:noProof/>
              <w:sz w:val="22"/>
              <w:szCs w:val="22"/>
              <w:lang w:eastAsia="sv-SE"/>
            </w:rPr>
          </w:pPr>
          <w:hyperlink w:anchor="_Toc469309116" w:history="1">
            <w:r w:rsidR="004408AE" w:rsidRPr="00B03114">
              <w:rPr>
                <w:rStyle w:val="Hyperlnk"/>
                <w:noProof/>
              </w:rPr>
              <w:t>4.1 Process – Verksamhet</w:t>
            </w:r>
            <w:r w:rsidR="004408AE">
              <w:rPr>
                <w:noProof/>
                <w:webHidden/>
              </w:rPr>
              <w:tab/>
            </w:r>
            <w:r w:rsidR="004408AE">
              <w:rPr>
                <w:noProof/>
                <w:webHidden/>
              </w:rPr>
              <w:fldChar w:fldCharType="begin"/>
            </w:r>
            <w:r w:rsidR="004408AE">
              <w:rPr>
                <w:noProof/>
                <w:webHidden/>
              </w:rPr>
              <w:instrText xml:space="preserve"> PAGEREF _Toc469309116 \h </w:instrText>
            </w:r>
            <w:r w:rsidR="004408AE">
              <w:rPr>
                <w:noProof/>
                <w:webHidden/>
              </w:rPr>
            </w:r>
            <w:r w:rsidR="004408AE">
              <w:rPr>
                <w:noProof/>
                <w:webHidden/>
              </w:rPr>
              <w:fldChar w:fldCharType="separate"/>
            </w:r>
            <w:r w:rsidR="004408AE">
              <w:rPr>
                <w:noProof/>
                <w:webHidden/>
              </w:rPr>
              <w:t>19</w:t>
            </w:r>
            <w:r w:rsidR="004408AE">
              <w:rPr>
                <w:noProof/>
                <w:webHidden/>
              </w:rPr>
              <w:fldChar w:fldCharType="end"/>
            </w:r>
          </w:hyperlink>
        </w:p>
        <w:p w14:paraId="1AD9B4B7" w14:textId="67520D25"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17" w:history="1">
            <w:r w:rsidR="004408AE" w:rsidRPr="00B03114">
              <w:rPr>
                <w:rStyle w:val="Hyperlnk"/>
                <w:noProof/>
              </w:rPr>
              <w:t>4.1.1</w:t>
            </w:r>
            <w:r w:rsidR="004408AE">
              <w:rPr>
                <w:noProof/>
                <w:webHidden/>
              </w:rPr>
              <w:tab/>
            </w:r>
            <w:r w:rsidR="004408AE">
              <w:rPr>
                <w:noProof/>
                <w:webHidden/>
              </w:rPr>
              <w:fldChar w:fldCharType="begin"/>
            </w:r>
            <w:r w:rsidR="004408AE">
              <w:rPr>
                <w:noProof/>
                <w:webHidden/>
              </w:rPr>
              <w:instrText xml:space="preserve"> PAGEREF _Toc469309117 \h </w:instrText>
            </w:r>
            <w:r w:rsidR="004408AE">
              <w:rPr>
                <w:noProof/>
                <w:webHidden/>
              </w:rPr>
            </w:r>
            <w:r w:rsidR="004408AE">
              <w:rPr>
                <w:noProof/>
                <w:webHidden/>
              </w:rPr>
              <w:fldChar w:fldCharType="separate"/>
            </w:r>
            <w:r w:rsidR="004408AE">
              <w:rPr>
                <w:noProof/>
                <w:webHidden/>
              </w:rPr>
              <w:t>19</w:t>
            </w:r>
            <w:r w:rsidR="004408AE">
              <w:rPr>
                <w:noProof/>
                <w:webHidden/>
              </w:rPr>
              <w:fldChar w:fldCharType="end"/>
            </w:r>
          </w:hyperlink>
        </w:p>
        <w:p w14:paraId="2CF692A5" w14:textId="34C69EC1"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18" w:history="1">
            <w:r w:rsidR="004408AE" w:rsidRPr="00B03114">
              <w:rPr>
                <w:rStyle w:val="Hyperlnk"/>
                <w:noProof/>
              </w:rPr>
              <w:t>4.1.1 Processbeskrivning – verksamhet</w:t>
            </w:r>
            <w:r w:rsidR="004408AE">
              <w:rPr>
                <w:noProof/>
                <w:webHidden/>
              </w:rPr>
              <w:tab/>
            </w:r>
            <w:r w:rsidR="004408AE">
              <w:rPr>
                <w:noProof/>
                <w:webHidden/>
              </w:rPr>
              <w:fldChar w:fldCharType="begin"/>
            </w:r>
            <w:r w:rsidR="004408AE">
              <w:rPr>
                <w:noProof/>
                <w:webHidden/>
              </w:rPr>
              <w:instrText xml:space="preserve"> PAGEREF _Toc469309118 \h </w:instrText>
            </w:r>
            <w:r w:rsidR="004408AE">
              <w:rPr>
                <w:noProof/>
                <w:webHidden/>
              </w:rPr>
            </w:r>
            <w:r w:rsidR="004408AE">
              <w:rPr>
                <w:noProof/>
                <w:webHidden/>
              </w:rPr>
              <w:fldChar w:fldCharType="separate"/>
            </w:r>
            <w:r w:rsidR="004408AE">
              <w:rPr>
                <w:noProof/>
                <w:webHidden/>
              </w:rPr>
              <w:t>20</w:t>
            </w:r>
            <w:r w:rsidR="004408AE">
              <w:rPr>
                <w:noProof/>
                <w:webHidden/>
              </w:rPr>
              <w:fldChar w:fldCharType="end"/>
            </w:r>
          </w:hyperlink>
        </w:p>
        <w:p w14:paraId="0A648655" w14:textId="3879CEE4"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19" w:history="1">
            <w:r w:rsidR="004408AE" w:rsidRPr="00B03114">
              <w:rPr>
                <w:rStyle w:val="Hyperlnk"/>
                <w:noProof/>
              </w:rPr>
              <w:t>4.1.2 Upphandling och upprättande av avtal</w:t>
            </w:r>
            <w:r w:rsidR="004408AE">
              <w:rPr>
                <w:noProof/>
                <w:webHidden/>
              </w:rPr>
              <w:tab/>
            </w:r>
            <w:r w:rsidR="004408AE">
              <w:rPr>
                <w:noProof/>
                <w:webHidden/>
              </w:rPr>
              <w:fldChar w:fldCharType="begin"/>
            </w:r>
            <w:r w:rsidR="004408AE">
              <w:rPr>
                <w:noProof/>
                <w:webHidden/>
              </w:rPr>
              <w:instrText xml:space="preserve"> PAGEREF _Toc469309119 \h </w:instrText>
            </w:r>
            <w:r w:rsidR="004408AE">
              <w:rPr>
                <w:noProof/>
                <w:webHidden/>
              </w:rPr>
            </w:r>
            <w:r w:rsidR="004408AE">
              <w:rPr>
                <w:noProof/>
                <w:webHidden/>
              </w:rPr>
              <w:fldChar w:fldCharType="separate"/>
            </w:r>
            <w:r w:rsidR="004408AE">
              <w:rPr>
                <w:noProof/>
                <w:webHidden/>
              </w:rPr>
              <w:t>22</w:t>
            </w:r>
            <w:r w:rsidR="004408AE">
              <w:rPr>
                <w:noProof/>
                <w:webHidden/>
              </w:rPr>
              <w:fldChar w:fldCharType="end"/>
            </w:r>
          </w:hyperlink>
        </w:p>
        <w:p w14:paraId="4D821BCE" w14:textId="386CE25D"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20" w:history="1">
            <w:r w:rsidR="004408AE" w:rsidRPr="00B03114">
              <w:rPr>
                <w:rStyle w:val="Hyperlnk"/>
                <w:noProof/>
              </w:rPr>
              <w:t>4.1.3 Förfrågan om plats</w:t>
            </w:r>
            <w:r w:rsidR="004408AE">
              <w:rPr>
                <w:noProof/>
                <w:webHidden/>
              </w:rPr>
              <w:tab/>
            </w:r>
            <w:r w:rsidR="004408AE">
              <w:rPr>
                <w:noProof/>
                <w:webHidden/>
              </w:rPr>
              <w:fldChar w:fldCharType="begin"/>
            </w:r>
            <w:r w:rsidR="004408AE">
              <w:rPr>
                <w:noProof/>
                <w:webHidden/>
              </w:rPr>
              <w:instrText xml:space="preserve"> PAGEREF _Toc469309120 \h </w:instrText>
            </w:r>
            <w:r w:rsidR="004408AE">
              <w:rPr>
                <w:noProof/>
                <w:webHidden/>
              </w:rPr>
            </w:r>
            <w:r w:rsidR="004408AE">
              <w:rPr>
                <w:noProof/>
                <w:webHidden/>
              </w:rPr>
              <w:fldChar w:fldCharType="separate"/>
            </w:r>
            <w:r w:rsidR="004408AE">
              <w:rPr>
                <w:noProof/>
                <w:webHidden/>
              </w:rPr>
              <w:t>23</w:t>
            </w:r>
            <w:r w:rsidR="004408AE">
              <w:rPr>
                <w:noProof/>
                <w:webHidden/>
              </w:rPr>
              <w:fldChar w:fldCharType="end"/>
            </w:r>
          </w:hyperlink>
        </w:p>
        <w:p w14:paraId="13719F21" w14:textId="4524FA3A"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21" w:history="1">
            <w:r w:rsidR="004408AE" w:rsidRPr="00B03114">
              <w:rPr>
                <w:rStyle w:val="Hyperlnk"/>
                <w:noProof/>
              </w:rPr>
              <w:t>4.1.4 Inskrivning</w:t>
            </w:r>
            <w:r w:rsidR="004408AE">
              <w:rPr>
                <w:noProof/>
                <w:webHidden/>
              </w:rPr>
              <w:tab/>
            </w:r>
            <w:r w:rsidR="004408AE">
              <w:rPr>
                <w:noProof/>
                <w:webHidden/>
              </w:rPr>
              <w:fldChar w:fldCharType="begin"/>
            </w:r>
            <w:r w:rsidR="004408AE">
              <w:rPr>
                <w:noProof/>
                <w:webHidden/>
              </w:rPr>
              <w:instrText xml:space="preserve"> PAGEREF _Toc469309121 \h </w:instrText>
            </w:r>
            <w:r w:rsidR="004408AE">
              <w:rPr>
                <w:noProof/>
                <w:webHidden/>
              </w:rPr>
            </w:r>
            <w:r w:rsidR="004408AE">
              <w:rPr>
                <w:noProof/>
                <w:webHidden/>
              </w:rPr>
              <w:fldChar w:fldCharType="separate"/>
            </w:r>
            <w:r w:rsidR="004408AE">
              <w:rPr>
                <w:noProof/>
                <w:webHidden/>
              </w:rPr>
              <w:t>24</w:t>
            </w:r>
            <w:r w:rsidR="004408AE">
              <w:rPr>
                <w:noProof/>
                <w:webHidden/>
              </w:rPr>
              <w:fldChar w:fldCharType="end"/>
            </w:r>
          </w:hyperlink>
        </w:p>
        <w:p w14:paraId="08F2810B" w14:textId="40B54168"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22" w:history="1">
            <w:r w:rsidR="004408AE" w:rsidRPr="00B03114">
              <w:rPr>
                <w:rStyle w:val="Hyperlnk"/>
                <w:noProof/>
              </w:rPr>
              <w:t>4.1.5 Samverkan</w:t>
            </w:r>
            <w:r w:rsidR="004408AE">
              <w:rPr>
                <w:noProof/>
                <w:webHidden/>
              </w:rPr>
              <w:tab/>
            </w:r>
            <w:r w:rsidR="004408AE">
              <w:rPr>
                <w:noProof/>
                <w:webHidden/>
              </w:rPr>
              <w:fldChar w:fldCharType="begin"/>
            </w:r>
            <w:r w:rsidR="004408AE">
              <w:rPr>
                <w:noProof/>
                <w:webHidden/>
              </w:rPr>
              <w:instrText xml:space="preserve"> PAGEREF _Toc469309122 \h </w:instrText>
            </w:r>
            <w:r w:rsidR="004408AE">
              <w:rPr>
                <w:noProof/>
                <w:webHidden/>
              </w:rPr>
            </w:r>
            <w:r w:rsidR="004408AE">
              <w:rPr>
                <w:noProof/>
                <w:webHidden/>
              </w:rPr>
              <w:fldChar w:fldCharType="separate"/>
            </w:r>
            <w:r w:rsidR="004408AE">
              <w:rPr>
                <w:noProof/>
                <w:webHidden/>
              </w:rPr>
              <w:t>25</w:t>
            </w:r>
            <w:r w:rsidR="004408AE">
              <w:rPr>
                <w:noProof/>
                <w:webHidden/>
              </w:rPr>
              <w:fldChar w:fldCharType="end"/>
            </w:r>
          </w:hyperlink>
        </w:p>
        <w:p w14:paraId="5A4D447B" w14:textId="655A181E"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23" w:history="1">
            <w:r w:rsidR="004408AE" w:rsidRPr="00B03114">
              <w:rPr>
                <w:rStyle w:val="Hyperlnk"/>
                <w:noProof/>
              </w:rPr>
              <w:t>4.1.6 Behandlingsplanering (arbetsplanering)</w:t>
            </w:r>
            <w:r w:rsidR="004408AE">
              <w:rPr>
                <w:noProof/>
                <w:webHidden/>
              </w:rPr>
              <w:tab/>
            </w:r>
            <w:r w:rsidR="004408AE">
              <w:rPr>
                <w:noProof/>
                <w:webHidden/>
              </w:rPr>
              <w:fldChar w:fldCharType="begin"/>
            </w:r>
            <w:r w:rsidR="004408AE">
              <w:rPr>
                <w:noProof/>
                <w:webHidden/>
              </w:rPr>
              <w:instrText xml:space="preserve"> PAGEREF _Toc469309123 \h </w:instrText>
            </w:r>
            <w:r w:rsidR="004408AE">
              <w:rPr>
                <w:noProof/>
                <w:webHidden/>
              </w:rPr>
            </w:r>
            <w:r w:rsidR="004408AE">
              <w:rPr>
                <w:noProof/>
                <w:webHidden/>
              </w:rPr>
              <w:fldChar w:fldCharType="separate"/>
            </w:r>
            <w:r w:rsidR="004408AE">
              <w:rPr>
                <w:noProof/>
                <w:webHidden/>
              </w:rPr>
              <w:t>26</w:t>
            </w:r>
            <w:r w:rsidR="004408AE">
              <w:rPr>
                <w:noProof/>
                <w:webHidden/>
              </w:rPr>
              <w:fldChar w:fldCharType="end"/>
            </w:r>
          </w:hyperlink>
        </w:p>
        <w:p w14:paraId="61491971" w14:textId="21791CAD"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24" w:history="1">
            <w:r w:rsidR="004408AE" w:rsidRPr="00B03114">
              <w:rPr>
                <w:rStyle w:val="Hyperlnk"/>
                <w:noProof/>
              </w:rPr>
              <w:t>4.1.7 Behandling</w:t>
            </w:r>
            <w:r w:rsidR="004408AE">
              <w:rPr>
                <w:noProof/>
                <w:webHidden/>
              </w:rPr>
              <w:tab/>
            </w:r>
            <w:r w:rsidR="004408AE">
              <w:rPr>
                <w:noProof/>
                <w:webHidden/>
              </w:rPr>
              <w:fldChar w:fldCharType="begin"/>
            </w:r>
            <w:r w:rsidR="004408AE">
              <w:rPr>
                <w:noProof/>
                <w:webHidden/>
              </w:rPr>
              <w:instrText xml:space="preserve"> PAGEREF _Toc469309124 \h </w:instrText>
            </w:r>
            <w:r w:rsidR="004408AE">
              <w:rPr>
                <w:noProof/>
                <w:webHidden/>
              </w:rPr>
            </w:r>
            <w:r w:rsidR="004408AE">
              <w:rPr>
                <w:noProof/>
                <w:webHidden/>
              </w:rPr>
              <w:fldChar w:fldCharType="separate"/>
            </w:r>
            <w:r w:rsidR="004408AE">
              <w:rPr>
                <w:noProof/>
                <w:webHidden/>
              </w:rPr>
              <w:t>27</w:t>
            </w:r>
            <w:r w:rsidR="004408AE">
              <w:rPr>
                <w:noProof/>
                <w:webHidden/>
              </w:rPr>
              <w:fldChar w:fldCharType="end"/>
            </w:r>
          </w:hyperlink>
        </w:p>
        <w:p w14:paraId="4C62006E" w14:textId="7D46A09D"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25" w:history="1">
            <w:r w:rsidR="004408AE" w:rsidRPr="00B03114">
              <w:rPr>
                <w:rStyle w:val="Hyperlnk"/>
                <w:noProof/>
              </w:rPr>
              <w:t>4.1.8 Personalmöten</w:t>
            </w:r>
            <w:r w:rsidR="004408AE">
              <w:rPr>
                <w:noProof/>
                <w:webHidden/>
              </w:rPr>
              <w:tab/>
            </w:r>
            <w:r w:rsidR="004408AE">
              <w:rPr>
                <w:noProof/>
                <w:webHidden/>
              </w:rPr>
              <w:fldChar w:fldCharType="begin"/>
            </w:r>
            <w:r w:rsidR="004408AE">
              <w:rPr>
                <w:noProof/>
                <w:webHidden/>
              </w:rPr>
              <w:instrText xml:space="preserve"> PAGEREF _Toc469309125 \h </w:instrText>
            </w:r>
            <w:r w:rsidR="004408AE">
              <w:rPr>
                <w:noProof/>
                <w:webHidden/>
              </w:rPr>
            </w:r>
            <w:r w:rsidR="004408AE">
              <w:rPr>
                <w:noProof/>
                <w:webHidden/>
              </w:rPr>
              <w:fldChar w:fldCharType="separate"/>
            </w:r>
            <w:r w:rsidR="004408AE">
              <w:rPr>
                <w:noProof/>
                <w:webHidden/>
              </w:rPr>
              <w:t>28</w:t>
            </w:r>
            <w:r w:rsidR="004408AE">
              <w:rPr>
                <w:noProof/>
                <w:webHidden/>
              </w:rPr>
              <w:fldChar w:fldCharType="end"/>
            </w:r>
          </w:hyperlink>
        </w:p>
        <w:p w14:paraId="66B769E1" w14:textId="546DE74C"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26" w:history="1">
            <w:r w:rsidR="004408AE" w:rsidRPr="00B03114">
              <w:rPr>
                <w:rStyle w:val="Hyperlnk"/>
                <w:noProof/>
              </w:rPr>
              <w:t>4.1.9 Medicinering och läkarkontakt</w:t>
            </w:r>
            <w:r w:rsidR="004408AE">
              <w:rPr>
                <w:noProof/>
                <w:webHidden/>
              </w:rPr>
              <w:tab/>
            </w:r>
            <w:r w:rsidR="004408AE">
              <w:rPr>
                <w:noProof/>
                <w:webHidden/>
              </w:rPr>
              <w:fldChar w:fldCharType="begin"/>
            </w:r>
            <w:r w:rsidR="004408AE">
              <w:rPr>
                <w:noProof/>
                <w:webHidden/>
              </w:rPr>
              <w:instrText xml:space="preserve"> PAGEREF _Toc469309126 \h </w:instrText>
            </w:r>
            <w:r w:rsidR="004408AE">
              <w:rPr>
                <w:noProof/>
                <w:webHidden/>
              </w:rPr>
            </w:r>
            <w:r w:rsidR="004408AE">
              <w:rPr>
                <w:noProof/>
                <w:webHidden/>
              </w:rPr>
              <w:fldChar w:fldCharType="separate"/>
            </w:r>
            <w:r w:rsidR="004408AE">
              <w:rPr>
                <w:noProof/>
                <w:webHidden/>
              </w:rPr>
              <w:t>29</w:t>
            </w:r>
            <w:r w:rsidR="004408AE">
              <w:rPr>
                <w:noProof/>
                <w:webHidden/>
              </w:rPr>
              <w:fldChar w:fldCharType="end"/>
            </w:r>
          </w:hyperlink>
        </w:p>
        <w:p w14:paraId="2565C87D" w14:textId="5607C7AF"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27" w:history="1">
            <w:r w:rsidR="004408AE" w:rsidRPr="00B03114">
              <w:rPr>
                <w:rStyle w:val="Hyperlnk"/>
                <w:noProof/>
              </w:rPr>
              <w:t>4.1.10 Skola och praktik</w:t>
            </w:r>
            <w:r w:rsidR="004408AE">
              <w:rPr>
                <w:noProof/>
                <w:webHidden/>
              </w:rPr>
              <w:tab/>
            </w:r>
            <w:r w:rsidR="004408AE">
              <w:rPr>
                <w:noProof/>
                <w:webHidden/>
              </w:rPr>
              <w:fldChar w:fldCharType="begin"/>
            </w:r>
            <w:r w:rsidR="004408AE">
              <w:rPr>
                <w:noProof/>
                <w:webHidden/>
              </w:rPr>
              <w:instrText xml:space="preserve"> PAGEREF _Toc469309127 \h </w:instrText>
            </w:r>
            <w:r w:rsidR="004408AE">
              <w:rPr>
                <w:noProof/>
                <w:webHidden/>
              </w:rPr>
            </w:r>
            <w:r w:rsidR="004408AE">
              <w:rPr>
                <w:noProof/>
                <w:webHidden/>
              </w:rPr>
              <w:fldChar w:fldCharType="separate"/>
            </w:r>
            <w:r w:rsidR="004408AE">
              <w:rPr>
                <w:noProof/>
                <w:webHidden/>
              </w:rPr>
              <w:t>30</w:t>
            </w:r>
            <w:r w:rsidR="004408AE">
              <w:rPr>
                <w:noProof/>
                <w:webHidden/>
              </w:rPr>
              <w:fldChar w:fldCharType="end"/>
            </w:r>
          </w:hyperlink>
        </w:p>
        <w:p w14:paraId="4CC91E87" w14:textId="69FB2664"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28" w:history="1">
            <w:r w:rsidR="004408AE" w:rsidRPr="00B03114">
              <w:rPr>
                <w:rStyle w:val="Hyperlnk"/>
                <w:noProof/>
              </w:rPr>
              <w:t>4.1.11 Ungdoms kontakt med föräldrar och kompisar</w:t>
            </w:r>
            <w:r w:rsidR="004408AE">
              <w:rPr>
                <w:noProof/>
                <w:webHidden/>
              </w:rPr>
              <w:tab/>
            </w:r>
            <w:r w:rsidR="004408AE">
              <w:rPr>
                <w:noProof/>
                <w:webHidden/>
              </w:rPr>
              <w:fldChar w:fldCharType="begin"/>
            </w:r>
            <w:r w:rsidR="004408AE">
              <w:rPr>
                <w:noProof/>
                <w:webHidden/>
              </w:rPr>
              <w:instrText xml:space="preserve"> PAGEREF _Toc469309128 \h </w:instrText>
            </w:r>
            <w:r w:rsidR="004408AE">
              <w:rPr>
                <w:noProof/>
                <w:webHidden/>
              </w:rPr>
            </w:r>
            <w:r w:rsidR="004408AE">
              <w:rPr>
                <w:noProof/>
                <w:webHidden/>
              </w:rPr>
              <w:fldChar w:fldCharType="separate"/>
            </w:r>
            <w:r w:rsidR="004408AE">
              <w:rPr>
                <w:noProof/>
                <w:webHidden/>
              </w:rPr>
              <w:t>31</w:t>
            </w:r>
            <w:r w:rsidR="004408AE">
              <w:rPr>
                <w:noProof/>
                <w:webHidden/>
              </w:rPr>
              <w:fldChar w:fldCharType="end"/>
            </w:r>
          </w:hyperlink>
        </w:p>
        <w:p w14:paraId="5AA506F2" w14:textId="7AC19479"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29" w:history="1">
            <w:r w:rsidR="004408AE" w:rsidRPr="00B03114">
              <w:rPr>
                <w:rStyle w:val="Hyperlnk"/>
                <w:noProof/>
              </w:rPr>
              <w:t>4.1.12 Behandlingskonferenser</w:t>
            </w:r>
            <w:r w:rsidR="004408AE">
              <w:rPr>
                <w:noProof/>
                <w:webHidden/>
              </w:rPr>
              <w:tab/>
            </w:r>
            <w:r w:rsidR="004408AE">
              <w:rPr>
                <w:noProof/>
                <w:webHidden/>
              </w:rPr>
              <w:fldChar w:fldCharType="begin"/>
            </w:r>
            <w:r w:rsidR="004408AE">
              <w:rPr>
                <w:noProof/>
                <w:webHidden/>
              </w:rPr>
              <w:instrText xml:space="preserve"> PAGEREF _Toc469309129 \h </w:instrText>
            </w:r>
            <w:r w:rsidR="004408AE">
              <w:rPr>
                <w:noProof/>
                <w:webHidden/>
              </w:rPr>
            </w:r>
            <w:r w:rsidR="004408AE">
              <w:rPr>
                <w:noProof/>
                <w:webHidden/>
              </w:rPr>
              <w:fldChar w:fldCharType="separate"/>
            </w:r>
            <w:r w:rsidR="004408AE">
              <w:rPr>
                <w:noProof/>
                <w:webHidden/>
              </w:rPr>
              <w:t>32</w:t>
            </w:r>
            <w:r w:rsidR="004408AE">
              <w:rPr>
                <w:noProof/>
                <w:webHidden/>
              </w:rPr>
              <w:fldChar w:fldCharType="end"/>
            </w:r>
          </w:hyperlink>
        </w:p>
        <w:p w14:paraId="08084CF5" w14:textId="6385359E"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30" w:history="1">
            <w:r w:rsidR="004408AE" w:rsidRPr="00B03114">
              <w:rPr>
                <w:rStyle w:val="Hyperlnk"/>
                <w:noProof/>
              </w:rPr>
              <w:t>4.1.13 Utslussning och avslut</w:t>
            </w:r>
            <w:r w:rsidR="004408AE">
              <w:rPr>
                <w:noProof/>
                <w:webHidden/>
              </w:rPr>
              <w:tab/>
            </w:r>
            <w:r w:rsidR="004408AE">
              <w:rPr>
                <w:noProof/>
                <w:webHidden/>
              </w:rPr>
              <w:fldChar w:fldCharType="begin"/>
            </w:r>
            <w:r w:rsidR="004408AE">
              <w:rPr>
                <w:noProof/>
                <w:webHidden/>
              </w:rPr>
              <w:instrText xml:space="preserve"> PAGEREF _Toc469309130 \h </w:instrText>
            </w:r>
            <w:r w:rsidR="004408AE">
              <w:rPr>
                <w:noProof/>
                <w:webHidden/>
              </w:rPr>
            </w:r>
            <w:r w:rsidR="004408AE">
              <w:rPr>
                <w:noProof/>
                <w:webHidden/>
              </w:rPr>
              <w:fldChar w:fldCharType="separate"/>
            </w:r>
            <w:r w:rsidR="004408AE">
              <w:rPr>
                <w:noProof/>
                <w:webHidden/>
              </w:rPr>
              <w:t>33</w:t>
            </w:r>
            <w:r w:rsidR="004408AE">
              <w:rPr>
                <w:noProof/>
                <w:webHidden/>
              </w:rPr>
              <w:fldChar w:fldCharType="end"/>
            </w:r>
          </w:hyperlink>
        </w:p>
        <w:p w14:paraId="417CFAB7" w14:textId="259CA0C6" w:rsidR="004408AE" w:rsidRDefault="00ED6CC7">
          <w:pPr>
            <w:pStyle w:val="Innehll2"/>
            <w:tabs>
              <w:tab w:val="right" w:leader="dot" w:pos="9062"/>
            </w:tabs>
            <w:rPr>
              <w:rFonts w:eastAsiaTheme="minorEastAsia" w:cstheme="minorBidi"/>
              <w:smallCaps w:val="0"/>
              <w:noProof/>
              <w:sz w:val="22"/>
              <w:szCs w:val="22"/>
              <w:lang w:eastAsia="sv-SE"/>
            </w:rPr>
          </w:pPr>
          <w:hyperlink w:anchor="_Toc469309131" w:history="1">
            <w:r w:rsidR="004408AE" w:rsidRPr="00B03114">
              <w:rPr>
                <w:rStyle w:val="Hyperlnk"/>
                <w:noProof/>
              </w:rPr>
              <w:t>4.2 Process – Introduktion och kompetensutveckling</w:t>
            </w:r>
            <w:r w:rsidR="004408AE">
              <w:rPr>
                <w:noProof/>
                <w:webHidden/>
              </w:rPr>
              <w:tab/>
            </w:r>
            <w:r w:rsidR="004408AE">
              <w:rPr>
                <w:noProof/>
                <w:webHidden/>
              </w:rPr>
              <w:fldChar w:fldCharType="begin"/>
            </w:r>
            <w:r w:rsidR="004408AE">
              <w:rPr>
                <w:noProof/>
                <w:webHidden/>
              </w:rPr>
              <w:instrText xml:space="preserve"> PAGEREF _Toc469309131 \h </w:instrText>
            </w:r>
            <w:r w:rsidR="004408AE">
              <w:rPr>
                <w:noProof/>
                <w:webHidden/>
              </w:rPr>
            </w:r>
            <w:r w:rsidR="004408AE">
              <w:rPr>
                <w:noProof/>
                <w:webHidden/>
              </w:rPr>
              <w:fldChar w:fldCharType="separate"/>
            </w:r>
            <w:r w:rsidR="004408AE">
              <w:rPr>
                <w:noProof/>
                <w:webHidden/>
              </w:rPr>
              <w:t>34</w:t>
            </w:r>
            <w:r w:rsidR="004408AE">
              <w:rPr>
                <w:noProof/>
                <w:webHidden/>
              </w:rPr>
              <w:fldChar w:fldCharType="end"/>
            </w:r>
          </w:hyperlink>
        </w:p>
        <w:p w14:paraId="72AB22A8" w14:textId="0E29E68C"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32" w:history="1">
            <w:r w:rsidR="004408AE" w:rsidRPr="00B03114">
              <w:rPr>
                <w:rStyle w:val="Hyperlnk"/>
                <w:noProof/>
              </w:rPr>
              <w:t>4.2.1 Processbeskrivning – Introduktion, kompetensutveckling</w:t>
            </w:r>
            <w:r w:rsidR="004408AE">
              <w:rPr>
                <w:noProof/>
                <w:webHidden/>
              </w:rPr>
              <w:tab/>
            </w:r>
            <w:r w:rsidR="004408AE">
              <w:rPr>
                <w:noProof/>
                <w:webHidden/>
              </w:rPr>
              <w:fldChar w:fldCharType="begin"/>
            </w:r>
            <w:r w:rsidR="004408AE">
              <w:rPr>
                <w:noProof/>
                <w:webHidden/>
              </w:rPr>
              <w:instrText xml:space="preserve"> PAGEREF _Toc469309132 \h </w:instrText>
            </w:r>
            <w:r w:rsidR="004408AE">
              <w:rPr>
                <w:noProof/>
                <w:webHidden/>
              </w:rPr>
            </w:r>
            <w:r w:rsidR="004408AE">
              <w:rPr>
                <w:noProof/>
                <w:webHidden/>
              </w:rPr>
              <w:fldChar w:fldCharType="separate"/>
            </w:r>
            <w:r w:rsidR="004408AE">
              <w:rPr>
                <w:noProof/>
                <w:webHidden/>
              </w:rPr>
              <w:t>35</w:t>
            </w:r>
            <w:r w:rsidR="004408AE">
              <w:rPr>
                <w:noProof/>
                <w:webHidden/>
              </w:rPr>
              <w:fldChar w:fldCharType="end"/>
            </w:r>
          </w:hyperlink>
        </w:p>
        <w:p w14:paraId="2A5D819E" w14:textId="5C8C5FF4"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33" w:history="1">
            <w:r w:rsidR="004408AE" w:rsidRPr="00B03114">
              <w:rPr>
                <w:rStyle w:val="Hyperlnk"/>
                <w:noProof/>
              </w:rPr>
              <w:t>4.2.2 Rekrytering och introduktion</w:t>
            </w:r>
            <w:r w:rsidR="004408AE">
              <w:rPr>
                <w:noProof/>
                <w:webHidden/>
              </w:rPr>
              <w:tab/>
            </w:r>
            <w:r w:rsidR="004408AE">
              <w:rPr>
                <w:noProof/>
                <w:webHidden/>
              </w:rPr>
              <w:fldChar w:fldCharType="begin"/>
            </w:r>
            <w:r w:rsidR="004408AE">
              <w:rPr>
                <w:noProof/>
                <w:webHidden/>
              </w:rPr>
              <w:instrText xml:space="preserve"> PAGEREF _Toc469309133 \h </w:instrText>
            </w:r>
            <w:r w:rsidR="004408AE">
              <w:rPr>
                <w:noProof/>
                <w:webHidden/>
              </w:rPr>
            </w:r>
            <w:r w:rsidR="004408AE">
              <w:rPr>
                <w:noProof/>
                <w:webHidden/>
              </w:rPr>
              <w:fldChar w:fldCharType="separate"/>
            </w:r>
            <w:r w:rsidR="004408AE">
              <w:rPr>
                <w:noProof/>
                <w:webHidden/>
              </w:rPr>
              <w:t>37</w:t>
            </w:r>
            <w:r w:rsidR="004408AE">
              <w:rPr>
                <w:noProof/>
                <w:webHidden/>
              </w:rPr>
              <w:fldChar w:fldCharType="end"/>
            </w:r>
          </w:hyperlink>
        </w:p>
        <w:p w14:paraId="6042442B" w14:textId="020FC302"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34" w:history="1">
            <w:r w:rsidR="004408AE" w:rsidRPr="00B03114">
              <w:rPr>
                <w:rStyle w:val="Hyperlnk"/>
                <w:noProof/>
              </w:rPr>
              <w:t>4.2.3 Utdrag ur belastningsregistret</w:t>
            </w:r>
            <w:r w:rsidR="004408AE">
              <w:rPr>
                <w:noProof/>
                <w:webHidden/>
              </w:rPr>
              <w:tab/>
            </w:r>
            <w:r w:rsidR="004408AE">
              <w:rPr>
                <w:noProof/>
                <w:webHidden/>
              </w:rPr>
              <w:fldChar w:fldCharType="begin"/>
            </w:r>
            <w:r w:rsidR="004408AE">
              <w:rPr>
                <w:noProof/>
                <w:webHidden/>
              </w:rPr>
              <w:instrText xml:space="preserve"> PAGEREF _Toc469309134 \h </w:instrText>
            </w:r>
            <w:r w:rsidR="004408AE">
              <w:rPr>
                <w:noProof/>
                <w:webHidden/>
              </w:rPr>
            </w:r>
            <w:r w:rsidR="004408AE">
              <w:rPr>
                <w:noProof/>
                <w:webHidden/>
              </w:rPr>
              <w:fldChar w:fldCharType="separate"/>
            </w:r>
            <w:r w:rsidR="004408AE">
              <w:rPr>
                <w:noProof/>
                <w:webHidden/>
              </w:rPr>
              <w:t>39</w:t>
            </w:r>
            <w:r w:rsidR="004408AE">
              <w:rPr>
                <w:noProof/>
                <w:webHidden/>
              </w:rPr>
              <w:fldChar w:fldCharType="end"/>
            </w:r>
          </w:hyperlink>
        </w:p>
        <w:p w14:paraId="693E012E" w14:textId="31EFB6FD"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35" w:history="1">
            <w:r w:rsidR="004408AE" w:rsidRPr="00B03114">
              <w:rPr>
                <w:rStyle w:val="Hyperlnk"/>
                <w:noProof/>
              </w:rPr>
              <w:t>4.2.4 Tystnadsplikt</w:t>
            </w:r>
            <w:r w:rsidR="004408AE">
              <w:rPr>
                <w:noProof/>
                <w:webHidden/>
              </w:rPr>
              <w:tab/>
            </w:r>
            <w:r w:rsidR="004408AE">
              <w:rPr>
                <w:noProof/>
                <w:webHidden/>
              </w:rPr>
              <w:fldChar w:fldCharType="begin"/>
            </w:r>
            <w:r w:rsidR="004408AE">
              <w:rPr>
                <w:noProof/>
                <w:webHidden/>
              </w:rPr>
              <w:instrText xml:space="preserve"> PAGEREF _Toc469309135 \h </w:instrText>
            </w:r>
            <w:r w:rsidR="004408AE">
              <w:rPr>
                <w:noProof/>
                <w:webHidden/>
              </w:rPr>
            </w:r>
            <w:r w:rsidR="004408AE">
              <w:rPr>
                <w:noProof/>
                <w:webHidden/>
              </w:rPr>
              <w:fldChar w:fldCharType="separate"/>
            </w:r>
            <w:r w:rsidR="004408AE">
              <w:rPr>
                <w:noProof/>
                <w:webHidden/>
              </w:rPr>
              <w:t>40</w:t>
            </w:r>
            <w:r w:rsidR="004408AE">
              <w:rPr>
                <w:noProof/>
                <w:webHidden/>
              </w:rPr>
              <w:fldChar w:fldCharType="end"/>
            </w:r>
          </w:hyperlink>
        </w:p>
        <w:p w14:paraId="0AC04091" w14:textId="1D5346F1"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36" w:history="1">
            <w:r w:rsidR="004408AE" w:rsidRPr="00B03114">
              <w:rPr>
                <w:rStyle w:val="Hyperlnk"/>
                <w:noProof/>
              </w:rPr>
              <w:t>4.2.5 Kompetensutveckling</w:t>
            </w:r>
            <w:r w:rsidR="004408AE">
              <w:rPr>
                <w:noProof/>
                <w:webHidden/>
              </w:rPr>
              <w:tab/>
            </w:r>
            <w:r w:rsidR="004408AE">
              <w:rPr>
                <w:noProof/>
                <w:webHidden/>
              </w:rPr>
              <w:fldChar w:fldCharType="begin"/>
            </w:r>
            <w:r w:rsidR="004408AE">
              <w:rPr>
                <w:noProof/>
                <w:webHidden/>
              </w:rPr>
              <w:instrText xml:space="preserve"> PAGEREF _Toc469309136 \h </w:instrText>
            </w:r>
            <w:r w:rsidR="004408AE">
              <w:rPr>
                <w:noProof/>
                <w:webHidden/>
              </w:rPr>
            </w:r>
            <w:r w:rsidR="004408AE">
              <w:rPr>
                <w:noProof/>
                <w:webHidden/>
              </w:rPr>
              <w:fldChar w:fldCharType="separate"/>
            </w:r>
            <w:r w:rsidR="004408AE">
              <w:rPr>
                <w:noProof/>
                <w:webHidden/>
              </w:rPr>
              <w:t>41</w:t>
            </w:r>
            <w:r w:rsidR="004408AE">
              <w:rPr>
                <w:noProof/>
                <w:webHidden/>
              </w:rPr>
              <w:fldChar w:fldCharType="end"/>
            </w:r>
          </w:hyperlink>
        </w:p>
        <w:p w14:paraId="0C79C203" w14:textId="0FA9B598"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37" w:history="1">
            <w:r w:rsidR="004408AE" w:rsidRPr="00B03114">
              <w:rPr>
                <w:rStyle w:val="Hyperlnk"/>
                <w:noProof/>
              </w:rPr>
              <w:t>4.2.6 Bemötande</w:t>
            </w:r>
            <w:r w:rsidR="004408AE">
              <w:rPr>
                <w:noProof/>
                <w:webHidden/>
              </w:rPr>
              <w:tab/>
            </w:r>
            <w:r w:rsidR="004408AE">
              <w:rPr>
                <w:noProof/>
                <w:webHidden/>
              </w:rPr>
              <w:fldChar w:fldCharType="begin"/>
            </w:r>
            <w:r w:rsidR="004408AE">
              <w:rPr>
                <w:noProof/>
                <w:webHidden/>
              </w:rPr>
              <w:instrText xml:space="preserve"> PAGEREF _Toc469309137 \h </w:instrText>
            </w:r>
            <w:r w:rsidR="004408AE">
              <w:rPr>
                <w:noProof/>
                <w:webHidden/>
              </w:rPr>
            </w:r>
            <w:r w:rsidR="004408AE">
              <w:rPr>
                <w:noProof/>
                <w:webHidden/>
              </w:rPr>
              <w:fldChar w:fldCharType="separate"/>
            </w:r>
            <w:r w:rsidR="004408AE">
              <w:rPr>
                <w:noProof/>
                <w:webHidden/>
              </w:rPr>
              <w:t>43</w:t>
            </w:r>
            <w:r w:rsidR="004408AE">
              <w:rPr>
                <w:noProof/>
                <w:webHidden/>
              </w:rPr>
              <w:fldChar w:fldCharType="end"/>
            </w:r>
          </w:hyperlink>
        </w:p>
        <w:p w14:paraId="36149D92" w14:textId="3BD51E6E" w:rsidR="004408AE" w:rsidRDefault="00ED6CC7">
          <w:pPr>
            <w:pStyle w:val="Innehll2"/>
            <w:tabs>
              <w:tab w:val="right" w:leader="dot" w:pos="9062"/>
            </w:tabs>
            <w:rPr>
              <w:rFonts w:eastAsiaTheme="minorEastAsia" w:cstheme="minorBidi"/>
              <w:smallCaps w:val="0"/>
              <w:noProof/>
              <w:sz w:val="22"/>
              <w:szCs w:val="22"/>
              <w:lang w:eastAsia="sv-SE"/>
            </w:rPr>
          </w:pPr>
          <w:hyperlink w:anchor="_Toc469309138" w:history="1">
            <w:r w:rsidR="004408AE" w:rsidRPr="00B03114">
              <w:rPr>
                <w:rStyle w:val="Hyperlnk"/>
                <w:noProof/>
              </w:rPr>
              <w:t>4.3 Arbetsmiljö</w:t>
            </w:r>
            <w:r w:rsidR="004408AE">
              <w:rPr>
                <w:noProof/>
                <w:webHidden/>
              </w:rPr>
              <w:tab/>
            </w:r>
            <w:r w:rsidR="004408AE">
              <w:rPr>
                <w:noProof/>
                <w:webHidden/>
              </w:rPr>
              <w:fldChar w:fldCharType="begin"/>
            </w:r>
            <w:r w:rsidR="004408AE">
              <w:rPr>
                <w:noProof/>
                <w:webHidden/>
              </w:rPr>
              <w:instrText xml:space="preserve"> PAGEREF _Toc469309138 \h </w:instrText>
            </w:r>
            <w:r w:rsidR="004408AE">
              <w:rPr>
                <w:noProof/>
                <w:webHidden/>
              </w:rPr>
            </w:r>
            <w:r w:rsidR="004408AE">
              <w:rPr>
                <w:noProof/>
                <w:webHidden/>
              </w:rPr>
              <w:fldChar w:fldCharType="separate"/>
            </w:r>
            <w:r w:rsidR="004408AE">
              <w:rPr>
                <w:noProof/>
                <w:webHidden/>
              </w:rPr>
              <w:t>44</w:t>
            </w:r>
            <w:r w:rsidR="004408AE">
              <w:rPr>
                <w:noProof/>
                <w:webHidden/>
              </w:rPr>
              <w:fldChar w:fldCharType="end"/>
            </w:r>
          </w:hyperlink>
        </w:p>
        <w:p w14:paraId="4FEDB185" w14:textId="6DAFC3AF"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39" w:history="1">
            <w:r w:rsidR="004408AE" w:rsidRPr="00B03114">
              <w:rPr>
                <w:rStyle w:val="Hyperlnk"/>
                <w:noProof/>
              </w:rPr>
              <w:t>4.3.1 Arbetsmiljöpolicy</w:t>
            </w:r>
            <w:r w:rsidR="004408AE">
              <w:rPr>
                <w:noProof/>
                <w:webHidden/>
              </w:rPr>
              <w:tab/>
            </w:r>
            <w:r w:rsidR="004408AE">
              <w:rPr>
                <w:noProof/>
                <w:webHidden/>
              </w:rPr>
              <w:fldChar w:fldCharType="begin"/>
            </w:r>
            <w:r w:rsidR="004408AE">
              <w:rPr>
                <w:noProof/>
                <w:webHidden/>
              </w:rPr>
              <w:instrText xml:space="preserve"> PAGEREF _Toc469309139 \h </w:instrText>
            </w:r>
            <w:r w:rsidR="004408AE">
              <w:rPr>
                <w:noProof/>
                <w:webHidden/>
              </w:rPr>
            </w:r>
            <w:r w:rsidR="004408AE">
              <w:rPr>
                <w:noProof/>
                <w:webHidden/>
              </w:rPr>
              <w:fldChar w:fldCharType="separate"/>
            </w:r>
            <w:r w:rsidR="004408AE">
              <w:rPr>
                <w:noProof/>
                <w:webHidden/>
              </w:rPr>
              <w:t>45</w:t>
            </w:r>
            <w:r w:rsidR="004408AE">
              <w:rPr>
                <w:noProof/>
                <w:webHidden/>
              </w:rPr>
              <w:fldChar w:fldCharType="end"/>
            </w:r>
          </w:hyperlink>
        </w:p>
        <w:p w14:paraId="6CC02018" w14:textId="1914FAF5"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40" w:history="1">
            <w:r w:rsidR="004408AE" w:rsidRPr="00B03114">
              <w:rPr>
                <w:rStyle w:val="Hyperlnk"/>
                <w:noProof/>
              </w:rPr>
              <w:t>4.3.2 Förebyggande säkerhetsåtgärder för riskhändelser - riskbeteenden</w:t>
            </w:r>
            <w:r w:rsidR="004408AE">
              <w:rPr>
                <w:noProof/>
                <w:webHidden/>
              </w:rPr>
              <w:tab/>
            </w:r>
            <w:r w:rsidR="004408AE">
              <w:rPr>
                <w:noProof/>
                <w:webHidden/>
              </w:rPr>
              <w:fldChar w:fldCharType="begin"/>
            </w:r>
            <w:r w:rsidR="004408AE">
              <w:rPr>
                <w:noProof/>
                <w:webHidden/>
              </w:rPr>
              <w:instrText xml:space="preserve"> PAGEREF _Toc469309140 \h </w:instrText>
            </w:r>
            <w:r w:rsidR="004408AE">
              <w:rPr>
                <w:noProof/>
                <w:webHidden/>
              </w:rPr>
            </w:r>
            <w:r w:rsidR="004408AE">
              <w:rPr>
                <w:noProof/>
                <w:webHidden/>
              </w:rPr>
              <w:fldChar w:fldCharType="separate"/>
            </w:r>
            <w:r w:rsidR="004408AE">
              <w:rPr>
                <w:noProof/>
                <w:webHidden/>
              </w:rPr>
              <w:t>47</w:t>
            </w:r>
            <w:r w:rsidR="004408AE">
              <w:rPr>
                <w:noProof/>
                <w:webHidden/>
              </w:rPr>
              <w:fldChar w:fldCharType="end"/>
            </w:r>
          </w:hyperlink>
        </w:p>
        <w:p w14:paraId="219C1E53" w14:textId="1CCF9DC9"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41" w:history="1">
            <w:r w:rsidR="004408AE" w:rsidRPr="00B03114">
              <w:rPr>
                <w:rStyle w:val="Hyperlnk"/>
                <w:noProof/>
              </w:rPr>
              <w:t>4.3.3 Handlingsplan - riskhändelser eller riskbeteenden</w:t>
            </w:r>
            <w:r w:rsidR="004408AE">
              <w:rPr>
                <w:noProof/>
                <w:webHidden/>
              </w:rPr>
              <w:tab/>
            </w:r>
            <w:r w:rsidR="004408AE">
              <w:rPr>
                <w:noProof/>
                <w:webHidden/>
              </w:rPr>
              <w:fldChar w:fldCharType="begin"/>
            </w:r>
            <w:r w:rsidR="004408AE">
              <w:rPr>
                <w:noProof/>
                <w:webHidden/>
              </w:rPr>
              <w:instrText xml:space="preserve"> PAGEREF _Toc469309141 \h </w:instrText>
            </w:r>
            <w:r w:rsidR="004408AE">
              <w:rPr>
                <w:noProof/>
                <w:webHidden/>
              </w:rPr>
            </w:r>
            <w:r w:rsidR="004408AE">
              <w:rPr>
                <w:noProof/>
                <w:webHidden/>
              </w:rPr>
              <w:fldChar w:fldCharType="separate"/>
            </w:r>
            <w:r w:rsidR="004408AE">
              <w:rPr>
                <w:noProof/>
                <w:webHidden/>
              </w:rPr>
              <w:t>48</w:t>
            </w:r>
            <w:r w:rsidR="004408AE">
              <w:rPr>
                <w:noProof/>
                <w:webHidden/>
              </w:rPr>
              <w:fldChar w:fldCharType="end"/>
            </w:r>
          </w:hyperlink>
        </w:p>
        <w:p w14:paraId="7D441550" w14:textId="55DF877F"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42" w:history="1">
            <w:r w:rsidR="004408AE" w:rsidRPr="00B03114">
              <w:rPr>
                <w:rStyle w:val="Hyperlnk"/>
                <w:noProof/>
              </w:rPr>
              <w:t>4.3.4 Handlingsplan - hot och våld</w:t>
            </w:r>
            <w:r w:rsidR="004408AE">
              <w:rPr>
                <w:noProof/>
                <w:webHidden/>
              </w:rPr>
              <w:tab/>
            </w:r>
            <w:r w:rsidR="004408AE">
              <w:rPr>
                <w:noProof/>
                <w:webHidden/>
              </w:rPr>
              <w:fldChar w:fldCharType="begin"/>
            </w:r>
            <w:r w:rsidR="004408AE">
              <w:rPr>
                <w:noProof/>
                <w:webHidden/>
              </w:rPr>
              <w:instrText xml:space="preserve"> PAGEREF _Toc469309142 \h </w:instrText>
            </w:r>
            <w:r w:rsidR="004408AE">
              <w:rPr>
                <w:noProof/>
                <w:webHidden/>
              </w:rPr>
            </w:r>
            <w:r w:rsidR="004408AE">
              <w:rPr>
                <w:noProof/>
                <w:webHidden/>
              </w:rPr>
              <w:fldChar w:fldCharType="separate"/>
            </w:r>
            <w:r w:rsidR="004408AE">
              <w:rPr>
                <w:noProof/>
                <w:webHidden/>
              </w:rPr>
              <w:t>49</w:t>
            </w:r>
            <w:r w:rsidR="004408AE">
              <w:rPr>
                <w:noProof/>
                <w:webHidden/>
              </w:rPr>
              <w:fldChar w:fldCharType="end"/>
            </w:r>
          </w:hyperlink>
        </w:p>
        <w:p w14:paraId="37F2A2FC" w14:textId="726800DC"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43" w:history="1">
            <w:r w:rsidR="004408AE" w:rsidRPr="00B03114">
              <w:rPr>
                <w:rStyle w:val="Hyperlnk"/>
                <w:noProof/>
              </w:rPr>
              <w:t>4.3.5 Rutiner vid övergrepp</w:t>
            </w:r>
            <w:r w:rsidR="004408AE">
              <w:rPr>
                <w:noProof/>
                <w:webHidden/>
              </w:rPr>
              <w:tab/>
            </w:r>
            <w:r w:rsidR="004408AE">
              <w:rPr>
                <w:noProof/>
                <w:webHidden/>
              </w:rPr>
              <w:fldChar w:fldCharType="begin"/>
            </w:r>
            <w:r w:rsidR="004408AE">
              <w:rPr>
                <w:noProof/>
                <w:webHidden/>
              </w:rPr>
              <w:instrText xml:space="preserve"> PAGEREF _Toc469309143 \h </w:instrText>
            </w:r>
            <w:r w:rsidR="004408AE">
              <w:rPr>
                <w:noProof/>
                <w:webHidden/>
              </w:rPr>
            </w:r>
            <w:r w:rsidR="004408AE">
              <w:rPr>
                <w:noProof/>
                <w:webHidden/>
              </w:rPr>
              <w:fldChar w:fldCharType="separate"/>
            </w:r>
            <w:r w:rsidR="004408AE">
              <w:rPr>
                <w:noProof/>
                <w:webHidden/>
              </w:rPr>
              <w:t>50</w:t>
            </w:r>
            <w:r w:rsidR="004408AE">
              <w:rPr>
                <w:noProof/>
                <w:webHidden/>
              </w:rPr>
              <w:fldChar w:fldCharType="end"/>
            </w:r>
          </w:hyperlink>
        </w:p>
        <w:p w14:paraId="72638060" w14:textId="61341747"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44" w:history="1">
            <w:r w:rsidR="004408AE" w:rsidRPr="00B03114">
              <w:rPr>
                <w:rStyle w:val="Hyperlnk"/>
                <w:noProof/>
              </w:rPr>
              <w:t>4.3.6 Alkohol och drogpolicy</w:t>
            </w:r>
            <w:r w:rsidR="004408AE">
              <w:rPr>
                <w:noProof/>
                <w:webHidden/>
              </w:rPr>
              <w:tab/>
            </w:r>
            <w:r w:rsidR="004408AE">
              <w:rPr>
                <w:noProof/>
                <w:webHidden/>
              </w:rPr>
              <w:fldChar w:fldCharType="begin"/>
            </w:r>
            <w:r w:rsidR="004408AE">
              <w:rPr>
                <w:noProof/>
                <w:webHidden/>
              </w:rPr>
              <w:instrText xml:space="preserve"> PAGEREF _Toc469309144 \h </w:instrText>
            </w:r>
            <w:r w:rsidR="004408AE">
              <w:rPr>
                <w:noProof/>
                <w:webHidden/>
              </w:rPr>
            </w:r>
            <w:r w:rsidR="004408AE">
              <w:rPr>
                <w:noProof/>
                <w:webHidden/>
              </w:rPr>
              <w:fldChar w:fldCharType="separate"/>
            </w:r>
            <w:r w:rsidR="004408AE">
              <w:rPr>
                <w:noProof/>
                <w:webHidden/>
              </w:rPr>
              <w:t>51</w:t>
            </w:r>
            <w:r w:rsidR="004408AE">
              <w:rPr>
                <w:noProof/>
                <w:webHidden/>
              </w:rPr>
              <w:fldChar w:fldCharType="end"/>
            </w:r>
          </w:hyperlink>
        </w:p>
        <w:p w14:paraId="6E40D31D" w14:textId="407DAB34"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45" w:history="1">
            <w:r w:rsidR="004408AE" w:rsidRPr="00B03114">
              <w:rPr>
                <w:rStyle w:val="Hyperlnk"/>
                <w:noProof/>
              </w:rPr>
              <w:t>4.3.7 Åtgärdsplan vid misstanke om alkoholdrogpåverkan</w:t>
            </w:r>
            <w:r w:rsidR="004408AE">
              <w:rPr>
                <w:noProof/>
                <w:webHidden/>
              </w:rPr>
              <w:tab/>
            </w:r>
            <w:r w:rsidR="004408AE">
              <w:rPr>
                <w:noProof/>
                <w:webHidden/>
              </w:rPr>
              <w:fldChar w:fldCharType="begin"/>
            </w:r>
            <w:r w:rsidR="004408AE">
              <w:rPr>
                <w:noProof/>
                <w:webHidden/>
              </w:rPr>
              <w:instrText xml:space="preserve"> PAGEREF _Toc469309145 \h </w:instrText>
            </w:r>
            <w:r w:rsidR="004408AE">
              <w:rPr>
                <w:noProof/>
                <w:webHidden/>
              </w:rPr>
            </w:r>
            <w:r w:rsidR="004408AE">
              <w:rPr>
                <w:noProof/>
                <w:webHidden/>
              </w:rPr>
              <w:fldChar w:fldCharType="separate"/>
            </w:r>
            <w:r w:rsidR="004408AE">
              <w:rPr>
                <w:noProof/>
                <w:webHidden/>
              </w:rPr>
              <w:t>52</w:t>
            </w:r>
            <w:r w:rsidR="004408AE">
              <w:rPr>
                <w:noProof/>
                <w:webHidden/>
              </w:rPr>
              <w:fldChar w:fldCharType="end"/>
            </w:r>
          </w:hyperlink>
        </w:p>
        <w:p w14:paraId="47F003A2" w14:textId="097D11A3"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46" w:history="1">
            <w:r w:rsidR="004408AE" w:rsidRPr="00B03114">
              <w:rPr>
                <w:rStyle w:val="Hyperlnk"/>
                <w:noProof/>
              </w:rPr>
              <w:t>4.3.8 Dygnsvila</w:t>
            </w:r>
            <w:r w:rsidR="004408AE">
              <w:rPr>
                <w:noProof/>
                <w:webHidden/>
              </w:rPr>
              <w:tab/>
            </w:r>
            <w:r w:rsidR="004408AE">
              <w:rPr>
                <w:noProof/>
                <w:webHidden/>
              </w:rPr>
              <w:fldChar w:fldCharType="begin"/>
            </w:r>
            <w:r w:rsidR="004408AE">
              <w:rPr>
                <w:noProof/>
                <w:webHidden/>
              </w:rPr>
              <w:instrText xml:space="preserve"> PAGEREF _Toc469309146 \h </w:instrText>
            </w:r>
            <w:r w:rsidR="004408AE">
              <w:rPr>
                <w:noProof/>
                <w:webHidden/>
              </w:rPr>
            </w:r>
            <w:r w:rsidR="004408AE">
              <w:rPr>
                <w:noProof/>
                <w:webHidden/>
              </w:rPr>
              <w:fldChar w:fldCharType="separate"/>
            </w:r>
            <w:r w:rsidR="004408AE">
              <w:rPr>
                <w:noProof/>
                <w:webHidden/>
              </w:rPr>
              <w:t>53</w:t>
            </w:r>
            <w:r w:rsidR="004408AE">
              <w:rPr>
                <w:noProof/>
                <w:webHidden/>
              </w:rPr>
              <w:fldChar w:fldCharType="end"/>
            </w:r>
          </w:hyperlink>
        </w:p>
        <w:p w14:paraId="5DC840AE" w14:textId="27E37647"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47" w:history="1">
            <w:r w:rsidR="004408AE" w:rsidRPr="00B03114">
              <w:rPr>
                <w:rStyle w:val="Hyperlnk"/>
                <w:noProof/>
              </w:rPr>
              <w:t>4.3.9 Arbetsskada</w:t>
            </w:r>
            <w:r w:rsidR="004408AE">
              <w:rPr>
                <w:noProof/>
                <w:webHidden/>
              </w:rPr>
              <w:tab/>
            </w:r>
            <w:r w:rsidR="004408AE">
              <w:rPr>
                <w:noProof/>
                <w:webHidden/>
              </w:rPr>
              <w:fldChar w:fldCharType="begin"/>
            </w:r>
            <w:r w:rsidR="004408AE">
              <w:rPr>
                <w:noProof/>
                <w:webHidden/>
              </w:rPr>
              <w:instrText xml:space="preserve"> PAGEREF _Toc469309147 \h </w:instrText>
            </w:r>
            <w:r w:rsidR="004408AE">
              <w:rPr>
                <w:noProof/>
                <w:webHidden/>
              </w:rPr>
            </w:r>
            <w:r w:rsidR="004408AE">
              <w:rPr>
                <w:noProof/>
                <w:webHidden/>
              </w:rPr>
              <w:fldChar w:fldCharType="separate"/>
            </w:r>
            <w:r w:rsidR="004408AE">
              <w:rPr>
                <w:noProof/>
                <w:webHidden/>
              </w:rPr>
              <w:t>54</w:t>
            </w:r>
            <w:r w:rsidR="004408AE">
              <w:rPr>
                <w:noProof/>
                <w:webHidden/>
              </w:rPr>
              <w:fldChar w:fldCharType="end"/>
            </w:r>
          </w:hyperlink>
        </w:p>
        <w:p w14:paraId="66664374" w14:textId="484EA160"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48" w:history="1">
            <w:r w:rsidR="004408AE" w:rsidRPr="00B03114">
              <w:rPr>
                <w:rStyle w:val="Hyperlnk"/>
                <w:noProof/>
              </w:rPr>
              <w:t>4.3.10 Olycksfalls- och tillbudsrapportering</w:t>
            </w:r>
            <w:r w:rsidR="004408AE">
              <w:rPr>
                <w:noProof/>
                <w:webHidden/>
              </w:rPr>
              <w:tab/>
            </w:r>
            <w:r w:rsidR="004408AE">
              <w:rPr>
                <w:noProof/>
                <w:webHidden/>
              </w:rPr>
              <w:fldChar w:fldCharType="begin"/>
            </w:r>
            <w:r w:rsidR="004408AE">
              <w:rPr>
                <w:noProof/>
                <w:webHidden/>
              </w:rPr>
              <w:instrText xml:space="preserve"> PAGEREF _Toc469309148 \h </w:instrText>
            </w:r>
            <w:r w:rsidR="004408AE">
              <w:rPr>
                <w:noProof/>
                <w:webHidden/>
              </w:rPr>
            </w:r>
            <w:r w:rsidR="004408AE">
              <w:rPr>
                <w:noProof/>
                <w:webHidden/>
              </w:rPr>
              <w:fldChar w:fldCharType="separate"/>
            </w:r>
            <w:r w:rsidR="004408AE">
              <w:rPr>
                <w:noProof/>
                <w:webHidden/>
              </w:rPr>
              <w:t>55</w:t>
            </w:r>
            <w:r w:rsidR="004408AE">
              <w:rPr>
                <w:noProof/>
                <w:webHidden/>
              </w:rPr>
              <w:fldChar w:fldCharType="end"/>
            </w:r>
          </w:hyperlink>
        </w:p>
        <w:p w14:paraId="7C3696B9" w14:textId="6465307B"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49" w:history="1">
            <w:r w:rsidR="004408AE" w:rsidRPr="00B03114">
              <w:rPr>
                <w:rStyle w:val="Hyperlnk"/>
                <w:noProof/>
              </w:rPr>
              <w:t>4.3.11 Krishantering</w:t>
            </w:r>
            <w:r w:rsidR="004408AE">
              <w:rPr>
                <w:noProof/>
                <w:webHidden/>
              </w:rPr>
              <w:tab/>
            </w:r>
            <w:r w:rsidR="004408AE">
              <w:rPr>
                <w:noProof/>
                <w:webHidden/>
              </w:rPr>
              <w:fldChar w:fldCharType="begin"/>
            </w:r>
            <w:r w:rsidR="004408AE">
              <w:rPr>
                <w:noProof/>
                <w:webHidden/>
              </w:rPr>
              <w:instrText xml:space="preserve"> PAGEREF _Toc469309149 \h </w:instrText>
            </w:r>
            <w:r w:rsidR="004408AE">
              <w:rPr>
                <w:noProof/>
                <w:webHidden/>
              </w:rPr>
            </w:r>
            <w:r w:rsidR="004408AE">
              <w:rPr>
                <w:noProof/>
                <w:webHidden/>
              </w:rPr>
              <w:fldChar w:fldCharType="separate"/>
            </w:r>
            <w:r w:rsidR="004408AE">
              <w:rPr>
                <w:noProof/>
                <w:webHidden/>
              </w:rPr>
              <w:t>57</w:t>
            </w:r>
            <w:r w:rsidR="004408AE">
              <w:rPr>
                <w:noProof/>
                <w:webHidden/>
              </w:rPr>
              <w:fldChar w:fldCharType="end"/>
            </w:r>
          </w:hyperlink>
        </w:p>
        <w:p w14:paraId="55413263" w14:textId="4737D3AB"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50" w:history="1">
            <w:r w:rsidR="004408AE" w:rsidRPr="00B03114">
              <w:rPr>
                <w:rStyle w:val="Hyperlnk"/>
                <w:noProof/>
              </w:rPr>
              <w:t>4.3.12 Lagar och andra krav</w:t>
            </w:r>
            <w:r w:rsidR="004408AE">
              <w:rPr>
                <w:noProof/>
                <w:webHidden/>
              </w:rPr>
              <w:tab/>
            </w:r>
            <w:r w:rsidR="004408AE">
              <w:rPr>
                <w:noProof/>
                <w:webHidden/>
              </w:rPr>
              <w:fldChar w:fldCharType="begin"/>
            </w:r>
            <w:r w:rsidR="004408AE">
              <w:rPr>
                <w:noProof/>
                <w:webHidden/>
              </w:rPr>
              <w:instrText xml:space="preserve"> PAGEREF _Toc469309150 \h </w:instrText>
            </w:r>
            <w:r w:rsidR="004408AE">
              <w:rPr>
                <w:noProof/>
                <w:webHidden/>
              </w:rPr>
            </w:r>
            <w:r w:rsidR="004408AE">
              <w:rPr>
                <w:noProof/>
                <w:webHidden/>
              </w:rPr>
              <w:fldChar w:fldCharType="separate"/>
            </w:r>
            <w:r w:rsidR="004408AE">
              <w:rPr>
                <w:noProof/>
                <w:webHidden/>
              </w:rPr>
              <w:t>58</w:t>
            </w:r>
            <w:r w:rsidR="004408AE">
              <w:rPr>
                <w:noProof/>
                <w:webHidden/>
              </w:rPr>
              <w:fldChar w:fldCharType="end"/>
            </w:r>
          </w:hyperlink>
        </w:p>
        <w:p w14:paraId="4136F17B" w14:textId="0798C499"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51" w:history="1">
            <w:r w:rsidR="004408AE" w:rsidRPr="00B03114">
              <w:rPr>
                <w:rStyle w:val="Hyperlnk"/>
                <w:noProof/>
              </w:rPr>
              <w:t>4.3.13 Kontroll av lagefterlevnad</w:t>
            </w:r>
            <w:r w:rsidR="004408AE">
              <w:rPr>
                <w:noProof/>
                <w:webHidden/>
              </w:rPr>
              <w:tab/>
            </w:r>
            <w:r w:rsidR="004408AE">
              <w:rPr>
                <w:noProof/>
                <w:webHidden/>
              </w:rPr>
              <w:fldChar w:fldCharType="begin"/>
            </w:r>
            <w:r w:rsidR="004408AE">
              <w:rPr>
                <w:noProof/>
                <w:webHidden/>
              </w:rPr>
              <w:instrText xml:space="preserve"> PAGEREF _Toc469309151 \h </w:instrText>
            </w:r>
            <w:r w:rsidR="004408AE">
              <w:rPr>
                <w:noProof/>
                <w:webHidden/>
              </w:rPr>
            </w:r>
            <w:r w:rsidR="004408AE">
              <w:rPr>
                <w:noProof/>
                <w:webHidden/>
              </w:rPr>
              <w:fldChar w:fldCharType="separate"/>
            </w:r>
            <w:r w:rsidR="004408AE">
              <w:rPr>
                <w:noProof/>
                <w:webHidden/>
              </w:rPr>
              <w:t>59</w:t>
            </w:r>
            <w:r w:rsidR="004408AE">
              <w:rPr>
                <w:noProof/>
                <w:webHidden/>
              </w:rPr>
              <w:fldChar w:fldCharType="end"/>
            </w:r>
          </w:hyperlink>
        </w:p>
        <w:p w14:paraId="73DADCA3" w14:textId="1FADA322" w:rsidR="004408AE" w:rsidRDefault="00ED6CC7">
          <w:pPr>
            <w:pStyle w:val="Innehll3"/>
            <w:tabs>
              <w:tab w:val="right" w:leader="dot" w:pos="9062"/>
            </w:tabs>
            <w:rPr>
              <w:rFonts w:eastAsiaTheme="minorEastAsia" w:cstheme="minorBidi"/>
              <w:i w:val="0"/>
              <w:iCs w:val="0"/>
              <w:noProof/>
              <w:sz w:val="22"/>
              <w:szCs w:val="22"/>
              <w:lang w:eastAsia="sv-SE"/>
            </w:rPr>
          </w:pPr>
          <w:hyperlink w:anchor="_Toc469309152" w:history="1">
            <w:r w:rsidR="004408AE" w:rsidRPr="00B03114">
              <w:rPr>
                <w:rStyle w:val="Hyperlnk"/>
                <w:noProof/>
              </w:rPr>
              <w:t>4.3.14 Rutin - kontroll av lagefterlevnad</w:t>
            </w:r>
            <w:r w:rsidR="004408AE">
              <w:rPr>
                <w:noProof/>
                <w:webHidden/>
              </w:rPr>
              <w:tab/>
            </w:r>
            <w:r w:rsidR="004408AE">
              <w:rPr>
                <w:noProof/>
                <w:webHidden/>
              </w:rPr>
              <w:fldChar w:fldCharType="begin"/>
            </w:r>
            <w:r w:rsidR="004408AE">
              <w:rPr>
                <w:noProof/>
                <w:webHidden/>
              </w:rPr>
              <w:instrText xml:space="preserve"> PAGEREF _Toc469309152 \h </w:instrText>
            </w:r>
            <w:r w:rsidR="004408AE">
              <w:rPr>
                <w:noProof/>
                <w:webHidden/>
              </w:rPr>
            </w:r>
            <w:r w:rsidR="004408AE">
              <w:rPr>
                <w:noProof/>
                <w:webHidden/>
              </w:rPr>
              <w:fldChar w:fldCharType="separate"/>
            </w:r>
            <w:r w:rsidR="004408AE">
              <w:rPr>
                <w:noProof/>
                <w:webHidden/>
              </w:rPr>
              <w:t>60</w:t>
            </w:r>
            <w:r w:rsidR="004408AE">
              <w:rPr>
                <w:noProof/>
                <w:webHidden/>
              </w:rPr>
              <w:fldChar w:fldCharType="end"/>
            </w:r>
          </w:hyperlink>
        </w:p>
        <w:p w14:paraId="2E4F5B11" w14:textId="73AC85CD" w:rsidR="004408AE" w:rsidRDefault="00ED6CC7">
          <w:pPr>
            <w:pStyle w:val="Innehll1"/>
            <w:tabs>
              <w:tab w:val="right" w:leader="dot" w:pos="9062"/>
            </w:tabs>
            <w:rPr>
              <w:rFonts w:eastAsiaTheme="minorEastAsia" w:cstheme="minorBidi"/>
              <w:b w:val="0"/>
              <w:bCs w:val="0"/>
              <w:caps w:val="0"/>
              <w:noProof/>
              <w:sz w:val="22"/>
              <w:szCs w:val="22"/>
              <w:lang w:eastAsia="sv-SE"/>
            </w:rPr>
          </w:pPr>
          <w:hyperlink w:anchor="_Toc469309153" w:history="1">
            <w:r w:rsidR="004408AE" w:rsidRPr="00B03114">
              <w:rPr>
                <w:rStyle w:val="Hyperlnk"/>
                <w:noProof/>
              </w:rPr>
              <w:t>5 Systematiskt förbättringsarbete</w:t>
            </w:r>
            <w:r w:rsidR="004408AE">
              <w:rPr>
                <w:noProof/>
                <w:webHidden/>
              </w:rPr>
              <w:tab/>
            </w:r>
            <w:r w:rsidR="004408AE">
              <w:rPr>
                <w:noProof/>
                <w:webHidden/>
              </w:rPr>
              <w:fldChar w:fldCharType="begin"/>
            </w:r>
            <w:r w:rsidR="004408AE">
              <w:rPr>
                <w:noProof/>
                <w:webHidden/>
              </w:rPr>
              <w:instrText xml:space="preserve"> PAGEREF _Toc469309153 \h </w:instrText>
            </w:r>
            <w:r w:rsidR="004408AE">
              <w:rPr>
                <w:noProof/>
                <w:webHidden/>
              </w:rPr>
            </w:r>
            <w:r w:rsidR="004408AE">
              <w:rPr>
                <w:noProof/>
                <w:webHidden/>
              </w:rPr>
              <w:fldChar w:fldCharType="separate"/>
            </w:r>
            <w:r w:rsidR="004408AE">
              <w:rPr>
                <w:noProof/>
                <w:webHidden/>
              </w:rPr>
              <w:t>62</w:t>
            </w:r>
            <w:r w:rsidR="004408AE">
              <w:rPr>
                <w:noProof/>
                <w:webHidden/>
              </w:rPr>
              <w:fldChar w:fldCharType="end"/>
            </w:r>
          </w:hyperlink>
        </w:p>
        <w:p w14:paraId="35656CC6" w14:textId="20374A78" w:rsidR="004408AE" w:rsidRDefault="00ED6CC7">
          <w:pPr>
            <w:pStyle w:val="Innehll2"/>
            <w:tabs>
              <w:tab w:val="right" w:leader="dot" w:pos="9062"/>
            </w:tabs>
            <w:rPr>
              <w:rFonts w:eastAsiaTheme="minorEastAsia" w:cstheme="minorBidi"/>
              <w:smallCaps w:val="0"/>
              <w:noProof/>
              <w:sz w:val="22"/>
              <w:szCs w:val="22"/>
              <w:lang w:eastAsia="sv-SE"/>
            </w:rPr>
          </w:pPr>
          <w:hyperlink w:anchor="_Toc469309154" w:history="1">
            <w:r w:rsidR="004408AE" w:rsidRPr="00B03114">
              <w:rPr>
                <w:rStyle w:val="Hyperlnk"/>
                <w:noProof/>
              </w:rPr>
              <w:t>5.1 Process – Systematiskt förbättringsarbete</w:t>
            </w:r>
            <w:r w:rsidR="004408AE">
              <w:rPr>
                <w:noProof/>
                <w:webHidden/>
              </w:rPr>
              <w:tab/>
            </w:r>
            <w:r w:rsidR="004408AE">
              <w:rPr>
                <w:noProof/>
                <w:webHidden/>
              </w:rPr>
              <w:fldChar w:fldCharType="begin"/>
            </w:r>
            <w:r w:rsidR="004408AE">
              <w:rPr>
                <w:noProof/>
                <w:webHidden/>
              </w:rPr>
              <w:instrText xml:space="preserve"> PAGEREF _Toc469309154 \h </w:instrText>
            </w:r>
            <w:r w:rsidR="004408AE">
              <w:rPr>
                <w:noProof/>
                <w:webHidden/>
              </w:rPr>
            </w:r>
            <w:r w:rsidR="004408AE">
              <w:rPr>
                <w:noProof/>
                <w:webHidden/>
              </w:rPr>
              <w:fldChar w:fldCharType="separate"/>
            </w:r>
            <w:r w:rsidR="004408AE">
              <w:rPr>
                <w:noProof/>
                <w:webHidden/>
              </w:rPr>
              <w:t>62</w:t>
            </w:r>
            <w:r w:rsidR="004408AE">
              <w:rPr>
                <w:noProof/>
                <w:webHidden/>
              </w:rPr>
              <w:fldChar w:fldCharType="end"/>
            </w:r>
          </w:hyperlink>
        </w:p>
        <w:p w14:paraId="0F0ABA5B" w14:textId="161F976F" w:rsidR="004408AE" w:rsidRDefault="00ED6CC7">
          <w:pPr>
            <w:pStyle w:val="Innehll2"/>
            <w:tabs>
              <w:tab w:val="right" w:leader="dot" w:pos="9062"/>
            </w:tabs>
            <w:rPr>
              <w:rFonts w:eastAsiaTheme="minorEastAsia" w:cstheme="minorBidi"/>
              <w:smallCaps w:val="0"/>
              <w:noProof/>
              <w:sz w:val="22"/>
              <w:szCs w:val="22"/>
              <w:lang w:eastAsia="sv-SE"/>
            </w:rPr>
          </w:pPr>
          <w:hyperlink w:anchor="_Toc469309155" w:history="1">
            <w:r w:rsidR="004408AE" w:rsidRPr="00B03114">
              <w:rPr>
                <w:rStyle w:val="Hyperlnk"/>
                <w:noProof/>
              </w:rPr>
              <w:t>5.2 Processbeskrivning</w:t>
            </w:r>
            <w:r w:rsidR="004408AE">
              <w:rPr>
                <w:noProof/>
                <w:webHidden/>
              </w:rPr>
              <w:tab/>
            </w:r>
            <w:r w:rsidR="004408AE">
              <w:rPr>
                <w:noProof/>
                <w:webHidden/>
              </w:rPr>
              <w:fldChar w:fldCharType="begin"/>
            </w:r>
            <w:r w:rsidR="004408AE">
              <w:rPr>
                <w:noProof/>
                <w:webHidden/>
              </w:rPr>
              <w:instrText xml:space="preserve"> PAGEREF _Toc469309155 \h </w:instrText>
            </w:r>
            <w:r w:rsidR="004408AE">
              <w:rPr>
                <w:noProof/>
                <w:webHidden/>
              </w:rPr>
            </w:r>
            <w:r w:rsidR="004408AE">
              <w:rPr>
                <w:noProof/>
                <w:webHidden/>
              </w:rPr>
              <w:fldChar w:fldCharType="separate"/>
            </w:r>
            <w:r w:rsidR="004408AE">
              <w:rPr>
                <w:noProof/>
                <w:webHidden/>
              </w:rPr>
              <w:t>63</w:t>
            </w:r>
            <w:r w:rsidR="004408AE">
              <w:rPr>
                <w:noProof/>
                <w:webHidden/>
              </w:rPr>
              <w:fldChar w:fldCharType="end"/>
            </w:r>
          </w:hyperlink>
        </w:p>
        <w:p w14:paraId="299BE10B" w14:textId="049DA689" w:rsidR="004408AE" w:rsidRDefault="00ED6CC7">
          <w:pPr>
            <w:pStyle w:val="Innehll2"/>
            <w:tabs>
              <w:tab w:val="right" w:leader="dot" w:pos="9062"/>
            </w:tabs>
            <w:rPr>
              <w:rFonts w:eastAsiaTheme="minorEastAsia" w:cstheme="minorBidi"/>
              <w:smallCaps w:val="0"/>
              <w:noProof/>
              <w:sz w:val="22"/>
              <w:szCs w:val="22"/>
              <w:lang w:eastAsia="sv-SE"/>
            </w:rPr>
          </w:pPr>
          <w:hyperlink w:anchor="_Toc469309156" w:history="1">
            <w:r w:rsidR="004408AE" w:rsidRPr="00B03114">
              <w:rPr>
                <w:rStyle w:val="Hyperlnk"/>
                <w:noProof/>
              </w:rPr>
              <w:t>5.3 Riskanalys och riskbedömning</w:t>
            </w:r>
            <w:r w:rsidR="004408AE">
              <w:rPr>
                <w:noProof/>
                <w:webHidden/>
              </w:rPr>
              <w:tab/>
            </w:r>
            <w:r w:rsidR="004408AE">
              <w:rPr>
                <w:noProof/>
                <w:webHidden/>
              </w:rPr>
              <w:fldChar w:fldCharType="begin"/>
            </w:r>
            <w:r w:rsidR="004408AE">
              <w:rPr>
                <w:noProof/>
                <w:webHidden/>
              </w:rPr>
              <w:instrText xml:space="preserve"> PAGEREF _Toc469309156 \h </w:instrText>
            </w:r>
            <w:r w:rsidR="004408AE">
              <w:rPr>
                <w:noProof/>
                <w:webHidden/>
              </w:rPr>
            </w:r>
            <w:r w:rsidR="004408AE">
              <w:rPr>
                <w:noProof/>
                <w:webHidden/>
              </w:rPr>
              <w:fldChar w:fldCharType="separate"/>
            </w:r>
            <w:r w:rsidR="004408AE">
              <w:rPr>
                <w:noProof/>
                <w:webHidden/>
              </w:rPr>
              <w:t>65</w:t>
            </w:r>
            <w:r w:rsidR="004408AE">
              <w:rPr>
                <w:noProof/>
                <w:webHidden/>
              </w:rPr>
              <w:fldChar w:fldCharType="end"/>
            </w:r>
          </w:hyperlink>
        </w:p>
        <w:p w14:paraId="5C152E5F" w14:textId="05779F73" w:rsidR="004408AE" w:rsidRDefault="00ED6CC7">
          <w:pPr>
            <w:pStyle w:val="Innehll2"/>
            <w:tabs>
              <w:tab w:val="right" w:leader="dot" w:pos="9062"/>
            </w:tabs>
            <w:rPr>
              <w:rFonts w:eastAsiaTheme="minorEastAsia" w:cstheme="minorBidi"/>
              <w:smallCaps w:val="0"/>
              <w:noProof/>
              <w:sz w:val="22"/>
              <w:szCs w:val="22"/>
              <w:lang w:eastAsia="sv-SE"/>
            </w:rPr>
          </w:pPr>
          <w:hyperlink w:anchor="_Toc469309157" w:history="1">
            <w:r w:rsidR="004408AE" w:rsidRPr="00B03114">
              <w:rPr>
                <w:rStyle w:val="Hyperlnk"/>
                <w:noProof/>
              </w:rPr>
              <w:t>5.4 Egenkontroll och kontinuerlig uppföljning</w:t>
            </w:r>
            <w:r w:rsidR="004408AE">
              <w:rPr>
                <w:noProof/>
                <w:webHidden/>
              </w:rPr>
              <w:tab/>
            </w:r>
            <w:r w:rsidR="004408AE">
              <w:rPr>
                <w:noProof/>
                <w:webHidden/>
              </w:rPr>
              <w:fldChar w:fldCharType="begin"/>
            </w:r>
            <w:r w:rsidR="004408AE">
              <w:rPr>
                <w:noProof/>
                <w:webHidden/>
              </w:rPr>
              <w:instrText xml:space="preserve"> PAGEREF _Toc469309157 \h </w:instrText>
            </w:r>
            <w:r w:rsidR="004408AE">
              <w:rPr>
                <w:noProof/>
                <w:webHidden/>
              </w:rPr>
            </w:r>
            <w:r w:rsidR="004408AE">
              <w:rPr>
                <w:noProof/>
                <w:webHidden/>
              </w:rPr>
              <w:fldChar w:fldCharType="separate"/>
            </w:r>
            <w:r w:rsidR="004408AE">
              <w:rPr>
                <w:noProof/>
                <w:webHidden/>
              </w:rPr>
              <w:t>66</w:t>
            </w:r>
            <w:r w:rsidR="004408AE">
              <w:rPr>
                <w:noProof/>
                <w:webHidden/>
              </w:rPr>
              <w:fldChar w:fldCharType="end"/>
            </w:r>
          </w:hyperlink>
        </w:p>
        <w:p w14:paraId="33A0E860" w14:textId="1900ABC0" w:rsidR="004408AE" w:rsidRDefault="00ED6CC7">
          <w:pPr>
            <w:pStyle w:val="Innehll2"/>
            <w:tabs>
              <w:tab w:val="right" w:leader="dot" w:pos="9062"/>
            </w:tabs>
            <w:rPr>
              <w:rFonts w:eastAsiaTheme="minorEastAsia" w:cstheme="minorBidi"/>
              <w:smallCaps w:val="0"/>
              <w:noProof/>
              <w:sz w:val="22"/>
              <w:szCs w:val="22"/>
              <w:lang w:eastAsia="sv-SE"/>
            </w:rPr>
          </w:pPr>
          <w:hyperlink w:anchor="_Toc469309158" w:history="1">
            <w:r w:rsidR="004408AE" w:rsidRPr="00B03114">
              <w:rPr>
                <w:rStyle w:val="Hyperlnk"/>
                <w:noProof/>
              </w:rPr>
              <w:t>5.5 Klagomål, synpunkter, fel och brister</w:t>
            </w:r>
            <w:r w:rsidR="004408AE">
              <w:rPr>
                <w:noProof/>
                <w:webHidden/>
              </w:rPr>
              <w:tab/>
            </w:r>
            <w:r w:rsidR="004408AE">
              <w:rPr>
                <w:noProof/>
                <w:webHidden/>
              </w:rPr>
              <w:fldChar w:fldCharType="begin"/>
            </w:r>
            <w:r w:rsidR="004408AE">
              <w:rPr>
                <w:noProof/>
                <w:webHidden/>
              </w:rPr>
              <w:instrText xml:space="preserve"> PAGEREF _Toc469309158 \h </w:instrText>
            </w:r>
            <w:r w:rsidR="004408AE">
              <w:rPr>
                <w:noProof/>
                <w:webHidden/>
              </w:rPr>
            </w:r>
            <w:r w:rsidR="004408AE">
              <w:rPr>
                <w:noProof/>
                <w:webHidden/>
              </w:rPr>
              <w:fldChar w:fldCharType="separate"/>
            </w:r>
            <w:r w:rsidR="004408AE">
              <w:rPr>
                <w:noProof/>
                <w:webHidden/>
              </w:rPr>
              <w:t>67</w:t>
            </w:r>
            <w:r w:rsidR="004408AE">
              <w:rPr>
                <w:noProof/>
                <w:webHidden/>
              </w:rPr>
              <w:fldChar w:fldCharType="end"/>
            </w:r>
          </w:hyperlink>
        </w:p>
        <w:p w14:paraId="3EFF7A00" w14:textId="3021E151" w:rsidR="004408AE" w:rsidRDefault="00ED6CC7">
          <w:pPr>
            <w:pStyle w:val="Innehll2"/>
            <w:tabs>
              <w:tab w:val="right" w:leader="dot" w:pos="9062"/>
            </w:tabs>
            <w:rPr>
              <w:rFonts w:eastAsiaTheme="minorEastAsia" w:cstheme="minorBidi"/>
              <w:smallCaps w:val="0"/>
              <w:noProof/>
              <w:sz w:val="22"/>
              <w:szCs w:val="22"/>
              <w:lang w:eastAsia="sv-SE"/>
            </w:rPr>
          </w:pPr>
          <w:hyperlink w:anchor="_Toc469309159" w:history="1">
            <w:r w:rsidR="004408AE" w:rsidRPr="00B03114">
              <w:rPr>
                <w:rStyle w:val="Hyperlnk"/>
                <w:noProof/>
              </w:rPr>
              <w:t>5.6 Rapporteringsskyldighet</w:t>
            </w:r>
            <w:r w:rsidR="004408AE">
              <w:rPr>
                <w:noProof/>
                <w:webHidden/>
              </w:rPr>
              <w:tab/>
            </w:r>
            <w:r w:rsidR="004408AE">
              <w:rPr>
                <w:noProof/>
                <w:webHidden/>
              </w:rPr>
              <w:fldChar w:fldCharType="begin"/>
            </w:r>
            <w:r w:rsidR="004408AE">
              <w:rPr>
                <w:noProof/>
                <w:webHidden/>
              </w:rPr>
              <w:instrText xml:space="preserve"> PAGEREF _Toc469309159 \h </w:instrText>
            </w:r>
            <w:r w:rsidR="004408AE">
              <w:rPr>
                <w:noProof/>
                <w:webHidden/>
              </w:rPr>
            </w:r>
            <w:r w:rsidR="004408AE">
              <w:rPr>
                <w:noProof/>
                <w:webHidden/>
              </w:rPr>
              <w:fldChar w:fldCharType="separate"/>
            </w:r>
            <w:r w:rsidR="004408AE">
              <w:rPr>
                <w:noProof/>
                <w:webHidden/>
              </w:rPr>
              <w:t>68</w:t>
            </w:r>
            <w:r w:rsidR="004408AE">
              <w:rPr>
                <w:noProof/>
                <w:webHidden/>
              </w:rPr>
              <w:fldChar w:fldCharType="end"/>
            </w:r>
          </w:hyperlink>
        </w:p>
        <w:p w14:paraId="69F824A5" w14:textId="235339DA" w:rsidR="004408AE" w:rsidRDefault="00ED6CC7">
          <w:pPr>
            <w:pStyle w:val="Innehll2"/>
            <w:tabs>
              <w:tab w:val="right" w:leader="dot" w:pos="9062"/>
            </w:tabs>
            <w:rPr>
              <w:rFonts w:eastAsiaTheme="minorEastAsia" w:cstheme="minorBidi"/>
              <w:smallCaps w:val="0"/>
              <w:noProof/>
              <w:sz w:val="22"/>
              <w:szCs w:val="22"/>
              <w:lang w:eastAsia="sv-SE"/>
            </w:rPr>
          </w:pPr>
          <w:hyperlink w:anchor="_Toc469309160" w:history="1">
            <w:r w:rsidR="004408AE" w:rsidRPr="00B03114">
              <w:rPr>
                <w:rStyle w:val="Hyperlnk"/>
                <w:noProof/>
              </w:rPr>
              <w:t>5.7 Utredningsprocess – lex Sarah</w:t>
            </w:r>
            <w:r w:rsidR="004408AE">
              <w:rPr>
                <w:noProof/>
                <w:webHidden/>
              </w:rPr>
              <w:tab/>
            </w:r>
            <w:r w:rsidR="004408AE">
              <w:rPr>
                <w:noProof/>
                <w:webHidden/>
              </w:rPr>
              <w:fldChar w:fldCharType="begin"/>
            </w:r>
            <w:r w:rsidR="004408AE">
              <w:rPr>
                <w:noProof/>
                <w:webHidden/>
              </w:rPr>
              <w:instrText xml:space="preserve"> PAGEREF _Toc469309160 \h </w:instrText>
            </w:r>
            <w:r w:rsidR="004408AE">
              <w:rPr>
                <w:noProof/>
                <w:webHidden/>
              </w:rPr>
            </w:r>
            <w:r w:rsidR="004408AE">
              <w:rPr>
                <w:noProof/>
                <w:webHidden/>
              </w:rPr>
              <w:fldChar w:fldCharType="separate"/>
            </w:r>
            <w:r w:rsidR="004408AE">
              <w:rPr>
                <w:noProof/>
                <w:webHidden/>
              </w:rPr>
              <w:t>69</w:t>
            </w:r>
            <w:r w:rsidR="004408AE">
              <w:rPr>
                <w:noProof/>
                <w:webHidden/>
              </w:rPr>
              <w:fldChar w:fldCharType="end"/>
            </w:r>
          </w:hyperlink>
        </w:p>
        <w:p w14:paraId="6FA2B531" w14:textId="4F1EA36A" w:rsidR="004408AE" w:rsidRDefault="00ED6CC7">
          <w:pPr>
            <w:pStyle w:val="Innehll2"/>
            <w:tabs>
              <w:tab w:val="right" w:leader="dot" w:pos="9062"/>
            </w:tabs>
            <w:rPr>
              <w:rFonts w:eastAsiaTheme="minorEastAsia" w:cstheme="minorBidi"/>
              <w:smallCaps w:val="0"/>
              <w:noProof/>
              <w:sz w:val="22"/>
              <w:szCs w:val="22"/>
              <w:lang w:eastAsia="sv-SE"/>
            </w:rPr>
          </w:pPr>
          <w:hyperlink w:anchor="_Toc469309161" w:history="1">
            <w:r w:rsidR="004408AE" w:rsidRPr="00B03114">
              <w:rPr>
                <w:rStyle w:val="Hyperlnk"/>
                <w:noProof/>
              </w:rPr>
              <w:t>5.8 Rutin – Rapportering av allvarliga missförhållanden</w:t>
            </w:r>
            <w:r w:rsidR="004408AE">
              <w:rPr>
                <w:noProof/>
                <w:webHidden/>
              </w:rPr>
              <w:tab/>
            </w:r>
            <w:r w:rsidR="004408AE">
              <w:rPr>
                <w:noProof/>
                <w:webHidden/>
              </w:rPr>
              <w:fldChar w:fldCharType="begin"/>
            </w:r>
            <w:r w:rsidR="004408AE">
              <w:rPr>
                <w:noProof/>
                <w:webHidden/>
              </w:rPr>
              <w:instrText xml:space="preserve"> PAGEREF _Toc469309161 \h </w:instrText>
            </w:r>
            <w:r w:rsidR="004408AE">
              <w:rPr>
                <w:noProof/>
                <w:webHidden/>
              </w:rPr>
            </w:r>
            <w:r w:rsidR="004408AE">
              <w:rPr>
                <w:noProof/>
                <w:webHidden/>
              </w:rPr>
              <w:fldChar w:fldCharType="separate"/>
            </w:r>
            <w:r w:rsidR="004408AE">
              <w:rPr>
                <w:noProof/>
                <w:webHidden/>
              </w:rPr>
              <w:t>70</w:t>
            </w:r>
            <w:r w:rsidR="004408AE">
              <w:rPr>
                <w:noProof/>
                <w:webHidden/>
              </w:rPr>
              <w:fldChar w:fldCharType="end"/>
            </w:r>
          </w:hyperlink>
        </w:p>
        <w:p w14:paraId="500DFE2E" w14:textId="5C61E208" w:rsidR="004408AE" w:rsidRDefault="00ED6CC7">
          <w:pPr>
            <w:pStyle w:val="Innehll2"/>
            <w:tabs>
              <w:tab w:val="right" w:leader="dot" w:pos="9062"/>
            </w:tabs>
            <w:rPr>
              <w:rFonts w:eastAsiaTheme="minorEastAsia" w:cstheme="minorBidi"/>
              <w:smallCaps w:val="0"/>
              <w:noProof/>
              <w:sz w:val="22"/>
              <w:szCs w:val="22"/>
              <w:lang w:eastAsia="sv-SE"/>
            </w:rPr>
          </w:pPr>
          <w:hyperlink w:anchor="_Toc469309162" w:history="1">
            <w:r w:rsidR="004408AE" w:rsidRPr="00B03114">
              <w:rPr>
                <w:rStyle w:val="Hyperlnk"/>
                <w:noProof/>
              </w:rPr>
              <w:t>5.9 Rutin - Vid missförhållanden och tillbud</w:t>
            </w:r>
            <w:r w:rsidR="004408AE">
              <w:rPr>
                <w:noProof/>
                <w:webHidden/>
              </w:rPr>
              <w:tab/>
            </w:r>
            <w:r w:rsidR="004408AE">
              <w:rPr>
                <w:noProof/>
                <w:webHidden/>
              </w:rPr>
              <w:fldChar w:fldCharType="begin"/>
            </w:r>
            <w:r w:rsidR="004408AE">
              <w:rPr>
                <w:noProof/>
                <w:webHidden/>
              </w:rPr>
              <w:instrText xml:space="preserve"> PAGEREF _Toc469309162 \h </w:instrText>
            </w:r>
            <w:r w:rsidR="004408AE">
              <w:rPr>
                <w:noProof/>
                <w:webHidden/>
              </w:rPr>
            </w:r>
            <w:r w:rsidR="004408AE">
              <w:rPr>
                <w:noProof/>
                <w:webHidden/>
              </w:rPr>
              <w:fldChar w:fldCharType="separate"/>
            </w:r>
            <w:r w:rsidR="004408AE">
              <w:rPr>
                <w:noProof/>
                <w:webHidden/>
              </w:rPr>
              <w:t>71</w:t>
            </w:r>
            <w:r w:rsidR="004408AE">
              <w:rPr>
                <w:noProof/>
                <w:webHidden/>
              </w:rPr>
              <w:fldChar w:fldCharType="end"/>
            </w:r>
          </w:hyperlink>
        </w:p>
        <w:p w14:paraId="43DCFB69" w14:textId="0581757A" w:rsidR="004408AE" w:rsidRDefault="00ED6CC7">
          <w:pPr>
            <w:pStyle w:val="Innehll2"/>
            <w:tabs>
              <w:tab w:val="right" w:leader="dot" w:pos="9062"/>
            </w:tabs>
            <w:rPr>
              <w:rFonts w:eastAsiaTheme="minorEastAsia" w:cstheme="minorBidi"/>
              <w:smallCaps w:val="0"/>
              <w:noProof/>
              <w:sz w:val="22"/>
              <w:szCs w:val="22"/>
              <w:lang w:eastAsia="sv-SE"/>
            </w:rPr>
          </w:pPr>
          <w:hyperlink w:anchor="_Toc469309163" w:history="1">
            <w:r w:rsidR="004408AE" w:rsidRPr="00B03114">
              <w:rPr>
                <w:rStyle w:val="Hyperlnk"/>
                <w:noProof/>
              </w:rPr>
              <w:t>5.10 Rutin – Stöd av personal vid missförhållande och tillbud</w:t>
            </w:r>
            <w:r w:rsidR="004408AE">
              <w:rPr>
                <w:noProof/>
                <w:webHidden/>
              </w:rPr>
              <w:tab/>
            </w:r>
            <w:r w:rsidR="004408AE">
              <w:rPr>
                <w:noProof/>
                <w:webHidden/>
              </w:rPr>
              <w:fldChar w:fldCharType="begin"/>
            </w:r>
            <w:r w:rsidR="004408AE">
              <w:rPr>
                <w:noProof/>
                <w:webHidden/>
              </w:rPr>
              <w:instrText xml:space="preserve"> PAGEREF _Toc469309163 \h </w:instrText>
            </w:r>
            <w:r w:rsidR="004408AE">
              <w:rPr>
                <w:noProof/>
                <w:webHidden/>
              </w:rPr>
            </w:r>
            <w:r w:rsidR="004408AE">
              <w:rPr>
                <w:noProof/>
                <w:webHidden/>
              </w:rPr>
              <w:fldChar w:fldCharType="separate"/>
            </w:r>
            <w:r w:rsidR="004408AE">
              <w:rPr>
                <w:noProof/>
                <w:webHidden/>
              </w:rPr>
              <w:t>73</w:t>
            </w:r>
            <w:r w:rsidR="004408AE">
              <w:rPr>
                <w:noProof/>
                <w:webHidden/>
              </w:rPr>
              <w:fldChar w:fldCharType="end"/>
            </w:r>
          </w:hyperlink>
        </w:p>
        <w:p w14:paraId="0FA5B6AD" w14:textId="6522A279" w:rsidR="004408AE" w:rsidRDefault="00ED6CC7">
          <w:pPr>
            <w:pStyle w:val="Innehll2"/>
            <w:tabs>
              <w:tab w:val="right" w:leader="dot" w:pos="9062"/>
            </w:tabs>
            <w:rPr>
              <w:rFonts w:eastAsiaTheme="minorEastAsia" w:cstheme="minorBidi"/>
              <w:smallCaps w:val="0"/>
              <w:noProof/>
              <w:sz w:val="22"/>
              <w:szCs w:val="22"/>
              <w:lang w:eastAsia="sv-SE"/>
            </w:rPr>
          </w:pPr>
          <w:hyperlink w:anchor="_Toc469309164" w:history="1">
            <w:r w:rsidR="004408AE" w:rsidRPr="00B03114">
              <w:rPr>
                <w:rStyle w:val="Hyperlnk"/>
                <w:noProof/>
              </w:rPr>
              <w:t>5.11 Rutin – Rapportering för anhörig, enskild eller allmänhet</w:t>
            </w:r>
            <w:r w:rsidR="004408AE">
              <w:rPr>
                <w:noProof/>
                <w:webHidden/>
              </w:rPr>
              <w:tab/>
            </w:r>
            <w:r w:rsidR="004408AE">
              <w:rPr>
                <w:noProof/>
                <w:webHidden/>
              </w:rPr>
              <w:fldChar w:fldCharType="begin"/>
            </w:r>
            <w:r w:rsidR="004408AE">
              <w:rPr>
                <w:noProof/>
                <w:webHidden/>
              </w:rPr>
              <w:instrText xml:space="preserve"> PAGEREF _Toc469309164 \h </w:instrText>
            </w:r>
            <w:r w:rsidR="004408AE">
              <w:rPr>
                <w:noProof/>
                <w:webHidden/>
              </w:rPr>
            </w:r>
            <w:r w:rsidR="004408AE">
              <w:rPr>
                <w:noProof/>
                <w:webHidden/>
              </w:rPr>
              <w:fldChar w:fldCharType="separate"/>
            </w:r>
            <w:r w:rsidR="004408AE">
              <w:rPr>
                <w:noProof/>
                <w:webHidden/>
              </w:rPr>
              <w:t>74</w:t>
            </w:r>
            <w:r w:rsidR="004408AE">
              <w:rPr>
                <w:noProof/>
                <w:webHidden/>
              </w:rPr>
              <w:fldChar w:fldCharType="end"/>
            </w:r>
          </w:hyperlink>
        </w:p>
        <w:p w14:paraId="635DC1EB" w14:textId="1D911805" w:rsidR="004408AE" w:rsidRDefault="00ED6CC7">
          <w:pPr>
            <w:pStyle w:val="Innehll2"/>
            <w:tabs>
              <w:tab w:val="right" w:leader="dot" w:pos="9062"/>
            </w:tabs>
            <w:rPr>
              <w:rFonts w:eastAsiaTheme="minorEastAsia" w:cstheme="minorBidi"/>
              <w:smallCaps w:val="0"/>
              <w:noProof/>
              <w:sz w:val="22"/>
              <w:szCs w:val="22"/>
              <w:lang w:eastAsia="sv-SE"/>
            </w:rPr>
          </w:pPr>
          <w:hyperlink w:anchor="_Toc469309165" w:history="1">
            <w:r w:rsidR="004408AE" w:rsidRPr="00B03114">
              <w:rPr>
                <w:rStyle w:val="Hyperlnk"/>
                <w:noProof/>
              </w:rPr>
              <w:t>5.12 Rutin – Anmälan av missförhållande som berör barn</w:t>
            </w:r>
            <w:r w:rsidR="004408AE">
              <w:rPr>
                <w:noProof/>
                <w:webHidden/>
              </w:rPr>
              <w:tab/>
            </w:r>
            <w:r w:rsidR="004408AE">
              <w:rPr>
                <w:noProof/>
                <w:webHidden/>
              </w:rPr>
              <w:fldChar w:fldCharType="begin"/>
            </w:r>
            <w:r w:rsidR="004408AE">
              <w:rPr>
                <w:noProof/>
                <w:webHidden/>
              </w:rPr>
              <w:instrText xml:space="preserve"> PAGEREF _Toc469309165 \h </w:instrText>
            </w:r>
            <w:r w:rsidR="004408AE">
              <w:rPr>
                <w:noProof/>
                <w:webHidden/>
              </w:rPr>
            </w:r>
            <w:r w:rsidR="004408AE">
              <w:rPr>
                <w:noProof/>
                <w:webHidden/>
              </w:rPr>
              <w:fldChar w:fldCharType="separate"/>
            </w:r>
            <w:r w:rsidR="004408AE">
              <w:rPr>
                <w:noProof/>
                <w:webHidden/>
              </w:rPr>
              <w:t>75</w:t>
            </w:r>
            <w:r w:rsidR="004408AE">
              <w:rPr>
                <w:noProof/>
                <w:webHidden/>
              </w:rPr>
              <w:fldChar w:fldCharType="end"/>
            </w:r>
          </w:hyperlink>
        </w:p>
        <w:p w14:paraId="1EE5419E" w14:textId="11DC6301" w:rsidR="004408AE" w:rsidRDefault="00ED6CC7">
          <w:pPr>
            <w:pStyle w:val="Innehll2"/>
            <w:tabs>
              <w:tab w:val="right" w:leader="dot" w:pos="9062"/>
            </w:tabs>
            <w:rPr>
              <w:rFonts w:eastAsiaTheme="minorEastAsia" w:cstheme="minorBidi"/>
              <w:smallCaps w:val="0"/>
              <w:noProof/>
              <w:sz w:val="22"/>
              <w:szCs w:val="22"/>
              <w:lang w:eastAsia="sv-SE"/>
            </w:rPr>
          </w:pPr>
          <w:hyperlink w:anchor="_Toc469309166" w:history="1">
            <w:r w:rsidR="004408AE" w:rsidRPr="00B03114">
              <w:rPr>
                <w:rStyle w:val="Hyperlnk"/>
                <w:noProof/>
              </w:rPr>
              <w:t>5.13 Kvalitetsmöte</w:t>
            </w:r>
            <w:r w:rsidR="004408AE">
              <w:rPr>
                <w:noProof/>
                <w:webHidden/>
              </w:rPr>
              <w:tab/>
            </w:r>
            <w:r w:rsidR="004408AE">
              <w:rPr>
                <w:noProof/>
                <w:webHidden/>
              </w:rPr>
              <w:fldChar w:fldCharType="begin"/>
            </w:r>
            <w:r w:rsidR="004408AE">
              <w:rPr>
                <w:noProof/>
                <w:webHidden/>
              </w:rPr>
              <w:instrText xml:space="preserve"> PAGEREF _Toc469309166 \h </w:instrText>
            </w:r>
            <w:r w:rsidR="004408AE">
              <w:rPr>
                <w:noProof/>
                <w:webHidden/>
              </w:rPr>
            </w:r>
            <w:r w:rsidR="004408AE">
              <w:rPr>
                <w:noProof/>
                <w:webHidden/>
              </w:rPr>
              <w:fldChar w:fldCharType="separate"/>
            </w:r>
            <w:r w:rsidR="004408AE">
              <w:rPr>
                <w:noProof/>
                <w:webHidden/>
              </w:rPr>
              <w:t>76</w:t>
            </w:r>
            <w:r w:rsidR="004408AE">
              <w:rPr>
                <w:noProof/>
                <w:webHidden/>
              </w:rPr>
              <w:fldChar w:fldCharType="end"/>
            </w:r>
          </w:hyperlink>
        </w:p>
        <w:p w14:paraId="5C131DCB" w14:textId="7F3B3354" w:rsidR="004408AE" w:rsidRDefault="00ED6CC7">
          <w:pPr>
            <w:pStyle w:val="Innehll2"/>
            <w:tabs>
              <w:tab w:val="right" w:leader="dot" w:pos="9062"/>
            </w:tabs>
            <w:rPr>
              <w:rFonts w:eastAsiaTheme="minorEastAsia" w:cstheme="minorBidi"/>
              <w:smallCaps w:val="0"/>
              <w:noProof/>
              <w:sz w:val="22"/>
              <w:szCs w:val="22"/>
              <w:lang w:eastAsia="sv-SE"/>
            </w:rPr>
          </w:pPr>
          <w:hyperlink w:anchor="_Toc469309167" w:history="1">
            <w:r w:rsidR="004408AE" w:rsidRPr="00B03114">
              <w:rPr>
                <w:rStyle w:val="Hyperlnk"/>
                <w:noProof/>
              </w:rPr>
              <w:t>5.14 Ledningens genomgång</w:t>
            </w:r>
            <w:r w:rsidR="004408AE">
              <w:rPr>
                <w:noProof/>
                <w:webHidden/>
              </w:rPr>
              <w:tab/>
            </w:r>
            <w:r w:rsidR="004408AE">
              <w:rPr>
                <w:noProof/>
                <w:webHidden/>
              </w:rPr>
              <w:fldChar w:fldCharType="begin"/>
            </w:r>
            <w:r w:rsidR="004408AE">
              <w:rPr>
                <w:noProof/>
                <w:webHidden/>
              </w:rPr>
              <w:instrText xml:space="preserve"> PAGEREF _Toc469309167 \h </w:instrText>
            </w:r>
            <w:r w:rsidR="004408AE">
              <w:rPr>
                <w:noProof/>
                <w:webHidden/>
              </w:rPr>
            </w:r>
            <w:r w:rsidR="004408AE">
              <w:rPr>
                <w:noProof/>
                <w:webHidden/>
              </w:rPr>
              <w:fldChar w:fldCharType="separate"/>
            </w:r>
            <w:r w:rsidR="004408AE">
              <w:rPr>
                <w:noProof/>
                <w:webHidden/>
              </w:rPr>
              <w:t>77</w:t>
            </w:r>
            <w:r w:rsidR="004408AE">
              <w:rPr>
                <w:noProof/>
                <w:webHidden/>
              </w:rPr>
              <w:fldChar w:fldCharType="end"/>
            </w:r>
          </w:hyperlink>
        </w:p>
        <w:p w14:paraId="646AD4F4" w14:textId="16BF2B02" w:rsidR="004408AE" w:rsidRDefault="00ED6CC7">
          <w:pPr>
            <w:pStyle w:val="Innehll2"/>
            <w:tabs>
              <w:tab w:val="right" w:leader="dot" w:pos="9062"/>
            </w:tabs>
            <w:rPr>
              <w:rFonts w:eastAsiaTheme="minorEastAsia" w:cstheme="minorBidi"/>
              <w:smallCaps w:val="0"/>
              <w:noProof/>
              <w:sz w:val="22"/>
              <w:szCs w:val="22"/>
              <w:lang w:eastAsia="sv-SE"/>
            </w:rPr>
          </w:pPr>
          <w:hyperlink w:anchor="_Toc469309168" w:history="1">
            <w:r w:rsidR="004408AE" w:rsidRPr="00B03114">
              <w:rPr>
                <w:rStyle w:val="Hyperlnk"/>
                <w:noProof/>
              </w:rPr>
              <w:t>5.15 Intern revision</w:t>
            </w:r>
            <w:r w:rsidR="004408AE">
              <w:rPr>
                <w:noProof/>
                <w:webHidden/>
              </w:rPr>
              <w:tab/>
            </w:r>
            <w:r w:rsidR="004408AE">
              <w:rPr>
                <w:noProof/>
                <w:webHidden/>
              </w:rPr>
              <w:fldChar w:fldCharType="begin"/>
            </w:r>
            <w:r w:rsidR="004408AE">
              <w:rPr>
                <w:noProof/>
                <w:webHidden/>
              </w:rPr>
              <w:instrText xml:space="preserve"> PAGEREF _Toc469309168 \h </w:instrText>
            </w:r>
            <w:r w:rsidR="004408AE">
              <w:rPr>
                <w:noProof/>
                <w:webHidden/>
              </w:rPr>
            </w:r>
            <w:r w:rsidR="004408AE">
              <w:rPr>
                <w:noProof/>
                <w:webHidden/>
              </w:rPr>
              <w:fldChar w:fldCharType="separate"/>
            </w:r>
            <w:r w:rsidR="004408AE">
              <w:rPr>
                <w:noProof/>
                <w:webHidden/>
              </w:rPr>
              <w:t>78</w:t>
            </w:r>
            <w:r w:rsidR="004408AE">
              <w:rPr>
                <w:noProof/>
                <w:webHidden/>
              </w:rPr>
              <w:fldChar w:fldCharType="end"/>
            </w:r>
          </w:hyperlink>
        </w:p>
        <w:p w14:paraId="7178772B" w14:textId="57D6773E" w:rsidR="004408AE" w:rsidRDefault="00ED6CC7">
          <w:pPr>
            <w:pStyle w:val="Innehll1"/>
            <w:tabs>
              <w:tab w:val="right" w:leader="dot" w:pos="9062"/>
            </w:tabs>
            <w:rPr>
              <w:rFonts w:eastAsiaTheme="minorEastAsia" w:cstheme="minorBidi"/>
              <w:b w:val="0"/>
              <w:bCs w:val="0"/>
              <w:caps w:val="0"/>
              <w:noProof/>
              <w:sz w:val="22"/>
              <w:szCs w:val="22"/>
              <w:lang w:eastAsia="sv-SE"/>
            </w:rPr>
          </w:pPr>
          <w:hyperlink w:anchor="_Toc469309169" w:history="1">
            <w:r w:rsidR="004408AE" w:rsidRPr="00B03114">
              <w:rPr>
                <w:rStyle w:val="Hyperlnk"/>
                <w:noProof/>
              </w:rPr>
              <w:t>6 Personalens medverkan i kvalitetsarbetet</w:t>
            </w:r>
            <w:r w:rsidR="004408AE">
              <w:rPr>
                <w:noProof/>
                <w:webHidden/>
              </w:rPr>
              <w:tab/>
            </w:r>
            <w:r w:rsidR="004408AE">
              <w:rPr>
                <w:noProof/>
                <w:webHidden/>
              </w:rPr>
              <w:fldChar w:fldCharType="begin"/>
            </w:r>
            <w:r w:rsidR="004408AE">
              <w:rPr>
                <w:noProof/>
                <w:webHidden/>
              </w:rPr>
              <w:instrText xml:space="preserve"> PAGEREF _Toc469309169 \h </w:instrText>
            </w:r>
            <w:r w:rsidR="004408AE">
              <w:rPr>
                <w:noProof/>
                <w:webHidden/>
              </w:rPr>
            </w:r>
            <w:r w:rsidR="004408AE">
              <w:rPr>
                <w:noProof/>
                <w:webHidden/>
              </w:rPr>
              <w:fldChar w:fldCharType="separate"/>
            </w:r>
            <w:r w:rsidR="004408AE">
              <w:rPr>
                <w:noProof/>
                <w:webHidden/>
              </w:rPr>
              <w:t>79</w:t>
            </w:r>
            <w:r w:rsidR="004408AE">
              <w:rPr>
                <w:noProof/>
                <w:webHidden/>
              </w:rPr>
              <w:fldChar w:fldCharType="end"/>
            </w:r>
          </w:hyperlink>
        </w:p>
        <w:p w14:paraId="3580A75B" w14:textId="558D9DBD" w:rsidR="004408AE" w:rsidRDefault="00ED6CC7">
          <w:pPr>
            <w:pStyle w:val="Innehll2"/>
            <w:tabs>
              <w:tab w:val="right" w:leader="dot" w:pos="9062"/>
            </w:tabs>
            <w:rPr>
              <w:rFonts w:eastAsiaTheme="minorEastAsia" w:cstheme="minorBidi"/>
              <w:smallCaps w:val="0"/>
              <w:noProof/>
              <w:sz w:val="22"/>
              <w:szCs w:val="22"/>
              <w:lang w:eastAsia="sv-SE"/>
            </w:rPr>
          </w:pPr>
          <w:hyperlink w:anchor="_Toc469309170" w:history="1">
            <w:r w:rsidR="004408AE" w:rsidRPr="00B03114">
              <w:rPr>
                <w:rStyle w:val="Hyperlnk"/>
                <w:noProof/>
              </w:rPr>
              <w:t>6.1 Personalens medverkan i kvalitetsarbetet</w:t>
            </w:r>
            <w:r w:rsidR="004408AE">
              <w:rPr>
                <w:noProof/>
                <w:webHidden/>
              </w:rPr>
              <w:tab/>
            </w:r>
            <w:r w:rsidR="004408AE">
              <w:rPr>
                <w:noProof/>
                <w:webHidden/>
              </w:rPr>
              <w:fldChar w:fldCharType="begin"/>
            </w:r>
            <w:r w:rsidR="004408AE">
              <w:rPr>
                <w:noProof/>
                <w:webHidden/>
              </w:rPr>
              <w:instrText xml:space="preserve"> PAGEREF _Toc469309170 \h </w:instrText>
            </w:r>
            <w:r w:rsidR="004408AE">
              <w:rPr>
                <w:noProof/>
                <w:webHidden/>
              </w:rPr>
            </w:r>
            <w:r w:rsidR="004408AE">
              <w:rPr>
                <w:noProof/>
                <w:webHidden/>
              </w:rPr>
              <w:fldChar w:fldCharType="separate"/>
            </w:r>
            <w:r w:rsidR="004408AE">
              <w:rPr>
                <w:noProof/>
                <w:webHidden/>
              </w:rPr>
              <w:t>79</w:t>
            </w:r>
            <w:r w:rsidR="004408AE">
              <w:rPr>
                <w:noProof/>
                <w:webHidden/>
              </w:rPr>
              <w:fldChar w:fldCharType="end"/>
            </w:r>
          </w:hyperlink>
        </w:p>
        <w:p w14:paraId="23A115EB" w14:textId="64B990A3" w:rsidR="004408AE" w:rsidRDefault="00ED6CC7">
          <w:pPr>
            <w:pStyle w:val="Innehll1"/>
            <w:tabs>
              <w:tab w:val="right" w:leader="dot" w:pos="9062"/>
            </w:tabs>
            <w:rPr>
              <w:rFonts w:eastAsiaTheme="minorEastAsia" w:cstheme="minorBidi"/>
              <w:b w:val="0"/>
              <w:bCs w:val="0"/>
              <w:caps w:val="0"/>
              <w:noProof/>
              <w:sz w:val="22"/>
              <w:szCs w:val="22"/>
              <w:lang w:eastAsia="sv-SE"/>
            </w:rPr>
          </w:pPr>
          <w:hyperlink w:anchor="_Toc469309171" w:history="1">
            <w:r w:rsidR="004408AE" w:rsidRPr="00B03114">
              <w:rPr>
                <w:rStyle w:val="Hyperlnk"/>
                <w:noProof/>
              </w:rPr>
              <w:t>7 Dokumentationsskyldighet</w:t>
            </w:r>
            <w:r w:rsidR="004408AE">
              <w:rPr>
                <w:noProof/>
                <w:webHidden/>
              </w:rPr>
              <w:tab/>
            </w:r>
            <w:r w:rsidR="004408AE">
              <w:rPr>
                <w:noProof/>
                <w:webHidden/>
              </w:rPr>
              <w:fldChar w:fldCharType="begin"/>
            </w:r>
            <w:r w:rsidR="004408AE">
              <w:rPr>
                <w:noProof/>
                <w:webHidden/>
              </w:rPr>
              <w:instrText xml:space="preserve"> PAGEREF _Toc469309171 \h </w:instrText>
            </w:r>
            <w:r w:rsidR="004408AE">
              <w:rPr>
                <w:noProof/>
                <w:webHidden/>
              </w:rPr>
            </w:r>
            <w:r w:rsidR="004408AE">
              <w:rPr>
                <w:noProof/>
                <w:webHidden/>
              </w:rPr>
              <w:fldChar w:fldCharType="separate"/>
            </w:r>
            <w:r w:rsidR="004408AE">
              <w:rPr>
                <w:noProof/>
                <w:webHidden/>
              </w:rPr>
              <w:t>80</w:t>
            </w:r>
            <w:r w:rsidR="004408AE">
              <w:rPr>
                <w:noProof/>
                <w:webHidden/>
              </w:rPr>
              <w:fldChar w:fldCharType="end"/>
            </w:r>
          </w:hyperlink>
        </w:p>
        <w:p w14:paraId="75D29343" w14:textId="3FDF3710" w:rsidR="004408AE" w:rsidRDefault="00ED6CC7">
          <w:pPr>
            <w:pStyle w:val="Innehll2"/>
            <w:tabs>
              <w:tab w:val="right" w:leader="dot" w:pos="9062"/>
            </w:tabs>
            <w:rPr>
              <w:rFonts w:eastAsiaTheme="minorEastAsia" w:cstheme="minorBidi"/>
              <w:smallCaps w:val="0"/>
              <w:noProof/>
              <w:sz w:val="22"/>
              <w:szCs w:val="22"/>
              <w:lang w:eastAsia="sv-SE"/>
            </w:rPr>
          </w:pPr>
          <w:hyperlink w:anchor="_Toc469309172" w:history="1">
            <w:r w:rsidR="004408AE" w:rsidRPr="00B03114">
              <w:rPr>
                <w:rStyle w:val="Hyperlnk"/>
                <w:noProof/>
              </w:rPr>
              <w:t>7.1 Dokumentation</w:t>
            </w:r>
            <w:r w:rsidR="004408AE">
              <w:rPr>
                <w:noProof/>
                <w:webHidden/>
              </w:rPr>
              <w:tab/>
            </w:r>
            <w:r w:rsidR="004408AE">
              <w:rPr>
                <w:noProof/>
                <w:webHidden/>
              </w:rPr>
              <w:fldChar w:fldCharType="begin"/>
            </w:r>
            <w:r w:rsidR="004408AE">
              <w:rPr>
                <w:noProof/>
                <w:webHidden/>
              </w:rPr>
              <w:instrText xml:space="preserve"> PAGEREF _Toc469309172 \h </w:instrText>
            </w:r>
            <w:r w:rsidR="004408AE">
              <w:rPr>
                <w:noProof/>
                <w:webHidden/>
              </w:rPr>
            </w:r>
            <w:r w:rsidR="004408AE">
              <w:rPr>
                <w:noProof/>
                <w:webHidden/>
              </w:rPr>
              <w:fldChar w:fldCharType="separate"/>
            </w:r>
            <w:r w:rsidR="004408AE">
              <w:rPr>
                <w:noProof/>
                <w:webHidden/>
              </w:rPr>
              <w:t>80</w:t>
            </w:r>
            <w:r w:rsidR="004408AE">
              <w:rPr>
                <w:noProof/>
                <w:webHidden/>
              </w:rPr>
              <w:fldChar w:fldCharType="end"/>
            </w:r>
          </w:hyperlink>
        </w:p>
        <w:p w14:paraId="2A6868B4" w14:textId="23548B5D" w:rsidR="004408AE" w:rsidRDefault="00ED6CC7">
          <w:pPr>
            <w:pStyle w:val="Innehll2"/>
            <w:tabs>
              <w:tab w:val="right" w:leader="dot" w:pos="9062"/>
            </w:tabs>
            <w:rPr>
              <w:rFonts w:eastAsiaTheme="minorEastAsia" w:cstheme="minorBidi"/>
              <w:smallCaps w:val="0"/>
              <w:noProof/>
              <w:sz w:val="22"/>
              <w:szCs w:val="22"/>
              <w:lang w:eastAsia="sv-SE"/>
            </w:rPr>
          </w:pPr>
          <w:hyperlink w:anchor="_Toc469309173" w:history="1">
            <w:r w:rsidR="004408AE" w:rsidRPr="00B03114">
              <w:rPr>
                <w:rStyle w:val="Hyperlnk"/>
                <w:noProof/>
              </w:rPr>
              <w:t>7.2 Förteckning över redovisande dokument</w:t>
            </w:r>
            <w:r w:rsidR="004408AE">
              <w:rPr>
                <w:noProof/>
                <w:webHidden/>
              </w:rPr>
              <w:tab/>
            </w:r>
            <w:r w:rsidR="004408AE">
              <w:rPr>
                <w:noProof/>
                <w:webHidden/>
              </w:rPr>
              <w:fldChar w:fldCharType="begin"/>
            </w:r>
            <w:r w:rsidR="004408AE">
              <w:rPr>
                <w:noProof/>
                <w:webHidden/>
              </w:rPr>
              <w:instrText xml:space="preserve"> PAGEREF _Toc469309173 \h </w:instrText>
            </w:r>
            <w:r w:rsidR="004408AE">
              <w:rPr>
                <w:noProof/>
                <w:webHidden/>
              </w:rPr>
            </w:r>
            <w:r w:rsidR="004408AE">
              <w:rPr>
                <w:noProof/>
                <w:webHidden/>
              </w:rPr>
              <w:fldChar w:fldCharType="separate"/>
            </w:r>
            <w:r w:rsidR="004408AE">
              <w:rPr>
                <w:noProof/>
                <w:webHidden/>
              </w:rPr>
              <w:t>81</w:t>
            </w:r>
            <w:r w:rsidR="004408AE">
              <w:rPr>
                <w:noProof/>
                <w:webHidden/>
              </w:rPr>
              <w:fldChar w:fldCharType="end"/>
            </w:r>
          </w:hyperlink>
        </w:p>
        <w:p w14:paraId="02858282" w14:textId="2B9E11B5" w:rsidR="004408AE" w:rsidRDefault="00ED6CC7">
          <w:pPr>
            <w:pStyle w:val="Innehll2"/>
            <w:tabs>
              <w:tab w:val="right" w:leader="dot" w:pos="9062"/>
            </w:tabs>
            <w:rPr>
              <w:rFonts w:eastAsiaTheme="minorEastAsia" w:cstheme="minorBidi"/>
              <w:smallCaps w:val="0"/>
              <w:noProof/>
              <w:sz w:val="22"/>
              <w:szCs w:val="22"/>
              <w:lang w:eastAsia="sv-SE"/>
            </w:rPr>
          </w:pPr>
          <w:hyperlink w:anchor="_Toc469309174" w:history="1">
            <w:r w:rsidR="004408AE" w:rsidRPr="00B03114">
              <w:rPr>
                <w:rStyle w:val="Hyperlnk"/>
                <w:noProof/>
              </w:rPr>
              <w:t>7.3 Kvalitetsberättelse</w:t>
            </w:r>
            <w:r w:rsidR="004408AE">
              <w:rPr>
                <w:noProof/>
                <w:webHidden/>
              </w:rPr>
              <w:tab/>
            </w:r>
            <w:r w:rsidR="004408AE">
              <w:rPr>
                <w:noProof/>
                <w:webHidden/>
              </w:rPr>
              <w:fldChar w:fldCharType="begin"/>
            </w:r>
            <w:r w:rsidR="004408AE">
              <w:rPr>
                <w:noProof/>
                <w:webHidden/>
              </w:rPr>
              <w:instrText xml:space="preserve"> PAGEREF _Toc469309174 \h </w:instrText>
            </w:r>
            <w:r w:rsidR="004408AE">
              <w:rPr>
                <w:noProof/>
                <w:webHidden/>
              </w:rPr>
            </w:r>
            <w:r w:rsidR="004408AE">
              <w:rPr>
                <w:noProof/>
                <w:webHidden/>
              </w:rPr>
              <w:fldChar w:fldCharType="separate"/>
            </w:r>
            <w:r w:rsidR="004408AE">
              <w:rPr>
                <w:noProof/>
                <w:webHidden/>
              </w:rPr>
              <w:t>82</w:t>
            </w:r>
            <w:r w:rsidR="004408AE">
              <w:rPr>
                <w:noProof/>
                <w:webHidden/>
              </w:rPr>
              <w:fldChar w:fldCharType="end"/>
            </w:r>
          </w:hyperlink>
        </w:p>
        <w:p w14:paraId="5F29C01D" w14:textId="209FE331" w:rsidR="0032363B" w:rsidRPr="004F132C" w:rsidRDefault="00C95628" w:rsidP="00064071">
          <w:pPr>
            <w:spacing w:before="0" w:after="0" w:line="240" w:lineRule="auto"/>
          </w:pPr>
          <w:r>
            <w:fldChar w:fldCharType="end"/>
          </w:r>
        </w:p>
      </w:sdtContent>
    </w:sdt>
    <w:p w14:paraId="5FBBF838" w14:textId="77777777" w:rsidR="00B51A5C" w:rsidRPr="004F132C" w:rsidRDefault="00B51A5C" w:rsidP="00064071">
      <w:pPr>
        <w:spacing w:before="0" w:after="0" w:line="240" w:lineRule="auto"/>
      </w:pPr>
    </w:p>
    <w:p w14:paraId="492E5476" w14:textId="77777777" w:rsidR="00422EEF" w:rsidRPr="00FA638B" w:rsidRDefault="00734003" w:rsidP="00FA638B">
      <w:pPr>
        <w:pStyle w:val="Rubrik1"/>
        <w:spacing w:before="0" w:line="240" w:lineRule="auto"/>
        <w:rPr>
          <w:rFonts w:asciiTheme="minorHAnsi" w:hAnsiTheme="minorHAnsi" w:cstheme="minorHAnsi"/>
          <w:sz w:val="22"/>
          <w:szCs w:val="22"/>
        </w:rPr>
      </w:pPr>
      <w:r>
        <w:rPr>
          <w:rFonts w:asciiTheme="minorHAnsi" w:hAnsiTheme="minorHAnsi"/>
          <w:sz w:val="22"/>
          <w:szCs w:val="22"/>
        </w:rPr>
        <w:br w:type="page"/>
      </w:r>
    </w:p>
    <w:p w14:paraId="116AFDB9" w14:textId="77777777" w:rsidR="00182628" w:rsidRPr="00B324C0" w:rsidRDefault="00182628" w:rsidP="00B324C0">
      <w:pPr>
        <w:pStyle w:val="Rubrik1"/>
      </w:pPr>
      <w:bookmarkStart w:id="1" w:name="_Toc469309098"/>
      <w:r w:rsidRPr="00B324C0">
        <w:lastRenderedPageBreak/>
        <w:t xml:space="preserve">1 </w:t>
      </w:r>
      <w:r w:rsidR="00BA640A" w:rsidRPr="00B324C0">
        <w:t>Tillämpningsområde</w:t>
      </w:r>
      <w:bookmarkEnd w:id="1"/>
    </w:p>
    <w:p w14:paraId="5094674A" w14:textId="77777777" w:rsidR="001A1C7B" w:rsidRPr="0064194C" w:rsidRDefault="001A1C7B" w:rsidP="0064194C">
      <w:pPr>
        <w:autoSpaceDE w:val="0"/>
        <w:autoSpaceDN w:val="0"/>
        <w:adjustRightInd w:val="0"/>
        <w:spacing w:before="0" w:after="0" w:line="240" w:lineRule="auto"/>
        <w:rPr>
          <w:rFonts w:cstheme="minorHAnsi"/>
        </w:rPr>
      </w:pPr>
    </w:p>
    <w:p w14:paraId="684B6DDA" w14:textId="77777777" w:rsidR="00442A3C" w:rsidRPr="00B324C0" w:rsidRDefault="00442A3C" w:rsidP="00B324C0">
      <w:pPr>
        <w:pStyle w:val="Rubrik2"/>
      </w:pPr>
      <w:bookmarkStart w:id="2" w:name="_Toc469309099"/>
      <w:r w:rsidRPr="00B324C0">
        <w:t>1.1 Välkommen till</w:t>
      </w:r>
      <w:bookmarkEnd w:id="2"/>
    </w:p>
    <w:p w14:paraId="30C23A95" w14:textId="1D30CB67" w:rsidR="00442A3C" w:rsidRPr="0064194C" w:rsidRDefault="00442A3C"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1D8E8C99" w14:textId="77777777" w:rsidR="009C07CC" w:rsidRPr="0064194C" w:rsidRDefault="009C07CC"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grundades av……………….. år………….. med säte i …….-stad.</w:t>
      </w:r>
    </w:p>
    <w:p w14:paraId="00B49976" w14:textId="77777777" w:rsidR="009C07CC" w:rsidRPr="0064194C" w:rsidRDefault="009C07CC" w:rsidP="0064194C">
      <w:pPr>
        <w:widowControl w:val="0"/>
        <w:autoSpaceDE w:val="0"/>
        <w:autoSpaceDN w:val="0"/>
        <w:adjustRightInd w:val="0"/>
        <w:spacing w:before="0" w:after="0" w:line="240" w:lineRule="auto"/>
        <w:rPr>
          <w:rFonts w:eastAsia="Times New Roman" w:cstheme="minorHAnsi"/>
          <w:lang w:val="x-none" w:eastAsia="x-none"/>
        </w:rPr>
      </w:pPr>
    </w:p>
    <w:p w14:paraId="2B6FE91C" w14:textId="77777777" w:rsidR="009C07CC" w:rsidRPr="0064194C" w:rsidRDefault="009C07CC"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 är ett HVB-hem med x antal heldygnsplatser.</w:t>
      </w:r>
    </w:p>
    <w:p w14:paraId="7F4E9536" w14:textId="77777777" w:rsidR="009C07CC" w:rsidRPr="0064194C" w:rsidRDefault="009C07CC" w:rsidP="0064194C">
      <w:pPr>
        <w:widowControl w:val="0"/>
        <w:autoSpaceDE w:val="0"/>
        <w:autoSpaceDN w:val="0"/>
        <w:adjustRightInd w:val="0"/>
        <w:spacing w:before="0" w:after="0" w:line="240" w:lineRule="auto"/>
        <w:rPr>
          <w:rFonts w:eastAsia="Times New Roman" w:cstheme="minorHAnsi"/>
          <w:lang w:val="x-none" w:eastAsia="x-none"/>
        </w:rPr>
      </w:pPr>
    </w:p>
    <w:p w14:paraId="04BF2D3F" w14:textId="77777777" w:rsidR="009C07CC" w:rsidRPr="0064194C" w:rsidRDefault="009C07CC"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Vår målgrupp är ………........................ </w:t>
      </w:r>
    </w:p>
    <w:p w14:paraId="3537860E" w14:textId="77777777" w:rsidR="009C07CC" w:rsidRPr="0064194C" w:rsidRDefault="009C07CC" w:rsidP="0064194C">
      <w:pPr>
        <w:widowControl w:val="0"/>
        <w:autoSpaceDE w:val="0"/>
        <w:autoSpaceDN w:val="0"/>
        <w:adjustRightInd w:val="0"/>
        <w:spacing w:before="0" w:after="0" w:line="240" w:lineRule="auto"/>
        <w:rPr>
          <w:rFonts w:eastAsia="Times New Roman" w:cstheme="minorHAnsi"/>
          <w:lang w:val="x-none" w:eastAsia="x-none"/>
        </w:rPr>
      </w:pPr>
    </w:p>
    <w:p w14:paraId="2E1E9B75" w14:textId="77777777" w:rsidR="009C07CC" w:rsidRPr="0064194C" w:rsidRDefault="009C07CC" w:rsidP="0064194C">
      <w:pPr>
        <w:widowControl w:val="0"/>
        <w:autoSpaceDE w:val="0"/>
        <w:autoSpaceDN w:val="0"/>
        <w:adjustRightInd w:val="0"/>
        <w:spacing w:before="0" w:after="0" w:line="240" w:lineRule="auto"/>
        <w:rPr>
          <w:rFonts w:cstheme="minorHAnsi"/>
          <w:lang w:val="x-none" w:eastAsia="x-none"/>
        </w:rPr>
      </w:pPr>
      <w:r w:rsidRPr="0064194C">
        <w:rPr>
          <w:rFonts w:eastAsia="Times New Roman" w:cstheme="minorHAnsi"/>
          <w:lang w:val="x-none" w:eastAsia="x-none"/>
        </w:rPr>
        <w:t xml:space="preserve">………………….. </w:t>
      </w:r>
      <w:r w:rsidRPr="0064194C">
        <w:rPr>
          <w:rFonts w:cstheme="minorHAnsi"/>
          <w:color w:val="000000"/>
          <w:shd w:val="clear" w:color="auto" w:fill="FFFFFF"/>
          <w:lang w:val="x-none" w:eastAsia="x-none"/>
        </w:rPr>
        <w:t xml:space="preserve"> ska tillhandah</w:t>
      </w:r>
      <w:r w:rsidRPr="0064194C">
        <w:rPr>
          <w:rFonts w:eastAsia="Times New Roman" w:cstheme="minorHAnsi"/>
          <w:color w:val="000000"/>
          <w:shd w:val="clear" w:color="auto" w:fill="FFFFFF"/>
          <w:lang w:val="x-none" w:eastAsia="x-none"/>
        </w:rPr>
        <w:t xml:space="preserve">ålla individuella lösningar/utformning inom ....................... </w:t>
      </w:r>
      <w:r w:rsidRPr="0064194C">
        <w:rPr>
          <w:rFonts w:cstheme="minorHAnsi"/>
          <w:lang w:val="x-none" w:eastAsia="x-none"/>
        </w:rPr>
        <w:t xml:space="preserve">Boende som kommer till oss har ........................ problematik och/eller .................. symtom eller diagnos. </w:t>
      </w:r>
    </w:p>
    <w:p w14:paraId="673E9F35" w14:textId="77777777" w:rsidR="009C07CC" w:rsidRPr="0064194C" w:rsidRDefault="009C07CC" w:rsidP="0064194C">
      <w:pPr>
        <w:widowControl w:val="0"/>
        <w:autoSpaceDE w:val="0"/>
        <w:autoSpaceDN w:val="0"/>
        <w:adjustRightInd w:val="0"/>
        <w:spacing w:before="0" w:after="0" w:line="240" w:lineRule="auto"/>
        <w:rPr>
          <w:rFonts w:cstheme="minorHAnsi"/>
          <w:lang w:val="x-none" w:eastAsia="x-none"/>
        </w:rPr>
      </w:pPr>
    </w:p>
    <w:p w14:paraId="686EADEF" w14:textId="77777777" w:rsidR="009C07CC" w:rsidRPr="0064194C" w:rsidRDefault="009C07CC"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xml:space="preserve">Vi erbjuder </w:t>
      </w:r>
      <w:r w:rsidRPr="0064194C">
        <w:rPr>
          <w:rFonts w:eastAsia="Times New Roman" w:cstheme="minorHAnsi"/>
          <w:lang w:val="x-none" w:eastAsia="x-none"/>
        </w:rPr>
        <w:t xml:space="preserve">även stödboende som en del av utslussning efter avslutad behandling. </w:t>
      </w:r>
    </w:p>
    <w:p w14:paraId="7913A96D" w14:textId="73840169" w:rsidR="009C07CC" w:rsidRDefault="009C07CC" w:rsidP="0064194C">
      <w:pPr>
        <w:widowControl w:val="0"/>
        <w:autoSpaceDE w:val="0"/>
        <w:autoSpaceDN w:val="0"/>
        <w:adjustRightInd w:val="0"/>
        <w:spacing w:before="0" w:after="0" w:line="240" w:lineRule="auto"/>
        <w:rPr>
          <w:rFonts w:eastAsia="Times New Roman" w:cstheme="minorHAnsi"/>
          <w:lang w:val="x-none" w:eastAsia="x-none"/>
        </w:rPr>
      </w:pPr>
    </w:p>
    <w:p w14:paraId="2A370B43" w14:textId="491F0972" w:rsidR="00B324C0" w:rsidRDefault="00B324C0" w:rsidP="0064194C">
      <w:pPr>
        <w:widowControl w:val="0"/>
        <w:autoSpaceDE w:val="0"/>
        <w:autoSpaceDN w:val="0"/>
        <w:adjustRightInd w:val="0"/>
        <w:spacing w:before="0" w:after="0" w:line="240" w:lineRule="auto"/>
        <w:rPr>
          <w:rFonts w:eastAsia="Times New Roman" w:cstheme="minorHAnsi"/>
          <w:lang w:val="x-none" w:eastAsia="x-none"/>
        </w:rPr>
      </w:pPr>
    </w:p>
    <w:p w14:paraId="46BA2A84" w14:textId="77777777" w:rsidR="00B324C0" w:rsidRPr="0064194C" w:rsidRDefault="00B324C0" w:rsidP="0064194C">
      <w:pPr>
        <w:widowControl w:val="0"/>
        <w:autoSpaceDE w:val="0"/>
        <w:autoSpaceDN w:val="0"/>
        <w:adjustRightInd w:val="0"/>
        <w:spacing w:before="0" w:after="0" w:line="240" w:lineRule="auto"/>
        <w:rPr>
          <w:rFonts w:eastAsia="Times New Roman" w:cstheme="minorHAnsi"/>
          <w:lang w:val="x-none" w:eastAsia="x-none"/>
        </w:rPr>
      </w:pPr>
    </w:p>
    <w:p w14:paraId="0257A141" w14:textId="77777777" w:rsidR="009C07CC" w:rsidRPr="0064194C" w:rsidRDefault="009C07CC" w:rsidP="0064194C">
      <w:pPr>
        <w:widowControl w:val="0"/>
        <w:autoSpaceDE w:val="0"/>
        <w:autoSpaceDN w:val="0"/>
        <w:adjustRightInd w:val="0"/>
        <w:spacing w:before="0" w:after="0" w:line="240" w:lineRule="auto"/>
        <w:rPr>
          <w:rFonts w:eastAsia="Times New Roman" w:cstheme="minorHAnsi"/>
          <w:lang w:val="x-none" w:eastAsia="x-none"/>
        </w:rPr>
      </w:pPr>
    </w:p>
    <w:p w14:paraId="76D1E864" w14:textId="77777777" w:rsidR="009C07CC" w:rsidRPr="0064194C" w:rsidRDefault="009C07CC" w:rsidP="0064194C">
      <w:pPr>
        <w:widowControl w:val="0"/>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Verksamhetschef</w:t>
      </w:r>
    </w:p>
    <w:p w14:paraId="6DCD43DB" w14:textId="77777777" w:rsidR="009C07CC" w:rsidRPr="0064194C" w:rsidRDefault="009C07CC" w:rsidP="0064194C">
      <w:pPr>
        <w:widowControl w:val="0"/>
        <w:autoSpaceDE w:val="0"/>
        <w:autoSpaceDN w:val="0"/>
        <w:adjustRightInd w:val="0"/>
        <w:spacing w:before="0" w:after="0" w:line="240" w:lineRule="auto"/>
        <w:rPr>
          <w:rFonts w:cstheme="minorHAnsi"/>
          <w:lang w:val="x-none" w:eastAsia="x-none"/>
        </w:rPr>
      </w:pPr>
    </w:p>
    <w:p w14:paraId="76B11F51" w14:textId="77777777" w:rsidR="009C07CC" w:rsidRPr="0064194C" w:rsidRDefault="009C07CC"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w:t>
      </w:r>
    </w:p>
    <w:p w14:paraId="040B62E3" w14:textId="77777777" w:rsidR="009C07CC" w:rsidRPr="0064194C" w:rsidRDefault="009C07CC" w:rsidP="0064194C">
      <w:pPr>
        <w:widowControl w:val="0"/>
        <w:autoSpaceDE w:val="0"/>
        <w:autoSpaceDN w:val="0"/>
        <w:adjustRightInd w:val="0"/>
        <w:spacing w:before="0" w:after="0" w:line="240" w:lineRule="auto"/>
        <w:rPr>
          <w:rFonts w:eastAsia="Times New Roman" w:cstheme="minorHAnsi"/>
          <w:lang w:val="x-none" w:eastAsia="x-none"/>
        </w:rPr>
      </w:pPr>
    </w:p>
    <w:p w14:paraId="73F7E530" w14:textId="77777777" w:rsidR="009C07CC" w:rsidRPr="0064194C" w:rsidRDefault="009C07CC"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6F938509" w14:textId="29756CA0" w:rsidR="00442A3C" w:rsidRPr="0064194C" w:rsidRDefault="00442A3C"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 xml:space="preserve">                                  </w:t>
      </w:r>
    </w:p>
    <w:p w14:paraId="0963A9BA" w14:textId="77777777" w:rsidR="00442A3C" w:rsidRPr="0064194C" w:rsidRDefault="00442A3C"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F72F6FF" w14:textId="77777777" w:rsidR="00442A3C" w:rsidRPr="0064194C" w:rsidRDefault="00442A3C" w:rsidP="0064194C">
      <w:pPr>
        <w:autoSpaceDE w:val="0"/>
        <w:autoSpaceDN w:val="0"/>
        <w:adjustRightInd w:val="0"/>
        <w:spacing w:before="0" w:after="0" w:line="240" w:lineRule="auto"/>
        <w:rPr>
          <w:rFonts w:cstheme="minorHAnsi"/>
        </w:rPr>
      </w:pPr>
    </w:p>
    <w:p w14:paraId="087A77D8" w14:textId="77777777" w:rsidR="00D845B6" w:rsidRPr="0064194C" w:rsidRDefault="00D845B6" w:rsidP="0064194C">
      <w:pPr>
        <w:autoSpaceDE w:val="0"/>
        <w:autoSpaceDN w:val="0"/>
        <w:adjustRightInd w:val="0"/>
        <w:spacing w:before="0" w:after="0" w:line="240" w:lineRule="auto"/>
        <w:rPr>
          <w:rFonts w:cstheme="minorHAnsi"/>
        </w:rPr>
      </w:pPr>
    </w:p>
    <w:p w14:paraId="5D545FD3" w14:textId="77777777" w:rsidR="000B20D7" w:rsidRPr="0064194C" w:rsidRDefault="000B20D7"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08ED1100" w14:textId="77777777" w:rsidR="00D845B6" w:rsidRPr="00B324C0" w:rsidRDefault="00442A3C" w:rsidP="00B324C0">
      <w:pPr>
        <w:pStyle w:val="Rubrik2"/>
      </w:pPr>
      <w:bookmarkStart w:id="3" w:name="_Toc469309100"/>
      <w:r w:rsidRPr="00B324C0">
        <w:lastRenderedPageBreak/>
        <w:t>1.2</w:t>
      </w:r>
      <w:r w:rsidR="00D845B6" w:rsidRPr="00B324C0">
        <w:t xml:space="preserve"> Omfattning av ledningssystem</w:t>
      </w:r>
      <w:bookmarkEnd w:id="3"/>
    </w:p>
    <w:p w14:paraId="09B1DD55" w14:textId="77777777" w:rsidR="00D845B6" w:rsidRPr="0064194C" w:rsidRDefault="00D845B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784BF6D" w14:textId="2E112B1B" w:rsidR="00D845B6" w:rsidRPr="0064194C" w:rsidRDefault="00D845B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Den h</w:t>
      </w:r>
      <w:r w:rsidRPr="0064194C">
        <w:rPr>
          <w:rFonts w:eastAsia="Times New Roman" w:cstheme="minorHAnsi"/>
          <w:lang w:val="x-none" w:eastAsia="x-none"/>
        </w:rPr>
        <w:t xml:space="preserve">är kvalitetsmanualen omfattar den del av </w:t>
      </w:r>
      <w:r w:rsidR="00670B49" w:rsidRPr="0064194C">
        <w:rPr>
          <w:rFonts w:eastAsia="Times New Roman" w:cstheme="minorHAnsi"/>
          <w:lang w:eastAsia="x-none"/>
        </w:rPr>
        <w:t>(Företagsnamn)</w:t>
      </w:r>
      <w:r w:rsidRPr="0064194C">
        <w:rPr>
          <w:rFonts w:eastAsia="Times New Roman" w:cstheme="minorHAnsi"/>
          <w:lang w:val="x-none" w:eastAsia="x-none"/>
        </w:rPr>
        <w:t xml:space="preserve">:s verksamhet som omfattar </w:t>
      </w:r>
      <w:r w:rsidR="009C07CC" w:rsidRPr="0064194C">
        <w:rPr>
          <w:rFonts w:eastAsia="Times New Roman" w:cstheme="minorHAnsi"/>
          <w:lang w:eastAsia="x-none"/>
        </w:rPr>
        <w:t>HVB</w:t>
      </w:r>
      <w:r w:rsidRPr="0064194C">
        <w:rPr>
          <w:rFonts w:eastAsia="Times New Roman" w:cstheme="minorHAnsi"/>
          <w:lang w:val="x-none" w:eastAsia="x-none"/>
        </w:rPr>
        <w:t>. Alla anställda är involverade i arbetet att ständigt förbättra kvalitetsmanualens riktlinjer. Vi har sett till att kvalitetsmanualen är ett vägledande verktyg som används i vårt dagliga arbete.</w:t>
      </w:r>
    </w:p>
    <w:p w14:paraId="0AB07F42" w14:textId="77777777" w:rsidR="00D845B6" w:rsidRPr="0064194C" w:rsidRDefault="00D845B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300EC578" w14:textId="77777777" w:rsidR="00D845B6" w:rsidRPr="0064194C" w:rsidRDefault="00D845B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Som grund anv</w:t>
      </w:r>
      <w:r w:rsidRPr="0064194C">
        <w:rPr>
          <w:rFonts w:eastAsia="Times New Roman" w:cstheme="minorHAnsi"/>
          <w:lang w:val="x-none" w:eastAsia="x-none"/>
        </w:rPr>
        <w:t xml:space="preserve">änder vi SOSFS 2011:9 som utgångspunkt vid upprättandet av </w:t>
      </w:r>
      <w:r w:rsidR="00670B49" w:rsidRPr="0064194C">
        <w:rPr>
          <w:rFonts w:eastAsia="Times New Roman" w:cstheme="minorHAnsi"/>
          <w:lang w:eastAsia="x-none"/>
        </w:rPr>
        <w:t>kvalitets</w:t>
      </w:r>
      <w:r w:rsidRPr="0064194C">
        <w:rPr>
          <w:rFonts w:eastAsia="Times New Roman" w:cstheme="minorHAnsi"/>
          <w:lang w:val="x-none" w:eastAsia="x-none"/>
        </w:rPr>
        <w:t xml:space="preserve">ledningssystemet. </w:t>
      </w:r>
    </w:p>
    <w:p w14:paraId="41BA52CD" w14:textId="77777777" w:rsidR="00D845B6" w:rsidRPr="0064194C" w:rsidRDefault="00D845B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240763E2" w14:textId="77777777" w:rsidR="00D845B6" w:rsidRPr="0064194C" w:rsidRDefault="00670B49"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eastAsia="Times New Roman" w:cstheme="minorHAnsi"/>
          <w:lang w:eastAsia="x-none"/>
        </w:rPr>
        <w:t>Vi</w:t>
      </w:r>
      <w:r w:rsidR="00D845B6" w:rsidRPr="0064194C">
        <w:rPr>
          <w:rFonts w:eastAsia="Times New Roman" w:cstheme="minorHAnsi"/>
          <w:lang w:val="x-none" w:eastAsia="x-none"/>
        </w:rPr>
        <w:t xml:space="preserve"> har av säkerhetsskäl, respekt och hänsyn till brukare inte tagit med sådant som ekonomiska sammanställningar, kontraktsavtal och ramavtal eftersom dessa är sekretessbelagda. Medarbetarnas handlingar som berör former av försäkringsärende, personliga avtal, känsliga dokument samt övriga skriftliga överenskommelser är också sekretessbelagda enligt </w:t>
      </w:r>
      <w:hyperlink r:id="rId13" w:history="1">
        <w:r w:rsidR="00D845B6" w:rsidRPr="005714D3">
          <w:rPr>
            <w:rFonts w:cstheme="minorHAnsi"/>
            <w:bCs/>
            <w:color w:val="4472C4" w:themeColor="accent5"/>
            <w:u w:val="single"/>
            <w:lang w:val="x-none" w:eastAsia="x-none"/>
          </w:rPr>
          <w:t>Lag om behandling av personuppgifter inom socialtj</w:t>
        </w:r>
        <w:r w:rsidR="00D845B6" w:rsidRPr="005714D3">
          <w:rPr>
            <w:rFonts w:eastAsia="Times New Roman" w:cstheme="minorHAnsi"/>
            <w:bCs/>
            <w:color w:val="4472C4" w:themeColor="accent5"/>
            <w:u w:val="single"/>
            <w:lang w:val="x-none" w:eastAsia="x-none"/>
          </w:rPr>
          <w:t>änsten</w:t>
        </w:r>
      </w:hyperlink>
      <w:r w:rsidR="00D845B6" w:rsidRPr="0064194C">
        <w:rPr>
          <w:rFonts w:cstheme="minorHAnsi"/>
          <w:lang w:val="x-none" w:eastAsia="x-none"/>
        </w:rPr>
        <w:t xml:space="preserve"> . </w:t>
      </w:r>
    </w:p>
    <w:p w14:paraId="4A8F8DAC" w14:textId="77777777" w:rsidR="00D845B6" w:rsidRPr="0064194C" w:rsidRDefault="00D845B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003ADEA6" w14:textId="77777777" w:rsidR="00D845B6" w:rsidRPr="0064194C" w:rsidRDefault="00D845B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6D7C2DA4" w14:textId="77777777" w:rsidR="00D845B6" w:rsidRPr="0064194C" w:rsidRDefault="0095278D"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4FEFD448" w14:textId="77777777" w:rsidR="00D845B6" w:rsidRPr="0064194C" w:rsidRDefault="00D845B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3EAF9F01" w14:textId="77777777" w:rsidR="00D845B6" w:rsidRPr="005714D3" w:rsidRDefault="00ED6CC7" w:rsidP="0064194C">
      <w:pPr>
        <w:widowControl w:val="0"/>
        <w:autoSpaceDE w:val="0"/>
        <w:autoSpaceDN w:val="0"/>
        <w:adjustRightInd w:val="0"/>
        <w:spacing w:before="0" w:after="0" w:line="240" w:lineRule="auto"/>
        <w:rPr>
          <w:rFonts w:cstheme="minorHAnsi"/>
          <w:color w:val="4472C4" w:themeColor="accent5"/>
          <w:lang w:val="x-none" w:eastAsia="x-none"/>
        </w:rPr>
      </w:pPr>
      <w:hyperlink r:id="rId14" w:history="1">
        <w:r w:rsidR="00D845B6" w:rsidRPr="005714D3">
          <w:rPr>
            <w:rFonts w:cstheme="minorHAnsi"/>
            <w:bCs/>
            <w:color w:val="4472C4" w:themeColor="accent5"/>
            <w:u w:val="single"/>
            <w:lang w:val="x-none" w:eastAsia="x-none"/>
          </w:rPr>
          <w:t>SOSFS 2011:9</w:t>
        </w:r>
      </w:hyperlink>
      <w:r w:rsidR="00D845B6" w:rsidRPr="005714D3">
        <w:rPr>
          <w:rFonts w:cstheme="minorHAnsi"/>
          <w:bCs/>
          <w:color w:val="4472C4" w:themeColor="accent5"/>
          <w:lang w:val="x-none" w:eastAsia="x-none"/>
        </w:rPr>
        <w:t xml:space="preserve"> </w:t>
      </w:r>
      <w:r w:rsidR="00D845B6" w:rsidRPr="005714D3">
        <w:rPr>
          <w:rFonts w:cstheme="minorHAnsi"/>
          <w:color w:val="4472C4" w:themeColor="accent5"/>
          <w:lang w:val="x-none" w:eastAsia="x-none"/>
        </w:rPr>
        <w:t xml:space="preserve"> </w:t>
      </w:r>
    </w:p>
    <w:p w14:paraId="7273C2D3" w14:textId="77777777" w:rsidR="00D845B6" w:rsidRPr="0064194C" w:rsidRDefault="00ED6CC7" w:rsidP="0064194C">
      <w:pPr>
        <w:widowControl w:val="0"/>
        <w:autoSpaceDE w:val="0"/>
        <w:autoSpaceDN w:val="0"/>
        <w:adjustRightInd w:val="0"/>
        <w:spacing w:before="0" w:after="0" w:line="240" w:lineRule="auto"/>
        <w:rPr>
          <w:rFonts w:cstheme="minorHAnsi"/>
          <w:lang w:val="x-none" w:eastAsia="x-none"/>
        </w:rPr>
      </w:pPr>
      <w:hyperlink r:id="rId15" w:history="1">
        <w:r w:rsidR="00D845B6" w:rsidRPr="005714D3">
          <w:rPr>
            <w:rFonts w:cstheme="minorHAnsi"/>
            <w:color w:val="4472C4" w:themeColor="accent5"/>
            <w:u w:val="single"/>
            <w:lang w:val="x-none" w:eastAsia="x-none"/>
          </w:rPr>
          <w:t>http://www.socialstyrelsen.se/Lists/Artikelkatalog/Attachments/18777/2012-6-53.pdf</w:t>
        </w:r>
      </w:hyperlink>
      <w:r w:rsidR="00D845B6" w:rsidRPr="005714D3">
        <w:rPr>
          <w:rFonts w:cstheme="minorHAnsi"/>
          <w:color w:val="4472C4" w:themeColor="accent5"/>
          <w:lang w:val="x-none" w:eastAsia="x-none"/>
        </w:rPr>
        <w:t xml:space="preserve"> </w:t>
      </w:r>
    </w:p>
    <w:p w14:paraId="5E061435" w14:textId="77777777" w:rsidR="00D845B6" w:rsidRPr="0064194C" w:rsidRDefault="00D845B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 xml:space="preserve">                                                                                                                                               </w:t>
      </w:r>
    </w:p>
    <w:p w14:paraId="2A422353" w14:textId="77777777" w:rsidR="00D845B6" w:rsidRPr="0064194C" w:rsidRDefault="00D845B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651FA79" w14:textId="77777777" w:rsidR="00970CD8" w:rsidRPr="0064194C" w:rsidRDefault="00970CD8" w:rsidP="0064194C">
      <w:pPr>
        <w:spacing w:before="0" w:after="0" w:line="240" w:lineRule="auto"/>
        <w:rPr>
          <w:rFonts w:cstheme="minorHAnsi"/>
        </w:rPr>
      </w:pPr>
      <w:r w:rsidRPr="0064194C">
        <w:rPr>
          <w:rFonts w:cstheme="minorHAnsi"/>
        </w:rPr>
        <w:br w:type="page"/>
      </w:r>
    </w:p>
    <w:p w14:paraId="5202CD32" w14:textId="77777777" w:rsidR="00970CD8" w:rsidRPr="00B324C0" w:rsidRDefault="00970CD8" w:rsidP="00B324C0">
      <w:pPr>
        <w:pStyle w:val="Rubrik1"/>
      </w:pPr>
      <w:bookmarkStart w:id="4" w:name="_Toc465753666"/>
      <w:bookmarkStart w:id="5" w:name="_Toc469309101"/>
      <w:r w:rsidRPr="00B324C0">
        <w:lastRenderedPageBreak/>
        <w:t>2 Definitioner</w:t>
      </w:r>
      <w:bookmarkEnd w:id="4"/>
      <w:bookmarkEnd w:id="5"/>
    </w:p>
    <w:p w14:paraId="5086DDD1" w14:textId="77777777" w:rsidR="00970CD8" w:rsidRPr="0064194C" w:rsidRDefault="00970CD8" w:rsidP="0064194C">
      <w:pPr>
        <w:spacing w:before="0" w:after="0" w:line="240" w:lineRule="auto"/>
        <w:rPr>
          <w:rFonts w:cstheme="minorHAnsi"/>
        </w:rPr>
      </w:pPr>
    </w:p>
    <w:tbl>
      <w:tblPr>
        <w:tblStyle w:val="Rutntstabell4dekorfrg1"/>
        <w:tblW w:w="0" w:type="auto"/>
        <w:tblLook w:val="04A0" w:firstRow="1" w:lastRow="0" w:firstColumn="1" w:lastColumn="0" w:noHBand="0" w:noVBand="1"/>
      </w:tblPr>
      <w:tblGrid>
        <w:gridCol w:w="1636"/>
        <w:gridCol w:w="7426"/>
      </w:tblGrid>
      <w:tr w:rsidR="00970CD8" w:rsidRPr="0064194C" w14:paraId="2B2F9BC2" w14:textId="77777777" w:rsidTr="005C7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14:paraId="60F86EEB" w14:textId="77777777" w:rsidR="00970CD8" w:rsidRPr="0064194C" w:rsidRDefault="00970CD8" w:rsidP="0064194C">
            <w:pPr>
              <w:autoSpaceDE w:val="0"/>
              <w:autoSpaceDN w:val="0"/>
              <w:adjustRightInd w:val="0"/>
              <w:rPr>
                <w:rFonts w:cstheme="minorHAnsi"/>
                <w:b w:val="0"/>
                <w:bCs w:val="0"/>
              </w:rPr>
            </w:pPr>
            <w:r w:rsidRPr="0064194C">
              <w:rPr>
                <w:rFonts w:cstheme="minorHAnsi"/>
                <w:b w:val="0"/>
                <w:bCs w:val="0"/>
              </w:rPr>
              <w:t>1 § Hälsa- och sjukvård</w:t>
            </w:r>
          </w:p>
        </w:tc>
        <w:tc>
          <w:tcPr>
            <w:tcW w:w="7426" w:type="dxa"/>
          </w:tcPr>
          <w:p w14:paraId="35C41EF7" w14:textId="77777777" w:rsidR="00970CD8" w:rsidRPr="0064194C" w:rsidRDefault="00970CD8" w:rsidP="0064194C">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rPr>
            </w:pPr>
            <w:r w:rsidRPr="0064194C">
              <w:rPr>
                <w:rFonts w:cstheme="minorHAnsi"/>
              </w:rPr>
              <w:t>I dessa föreskrifter och allmänna råd avses med:</w:t>
            </w:r>
          </w:p>
          <w:p w14:paraId="3FE4AB4B" w14:textId="77777777" w:rsidR="00970CD8" w:rsidRPr="0064194C" w:rsidRDefault="00970CD8" w:rsidP="0064194C">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rPr>
            </w:pPr>
            <w:r w:rsidRPr="0064194C">
              <w:rPr>
                <w:rFonts w:cstheme="minorHAnsi"/>
              </w:rPr>
              <w:t>hälso- och sjukvård verksamhet som omfattas av hälso- och sjukvårdslagen (1982:763), tandvårdslagen (1985:125), lagen (2001:499) om omskärelse</w:t>
            </w:r>
          </w:p>
          <w:p w14:paraId="428C339D" w14:textId="77777777" w:rsidR="00970CD8" w:rsidRPr="0064194C" w:rsidRDefault="00970CD8" w:rsidP="0064194C">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rPr>
            </w:pPr>
            <w:r w:rsidRPr="0064194C">
              <w:rPr>
                <w:rFonts w:cstheme="minorHAnsi"/>
              </w:rPr>
              <w:t>av pojkar samt verksamhet inom detaljhandel med läkemedel enligt lagen (2009:366) om handel med läkemedel</w:t>
            </w:r>
          </w:p>
          <w:p w14:paraId="17A4DFEF" w14:textId="77777777" w:rsidR="00970CD8" w:rsidRPr="0064194C" w:rsidRDefault="00970CD8" w:rsidP="0064194C">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bCs w:val="0"/>
              </w:rPr>
            </w:pPr>
          </w:p>
        </w:tc>
      </w:tr>
      <w:tr w:rsidR="00970CD8" w:rsidRPr="0064194C" w14:paraId="74A78F75" w14:textId="77777777"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14:paraId="5C772356" w14:textId="77777777" w:rsidR="00970CD8" w:rsidRPr="0064194C" w:rsidRDefault="00970CD8" w:rsidP="0064194C">
            <w:pPr>
              <w:autoSpaceDE w:val="0"/>
              <w:autoSpaceDN w:val="0"/>
              <w:adjustRightInd w:val="0"/>
              <w:rPr>
                <w:rFonts w:cstheme="minorHAnsi"/>
                <w:b w:val="0"/>
                <w:bCs w:val="0"/>
              </w:rPr>
            </w:pPr>
            <w:r w:rsidRPr="0064194C">
              <w:rPr>
                <w:rFonts w:cstheme="minorHAnsi"/>
                <w:b w:val="0"/>
                <w:bCs w:val="0"/>
              </w:rPr>
              <w:t>Vårdgivare</w:t>
            </w:r>
          </w:p>
        </w:tc>
        <w:tc>
          <w:tcPr>
            <w:tcW w:w="7426" w:type="dxa"/>
          </w:tcPr>
          <w:p w14:paraId="61938D7B" w14:textId="77777777" w:rsidR="00970CD8" w:rsidRPr="0064194C" w:rsidRDefault="00970CD8" w:rsidP="0064194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rPr>
            </w:pPr>
            <w:r w:rsidRPr="0064194C">
              <w:rPr>
                <w:rFonts w:cstheme="minorHAnsi"/>
              </w:rPr>
              <w:t>statlig myndighet, landsting och kommun i fråga om sådan hälso- och sjukvård som myndigheten, landstinget eller kommunen har ansvar för samt annan juridisk person eller enskild näringsidkare som bedriver hälso- och sjukvård</w:t>
            </w:r>
          </w:p>
        </w:tc>
      </w:tr>
      <w:tr w:rsidR="00970CD8" w:rsidRPr="0064194C" w14:paraId="6987B8EE" w14:textId="77777777" w:rsidTr="005C7B76">
        <w:tc>
          <w:tcPr>
            <w:cnfStyle w:val="001000000000" w:firstRow="0" w:lastRow="0" w:firstColumn="1" w:lastColumn="0" w:oddVBand="0" w:evenVBand="0" w:oddHBand="0" w:evenHBand="0" w:firstRowFirstColumn="0" w:firstRowLastColumn="0" w:lastRowFirstColumn="0" w:lastRowLastColumn="0"/>
            <w:tcW w:w="1636" w:type="dxa"/>
          </w:tcPr>
          <w:p w14:paraId="5B376B4C" w14:textId="77777777" w:rsidR="00970CD8" w:rsidRPr="0064194C" w:rsidRDefault="00970CD8" w:rsidP="0064194C">
            <w:pPr>
              <w:autoSpaceDE w:val="0"/>
              <w:autoSpaceDN w:val="0"/>
              <w:adjustRightInd w:val="0"/>
              <w:rPr>
                <w:rFonts w:cstheme="minorHAnsi"/>
                <w:b w:val="0"/>
                <w:bCs w:val="0"/>
              </w:rPr>
            </w:pPr>
            <w:r w:rsidRPr="0064194C">
              <w:rPr>
                <w:rFonts w:cstheme="minorHAnsi"/>
                <w:b w:val="0"/>
                <w:bCs w:val="0"/>
              </w:rPr>
              <w:t>Socialtjänst</w:t>
            </w:r>
          </w:p>
        </w:tc>
        <w:tc>
          <w:tcPr>
            <w:tcW w:w="7426" w:type="dxa"/>
          </w:tcPr>
          <w:p w14:paraId="781C1CBF" w14:textId="77777777" w:rsidR="00970CD8" w:rsidRPr="0064194C" w:rsidRDefault="00970CD8" w:rsidP="0064194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rPr>
            </w:pPr>
            <w:r w:rsidRPr="0064194C">
              <w:rPr>
                <w:rFonts w:cstheme="minorHAnsi"/>
              </w:rPr>
              <w:t>verksamhet som omfattas av bestämmelsen i 3 kap. 3 § tredje stycket socialtjänstlagen (2001:453) I sådan verksamhet inkluderas även verksamhet som bedrivs enligt lagen (1990:52) med särskilda bestämmelser om vård av unga eller enligt lagen (1988:870) om vård av missbrukare i vissa fall</w:t>
            </w:r>
          </w:p>
        </w:tc>
      </w:tr>
      <w:tr w:rsidR="00970CD8" w:rsidRPr="0064194C" w14:paraId="2302EED5" w14:textId="77777777"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14:paraId="16CE71E2" w14:textId="77777777" w:rsidR="00970CD8" w:rsidRPr="0064194C" w:rsidRDefault="00970CD8" w:rsidP="0064194C">
            <w:pPr>
              <w:autoSpaceDE w:val="0"/>
              <w:autoSpaceDN w:val="0"/>
              <w:adjustRightInd w:val="0"/>
              <w:rPr>
                <w:rFonts w:cstheme="minorHAnsi"/>
                <w:b w:val="0"/>
                <w:bCs w:val="0"/>
              </w:rPr>
            </w:pPr>
            <w:r w:rsidRPr="0064194C">
              <w:rPr>
                <w:rFonts w:cstheme="minorHAnsi"/>
                <w:b w:val="0"/>
                <w:bCs w:val="0"/>
              </w:rPr>
              <w:t>Den som bedriver socialtjänst</w:t>
            </w:r>
          </w:p>
        </w:tc>
        <w:tc>
          <w:tcPr>
            <w:tcW w:w="7426" w:type="dxa"/>
          </w:tcPr>
          <w:p w14:paraId="08F3A267" w14:textId="77777777" w:rsidR="00970CD8" w:rsidRPr="0064194C" w:rsidRDefault="00970CD8" w:rsidP="0064194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rPr>
            </w:pPr>
            <w:r w:rsidRPr="0064194C">
              <w:rPr>
                <w:rFonts w:cstheme="minorHAnsi"/>
              </w:rPr>
              <w:t>1. socialnämnd eller motsvarande kommunal nämnd, i fråga om sådan socialtjänst som kommunen har ansvar för,</w:t>
            </w:r>
          </w:p>
          <w:p w14:paraId="05A9FED9" w14:textId="77777777" w:rsidR="00970CD8" w:rsidRPr="0064194C" w:rsidRDefault="00970CD8" w:rsidP="0064194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rPr>
            </w:pPr>
            <w:r w:rsidRPr="0064194C">
              <w:rPr>
                <w:rFonts w:cstheme="minorHAnsi"/>
              </w:rPr>
              <w:t>2. Statens institutionsstyrelse, då den myndigheten bedriver socialtjänst, och</w:t>
            </w:r>
          </w:p>
          <w:p w14:paraId="65A26B80" w14:textId="77777777" w:rsidR="00970CD8" w:rsidRPr="0064194C" w:rsidRDefault="00970CD8" w:rsidP="0064194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rPr>
            </w:pPr>
            <w:r w:rsidRPr="0064194C">
              <w:rPr>
                <w:rFonts w:cstheme="minorHAnsi"/>
              </w:rPr>
              <w:t>annan juridisk person eller enskild näringsidkare som bedriver socialtjänst</w:t>
            </w:r>
          </w:p>
        </w:tc>
      </w:tr>
      <w:tr w:rsidR="00970CD8" w:rsidRPr="0064194C" w14:paraId="35FB4EA0" w14:textId="77777777" w:rsidTr="005C7B76">
        <w:tc>
          <w:tcPr>
            <w:cnfStyle w:val="001000000000" w:firstRow="0" w:lastRow="0" w:firstColumn="1" w:lastColumn="0" w:oddVBand="0" w:evenVBand="0" w:oddHBand="0" w:evenHBand="0" w:firstRowFirstColumn="0" w:firstRowLastColumn="0" w:lastRowFirstColumn="0" w:lastRowLastColumn="0"/>
            <w:tcW w:w="1636" w:type="dxa"/>
          </w:tcPr>
          <w:p w14:paraId="42913958" w14:textId="77777777" w:rsidR="00970CD8" w:rsidRPr="0064194C" w:rsidRDefault="00970CD8" w:rsidP="0064194C">
            <w:pPr>
              <w:autoSpaceDE w:val="0"/>
              <w:autoSpaceDN w:val="0"/>
              <w:adjustRightInd w:val="0"/>
              <w:rPr>
                <w:rFonts w:cstheme="minorHAnsi"/>
                <w:b w:val="0"/>
                <w:bCs w:val="0"/>
              </w:rPr>
            </w:pPr>
            <w:r w:rsidRPr="0064194C">
              <w:rPr>
                <w:rFonts w:cstheme="minorHAnsi"/>
                <w:b w:val="0"/>
              </w:rPr>
              <w:t>Den som bedriver verksamhet enligt LSS</w:t>
            </w:r>
          </w:p>
        </w:tc>
        <w:tc>
          <w:tcPr>
            <w:tcW w:w="7426" w:type="dxa"/>
          </w:tcPr>
          <w:p w14:paraId="5851C83F" w14:textId="77777777" w:rsidR="00970CD8" w:rsidRPr="0064194C" w:rsidRDefault="00970CD8" w:rsidP="0064194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rPr>
            </w:pPr>
            <w:r w:rsidRPr="0064194C">
              <w:rPr>
                <w:rFonts w:cstheme="minorHAnsi"/>
              </w:rPr>
              <w:t>1. kommunal nämnd, i fråga om sådan verksamhet enligt samhet enligt lagstiftningen om stöd och service till vissa funktionshindrade som kommunen eller landstinget har ansvar för, och</w:t>
            </w:r>
          </w:p>
          <w:p w14:paraId="547C0C93" w14:textId="77777777" w:rsidR="00970CD8" w:rsidRPr="0064194C" w:rsidRDefault="00970CD8" w:rsidP="0064194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rPr>
            </w:pPr>
            <w:r w:rsidRPr="0064194C">
              <w:rPr>
                <w:rFonts w:cstheme="minorHAnsi"/>
              </w:rPr>
              <w:t>2. annan juridisk person eller enskild näringsidkare som bedriver verksamhet enligt lagstiftningen om stöd</w:t>
            </w:r>
          </w:p>
        </w:tc>
      </w:tr>
      <w:tr w:rsidR="00970CD8" w:rsidRPr="0064194C" w14:paraId="0B308CDB" w14:textId="77777777"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14:paraId="05042732" w14:textId="77777777" w:rsidR="00970CD8" w:rsidRPr="0064194C" w:rsidRDefault="00970CD8" w:rsidP="0064194C">
            <w:pPr>
              <w:autoSpaceDE w:val="0"/>
              <w:autoSpaceDN w:val="0"/>
              <w:adjustRightInd w:val="0"/>
              <w:rPr>
                <w:rFonts w:cstheme="minorHAnsi"/>
                <w:b w:val="0"/>
                <w:bCs w:val="0"/>
              </w:rPr>
            </w:pPr>
            <w:r w:rsidRPr="0064194C">
              <w:rPr>
                <w:rFonts w:cstheme="minorHAnsi"/>
                <w:b w:val="0"/>
                <w:bCs w:val="0"/>
              </w:rPr>
              <w:t>Ledningssystem</w:t>
            </w:r>
          </w:p>
        </w:tc>
        <w:tc>
          <w:tcPr>
            <w:tcW w:w="7426" w:type="dxa"/>
          </w:tcPr>
          <w:p w14:paraId="0B605F31" w14:textId="77777777" w:rsidR="00970CD8" w:rsidRPr="0064194C" w:rsidRDefault="00970CD8" w:rsidP="0064194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rPr>
            </w:pPr>
            <w:r w:rsidRPr="0064194C">
              <w:rPr>
                <w:rFonts w:cstheme="minorHAnsi"/>
              </w:rPr>
              <w:t>system för att fastställa principer för ledning av verksamheten</w:t>
            </w:r>
          </w:p>
        </w:tc>
      </w:tr>
      <w:tr w:rsidR="00970CD8" w:rsidRPr="0064194C" w14:paraId="57228722" w14:textId="77777777" w:rsidTr="005C7B76">
        <w:tc>
          <w:tcPr>
            <w:cnfStyle w:val="001000000000" w:firstRow="0" w:lastRow="0" w:firstColumn="1" w:lastColumn="0" w:oddVBand="0" w:evenVBand="0" w:oddHBand="0" w:evenHBand="0" w:firstRowFirstColumn="0" w:firstRowLastColumn="0" w:lastRowFirstColumn="0" w:lastRowLastColumn="0"/>
            <w:tcW w:w="1636" w:type="dxa"/>
          </w:tcPr>
          <w:p w14:paraId="60986DEC" w14:textId="77777777" w:rsidR="00970CD8" w:rsidRPr="0064194C" w:rsidRDefault="00970CD8" w:rsidP="0064194C">
            <w:pPr>
              <w:autoSpaceDE w:val="0"/>
              <w:autoSpaceDN w:val="0"/>
              <w:adjustRightInd w:val="0"/>
              <w:rPr>
                <w:rFonts w:cstheme="minorHAnsi"/>
                <w:b w:val="0"/>
                <w:bCs w:val="0"/>
              </w:rPr>
            </w:pPr>
            <w:r w:rsidRPr="0064194C">
              <w:rPr>
                <w:rFonts w:cstheme="minorHAnsi"/>
                <w:b w:val="0"/>
                <w:bCs w:val="0"/>
              </w:rPr>
              <w:t>Process</w:t>
            </w:r>
          </w:p>
        </w:tc>
        <w:tc>
          <w:tcPr>
            <w:tcW w:w="7426" w:type="dxa"/>
          </w:tcPr>
          <w:p w14:paraId="52BDD1B2" w14:textId="77777777" w:rsidR="00970CD8" w:rsidRPr="0064194C" w:rsidRDefault="00970CD8" w:rsidP="0064194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rPr>
            </w:pPr>
            <w:r w:rsidRPr="0064194C">
              <w:rPr>
                <w:rFonts w:cstheme="minorHAnsi"/>
              </w:rPr>
              <w:t>serie aktiviteter som främjar ett bestämt ändamål eller ett avsett resultat</w:t>
            </w:r>
          </w:p>
        </w:tc>
      </w:tr>
      <w:tr w:rsidR="00970CD8" w:rsidRPr="0064194C" w14:paraId="13835A3F" w14:textId="77777777"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14:paraId="62A70BA6" w14:textId="77777777" w:rsidR="00970CD8" w:rsidRPr="0064194C" w:rsidRDefault="00970CD8" w:rsidP="0064194C">
            <w:pPr>
              <w:autoSpaceDE w:val="0"/>
              <w:autoSpaceDN w:val="0"/>
              <w:adjustRightInd w:val="0"/>
              <w:rPr>
                <w:rFonts w:cstheme="minorHAnsi"/>
                <w:b w:val="0"/>
                <w:bCs w:val="0"/>
              </w:rPr>
            </w:pPr>
            <w:r w:rsidRPr="0064194C">
              <w:rPr>
                <w:rFonts w:cstheme="minorHAnsi"/>
                <w:b w:val="0"/>
                <w:bCs w:val="0"/>
              </w:rPr>
              <w:t>Kvalitet</w:t>
            </w:r>
          </w:p>
        </w:tc>
        <w:tc>
          <w:tcPr>
            <w:tcW w:w="7426" w:type="dxa"/>
          </w:tcPr>
          <w:p w14:paraId="3D76D983" w14:textId="77777777" w:rsidR="00970CD8" w:rsidRPr="0064194C" w:rsidRDefault="00970CD8" w:rsidP="0064194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rPr>
            </w:pPr>
            <w:r w:rsidRPr="0064194C">
              <w:rPr>
                <w:rFonts w:cstheme="minorHAnsi"/>
              </w:rPr>
              <w:t>att en verksamhet uppfyller de krav och mål som gäller för verksamheten enligt lagar och andra föreskrifter om hälso- och sjukvård, socialtjänst och stöd och service till vissa funktionshindrade och beslut som har meddelats med stöd av sådana föreskrifter. För vårdgivare som endast bedriver verksamhet som omfattas av lagen (2001:499) om omskärelse av pojkar eller lagen (2009:366) om handel med läkemedel avses i dessa föreskrifter och allmänna råd med kvalitet endast att en verksamhet uppfyller de krav och mål som gäller för verksamheten enligt 3 kap. patientsäkerhetslagen (2010:659)</w:t>
            </w:r>
          </w:p>
        </w:tc>
      </w:tr>
      <w:tr w:rsidR="00970CD8" w:rsidRPr="0064194C" w14:paraId="714AC84F" w14:textId="77777777" w:rsidTr="005C7B76">
        <w:tc>
          <w:tcPr>
            <w:cnfStyle w:val="001000000000" w:firstRow="0" w:lastRow="0" w:firstColumn="1" w:lastColumn="0" w:oddVBand="0" w:evenVBand="0" w:oddHBand="0" w:evenHBand="0" w:firstRowFirstColumn="0" w:firstRowLastColumn="0" w:lastRowFirstColumn="0" w:lastRowLastColumn="0"/>
            <w:tcW w:w="1636" w:type="dxa"/>
          </w:tcPr>
          <w:p w14:paraId="3129ECB1" w14:textId="77777777" w:rsidR="00970CD8" w:rsidRPr="0064194C" w:rsidRDefault="00970CD8" w:rsidP="0064194C">
            <w:pPr>
              <w:autoSpaceDE w:val="0"/>
              <w:autoSpaceDN w:val="0"/>
              <w:adjustRightInd w:val="0"/>
              <w:rPr>
                <w:rFonts w:cstheme="minorHAnsi"/>
                <w:b w:val="0"/>
                <w:bCs w:val="0"/>
              </w:rPr>
            </w:pPr>
            <w:r w:rsidRPr="0064194C">
              <w:rPr>
                <w:rFonts w:cstheme="minorHAnsi"/>
                <w:b w:val="0"/>
                <w:bCs w:val="0"/>
              </w:rPr>
              <w:t>Egenkontroll</w:t>
            </w:r>
          </w:p>
        </w:tc>
        <w:tc>
          <w:tcPr>
            <w:tcW w:w="7426" w:type="dxa"/>
          </w:tcPr>
          <w:p w14:paraId="306A18EB" w14:textId="77777777" w:rsidR="00970CD8" w:rsidRPr="0064194C" w:rsidRDefault="00970CD8" w:rsidP="0064194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rPr>
            </w:pPr>
            <w:r w:rsidRPr="0064194C">
              <w:rPr>
                <w:rFonts w:cstheme="minorHAnsi"/>
              </w:rPr>
              <w:t>systematisk uppföljning och utvärdering av den egna verksamheten samt kontroll av att den bedrivs enligt de processer och rutiner som ingår i verksamhetens ledningssystem</w:t>
            </w:r>
          </w:p>
        </w:tc>
      </w:tr>
      <w:tr w:rsidR="00970CD8" w:rsidRPr="0064194C" w14:paraId="31C956F7" w14:textId="77777777" w:rsidTr="005C7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14:paraId="5CF36FD7" w14:textId="77777777" w:rsidR="00970CD8" w:rsidRPr="0064194C" w:rsidRDefault="00970CD8" w:rsidP="0064194C">
            <w:pPr>
              <w:autoSpaceDE w:val="0"/>
              <w:autoSpaceDN w:val="0"/>
              <w:adjustRightInd w:val="0"/>
              <w:rPr>
                <w:rFonts w:cstheme="minorHAnsi"/>
                <w:b w:val="0"/>
                <w:bCs w:val="0"/>
              </w:rPr>
            </w:pPr>
            <w:proofErr w:type="spellStart"/>
            <w:r w:rsidRPr="0064194C">
              <w:rPr>
                <w:rFonts w:cstheme="minorHAnsi"/>
                <w:b w:val="0"/>
                <w:bCs w:val="0"/>
              </w:rPr>
              <w:t>Vårdskada</w:t>
            </w:r>
            <w:proofErr w:type="spellEnd"/>
          </w:p>
        </w:tc>
        <w:tc>
          <w:tcPr>
            <w:tcW w:w="7426" w:type="dxa"/>
          </w:tcPr>
          <w:p w14:paraId="02166FBD" w14:textId="77777777" w:rsidR="00970CD8" w:rsidRPr="0064194C" w:rsidRDefault="00970CD8" w:rsidP="0064194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rPr>
            </w:pPr>
            <w:r w:rsidRPr="0064194C">
              <w:rPr>
                <w:rFonts w:cstheme="minorHAnsi"/>
              </w:rPr>
              <w:t>lidande, kroppslig eller psykisk skada eller sjukdom samt dödsfall som hade kunnat undvikas om adekvata åtgärder hade vidtagits vid patientens kontakt med hälso- och sjukvården</w:t>
            </w:r>
          </w:p>
        </w:tc>
      </w:tr>
      <w:tr w:rsidR="00970CD8" w:rsidRPr="0064194C" w14:paraId="0BF1C85F" w14:textId="77777777" w:rsidTr="005C7B76">
        <w:tc>
          <w:tcPr>
            <w:cnfStyle w:val="001000000000" w:firstRow="0" w:lastRow="0" w:firstColumn="1" w:lastColumn="0" w:oddVBand="0" w:evenVBand="0" w:oddHBand="0" w:evenHBand="0" w:firstRowFirstColumn="0" w:firstRowLastColumn="0" w:lastRowFirstColumn="0" w:lastRowLastColumn="0"/>
            <w:tcW w:w="1636" w:type="dxa"/>
          </w:tcPr>
          <w:p w14:paraId="141A0924" w14:textId="77777777" w:rsidR="00970CD8" w:rsidRPr="0064194C" w:rsidRDefault="00970CD8" w:rsidP="0064194C">
            <w:pPr>
              <w:autoSpaceDE w:val="0"/>
              <w:autoSpaceDN w:val="0"/>
              <w:adjustRightInd w:val="0"/>
              <w:rPr>
                <w:rFonts w:cstheme="minorHAnsi"/>
                <w:b w:val="0"/>
                <w:bCs w:val="0"/>
              </w:rPr>
            </w:pPr>
            <w:r w:rsidRPr="0064194C">
              <w:rPr>
                <w:rFonts w:cstheme="minorHAnsi"/>
                <w:b w:val="0"/>
                <w:bCs w:val="0"/>
              </w:rPr>
              <w:t xml:space="preserve">Allvarlig </w:t>
            </w:r>
            <w:proofErr w:type="spellStart"/>
            <w:r w:rsidRPr="0064194C">
              <w:rPr>
                <w:rFonts w:cstheme="minorHAnsi"/>
                <w:b w:val="0"/>
                <w:bCs w:val="0"/>
              </w:rPr>
              <w:t>vårdskada</w:t>
            </w:r>
            <w:proofErr w:type="spellEnd"/>
          </w:p>
        </w:tc>
        <w:tc>
          <w:tcPr>
            <w:tcW w:w="7426" w:type="dxa"/>
          </w:tcPr>
          <w:p w14:paraId="45DD7887" w14:textId="77777777" w:rsidR="00970CD8" w:rsidRPr="0064194C" w:rsidRDefault="00970CD8" w:rsidP="0064194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64194C">
              <w:rPr>
                <w:rFonts w:cstheme="minorHAnsi"/>
              </w:rPr>
              <w:t>vårdskada</w:t>
            </w:r>
            <w:proofErr w:type="spellEnd"/>
            <w:r w:rsidRPr="0064194C">
              <w:rPr>
                <w:rFonts w:cstheme="minorHAnsi"/>
              </w:rPr>
              <w:t xml:space="preserve"> som</w:t>
            </w:r>
          </w:p>
          <w:p w14:paraId="5C65B3B3" w14:textId="77777777" w:rsidR="00970CD8" w:rsidRPr="0064194C" w:rsidRDefault="00970CD8" w:rsidP="0064194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rPr>
            </w:pPr>
            <w:r w:rsidRPr="0064194C">
              <w:rPr>
                <w:rFonts w:cstheme="minorHAnsi"/>
              </w:rPr>
              <w:t>1. är bestående och inte ringa, eller</w:t>
            </w:r>
          </w:p>
          <w:p w14:paraId="44ABC001" w14:textId="77777777" w:rsidR="00970CD8" w:rsidRPr="0064194C" w:rsidRDefault="00970CD8" w:rsidP="0064194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rPr>
            </w:pPr>
            <w:r w:rsidRPr="0064194C">
              <w:rPr>
                <w:rFonts w:cstheme="minorHAnsi"/>
              </w:rPr>
              <w:t>2. har lett till att patienten fått ett väsentligt ökat vårdbehov eller avlidit</w:t>
            </w:r>
          </w:p>
        </w:tc>
      </w:tr>
    </w:tbl>
    <w:p w14:paraId="55A0AE77" w14:textId="77777777" w:rsidR="00970CD8" w:rsidRPr="0064194C" w:rsidRDefault="00970CD8" w:rsidP="0064194C">
      <w:pPr>
        <w:autoSpaceDE w:val="0"/>
        <w:autoSpaceDN w:val="0"/>
        <w:adjustRightInd w:val="0"/>
        <w:spacing w:before="0" w:after="0" w:line="240" w:lineRule="auto"/>
        <w:rPr>
          <w:rFonts w:cstheme="minorHAnsi"/>
          <w:b/>
          <w:bCs/>
        </w:rPr>
      </w:pPr>
    </w:p>
    <w:p w14:paraId="1051EFCA" w14:textId="77777777" w:rsidR="007803AB" w:rsidRPr="0064194C" w:rsidRDefault="007803AB" w:rsidP="0064194C">
      <w:pPr>
        <w:spacing w:before="0" w:after="0" w:line="240" w:lineRule="auto"/>
        <w:rPr>
          <w:rFonts w:cstheme="minorHAnsi"/>
        </w:rPr>
      </w:pPr>
      <w:r w:rsidRPr="0064194C">
        <w:rPr>
          <w:rFonts w:cstheme="minorHAnsi"/>
        </w:rPr>
        <w:br w:type="page"/>
      </w:r>
    </w:p>
    <w:p w14:paraId="3268C2B8" w14:textId="77777777" w:rsidR="007803AB" w:rsidRPr="00B324C0" w:rsidRDefault="007803AB" w:rsidP="00B324C0">
      <w:pPr>
        <w:pStyle w:val="Rubrik1"/>
      </w:pPr>
      <w:bookmarkStart w:id="6" w:name="_Toc468025932"/>
      <w:bookmarkStart w:id="7" w:name="_Toc469309102"/>
      <w:r w:rsidRPr="00B324C0">
        <w:lastRenderedPageBreak/>
        <w:t>3 Ansvar för och användning av ett ledningssystem</w:t>
      </w:r>
      <w:bookmarkEnd w:id="6"/>
      <w:bookmarkEnd w:id="7"/>
    </w:p>
    <w:p w14:paraId="7802D85E" w14:textId="77777777" w:rsidR="007803AB" w:rsidRPr="0064194C" w:rsidRDefault="007803AB" w:rsidP="0064194C">
      <w:pPr>
        <w:pStyle w:val="Rubrik2"/>
        <w:spacing w:before="0" w:line="240" w:lineRule="auto"/>
        <w:rPr>
          <w:rFonts w:asciiTheme="minorHAnsi" w:hAnsiTheme="minorHAnsi" w:cstheme="minorHAnsi"/>
          <w:sz w:val="22"/>
          <w:szCs w:val="22"/>
        </w:rPr>
      </w:pPr>
    </w:p>
    <w:p w14:paraId="203391F3" w14:textId="5A50DB79" w:rsidR="007803AB" w:rsidRPr="00B324C0" w:rsidRDefault="007803AB" w:rsidP="00B324C0">
      <w:pPr>
        <w:pStyle w:val="Rubrik2"/>
      </w:pPr>
      <w:bookmarkStart w:id="8" w:name="_Toc468025933"/>
      <w:bookmarkStart w:id="9" w:name="_Toc469309103"/>
      <w:r w:rsidRPr="00B324C0">
        <w:t xml:space="preserve">3.1 </w:t>
      </w:r>
      <w:bookmarkEnd w:id="8"/>
      <w:r w:rsidR="009C07CC" w:rsidRPr="00B324C0">
        <w:t>Process</w:t>
      </w:r>
      <w:r w:rsidR="00942F68" w:rsidRPr="00B324C0">
        <w:t xml:space="preserve"> -</w:t>
      </w:r>
      <w:r w:rsidR="009C07CC" w:rsidRPr="00B324C0">
        <w:t xml:space="preserve"> ledning</w:t>
      </w:r>
      <w:bookmarkEnd w:id="9"/>
    </w:p>
    <w:p w14:paraId="7572DE3B" w14:textId="4EEA4F91" w:rsidR="007803AB" w:rsidRPr="0064194C" w:rsidRDefault="007803AB" w:rsidP="0064194C">
      <w:pPr>
        <w:spacing w:before="0" w:after="0" w:line="240" w:lineRule="auto"/>
        <w:rPr>
          <w:rFonts w:cstheme="minorHAnsi"/>
        </w:rPr>
      </w:pPr>
    </w:p>
    <w:p w14:paraId="518064C9" w14:textId="10F48ADB" w:rsidR="009C07CC" w:rsidRPr="0064194C" w:rsidRDefault="009C07CC"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686912" behindDoc="0" locked="0" layoutInCell="1" allowOverlap="1" wp14:anchorId="4BC6DA49" wp14:editId="0FAA4E3E">
                <wp:simplePos x="0" y="0"/>
                <wp:positionH relativeFrom="column">
                  <wp:posOffset>52705</wp:posOffset>
                </wp:positionH>
                <wp:positionV relativeFrom="paragraph">
                  <wp:posOffset>112395</wp:posOffset>
                </wp:positionV>
                <wp:extent cx="933450" cy="695325"/>
                <wp:effectExtent l="0" t="0" r="19050" b="28575"/>
                <wp:wrapNone/>
                <wp:docPr id="28" name="Rektangel 28"/>
                <wp:cNvGraphicFramePr/>
                <a:graphic xmlns:a="http://schemas.openxmlformats.org/drawingml/2006/main">
                  <a:graphicData uri="http://schemas.microsoft.com/office/word/2010/wordprocessingShape">
                    <wps:wsp>
                      <wps:cNvSpPr/>
                      <wps:spPr>
                        <a:xfrm>
                          <a:off x="0" y="0"/>
                          <a:ext cx="933450" cy="695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68E8F1" w14:textId="5C45DC9E" w:rsidR="003C645F" w:rsidRDefault="003C645F" w:rsidP="009C07CC">
                            <w:pPr>
                              <w:jc w:val="center"/>
                            </w:pPr>
                            <w:r>
                              <w:t>Företags-</w:t>
                            </w:r>
                          </w:p>
                          <w:p w14:paraId="7F2D91CE" w14:textId="02797291" w:rsidR="003C645F" w:rsidRDefault="003C645F" w:rsidP="009C07CC">
                            <w:pPr>
                              <w:jc w:val="center"/>
                            </w:pPr>
                            <w:r>
                              <w:t>Ledning</w:t>
                            </w:r>
                            <w:r>
                              <w:tab/>
                            </w:r>
                          </w:p>
                          <w:p w14:paraId="3A255992" w14:textId="77777777" w:rsidR="003C645F" w:rsidRDefault="003C645F" w:rsidP="009C07C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C6DA49" id="Rektangel 28" o:spid="_x0000_s1029" style="position:absolute;margin-left:4.15pt;margin-top:8.85pt;width:73.5pt;height:54.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" fillcolor="#5b9bd5 [3204]" strokecolor="#1f4d78 [1604]" strokeweight="1pt">
                <v:textbox>
                  <w:txbxContent>
                    <w:p w14:paraId="2368E8F1" w14:textId="5C45DC9E" w:rsidR="003C645F" w:rsidRDefault="003C645F" w:rsidP="009C07CC">
                      <w:pPr>
                        <w:jc w:val="center"/>
                      </w:pPr>
                      <w:r>
                        <w:t>Företags-</w:t>
                      </w:r>
                    </w:p>
                    <w:p w14:paraId="7F2D91CE" w14:textId="02797291" w:rsidR="003C645F" w:rsidRDefault="003C645F" w:rsidP="009C07CC">
                      <w:pPr>
                        <w:jc w:val="center"/>
                      </w:pPr>
                      <w:r>
                        <w:t>Ledning</w:t>
                      </w:r>
                      <w:r>
                        <w:tab/>
                      </w:r>
                    </w:p>
                    <w:p w14:paraId="3A255992" w14:textId="77777777" w:rsidR="003C645F" w:rsidRDefault="003C645F" w:rsidP="009C07CC"/>
                  </w:txbxContent>
                </v:textbox>
              </v:rect>
            </w:pict>
          </mc:Fallback>
        </mc:AlternateContent>
      </w:r>
      <w:r w:rsidRPr="0064194C">
        <w:rPr>
          <w:rFonts w:cstheme="minorHAnsi"/>
          <w:noProof/>
          <w:lang w:eastAsia="sv-SE"/>
        </w:rPr>
        <mc:AlternateContent>
          <mc:Choice Requires="wps">
            <w:drawing>
              <wp:anchor distT="0" distB="0" distL="114300" distR="114300" simplePos="0" relativeHeight="251688960" behindDoc="0" locked="0" layoutInCell="1" allowOverlap="1" wp14:anchorId="6C0EB3E3" wp14:editId="3FFD270F">
                <wp:simplePos x="0" y="0"/>
                <wp:positionH relativeFrom="column">
                  <wp:posOffset>1243330</wp:posOffset>
                </wp:positionH>
                <wp:positionV relativeFrom="paragraph">
                  <wp:posOffset>112395</wp:posOffset>
                </wp:positionV>
                <wp:extent cx="933450" cy="695325"/>
                <wp:effectExtent l="0" t="0" r="19050" b="28575"/>
                <wp:wrapNone/>
                <wp:docPr id="29" name="Rektangel 29"/>
                <wp:cNvGraphicFramePr/>
                <a:graphic xmlns:a="http://schemas.openxmlformats.org/drawingml/2006/main">
                  <a:graphicData uri="http://schemas.microsoft.com/office/word/2010/wordprocessingShape">
                    <wps:wsp>
                      <wps:cNvSpPr/>
                      <wps:spPr>
                        <a:xfrm>
                          <a:off x="0" y="0"/>
                          <a:ext cx="933450" cy="695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091F28" w14:textId="13A00242" w:rsidR="003C645F" w:rsidRDefault="003C645F" w:rsidP="009C07CC">
                            <w:pPr>
                              <w:jc w:val="center"/>
                            </w:pPr>
                            <w:r>
                              <w:t>Policyer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0EB3E3" id="Rektangel 29" o:spid="_x0000_s1030" style="position:absolute;margin-left:97.9pt;margin-top:8.85pt;width:73.5pt;height:54.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" fillcolor="#5b9bd5 [3204]" strokecolor="#1f4d78 [1604]" strokeweight="1pt">
                <v:textbox>
                  <w:txbxContent>
                    <w:p w14:paraId="73091F28" w14:textId="13A00242" w:rsidR="003C645F" w:rsidRDefault="003C645F" w:rsidP="009C07CC">
                      <w:pPr>
                        <w:jc w:val="center"/>
                      </w:pPr>
                      <w:r>
                        <w:t>Policyer</w:t>
                      </w:r>
                    </w:p>
                  </w:txbxContent>
                </v:textbox>
              </v:rect>
            </w:pict>
          </mc:Fallback>
        </mc:AlternateContent>
      </w:r>
      <w:r w:rsidRPr="0064194C">
        <w:rPr>
          <w:rFonts w:cstheme="minorHAnsi"/>
          <w:noProof/>
          <w:lang w:eastAsia="sv-SE"/>
        </w:rPr>
        <mc:AlternateContent>
          <mc:Choice Requires="wps">
            <w:drawing>
              <wp:anchor distT="0" distB="0" distL="114300" distR="114300" simplePos="0" relativeHeight="251695104" behindDoc="0" locked="0" layoutInCell="1" allowOverlap="1" wp14:anchorId="6E309965" wp14:editId="763BFF64">
                <wp:simplePos x="0" y="0"/>
                <wp:positionH relativeFrom="margin">
                  <wp:align>center</wp:align>
                </wp:positionH>
                <wp:positionV relativeFrom="paragraph">
                  <wp:posOffset>121920</wp:posOffset>
                </wp:positionV>
                <wp:extent cx="933450" cy="695325"/>
                <wp:effectExtent l="0" t="0" r="19050" b="28575"/>
                <wp:wrapNone/>
                <wp:docPr id="224" name="Rektangel 224"/>
                <wp:cNvGraphicFramePr/>
                <a:graphic xmlns:a="http://schemas.openxmlformats.org/drawingml/2006/main">
                  <a:graphicData uri="http://schemas.microsoft.com/office/word/2010/wordprocessingShape">
                    <wps:wsp>
                      <wps:cNvSpPr/>
                      <wps:spPr>
                        <a:xfrm>
                          <a:off x="0" y="0"/>
                          <a:ext cx="933450" cy="695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95E751" w14:textId="77777777" w:rsidR="003C645F" w:rsidRDefault="003C645F" w:rsidP="009C07CC">
                            <w:pPr>
                              <w:jc w:val="center"/>
                            </w:pPr>
                            <w:r>
                              <w:t>Mål-</w:t>
                            </w:r>
                          </w:p>
                          <w:p w14:paraId="23E3D3AB" w14:textId="36ED3675" w:rsidR="003C645F" w:rsidRDefault="003C645F" w:rsidP="009C07CC">
                            <w:pPr>
                              <w:jc w:val="center"/>
                            </w:pPr>
                            <w:r>
                              <w:t>sättningar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309965" id="Rektangel 224" o:spid="_x0000_s1031" style="position:absolute;margin-left:0;margin-top:9.6pt;width:73.5pt;height:54.75pt;z-index:2516951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" fillcolor="#5b9bd5 [3204]" strokecolor="#1f4d78 [1604]" strokeweight="1pt">
                <v:textbox>
                  <w:txbxContent>
                    <w:p w14:paraId="0095E751" w14:textId="77777777" w:rsidR="003C645F" w:rsidRDefault="003C645F" w:rsidP="009C07CC">
                      <w:pPr>
                        <w:jc w:val="center"/>
                      </w:pPr>
                      <w:r>
                        <w:t>Mål-</w:t>
                      </w:r>
                    </w:p>
                    <w:p w14:paraId="23E3D3AB" w14:textId="36ED3675" w:rsidR="003C645F" w:rsidRDefault="003C645F" w:rsidP="009C07CC">
                      <w:pPr>
                        <w:jc w:val="center"/>
                      </w:pPr>
                      <w:r>
                        <w:t>sättningar</w:t>
                      </w:r>
                    </w:p>
                  </w:txbxContent>
                </v:textbox>
                <w10:wrap anchorx="margin"/>
              </v:rect>
            </w:pict>
          </mc:Fallback>
        </mc:AlternateContent>
      </w:r>
      <w:r w:rsidRPr="0064194C">
        <w:rPr>
          <w:rFonts w:cstheme="minorHAnsi"/>
          <w:noProof/>
          <w:lang w:eastAsia="sv-SE"/>
        </w:rPr>
        <mc:AlternateContent>
          <mc:Choice Requires="wps">
            <w:drawing>
              <wp:anchor distT="0" distB="0" distL="114300" distR="114300" simplePos="0" relativeHeight="251693056" behindDoc="0" locked="0" layoutInCell="1" allowOverlap="1" wp14:anchorId="4250E111" wp14:editId="2AE5E99E">
                <wp:simplePos x="0" y="0"/>
                <wp:positionH relativeFrom="column">
                  <wp:posOffset>3643630</wp:posOffset>
                </wp:positionH>
                <wp:positionV relativeFrom="paragraph">
                  <wp:posOffset>112395</wp:posOffset>
                </wp:positionV>
                <wp:extent cx="933450" cy="695325"/>
                <wp:effectExtent l="0" t="0" r="19050" b="28575"/>
                <wp:wrapNone/>
                <wp:docPr id="31" name="Rektangel 31"/>
                <wp:cNvGraphicFramePr/>
                <a:graphic xmlns:a="http://schemas.openxmlformats.org/drawingml/2006/main">
                  <a:graphicData uri="http://schemas.microsoft.com/office/word/2010/wordprocessingShape">
                    <wps:wsp>
                      <wps:cNvSpPr/>
                      <wps:spPr>
                        <a:xfrm>
                          <a:off x="0" y="0"/>
                          <a:ext cx="933450" cy="695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949A07" w14:textId="684F09E1" w:rsidR="003C645F" w:rsidRDefault="003C645F" w:rsidP="009C07CC">
                            <w:pPr>
                              <w:jc w:val="center"/>
                            </w:pPr>
                            <w:r>
                              <w:t>Resurser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50E111" id="Rektangel 31" o:spid="_x0000_s1032" style="position:absolute;margin-left:286.9pt;margin-top:8.85pt;width:73.5pt;height:54.7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" fillcolor="#5b9bd5 [3204]" strokecolor="#1f4d78 [1604]" strokeweight="1pt">
                <v:textbox>
                  <w:txbxContent>
                    <w:p w14:paraId="47949A07" w14:textId="684F09E1" w:rsidR="003C645F" w:rsidRDefault="003C645F" w:rsidP="009C07CC">
                      <w:pPr>
                        <w:jc w:val="center"/>
                      </w:pPr>
                      <w:r>
                        <w:t>Resurser</w:t>
                      </w:r>
                    </w:p>
                  </w:txbxContent>
                </v:textbox>
              </v:rect>
            </w:pict>
          </mc:Fallback>
        </mc:AlternateContent>
      </w:r>
      <w:r w:rsidRPr="0064194C">
        <w:rPr>
          <w:rFonts w:cstheme="minorHAnsi"/>
          <w:noProof/>
          <w:lang w:eastAsia="sv-SE"/>
        </w:rPr>
        <mc:AlternateContent>
          <mc:Choice Requires="wps">
            <w:drawing>
              <wp:anchor distT="0" distB="0" distL="114300" distR="114300" simplePos="0" relativeHeight="251691008" behindDoc="0" locked="0" layoutInCell="1" allowOverlap="1" wp14:anchorId="60D2A84B" wp14:editId="2960595B">
                <wp:simplePos x="0" y="0"/>
                <wp:positionH relativeFrom="margin">
                  <wp:align>right</wp:align>
                </wp:positionH>
                <wp:positionV relativeFrom="paragraph">
                  <wp:posOffset>93345</wp:posOffset>
                </wp:positionV>
                <wp:extent cx="933450" cy="695325"/>
                <wp:effectExtent l="0" t="0" r="19050" b="28575"/>
                <wp:wrapNone/>
                <wp:docPr id="30" name="Rektangel 30"/>
                <wp:cNvGraphicFramePr/>
                <a:graphic xmlns:a="http://schemas.openxmlformats.org/drawingml/2006/main">
                  <a:graphicData uri="http://schemas.microsoft.com/office/word/2010/wordprocessingShape">
                    <wps:wsp>
                      <wps:cNvSpPr/>
                      <wps:spPr>
                        <a:xfrm>
                          <a:off x="0" y="0"/>
                          <a:ext cx="933450" cy="695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570B7B" w14:textId="1FE2A9BC" w:rsidR="003C645F" w:rsidRDefault="003C645F" w:rsidP="009C07CC">
                            <w:pPr>
                              <w:jc w:val="center"/>
                            </w:pPr>
                            <w:r>
                              <w:t>Ledningens</w:t>
                            </w:r>
                          </w:p>
                          <w:p w14:paraId="55965B1A" w14:textId="7879C14C" w:rsidR="003C645F" w:rsidRDefault="003C645F" w:rsidP="009C07CC">
                            <w:pPr>
                              <w:jc w:val="center"/>
                            </w:pPr>
                            <w:r>
                              <w:t>genomgång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D2A84B" id="Rektangel 30" o:spid="_x0000_s1033" style="position:absolute;margin-left:22.3pt;margin-top:7.35pt;width:73.5pt;height:54.75pt;z-index:25169100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" fillcolor="#5b9bd5 [3204]" strokecolor="#1f4d78 [1604]" strokeweight="1pt">
                <v:textbox>
                  <w:txbxContent>
                    <w:p w14:paraId="5F570B7B" w14:textId="1FE2A9BC" w:rsidR="003C645F" w:rsidRDefault="003C645F" w:rsidP="009C07CC">
                      <w:pPr>
                        <w:jc w:val="center"/>
                      </w:pPr>
                      <w:r>
                        <w:t>Ledningens</w:t>
                      </w:r>
                    </w:p>
                    <w:p w14:paraId="55965B1A" w14:textId="7879C14C" w:rsidR="003C645F" w:rsidRDefault="003C645F" w:rsidP="009C07CC">
                      <w:pPr>
                        <w:jc w:val="center"/>
                      </w:pPr>
                      <w:r>
                        <w:t>genomgång</w:t>
                      </w:r>
                    </w:p>
                  </w:txbxContent>
                </v:textbox>
                <w10:wrap anchorx="margin"/>
              </v:rect>
            </w:pict>
          </mc:Fallback>
        </mc:AlternateContent>
      </w:r>
    </w:p>
    <w:p w14:paraId="1E535346" w14:textId="46B0E5E3" w:rsidR="009C07CC" w:rsidRPr="0064194C" w:rsidRDefault="009C07CC" w:rsidP="0064194C">
      <w:pPr>
        <w:spacing w:before="0" w:after="0" w:line="240" w:lineRule="auto"/>
        <w:rPr>
          <w:rFonts w:cstheme="minorHAnsi"/>
        </w:rPr>
      </w:pPr>
    </w:p>
    <w:p w14:paraId="06A807EC" w14:textId="316C3D9B" w:rsidR="009C07CC" w:rsidRPr="0064194C" w:rsidRDefault="00867EBA"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00224" behindDoc="0" locked="0" layoutInCell="1" allowOverlap="1" wp14:anchorId="49DB3BA4" wp14:editId="2328A84A">
                <wp:simplePos x="0" y="0"/>
                <wp:positionH relativeFrom="column">
                  <wp:posOffset>4567555</wp:posOffset>
                </wp:positionH>
                <wp:positionV relativeFrom="paragraph">
                  <wp:posOffset>85725</wp:posOffset>
                </wp:positionV>
                <wp:extent cx="257175" cy="0"/>
                <wp:effectExtent l="0" t="76200" r="9525" b="95250"/>
                <wp:wrapNone/>
                <wp:docPr id="251" name="Rak pilkoppling 251"/>
                <wp:cNvGraphicFramePr/>
                <a:graphic xmlns:a="http://schemas.openxmlformats.org/drawingml/2006/main">
                  <a:graphicData uri="http://schemas.microsoft.com/office/word/2010/wordprocessingShape">
                    <wps:wsp>
                      <wps:cNvCnPr/>
                      <wps:spPr>
                        <a:xfrm>
                          <a:off x="0" y="0"/>
                          <a:ext cx="257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71B57E8" id="_x0000_t32" coordsize="21600,21600" o:spt="32" o:oned="t" path="m,l21600,21600e" filled="f">
                <v:path arrowok="t" fillok="f" o:connecttype="none"/>
                <o:lock v:ext="edit" shapetype="t"/>
              </v:shapetype>
              <v:shape id="Rak pilkoppling 251" o:spid="_x0000_s1026" type="#_x0000_t32" style="position:absolute;margin-left:359.65pt;margin-top:6.75pt;width:20.25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" strokecolor="#5b9bd5 [3204]" strokeweight=".5pt">
                <v:stroke endarrow="block" joinstyle="miter"/>
              </v:shape>
            </w:pict>
          </mc:Fallback>
        </mc:AlternateContent>
      </w:r>
      <w:r w:rsidRPr="0064194C">
        <w:rPr>
          <w:rFonts w:cstheme="minorHAnsi"/>
          <w:noProof/>
          <w:lang w:eastAsia="sv-SE"/>
        </w:rPr>
        <mc:AlternateContent>
          <mc:Choice Requires="wps">
            <w:drawing>
              <wp:anchor distT="0" distB="0" distL="114300" distR="114300" simplePos="0" relativeHeight="251702272" behindDoc="0" locked="0" layoutInCell="1" allowOverlap="1" wp14:anchorId="6E10D25C" wp14:editId="4633307B">
                <wp:simplePos x="0" y="0"/>
                <wp:positionH relativeFrom="column">
                  <wp:posOffset>3367405</wp:posOffset>
                </wp:positionH>
                <wp:positionV relativeFrom="paragraph">
                  <wp:posOffset>85725</wp:posOffset>
                </wp:positionV>
                <wp:extent cx="257175" cy="0"/>
                <wp:effectExtent l="0" t="76200" r="9525" b="95250"/>
                <wp:wrapNone/>
                <wp:docPr id="252" name="Rak pilkoppling 252"/>
                <wp:cNvGraphicFramePr/>
                <a:graphic xmlns:a="http://schemas.openxmlformats.org/drawingml/2006/main">
                  <a:graphicData uri="http://schemas.microsoft.com/office/word/2010/wordprocessingShape">
                    <wps:wsp>
                      <wps:cNvCnPr/>
                      <wps:spPr>
                        <a:xfrm>
                          <a:off x="0" y="0"/>
                          <a:ext cx="257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BC0BF7" id="Rak pilkoppling 252" o:spid="_x0000_s1026" type="#_x0000_t32" style="position:absolute;margin-left:265.15pt;margin-top:6.75pt;width:20.25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" strokecolor="#5b9bd5 [3204]" strokeweight=".5pt">
                <v:stroke endarrow="block" joinstyle="miter"/>
              </v:shape>
            </w:pict>
          </mc:Fallback>
        </mc:AlternateContent>
      </w:r>
      <w:r w:rsidRPr="0064194C">
        <w:rPr>
          <w:rFonts w:cstheme="minorHAnsi"/>
          <w:noProof/>
          <w:lang w:eastAsia="sv-SE"/>
        </w:rPr>
        <mc:AlternateContent>
          <mc:Choice Requires="wps">
            <w:drawing>
              <wp:anchor distT="0" distB="0" distL="114300" distR="114300" simplePos="0" relativeHeight="251704320" behindDoc="0" locked="0" layoutInCell="1" allowOverlap="1" wp14:anchorId="76B83FE5" wp14:editId="35564032">
                <wp:simplePos x="0" y="0"/>
                <wp:positionH relativeFrom="column">
                  <wp:posOffset>2157730</wp:posOffset>
                </wp:positionH>
                <wp:positionV relativeFrom="paragraph">
                  <wp:posOffset>114300</wp:posOffset>
                </wp:positionV>
                <wp:extent cx="257175" cy="0"/>
                <wp:effectExtent l="0" t="76200" r="9525" b="95250"/>
                <wp:wrapNone/>
                <wp:docPr id="271" name="Rak pilkoppling 271"/>
                <wp:cNvGraphicFramePr/>
                <a:graphic xmlns:a="http://schemas.openxmlformats.org/drawingml/2006/main">
                  <a:graphicData uri="http://schemas.microsoft.com/office/word/2010/wordprocessingShape">
                    <wps:wsp>
                      <wps:cNvCnPr/>
                      <wps:spPr>
                        <a:xfrm>
                          <a:off x="0" y="0"/>
                          <a:ext cx="257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477880" id="Rak pilkoppling 271" o:spid="_x0000_s1026" type="#_x0000_t32" style="position:absolute;margin-left:169.9pt;margin-top:9pt;width:20.2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" strokecolor="#5b9bd5 [3204]" strokeweight=".5pt">
                <v:stroke endarrow="block" joinstyle="miter"/>
              </v:shape>
            </w:pict>
          </mc:Fallback>
        </mc:AlternateContent>
      </w:r>
      <w:r w:rsidR="009C07CC" w:rsidRPr="0064194C">
        <w:rPr>
          <w:rFonts w:cstheme="minorHAnsi"/>
          <w:noProof/>
          <w:lang w:eastAsia="sv-SE"/>
        </w:rPr>
        <mc:AlternateContent>
          <mc:Choice Requires="wps">
            <w:drawing>
              <wp:anchor distT="0" distB="0" distL="114300" distR="114300" simplePos="0" relativeHeight="251698176" behindDoc="0" locked="0" layoutInCell="1" allowOverlap="1" wp14:anchorId="1DE9A515" wp14:editId="271C5E99">
                <wp:simplePos x="0" y="0"/>
                <wp:positionH relativeFrom="column">
                  <wp:posOffset>995680</wp:posOffset>
                </wp:positionH>
                <wp:positionV relativeFrom="paragraph">
                  <wp:posOffset>114300</wp:posOffset>
                </wp:positionV>
                <wp:extent cx="257175" cy="0"/>
                <wp:effectExtent l="0" t="76200" r="9525" b="95250"/>
                <wp:wrapNone/>
                <wp:docPr id="240" name="Rak pilkoppling 240"/>
                <wp:cNvGraphicFramePr/>
                <a:graphic xmlns:a="http://schemas.openxmlformats.org/drawingml/2006/main">
                  <a:graphicData uri="http://schemas.microsoft.com/office/word/2010/wordprocessingShape">
                    <wps:wsp>
                      <wps:cNvCnPr/>
                      <wps:spPr>
                        <a:xfrm>
                          <a:off x="0" y="0"/>
                          <a:ext cx="257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956075" id="Rak pilkoppling 240" o:spid="_x0000_s1026" type="#_x0000_t32" style="position:absolute;margin-left:78.4pt;margin-top:9pt;width:20.2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" strokecolor="#5b9bd5 [3204]" strokeweight=".5pt">
                <v:stroke endarrow="block" joinstyle="miter"/>
              </v:shape>
            </w:pict>
          </mc:Fallback>
        </mc:AlternateContent>
      </w:r>
    </w:p>
    <w:p w14:paraId="4CDF2DC2" w14:textId="4329023E" w:rsidR="009C07CC" w:rsidRPr="0064194C" w:rsidRDefault="00E235F0"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88640" behindDoc="0" locked="0" layoutInCell="1" allowOverlap="1" wp14:anchorId="590E8341" wp14:editId="188C53D7">
                <wp:simplePos x="0" y="0"/>
                <wp:positionH relativeFrom="column">
                  <wp:posOffset>5259070</wp:posOffset>
                </wp:positionH>
                <wp:positionV relativeFrom="paragraph">
                  <wp:posOffset>72060</wp:posOffset>
                </wp:positionV>
                <wp:extent cx="14605" cy="343535"/>
                <wp:effectExtent l="57150" t="0" r="80645" b="56515"/>
                <wp:wrapNone/>
                <wp:docPr id="12" name="Rak pilkoppling 12"/>
                <wp:cNvGraphicFramePr/>
                <a:graphic xmlns:a="http://schemas.openxmlformats.org/drawingml/2006/main">
                  <a:graphicData uri="http://schemas.microsoft.com/office/word/2010/wordprocessingShape">
                    <wps:wsp>
                      <wps:cNvCnPr/>
                      <wps:spPr>
                        <a:xfrm>
                          <a:off x="0" y="0"/>
                          <a:ext cx="14605" cy="3435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A473A6" id="_x0000_t32" coordsize="21600,21600" o:spt="32" o:oned="t" path="m,l21600,21600e" filled="f">
                <v:path arrowok="t" fillok="f" o:connecttype="none"/>
                <o:lock v:ext="edit" shapetype="t"/>
              </v:shapetype>
              <v:shape id="Rak pilkoppling 12" o:spid="_x0000_s1026" type="#_x0000_t32" style="position:absolute;margin-left:414.1pt;margin-top:5.65pt;width:1.15pt;height:27.05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" strokecolor="#5b9bd5 [3204]" strokeweight=".5pt">
                <v:stroke endarrow="block" joinstyle="miter"/>
              </v:shape>
            </w:pict>
          </mc:Fallback>
        </mc:AlternateContent>
      </w:r>
      <w:r w:rsidRPr="0064194C">
        <w:rPr>
          <w:rFonts w:cstheme="minorHAnsi"/>
          <w:noProof/>
          <w:lang w:eastAsia="sv-SE"/>
        </w:rPr>
        <mc:AlternateContent>
          <mc:Choice Requires="wps">
            <w:drawing>
              <wp:anchor distT="0" distB="0" distL="114300" distR="114300" simplePos="0" relativeHeight="251886592" behindDoc="0" locked="0" layoutInCell="1" allowOverlap="1" wp14:anchorId="1E2CC4AC" wp14:editId="580B96E8">
                <wp:simplePos x="0" y="0"/>
                <wp:positionH relativeFrom="column">
                  <wp:posOffset>497205</wp:posOffset>
                </wp:positionH>
                <wp:positionV relativeFrom="paragraph">
                  <wp:posOffset>106985</wp:posOffset>
                </wp:positionV>
                <wp:extent cx="6985" cy="650875"/>
                <wp:effectExtent l="76200" t="38100" r="69215" b="15875"/>
                <wp:wrapNone/>
                <wp:docPr id="10" name="Rak pilkoppling 10"/>
                <wp:cNvGraphicFramePr/>
                <a:graphic xmlns:a="http://schemas.openxmlformats.org/drawingml/2006/main">
                  <a:graphicData uri="http://schemas.microsoft.com/office/word/2010/wordprocessingShape">
                    <wps:wsp>
                      <wps:cNvCnPr/>
                      <wps:spPr>
                        <a:xfrm flipH="1" flipV="1">
                          <a:off x="0" y="0"/>
                          <a:ext cx="6985" cy="650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7EF8BC" id="Rak pilkoppling 10" o:spid="_x0000_s1026" type="#_x0000_t32" style="position:absolute;margin-left:39.15pt;margin-top:8.4pt;width:.55pt;height:51.25pt;flip:x y;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" strokecolor="#5b9bd5 [3204]" strokeweight=".5pt">
                <v:stroke endarrow="block" joinstyle="miter"/>
              </v:shape>
            </w:pict>
          </mc:Fallback>
        </mc:AlternateContent>
      </w:r>
    </w:p>
    <w:p w14:paraId="228EBF25" w14:textId="7D0946E2" w:rsidR="009C07CC" w:rsidRPr="0064194C" w:rsidRDefault="009C07CC" w:rsidP="0064194C">
      <w:pPr>
        <w:spacing w:before="0" w:after="0" w:line="240" w:lineRule="auto"/>
        <w:rPr>
          <w:rFonts w:cstheme="minorHAnsi"/>
        </w:rPr>
      </w:pPr>
    </w:p>
    <w:p w14:paraId="22526339" w14:textId="67F1548C" w:rsidR="009C07CC" w:rsidRPr="0064194C" w:rsidRDefault="005714D3"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697152" behindDoc="0" locked="0" layoutInCell="1" allowOverlap="1" wp14:anchorId="07B4FDE6" wp14:editId="4F1CA7D4">
                <wp:simplePos x="0" y="0"/>
                <wp:positionH relativeFrom="margin">
                  <wp:align>right</wp:align>
                </wp:positionH>
                <wp:positionV relativeFrom="paragraph">
                  <wp:posOffset>113030</wp:posOffset>
                </wp:positionV>
                <wp:extent cx="933450" cy="695325"/>
                <wp:effectExtent l="0" t="0" r="19050" b="28575"/>
                <wp:wrapNone/>
                <wp:docPr id="233" name="Rektangel 233"/>
                <wp:cNvGraphicFramePr/>
                <a:graphic xmlns:a="http://schemas.openxmlformats.org/drawingml/2006/main">
                  <a:graphicData uri="http://schemas.microsoft.com/office/word/2010/wordprocessingShape">
                    <wps:wsp>
                      <wps:cNvSpPr/>
                      <wps:spPr>
                        <a:xfrm>
                          <a:off x="0" y="0"/>
                          <a:ext cx="933450" cy="695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5530D8" w14:textId="620E1B6B" w:rsidR="003C645F" w:rsidRDefault="003C645F" w:rsidP="009C07CC">
                            <w:pPr>
                              <w:jc w:val="center"/>
                            </w:pPr>
                            <w:r>
                              <w:t>Resultat-</w:t>
                            </w:r>
                          </w:p>
                          <w:p w14:paraId="523EC1D2" w14:textId="6639EF63" w:rsidR="003C645F" w:rsidRDefault="003C645F" w:rsidP="009C07CC">
                            <w:pPr>
                              <w:jc w:val="center"/>
                            </w:pPr>
                            <w:r>
                              <w:t>uppföljning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B4FDE6" id="Rektangel 233" o:spid="_x0000_s1034" style="position:absolute;margin-left:22.3pt;margin-top:8.9pt;width:73.5pt;height:54.75pt;z-index:25169715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" fillcolor="#5b9bd5 [3204]" strokecolor="#1f4d78 [1604]" strokeweight="1pt">
                <v:textbox>
                  <w:txbxContent>
                    <w:p w14:paraId="405530D8" w14:textId="620E1B6B" w:rsidR="003C645F" w:rsidRDefault="003C645F" w:rsidP="009C07CC">
                      <w:pPr>
                        <w:jc w:val="center"/>
                      </w:pPr>
                      <w:r>
                        <w:t>Resultat-</w:t>
                      </w:r>
                    </w:p>
                    <w:p w14:paraId="523EC1D2" w14:textId="6639EF63" w:rsidR="003C645F" w:rsidRDefault="003C645F" w:rsidP="009C07CC">
                      <w:pPr>
                        <w:jc w:val="center"/>
                      </w:pPr>
                      <w:r>
                        <w:t>uppföljning</w:t>
                      </w:r>
                    </w:p>
                  </w:txbxContent>
                </v:textbox>
                <w10:wrap anchorx="margin"/>
              </v:rect>
            </w:pict>
          </mc:Fallback>
        </mc:AlternateContent>
      </w:r>
    </w:p>
    <w:p w14:paraId="2085DBE6" w14:textId="0A5017C1" w:rsidR="009C07CC" w:rsidRPr="0064194C" w:rsidRDefault="009C07CC" w:rsidP="0064194C">
      <w:pPr>
        <w:spacing w:before="0" w:after="0" w:line="240" w:lineRule="auto"/>
        <w:rPr>
          <w:rFonts w:cstheme="minorHAnsi"/>
        </w:rPr>
      </w:pPr>
    </w:p>
    <w:p w14:paraId="05BD535F" w14:textId="3DABF99E" w:rsidR="009C07CC" w:rsidRPr="0064194C" w:rsidRDefault="005714D3"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87616" behindDoc="0" locked="0" layoutInCell="1" allowOverlap="1" wp14:anchorId="0C4D14FD" wp14:editId="52E3531E">
                <wp:simplePos x="0" y="0"/>
                <wp:positionH relativeFrom="column">
                  <wp:posOffset>501015</wp:posOffset>
                </wp:positionH>
                <wp:positionV relativeFrom="paragraph">
                  <wp:posOffset>104140</wp:posOffset>
                </wp:positionV>
                <wp:extent cx="4286250" cy="21590"/>
                <wp:effectExtent l="0" t="0" r="19050" b="35560"/>
                <wp:wrapNone/>
                <wp:docPr id="11" name="Rak koppling 11"/>
                <wp:cNvGraphicFramePr/>
                <a:graphic xmlns:a="http://schemas.openxmlformats.org/drawingml/2006/main">
                  <a:graphicData uri="http://schemas.microsoft.com/office/word/2010/wordprocessingShape">
                    <wps:wsp>
                      <wps:cNvCnPr/>
                      <wps:spPr>
                        <a:xfrm>
                          <a:off x="0" y="0"/>
                          <a:ext cx="4286250" cy="215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4FFC78" id="Rak koppling 11" o:spid="_x0000_s1026" style="position:absolute;z-index:251887616;visibility:visible;mso-wrap-style:square;mso-wrap-distance-left:9pt;mso-wrap-distance-top:0;mso-wrap-distance-right:9pt;mso-wrap-distance-bottom:0;mso-position-horizontal:absolute;mso-position-horizontal-relative:text;mso-position-vertical:absolute;mso-position-vertical-relative:text" from="39.45pt,8.2pt" to="376.9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" strokecolor="#5b9bd5 [3204]" strokeweight=".5pt">
                <v:stroke joinstyle="miter"/>
              </v:line>
            </w:pict>
          </mc:Fallback>
        </mc:AlternateContent>
      </w:r>
    </w:p>
    <w:p w14:paraId="7D66C460" w14:textId="1B7C79AE" w:rsidR="009C07CC" w:rsidRPr="0064194C" w:rsidRDefault="009C07CC" w:rsidP="0064194C">
      <w:pPr>
        <w:spacing w:before="0" w:after="0" w:line="240" w:lineRule="auto"/>
        <w:rPr>
          <w:rFonts w:cstheme="minorHAnsi"/>
        </w:rPr>
      </w:pPr>
    </w:p>
    <w:p w14:paraId="620B2092" w14:textId="45222AF1" w:rsidR="009C07CC" w:rsidRPr="0064194C" w:rsidRDefault="009C07CC" w:rsidP="0064194C">
      <w:pPr>
        <w:spacing w:before="0" w:after="0" w:line="240" w:lineRule="auto"/>
        <w:rPr>
          <w:rFonts w:cstheme="minorHAnsi"/>
        </w:rPr>
      </w:pPr>
    </w:p>
    <w:p w14:paraId="1CD0B8DF" w14:textId="5FEF75EC" w:rsidR="009C07CC" w:rsidRPr="0064194C" w:rsidRDefault="009C07CC" w:rsidP="0064194C">
      <w:pPr>
        <w:spacing w:before="0" w:after="0" w:line="240" w:lineRule="auto"/>
        <w:rPr>
          <w:rFonts w:cstheme="minorHAnsi"/>
        </w:rPr>
      </w:pPr>
    </w:p>
    <w:p w14:paraId="008BBF2C" w14:textId="41622106" w:rsidR="009C07CC" w:rsidRPr="0064194C" w:rsidRDefault="009C07CC" w:rsidP="0064194C">
      <w:pPr>
        <w:spacing w:before="0" w:after="0" w:line="240" w:lineRule="auto"/>
        <w:rPr>
          <w:rFonts w:cstheme="minorHAnsi"/>
        </w:rPr>
      </w:pPr>
    </w:p>
    <w:p w14:paraId="6C99AA5C" w14:textId="77777777" w:rsidR="009C07CC" w:rsidRPr="0064194C" w:rsidRDefault="009C07CC" w:rsidP="0064194C">
      <w:pPr>
        <w:spacing w:before="0" w:after="0" w:line="240" w:lineRule="auto"/>
        <w:rPr>
          <w:rFonts w:cstheme="minorHAnsi"/>
        </w:rPr>
      </w:pPr>
    </w:p>
    <w:p w14:paraId="0462D105" w14:textId="703D4BFF" w:rsidR="009C07CC" w:rsidRPr="0064194C" w:rsidRDefault="009C07CC" w:rsidP="0064194C">
      <w:pPr>
        <w:spacing w:before="0" w:after="0" w:line="240" w:lineRule="auto"/>
        <w:rPr>
          <w:rFonts w:cstheme="minorHAnsi"/>
        </w:rPr>
      </w:pPr>
    </w:p>
    <w:p w14:paraId="0D2DDD90" w14:textId="77777777" w:rsidR="005951B7" w:rsidRPr="0064194C" w:rsidRDefault="005951B7" w:rsidP="0064194C">
      <w:pPr>
        <w:spacing w:before="0" w:after="0" w:line="240" w:lineRule="auto"/>
        <w:rPr>
          <w:rFonts w:eastAsiaTheme="majorEastAsia" w:cstheme="minorHAnsi"/>
          <w:color w:val="2E74B5" w:themeColor="accent1" w:themeShade="BF"/>
        </w:rPr>
      </w:pPr>
      <w:bookmarkStart w:id="10" w:name="_3.2_Ledningens_åtagande"/>
      <w:bookmarkEnd w:id="10"/>
      <w:r w:rsidRPr="0064194C">
        <w:rPr>
          <w:rFonts w:cstheme="minorHAnsi"/>
        </w:rPr>
        <w:br w:type="page"/>
      </w:r>
    </w:p>
    <w:p w14:paraId="70F3F270" w14:textId="4D92A0C1" w:rsidR="007803AB" w:rsidRPr="00B324C0" w:rsidRDefault="008B2EF4" w:rsidP="00B324C0">
      <w:pPr>
        <w:pStyle w:val="Rubrik2"/>
        <w:rPr>
          <w:rStyle w:val="Rubrik2Char"/>
        </w:rPr>
      </w:pPr>
      <w:bookmarkStart w:id="11" w:name="_Toc469309104"/>
      <w:r w:rsidRPr="00B324C0">
        <w:lastRenderedPageBreak/>
        <w:t>3.2 Ledningens åtagande</w:t>
      </w:r>
      <w:bookmarkEnd w:id="11"/>
    </w:p>
    <w:p w14:paraId="6D935084" w14:textId="77777777" w:rsidR="008B2EF4" w:rsidRPr="0064194C" w:rsidRDefault="008B2EF4" w:rsidP="0064194C">
      <w:pPr>
        <w:spacing w:before="0" w:after="0" w:line="240" w:lineRule="auto"/>
        <w:rPr>
          <w:rFonts w:cstheme="minorHAnsi"/>
        </w:rPr>
      </w:pPr>
    </w:p>
    <w:p w14:paraId="5068C4C0" w14:textId="77777777" w:rsidR="008B2EF4" w:rsidRPr="00713420" w:rsidRDefault="008B2EF4"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713420">
        <w:rPr>
          <w:rFonts w:cstheme="minorHAnsi"/>
          <w:lang w:val="x-none" w:eastAsia="x-none"/>
        </w:rPr>
        <w:t>Vid ledningens genomg</w:t>
      </w:r>
      <w:r w:rsidRPr="00713420">
        <w:rPr>
          <w:rFonts w:eastAsia="Times New Roman" w:cstheme="minorHAnsi"/>
          <w:lang w:val="x-none" w:eastAsia="x-none"/>
        </w:rPr>
        <w:t>ång tar ledningen del av information som stöd för framtida beslut. Ledningen har också det yttersta ansvaret för att det kontinuerliga kvalitets- och arbetsmiljöarbetet fungerar optimalt i hela verksamheten. Det innebär att ledningen kontinuerligt med stöd av ledningssystemet ska planera, leda, kontrollera, följa upp, utvärdera och förbättra verksamheten. Ledningen ansvarar också för att årligen ta fram en kvalitetsberättelse.</w:t>
      </w:r>
    </w:p>
    <w:p w14:paraId="3D01826F" w14:textId="11C3E4A9" w:rsidR="008B2EF4" w:rsidRPr="00713420" w:rsidRDefault="008B2EF4" w:rsidP="00713420">
      <w:pPr>
        <w:spacing w:before="0" w:after="0" w:line="240" w:lineRule="auto"/>
        <w:rPr>
          <w:rFonts w:cstheme="minorHAnsi"/>
          <w:lang w:val="x-none"/>
        </w:rPr>
      </w:pPr>
    </w:p>
    <w:p w14:paraId="45ED7DD4" w14:textId="77777777" w:rsidR="00713420" w:rsidRPr="00713420" w:rsidRDefault="00713420" w:rsidP="00713420">
      <w:pPr>
        <w:widowControl w:val="0"/>
        <w:autoSpaceDE w:val="0"/>
        <w:autoSpaceDN w:val="0"/>
        <w:adjustRightInd w:val="0"/>
        <w:spacing w:before="0" w:after="0" w:line="240" w:lineRule="auto"/>
        <w:rPr>
          <w:rFonts w:eastAsia="Times New Roman" w:cstheme="minorHAnsi"/>
          <w:b/>
          <w:bCs/>
          <w:lang w:val="x-none" w:eastAsia="x-none"/>
        </w:rPr>
      </w:pPr>
      <w:proofErr w:type="spellStart"/>
      <w:r w:rsidRPr="00713420">
        <w:rPr>
          <w:rFonts w:cstheme="minorHAnsi"/>
          <w:b/>
          <w:bCs/>
          <w:lang w:val="x-none" w:eastAsia="x-none"/>
        </w:rPr>
        <w:t>Kvalitetsm</w:t>
      </w:r>
      <w:r w:rsidRPr="00713420">
        <w:rPr>
          <w:rFonts w:eastAsia="Times New Roman" w:cstheme="minorHAnsi"/>
          <w:b/>
          <w:bCs/>
          <w:lang w:val="x-none" w:eastAsia="x-none"/>
        </w:rPr>
        <w:t>öten</w:t>
      </w:r>
      <w:proofErr w:type="spellEnd"/>
    </w:p>
    <w:p w14:paraId="4300F8DE" w14:textId="77777777" w:rsidR="00713420" w:rsidRPr="00713420" w:rsidRDefault="00713420" w:rsidP="00713420">
      <w:pPr>
        <w:widowControl w:val="0"/>
        <w:autoSpaceDE w:val="0"/>
        <w:autoSpaceDN w:val="0"/>
        <w:adjustRightInd w:val="0"/>
        <w:spacing w:before="0" w:after="0" w:line="240" w:lineRule="auto"/>
        <w:rPr>
          <w:rFonts w:cstheme="minorHAnsi"/>
          <w:lang w:val="x-none" w:eastAsia="x-none"/>
        </w:rPr>
      </w:pPr>
    </w:p>
    <w:p w14:paraId="17584819" w14:textId="14C6B447" w:rsidR="00713420" w:rsidRPr="00713420" w:rsidRDefault="00713420" w:rsidP="00713420">
      <w:pPr>
        <w:widowControl w:val="0"/>
        <w:autoSpaceDE w:val="0"/>
        <w:autoSpaceDN w:val="0"/>
        <w:adjustRightInd w:val="0"/>
        <w:spacing w:before="0" w:after="0" w:line="240" w:lineRule="auto"/>
        <w:rPr>
          <w:rFonts w:eastAsia="Times New Roman" w:cstheme="minorHAnsi"/>
          <w:lang w:val="x-none" w:eastAsia="x-none"/>
        </w:rPr>
      </w:pPr>
      <w:r w:rsidRPr="00713420">
        <w:rPr>
          <w:rFonts w:cstheme="minorHAnsi"/>
          <w:lang w:val="x-none" w:eastAsia="x-none"/>
        </w:rPr>
        <w:t>Vi h</w:t>
      </w:r>
      <w:r w:rsidRPr="00713420">
        <w:rPr>
          <w:rFonts w:eastAsia="Times New Roman" w:cstheme="minorHAnsi"/>
          <w:lang w:val="x-none" w:eastAsia="x-none"/>
        </w:rPr>
        <w:t xml:space="preserve">åller fyra ggr/år kvalitetsmöte där ....................................... samlar en grupp och genomför en granskning av de processer, aktiviteter och rutiner som ingår i vårt kvalitetsledningssystem. I samband med dessa </w:t>
      </w:r>
      <w:proofErr w:type="spellStart"/>
      <w:r w:rsidRPr="00713420">
        <w:rPr>
          <w:rFonts w:eastAsia="Times New Roman" w:cstheme="minorHAnsi"/>
          <w:lang w:val="x-none" w:eastAsia="x-none"/>
        </w:rPr>
        <w:t>kvalitetsmöten</w:t>
      </w:r>
      <w:proofErr w:type="spellEnd"/>
      <w:r w:rsidRPr="00713420">
        <w:rPr>
          <w:rFonts w:eastAsia="Times New Roman" w:cstheme="minorHAnsi"/>
          <w:lang w:val="x-none" w:eastAsia="x-none"/>
        </w:rPr>
        <w:t xml:space="preserve"> så ska processerna, rutinerna och aktiviteter förbättras så att de blir ändamålsenliga. Rutiner förbättras även kontinuerligt då vi ser behov av detta. </w:t>
      </w:r>
      <w:proofErr w:type="spellStart"/>
      <w:r w:rsidRPr="00713420">
        <w:rPr>
          <w:rFonts w:eastAsia="Times New Roman" w:cstheme="minorHAnsi"/>
          <w:lang w:val="x-none" w:eastAsia="x-none"/>
        </w:rPr>
        <w:t>Kvalitetsmöten</w:t>
      </w:r>
      <w:proofErr w:type="spellEnd"/>
      <w:r w:rsidRPr="00713420">
        <w:rPr>
          <w:rFonts w:eastAsia="Times New Roman" w:cstheme="minorHAnsi"/>
          <w:lang w:val="x-none" w:eastAsia="x-none"/>
        </w:rPr>
        <w:t xml:space="preserve"> protokollförs.</w:t>
      </w:r>
    </w:p>
    <w:p w14:paraId="30D2ACB1" w14:textId="77777777" w:rsidR="00713420" w:rsidRPr="00713420" w:rsidRDefault="00713420" w:rsidP="00713420">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2327DE65" w14:textId="77777777" w:rsidR="00713420" w:rsidRPr="00713420" w:rsidRDefault="00713420" w:rsidP="00713420">
      <w:pPr>
        <w:spacing w:before="0" w:after="0" w:line="240" w:lineRule="auto"/>
        <w:rPr>
          <w:rFonts w:cstheme="minorHAnsi"/>
          <w:lang w:val="x-none"/>
        </w:rPr>
      </w:pPr>
    </w:p>
    <w:p w14:paraId="1C58B548" w14:textId="1A044E2A" w:rsidR="008B2EF4" w:rsidRPr="0064194C" w:rsidRDefault="008B2EF4" w:rsidP="0064194C">
      <w:pPr>
        <w:spacing w:before="0" w:after="0" w:line="240" w:lineRule="auto"/>
        <w:rPr>
          <w:rFonts w:cstheme="minorHAnsi"/>
          <w:b/>
        </w:rPr>
      </w:pPr>
      <w:r w:rsidRPr="0064194C">
        <w:rPr>
          <w:rFonts w:cstheme="minorHAnsi"/>
          <w:b/>
        </w:rPr>
        <w:t>Hänvisning</w:t>
      </w:r>
    </w:p>
    <w:p w14:paraId="32375BB4" w14:textId="77777777" w:rsidR="004A2B1A" w:rsidRPr="0064194C" w:rsidRDefault="004A2B1A" w:rsidP="0064194C">
      <w:pPr>
        <w:spacing w:before="0" w:after="0" w:line="240" w:lineRule="auto"/>
        <w:rPr>
          <w:rFonts w:cstheme="minorHAnsi"/>
          <w:b/>
        </w:rPr>
      </w:pPr>
    </w:p>
    <w:p w14:paraId="268F3E3A" w14:textId="40DD77F9" w:rsidR="00356876" w:rsidRPr="0064194C" w:rsidRDefault="00ED6CC7" w:rsidP="0064194C">
      <w:pPr>
        <w:spacing w:before="0" w:after="0" w:line="240" w:lineRule="auto"/>
        <w:rPr>
          <w:rFonts w:cstheme="minorHAnsi"/>
        </w:rPr>
      </w:pPr>
      <w:hyperlink w:anchor="_5.14_Ledningens_genomgång" w:history="1">
        <w:r w:rsidR="00356876" w:rsidRPr="0064194C">
          <w:rPr>
            <w:rStyle w:val="Hyperlnk"/>
            <w:rFonts w:cstheme="minorHAnsi"/>
          </w:rPr>
          <w:t>5.14 Ledningens genomgång</w:t>
        </w:r>
      </w:hyperlink>
    </w:p>
    <w:p w14:paraId="75AB439F" w14:textId="3DD9E360" w:rsidR="0013616A" w:rsidRPr="0064194C" w:rsidRDefault="00ED6CC7" w:rsidP="0064194C">
      <w:pPr>
        <w:spacing w:before="0" w:after="0" w:line="240" w:lineRule="auto"/>
        <w:rPr>
          <w:rFonts w:cstheme="minorHAnsi"/>
        </w:rPr>
      </w:pPr>
      <w:hyperlink w:anchor="_7.2_Kvalitetsberättelse" w:history="1">
        <w:r w:rsidR="004F12AF" w:rsidRPr="0064194C">
          <w:rPr>
            <w:rStyle w:val="Hyperlnk"/>
            <w:rFonts w:cstheme="minorHAnsi"/>
          </w:rPr>
          <w:t>7.2 Kvalitetsberättelse</w:t>
        </w:r>
      </w:hyperlink>
    </w:p>
    <w:p w14:paraId="6E39904B" w14:textId="44FD3EDD" w:rsidR="0013616A" w:rsidRPr="0064194C" w:rsidRDefault="0013616A" w:rsidP="0064194C">
      <w:pPr>
        <w:spacing w:before="0" w:after="0" w:line="240" w:lineRule="auto"/>
        <w:rPr>
          <w:rFonts w:cstheme="minorHAnsi"/>
        </w:rPr>
      </w:pPr>
    </w:p>
    <w:p w14:paraId="42617FB3" w14:textId="1848B635" w:rsidR="0013616A" w:rsidRPr="0064194C" w:rsidRDefault="0013616A" w:rsidP="0064194C">
      <w:pPr>
        <w:spacing w:before="0" w:after="0" w:line="240" w:lineRule="auto"/>
        <w:rPr>
          <w:rFonts w:cstheme="minorHAnsi"/>
        </w:rPr>
      </w:pPr>
    </w:p>
    <w:p w14:paraId="1D0814B1" w14:textId="77777777" w:rsidR="005951B7" w:rsidRPr="0064194C" w:rsidRDefault="005951B7"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365B4069" w14:textId="673FFE35" w:rsidR="0013616A" w:rsidRPr="00B324C0" w:rsidRDefault="0013616A" w:rsidP="00B324C0">
      <w:pPr>
        <w:pStyle w:val="Rubrik2"/>
      </w:pPr>
      <w:bookmarkStart w:id="12" w:name="_Toc469309105"/>
      <w:r w:rsidRPr="00B324C0">
        <w:lastRenderedPageBreak/>
        <w:t>3.3 Kvalitetspolicy</w:t>
      </w:r>
      <w:bookmarkEnd w:id="12"/>
    </w:p>
    <w:p w14:paraId="65C2DB27"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7F5E4D4B"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ska uppfylla de krav samt lagar och föreskrifter som gäller för verksamhet.</w:t>
      </w:r>
    </w:p>
    <w:p w14:paraId="5FC82630"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1C6DE7AA"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 ska göra allt vi kan för att tillgodose våra boendes och beställares krav och önskemål vid varje enskilt uppdrag. Våra boende/beställare ska kunna lita på att de får rätt tjänster av god kvalité på bestämd tid. Vi står till boendes/beställares förfogande med den kompetens och erfarenhet som krävs för uppdrag/tjänster inom ………………….</w:t>
      </w:r>
    </w:p>
    <w:p w14:paraId="3F5D31A2"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7545FBA0"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Alla medarbetares kompetens och engagemang är en förutsättning för att vi ska nå våra uppsatta mål. Därför erbjuder vi våra anställda kontinuerlig utbildning samt en säker och stimulerande arbetsmiljö. </w:t>
      </w:r>
    </w:p>
    <w:p w14:paraId="18D318EC"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br/>
        <w:t>För att ytterligare öka företagets anseende, konkurrenskraft och lönsamhet är det nödvändigt att kvalitetstänkandet genomsyrar hela organisationen. Var och en i organisationen ska ha kunskap om hur vars och ens beslut och handlande påverkar kvaliteten på vårt arbete och våra tjänster, och att vi ständigt måste arbeta med att förbättra oss.</w:t>
      </w:r>
      <w:r w:rsidRPr="0064194C">
        <w:rPr>
          <w:rFonts w:eastAsia="Times New Roman" w:cstheme="minorHAnsi"/>
          <w:lang w:val="x-none" w:eastAsia="x-none"/>
        </w:rPr>
        <w:br/>
      </w:r>
    </w:p>
    <w:p w14:paraId="756FC982"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Detta inneb</w:t>
      </w:r>
      <w:r w:rsidRPr="0064194C">
        <w:rPr>
          <w:rFonts w:eastAsia="Times New Roman" w:cstheme="minorHAnsi"/>
          <w:b/>
          <w:bCs/>
          <w:lang w:val="x-none" w:eastAsia="x-none"/>
        </w:rPr>
        <w:t>är att:</w:t>
      </w:r>
    </w:p>
    <w:p w14:paraId="5C926DC5"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788A0DFB" w14:textId="77777777" w:rsidR="0013616A" w:rsidRPr="00EA369A" w:rsidRDefault="0013616A" w:rsidP="00BB418D">
      <w:pPr>
        <w:pStyle w:val="Liststycke"/>
        <w:widowControl w:val="0"/>
        <w:numPr>
          <w:ilvl w:val="0"/>
          <w:numId w:val="35"/>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EA369A">
        <w:rPr>
          <w:rFonts w:cstheme="minorHAnsi"/>
          <w:lang w:val="x-none" w:eastAsia="x-none"/>
        </w:rPr>
        <w:t>Vi efterstr</w:t>
      </w:r>
      <w:r w:rsidRPr="00EA369A">
        <w:rPr>
          <w:rFonts w:eastAsia="Times New Roman" w:cstheme="minorHAnsi"/>
          <w:lang w:val="x-none" w:eastAsia="x-none"/>
        </w:rPr>
        <w:t>ävar goda och långsiktiga relationer med våra boende/beställare</w:t>
      </w:r>
    </w:p>
    <w:p w14:paraId="63475A35" w14:textId="77777777" w:rsidR="0013616A" w:rsidRPr="00EA369A" w:rsidRDefault="0013616A" w:rsidP="00BB418D">
      <w:pPr>
        <w:pStyle w:val="Liststycke"/>
        <w:widowControl w:val="0"/>
        <w:numPr>
          <w:ilvl w:val="0"/>
          <w:numId w:val="35"/>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EA369A">
        <w:rPr>
          <w:rFonts w:eastAsia="Times New Roman" w:cstheme="minorHAnsi"/>
          <w:lang w:val="x-none" w:eastAsia="x-none"/>
        </w:rPr>
        <w:t>Vi ständigt arbetar med att förbättra och utveckla service, processer och ledningssystem</w:t>
      </w:r>
    </w:p>
    <w:p w14:paraId="435C7F31" w14:textId="77777777" w:rsidR="0013616A" w:rsidRPr="00EA369A" w:rsidRDefault="0013616A" w:rsidP="00BB418D">
      <w:pPr>
        <w:pStyle w:val="Liststycke"/>
        <w:widowControl w:val="0"/>
        <w:numPr>
          <w:ilvl w:val="0"/>
          <w:numId w:val="35"/>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EA369A">
        <w:rPr>
          <w:rFonts w:eastAsia="Times New Roman" w:cstheme="minorHAnsi"/>
          <w:lang w:val="x-none" w:eastAsia="x-none"/>
        </w:rPr>
        <w:t>Vi sätter alla boende/beställare, såväl interna som externa, i centrum för vårt agerande</w:t>
      </w:r>
    </w:p>
    <w:p w14:paraId="4E884FC5" w14:textId="77777777" w:rsidR="0013616A" w:rsidRPr="00EA369A" w:rsidRDefault="0013616A" w:rsidP="00BB418D">
      <w:pPr>
        <w:pStyle w:val="Liststycke"/>
        <w:widowControl w:val="0"/>
        <w:numPr>
          <w:ilvl w:val="0"/>
          <w:numId w:val="35"/>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EA369A">
        <w:rPr>
          <w:rFonts w:eastAsia="Times New Roman" w:cstheme="minorHAnsi"/>
          <w:lang w:val="x-none" w:eastAsia="x-none"/>
        </w:rPr>
        <w:t>Vi strävar efter fullfölja alla våra åtaganden gentemot våra boende/beställare med bästa möjliga resultat</w:t>
      </w:r>
    </w:p>
    <w:p w14:paraId="5E6911A8" w14:textId="77777777" w:rsidR="0013616A" w:rsidRPr="00EA369A" w:rsidRDefault="0013616A" w:rsidP="00BB418D">
      <w:pPr>
        <w:pStyle w:val="Liststycke"/>
        <w:widowControl w:val="0"/>
        <w:numPr>
          <w:ilvl w:val="0"/>
          <w:numId w:val="35"/>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EA369A">
        <w:rPr>
          <w:rFonts w:eastAsia="Times New Roman" w:cstheme="minorHAnsi"/>
          <w:lang w:val="x-none" w:eastAsia="x-none"/>
        </w:rPr>
        <w:t>Uppträda ärligt och seriöst mot våra boende/beställare och övriga intressenter</w:t>
      </w:r>
    </w:p>
    <w:p w14:paraId="7FD732BE" w14:textId="77777777" w:rsidR="0013616A" w:rsidRPr="00EA369A" w:rsidRDefault="0013616A" w:rsidP="00BB418D">
      <w:pPr>
        <w:pStyle w:val="Liststycke"/>
        <w:widowControl w:val="0"/>
        <w:numPr>
          <w:ilvl w:val="0"/>
          <w:numId w:val="35"/>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EA369A">
        <w:rPr>
          <w:rFonts w:eastAsia="Times New Roman" w:cstheme="minorHAnsi"/>
          <w:lang w:val="x-none" w:eastAsia="x-none"/>
        </w:rPr>
        <w:t>Kompetenta och medvetna medarbetare som känner till betydelsen av sina insatser för helhetsresultat och totalkvalitet</w:t>
      </w:r>
    </w:p>
    <w:p w14:paraId="7DC2A59F" w14:textId="77777777" w:rsidR="0013616A" w:rsidRPr="00EA369A" w:rsidRDefault="0013616A" w:rsidP="00BB418D">
      <w:pPr>
        <w:pStyle w:val="Liststycke"/>
        <w:widowControl w:val="0"/>
        <w:numPr>
          <w:ilvl w:val="0"/>
          <w:numId w:val="35"/>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EA369A">
        <w:rPr>
          <w:rFonts w:eastAsia="Times New Roman" w:cstheme="minorHAnsi"/>
          <w:lang w:val="x-none" w:eastAsia="x-none"/>
        </w:rPr>
        <w:t>Genom en välutbildad, engagerad och flexibel personal</w:t>
      </w:r>
    </w:p>
    <w:p w14:paraId="2F58B5AE" w14:textId="77777777" w:rsidR="0013616A" w:rsidRPr="00EA369A" w:rsidRDefault="0013616A" w:rsidP="00BB418D">
      <w:pPr>
        <w:pStyle w:val="Liststycke"/>
        <w:widowControl w:val="0"/>
        <w:numPr>
          <w:ilvl w:val="0"/>
          <w:numId w:val="35"/>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EA369A">
        <w:rPr>
          <w:rFonts w:eastAsia="Times New Roman" w:cstheme="minorHAnsi"/>
          <w:lang w:val="x-none" w:eastAsia="x-none"/>
        </w:rPr>
        <w:t>Genom att ständigt förbättra ledningssystemet och följa upp verksamhetsmål</w:t>
      </w:r>
    </w:p>
    <w:p w14:paraId="793EA3DB" w14:textId="77777777" w:rsidR="0013616A" w:rsidRPr="00EA369A" w:rsidRDefault="0013616A" w:rsidP="00BB418D">
      <w:pPr>
        <w:pStyle w:val="Liststycke"/>
        <w:widowControl w:val="0"/>
        <w:numPr>
          <w:ilvl w:val="0"/>
          <w:numId w:val="35"/>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EA369A">
        <w:rPr>
          <w:rFonts w:eastAsia="Times New Roman" w:cstheme="minorHAnsi"/>
          <w:lang w:val="x-none" w:eastAsia="x-none"/>
        </w:rPr>
        <w:t>Genom att lyssna på boendes önskemål och behov</w:t>
      </w:r>
    </w:p>
    <w:p w14:paraId="73210BFB"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55D58D19"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7C92EE17" w14:textId="706AF02F"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r w:rsidRPr="0064194C">
        <w:rPr>
          <w:rFonts w:cstheme="minorHAnsi"/>
          <w:b/>
          <w:bCs/>
          <w:lang w:val="x-none" w:eastAsia="x-none"/>
        </w:rPr>
        <w:t>Verksamhets</w:t>
      </w:r>
      <w:r w:rsidR="008F34ED" w:rsidRPr="0064194C">
        <w:rPr>
          <w:rFonts w:cstheme="minorHAnsi"/>
          <w:b/>
          <w:bCs/>
          <w:lang w:eastAsia="x-none"/>
        </w:rPr>
        <w:t>chef</w:t>
      </w:r>
    </w:p>
    <w:p w14:paraId="2BC4EBC8"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3C962236" w14:textId="77777777" w:rsidR="0013616A" w:rsidRPr="0064194C" w:rsidRDefault="0013616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w:t>
      </w:r>
    </w:p>
    <w:p w14:paraId="66AB4130" w14:textId="77777777" w:rsidR="0013616A" w:rsidRPr="0064194C" w:rsidRDefault="0013616A" w:rsidP="0064194C">
      <w:pPr>
        <w:autoSpaceDE w:val="0"/>
        <w:autoSpaceDN w:val="0"/>
        <w:adjustRightInd w:val="0"/>
        <w:spacing w:before="0" w:after="0" w:line="240" w:lineRule="auto"/>
        <w:rPr>
          <w:rFonts w:cstheme="minorHAnsi"/>
          <w:lang w:val="x-none" w:eastAsia="x-none"/>
        </w:rPr>
      </w:pPr>
    </w:p>
    <w:p w14:paraId="1E11F53A" w14:textId="77777777" w:rsidR="00F36275" w:rsidRPr="0064194C" w:rsidRDefault="00F36275" w:rsidP="0064194C">
      <w:pPr>
        <w:pStyle w:val="Rubrik2"/>
        <w:spacing w:before="0" w:line="240" w:lineRule="auto"/>
        <w:rPr>
          <w:rFonts w:asciiTheme="minorHAnsi" w:hAnsiTheme="minorHAnsi" w:cstheme="minorHAnsi"/>
          <w:sz w:val="22"/>
          <w:szCs w:val="22"/>
        </w:rPr>
      </w:pPr>
      <w:bookmarkStart w:id="13" w:name="_Toc468025934"/>
    </w:p>
    <w:p w14:paraId="4F2D0175" w14:textId="77777777" w:rsidR="00F36275" w:rsidRPr="0064194C" w:rsidRDefault="00F36275" w:rsidP="0064194C">
      <w:pPr>
        <w:pStyle w:val="Rubrik2"/>
        <w:spacing w:before="0" w:line="240" w:lineRule="auto"/>
        <w:rPr>
          <w:rFonts w:asciiTheme="minorHAnsi" w:hAnsiTheme="minorHAnsi" w:cstheme="minorHAnsi"/>
          <w:sz w:val="22"/>
          <w:szCs w:val="22"/>
        </w:rPr>
      </w:pPr>
    </w:p>
    <w:p w14:paraId="7C0C636C" w14:textId="77777777" w:rsidR="00F36275" w:rsidRPr="0064194C" w:rsidRDefault="00F36275" w:rsidP="0064194C">
      <w:pPr>
        <w:pStyle w:val="Rubrik2"/>
        <w:spacing w:before="0" w:line="240" w:lineRule="auto"/>
        <w:rPr>
          <w:rFonts w:asciiTheme="minorHAnsi" w:hAnsiTheme="minorHAnsi" w:cstheme="minorHAnsi"/>
          <w:sz w:val="22"/>
          <w:szCs w:val="22"/>
        </w:rPr>
      </w:pPr>
    </w:p>
    <w:p w14:paraId="47A28D51" w14:textId="77777777" w:rsidR="00AA4AE9" w:rsidRPr="0064194C" w:rsidRDefault="00AA4AE9" w:rsidP="0064194C">
      <w:pPr>
        <w:spacing w:before="0" w:after="0" w:line="240" w:lineRule="auto"/>
        <w:rPr>
          <w:rFonts w:eastAsiaTheme="majorEastAsia" w:cstheme="minorHAnsi"/>
          <w:color w:val="2E74B5" w:themeColor="accent1" w:themeShade="BF"/>
        </w:rPr>
      </w:pPr>
      <w:bookmarkStart w:id="14" w:name="_3.4_Verksamhetsmål"/>
      <w:bookmarkEnd w:id="14"/>
      <w:r w:rsidRPr="0064194C">
        <w:rPr>
          <w:rFonts w:cstheme="minorHAnsi"/>
        </w:rPr>
        <w:br w:type="page"/>
      </w:r>
    </w:p>
    <w:p w14:paraId="34BC3B9E" w14:textId="60737028" w:rsidR="000D6D4B" w:rsidRPr="00B324C0" w:rsidRDefault="000D6D4B" w:rsidP="00B324C0">
      <w:pPr>
        <w:pStyle w:val="Rubrik2"/>
      </w:pPr>
      <w:bookmarkStart w:id="15" w:name="_Toc469309106"/>
      <w:r w:rsidRPr="00B324C0">
        <w:lastRenderedPageBreak/>
        <w:t>3.4 Verksamhetsmål</w:t>
      </w:r>
      <w:bookmarkEnd w:id="13"/>
      <w:bookmarkEnd w:id="15"/>
    </w:p>
    <w:p w14:paraId="11B1712B" w14:textId="1437F6AF" w:rsidR="000D6D4B" w:rsidRPr="0064194C" w:rsidRDefault="000D6D4B" w:rsidP="0064194C">
      <w:pPr>
        <w:spacing w:before="0" w:after="0" w:line="240" w:lineRule="auto"/>
        <w:rPr>
          <w:rFonts w:cstheme="minorHAnsi"/>
        </w:rPr>
      </w:pPr>
    </w:p>
    <w:p w14:paraId="3D968797"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lang w:eastAsia="sv-SE"/>
        </w:rPr>
      </w:pPr>
      <w:r w:rsidRPr="0064194C">
        <w:rPr>
          <w:rFonts w:cstheme="minorHAnsi"/>
          <w:lang w:eastAsia="sv-SE"/>
        </w:rPr>
        <w:t>M</w:t>
      </w:r>
      <w:r w:rsidRPr="0064194C">
        <w:rPr>
          <w:rFonts w:eastAsia="Times New Roman" w:cstheme="minorHAnsi"/>
          <w:lang w:eastAsia="sv-SE"/>
        </w:rPr>
        <w:t>ålet är att motivera och stötta ungdomarna att bli självständiga, våga stå på egna ben och att få dem till att påverka sin framtid i positiv riktning. Detta genom ett nära samarbete med uppdragsgivare och anhöriga till ungdomarna.</w:t>
      </w:r>
    </w:p>
    <w:p w14:paraId="52DC8A0A"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lang w:eastAsia="sv-SE"/>
        </w:rPr>
      </w:pPr>
    </w:p>
    <w:p w14:paraId="71A887D5" w14:textId="12063BA9" w:rsidR="00F70AA6" w:rsidRDefault="00F70AA6" w:rsidP="0064194C">
      <w:pPr>
        <w:widowControl w:val="0"/>
        <w:autoSpaceDE w:val="0"/>
        <w:autoSpaceDN w:val="0"/>
        <w:adjustRightInd w:val="0"/>
        <w:spacing w:before="0" w:after="0" w:line="240" w:lineRule="auto"/>
        <w:rPr>
          <w:rFonts w:eastAsia="Times New Roman" w:cstheme="minorHAnsi"/>
          <w:b/>
          <w:bCs/>
          <w:lang w:eastAsia="sv-SE"/>
        </w:rPr>
      </w:pPr>
      <w:r w:rsidRPr="0064194C">
        <w:rPr>
          <w:rFonts w:cstheme="minorHAnsi"/>
          <w:b/>
          <w:bCs/>
          <w:lang w:eastAsia="sv-SE"/>
        </w:rPr>
        <w:t>Mera specificerade m</w:t>
      </w:r>
      <w:r w:rsidRPr="0064194C">
        <w:rPr>
          <w:rFonts w:eastAsia="Times New Roman" w:cstheme="minorHAnsi"/>
          <w:b/>
          <w:bCs/>
          <w:lang w:eastAsia="sv-SE"/>
        </w:rPr>
        <w:t>ål kan vara:</w:t>
      </w:r>
    </w:p>
    <w:p w14:paraId="142B8FA6" w14:textId="77777777" w:rsidR="00B324C0" w:rsidRPr="0064194C" w:rsidRDefault="00B324C0" w:rsidP="0064194C">
      <w:pPr>
        <w:widowControl w:val="0"/>
        <w:autoSpaceDE w:val="0"/>
        <w:autoSpaceDN w:val="0"/>
        <w:adjustRightInd w:val="0"/>
        <w:spacing w:before="0" w:after="0" w:line="240" w:lineRule="auto"/>
        <w:rPr>
          <w:rFonts w:cstheme="minorHAnsi"/>
          <w:lang w:eastAsia="sv-SE"/>
        </w:rPr>
      </w:pPr>
    </w:p>
    <w:p w14:paraId="696FED4A" w14:textId="3529B63E" w:rsidR="00F70AA6" w:rsidRPr="0064194C" w:rsidRDefault="00F70AA6" w:rsidP="00BB418D">
      <w:pPr>
        <w:pStyle w:val="Liststycke"/>
        <w:widowControl w:val="0"/>
        <w:numPr>
          <w:ilvl w:val="0"/>
          <w:numId w:val="29"/>
        </w:numPr>
        <w:autoSpaceDE w:val="0"/>
        <w:autoSpaceDN w:val="0"/>
        <w:adjustRightInd w:val="0"/>
        <w:spacing w:before="0" w:after="0" w:line="240" w:lineRule="auto"/>
        <w:rPr>
          <w:rFonts w:eastAsia="Times New Roman" w:cstheme="minorHAnsi"/>
          <w:lang w:eastAsia="sv-SE"/>
        </w:rPr>
      </w:pPr>
      <w:r w:rsidRPr="0064194C">
        <w:rPr>
          <w:rFonts w:cstheme="minorHAnsi"/>
          <w:lang w:eastAsia="sv-SE"/>
        </w:rPr>
        <w:t>Att uppr</w:t>
      </w:r>
      <w:r w:rsidRPr="0064194C">
        <w:rPr>
          <w:rFonts w:eastAsia="Times New Roman" w:cstheme="minorHAnsi"/>
          <w:lang w:eastAsia="sv-SE"/>
        </w:rPr>
        <w:t>ätta en fungerande relation till föräldrarna</w:t>
      </w:r>
    </w:p>
    <w:p w14:paraId="1C4126B7" w14:textId="24CBF28E" w:rsidR="00F70AA6" w:rsidRPr="0064194C" w:rsidRDefault="00F70AA6" w:rsidP="00BB418D">
      <w:pPr>
        <w:widowControl w:val="0"/>
        <w:numPr>
          <w:ilvl w:val="0"/>
          <w:numId w:val="29"/>
        </w:numPr>
        <w:autoSpaceDE w:val="0"/>
        <w:autoSpaceDN w:val="0"/>
        <w:adjustRightInd w:val="0"/>
        <w:spacing w:before="0" w:after="0" w:line="240" w:lineRule="auto"/>
        <w:rPr>
          <w:rFonts w:eastAsia="Times New Roman" w:cstheme="minorHAnsi"/>
          <w:lang w:eastAsia="sv-SE"/>
        </w:rPr>
      </w:pPr>
      <w:r w:rsidRPr="0064194C">
        <w:rPr>
          <w:rFonts w:cstheme="minorHAnsi"/>
          <w:lang w:eastAsia="sv-SE"/>
        </w:rPr>
        <w:t>Att klara av att skapa och uppr</w:t>
      </w:r>
      <w:r w:rsidRPr="0064194C">
        <w:rPr>
          <w:rFonts w:eastAsia="Times New Roman" w:cstheme="minorHAnsi"/>
          <w:lang w:eastAsia="sv-SE"/>
        </w:rPr>
        <w:t>ätthålla relationer och att fungera socialt</w:t>
      </w:r>
    </w:p>
    <w:p w14:paraId="05EF13EA" w14:textId="77777777" w:rsidR="00F70AA6" w:rsidRPr="0064194C" w:rsidRDefault="00F70AA6" w:rsidP="00BB418D">
      <w:pPr>
        <w:pStyle w:val="Liststycke"/>
        <w:widowControl w:val="0"/>
        <w:numPr>
          <w:ilvl w:val="0"/>
          <w:numId w:val="29"/>
        </w:numPr>
        <w:autoSpaceDE w:val="0"/>
        <w:autoSpaceDN w:val="0"/>
        <w:adjustRightInd w:val="0"/>
        <w:spacing w:before="0" w:after="0" w:line="240" w:lineRule="auto"/>
        <w:rPr>
          <w:rFonts w:eastAsia="Times New Roman" w:cstheme="minorHAnsi"/>
          <w:lang w:eastAsia="sv-SE"/>
        </w:rPr>
      </w:pPr>
      <w:r w:rsidRPr="0064194C">
        <w:rPr>
          <w:rFonts w:eastAsia="Times New Roman" w:cstheme="minorHAnsi"/>
          <w:lang w:eastAsia="sv-SE"/>
        </w:rPr>
        <w:t>Att sköta sin skolgång/praktikplats/arbete</w:t>
      </w:r>
    </w:p>
    <w:p w14:paraId="3FDBBE4A" w14:textId="77777777" w:rsidR="00F70AA6" w:rsidRPr="0064194C" w:rsidRDefault="00F70AA6" w:rsidP="00BB418D">
      <w:pPr>
        <w:pStyle w:val="Liststycke"/>
        <w:widowControl w:val="0"/>
        <w:numPr>
          <w:ilvl w:val="0"/>
          <w:numId w:val="29"/>
        </w:numPr>
        <w:autoSpaceDE w:val="0"/>
        <w:autoSpaceDN w:val="0"/>
        <w:adjustRightInd w:val="0"/>
        <w:spacing w:before="0" w:after="0" w:line="240" w:lineRule="auto"/>
        <w:rPr>
          <w:rFonts w:eastAsia="Times New Roman" w:cstheme="minorHAnsi"/>
          <w:lang w:eastAsia="sv-SE"/>
        </w:rPr>
      </w:pPr>
      <w:r w:rsidRPr="0064194C">
        <w:rPr>
          <w:rFonts w:eastAsia="Times New Roman" w:cstheme="minorHAnsi"/>
          <w:lang w:eastAsia="sv-SE"/>
        </w:rPr>
        <w:t>Att respektera sig själv och andra</w:t>
      </w:r>
    </w:p>
    <w:p w14:paraId="6C200541" w14:textId="77777777" w:rsidR="00F70AA6" w:rsidRPr="0064194C" w:rsidRDefault="00F70AA6" w:rsidP="00BB418D">
      <w:pPr>
        <w:pStyle w:val="Liststycke"/>
        <w:widowControl w:val="0"/>
        <w:numPr>
          <w:ilvl w:val="0"/>
          <w:numId w:val="29"/>
        </w:numPr>
        <w:autoSpaceDE w:val="0"/>
        <w:autoSpaceDN w:val="0"/>
        <w:adjustRightInd w:val="0"/>
        <w:spacing w:before="0" w:after="0" w:line="240" w:lineRule="auto"/>
        <w:rPr>
          <w:rFonts w:eastAsia="Times New Roman" w:cstheme="minorHAnsi"/>
          <w:lang w:eastAsia="sv-SE"/>
        </w:rPr>
      </w:pPr>
      <w:r w:rsidRPr="0064194C">
        <w:rPr>
          <w:rFonts w:eastAsia="Times New Roman" w:cstheme="minorHAnsi"/>
          <w:lang w:eastAsia="sv-SE"/>
        </w:rPr>
        <w:t>Att bryta ett destruktivt beteende</w:t>
      </w:r>
    </w:p>
    <w:p w14:paraId="23768FCB" w14:textId="77777777" w:rsidR="00F70AA6" w:rsidRPr="0064194C" w:rsidRDefault="00F70AA6" w:rsidP="00BB418D">
      <w:pPr>
        <w:pStyle w:val="Liststycke"/>
        <w:widowControl w:val="0"/>
        <w:numPr>
          <w:ilvl w:val="0"/>
          <w:numId w:val="29"/>
        </w:numPr>
        <w:autoSpaceDE w:val="0"/>
        <w:autoSpaceDN w:val="0"/>
        <w:adjustRightInd w:val="0"/>
        <w:spacing w:before="0" w:after="0" w:line="240" w:lineRule="auto"/>
        <w:rPr>
          <w:rFonts w:eastAsia="Times New Roman" w:cstheme="minorHAnsi"/>
          <w:lang w:eastAsia="sv-SE"/>
        </w:rPr>
      </w:pPr>
      <w:r w:rsidRPr="0064194C">
        <w:rPr>
          <w:rFonts w:eastAsia="Times New Roman" w:cstheme="minorHAnsi"/>
          <w:lang w:eastAsia="sv-SE"/>
        </w:rPr>
        <w:t>Att hålla sig ifrån droger och kriminalitet</w:t>
      </w:r>
    </w:p>
    <w:p w14:paraId="167717EB"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lang w:eastAsia="sv-SE"/>
        </w:rPr>
      </w:pPr>
    </w:p>
    <w:p w14:paraId="71DD5C8C" w14:textId="273BC526" w:rsidR="00F70AA6" w:rsidRPr="00D36955" w:rsidRDefault="00F70AA6" w:rsidP="0064194C">
      <w:pPr>
        <w:widowControl w:val="0"/>
        <w:autoSpaceDE w:val="0"/>
        <w:autoSpaceDN w:val="0"/>
        <w:adjustRightInd w:val="0"/>
        <w:spacing w:before="0" w:after="0" w:line="240" w:lineRule="auto"/>
        <w:rPr>
          <w:rFonts w:eastAsia="Times New Roman" w:cstheme="minorHAnsi"/>
          <w:b/>
          <w:lang w:eastAsia="sv-SE"/>
        </w:rPr>
      </w:pPr>
      <w:r w:rsidRPr="00D36955">
        <w:rPr>
          <w:rFonts w:eastAsia="Times New Roman" w:cstheme="minorHAnsi"/>
          <w:b/>
          <w:lang w:eastAsia="sv-SE"/>
        </w:rPr>
        <w:t>Detta genomför vi genom att:</w:t>
      </w:r>
    </w:p>
    <w:p w14:paraId="3B07142D" w14:textId="77777777" w:rsidR="00D36955" w:rsidRPr="0064194C" w:rsidRDefault="00D36955" w:rsidP="0064194C">
      <w:pPr>
        <w:widowControl w:val="0"/>
        <w:autoSpaceDE w:val="0"/>
        <w:autoSpaceDN w:val="0"/>
        <w:adjustRightInd w:val="0"/>
        <w:spacing w:before="0" w:after="0" w:line="240" w:lineRule="auto"/>
        <w:rPr>
          <w:rFonts w:eastAsia="Times New Roman" w:cstheme="minorHAnsi"/>
          <w:lang w:eastAsia="sv-SE"/>
        </w:rPr>
      </w:pPr>
    </w:p>
    <w:p w14:paraId="54346051" w14:textId="77777777" w:rsidR="00F70AA6" w:rsidRPr="0064194C" w:rsidRDefault="00F70AA6" w:rsidP="00D36955">
      <w:pPr>
        <w:pStyle w:val="Liststycke"/>
        <w:widowControl w:val="0"/>
        <w:numPr>
          <w:ilvl w:val="0"/>
          <w:numId w:val="38"/>
        </w:numPr>
        <w:autoSpaceDE w:val="0"/>
        <w:autoSpaceDN w:val="0"/>
        <w:adjustRightInd w:val="0"/>
        <w:spacing w:before="0" w:after="0" w:line="240" w:lineRule="auto"/>
        <w:rPr>
          <w:rFonts w:eastAsia="Times New Roman" w:cstheme="minorHAnsi"/>
          <w:lang w:eastAsia="sv-SE"/>
        </w:rPr>
      </w:pPr>
      <w:r w:rsidRPr="0064194C">
        <w:rPr>
          <w:rFonts w:eastAsia="Times New Roman" w:cstheme="minorHAnsi"/>
          <w:lang w:eastAsia="sv-SE"/>
        </w:rPr>
        <w:t>Upprätta och följa en individuell genomförandeplan</w:t>
      </w:r>
    </w:p>
    <w:p w14:paraId="785FEE32" w14:textId="77777777" w:rsidR="00F70AA6" w:rsidRPr="00D36955" w:rsidRDefault="00F70AA6" w:rsidP="00D36955">
      <w:pPr>
        <w:pStyle w:val="Liststycke"/>
        <w:widowControl w:val="0"/>
        <w:numPr>
          <w:ilvl w:val="0"/>
          <w:numId w:val="38"/>
        </w:numPr>
        <w:autoSpaceDE w:val="0"/>
        <w:autoSpaceDN w:val="0"/>
        <w:adjustRightInd w:val="0"/>
        <w:spacing w:before="0" w:after="0" w:line="240" w:lineRule="auto"/>
        <w:rPr>
          <w:rFonts w:eastAsia="Times New Roman" w:cstheme="minorHAnsi"/>
          <w:lang w:eastAsia="sv-SE"/>
        </w:rPr>
      </w:pPr>
      <w:r w:rsidRPr="00D36955">
        <w:rPr>
          <w:rFonts w:eastAsia="Times New Roman" w:cstheme="minorHAnsi"/>
          <w:lang w:eastAsia="sv-SE"/>
        </w:rPr>
        <w:t>Den enskildes självbestämmande, delaktighet och integritet ska så långt som möjligt beaktas</w:t>
      </w:r>
    </w:p>
    <w:p w14:paraId="1341EE26"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lang w:eastAsia="sv-SE"/>
        </w:rPr>
      </w:pPr>
    </w:p>
    <w:p w14:paraId="6359F68D" w14:textId="77777777" w:rsidR="00F70AA6" w:rsidRPr="0064194C" w:rsidRDefault="00F70AA6" w:rsidP="0064194C">
      <w:pPr>
        <w:widowControl w:val="0"/>
        <w:autoSpaceDE w:val="0"/>
        <w:autoSpaceDN w:val="0"/>
        <w:adjustRightInd w:val="0"/>
        <w:spacing w:before="0" w:after="0" w:line="240" w:lineRule="auto"/>
        <w:rPr>
          <w:rFonts w:cstheme="minorHAnsi"/>
          <w:lang w:eastAsia="sv-SE"/>
        </w:rPr>
      </w:pPr>
      <w:r w:rsidRPr="0064194C">
        <w:rPr>
          <w:rFonts w:cstheme="minorHAnsi"/>
          <w:b/>
          <w:bCs/>
          <w:lang w:eastAsia="sv-SE"/>
        </w:rPr>
        <w:t>Konkret m</w:t>
      </w:r>
      <w:r w:rsidRPr="0064194C">
        <w:rPr>
          <w:rFonts w:eastAsia="Times New Roman" w:cstheme="minorHAnsi"/>
          <w:b/>
          <w:bCs/>
          <w:lang w:eastAsia="sv-SE"/>
        </w:rPr>
        <w:t>ätbart mål:</w:t>
      </w:r>
    </w:p>
    <w:p w14:paraId="0D547BC2"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lang w:eastAsia="sv-SE"/>
        </w:rPr>
      </w:pPr>
      <w:r w:rsidRPr="0064194C">
        <w:rPr>
          <w:rFonts w:cstheme="minorHAnsi"/>
          <w:lang w:eastAsia="sv-SE"/>
        </w:rPr>
        <w:t xml:space="preserve">Att detta </w:t>
      </w:r>
      <w:r w:rsidRPr="0064194C">
        <w:rPr>
          <w:rFonts w:eastAsia="Times New Roman" w:cstheme="minorHAnsi"/>
          <w:lang w:eastAsia="sv-SE"/>
        </w:rPr>
        <w:t>år höja vårt kvalitetsindex till 9.0.</w:t>
      </w:r>
    </w:p>
    <w:p w14:paraId="7D1C709A" w14:textId="35CC1304" w:rsidR="00F70AA6" w:rsidRPr="0064194C" w:rsidRDefault="00F70AA6" w:rsidP="0064194C">
      <w:pPr>
        <w:widowControl w:val="0"/>
        <w:autoSpaceDE w:val="0"/>
        <w:autoSpaceDN w:val="0"/>
        <w:adjustRightInd w:val="0"/>
        <w:spacing w:before="0" w:after="0" w:line="240" w:lineRule="auto"/>
        <w:rPr>
          <w:rFonts w:eastAsia="Times New Roman" w:cstheme="minorHAnsi"/>
          <w:lang w:eastAsia="sv-SE"/>
        </w:rPr>
      </w:pPr>
      <w:r w:rsidRPr="0064194C">
        <w:rPr>
          <w:rFonts w:eastAsia="Times New Roman" w:cstheme="minorHAnsi"/>
          <w:lang w:eastAsia="sv-SE"/>
        </w:rPr>
        <w:t>Förra året låg vårt index på</w:t>
      </w:r>
      <w:r w:rsidR="005C1D21">
        <w:rPr>
          <w:rFonts w:eastAsia="Times New Roman" w:cstheme="minorHAnsi"/>
          <w:lang w:eastAsia="sv-SE"/>
        </w:rPr>
        <w:t xml:space="preserve"> (…………)</w:t>
      </w:r>
    </w:p>
    <w:p w14:paraId="4718CDD0"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lang w:eastAsia="sv-SE"/>
        </w:rPr>
      </w:pPr>
    </w:p>
    <w:p w14:paraId="1D9C86CC" w14:textId="77777777" w:rsidR="00F70AA6" w:rsidRPr="0064194C" w:rsidRDefault="00F70AA6" w:rsidP="0064194C">
      <w:pPr>
        <w:widowControl w:val="0"/>
        <w:autoSpaceDE w:val="0"/>
        <w:autoSpaceDN w:val="0"/>
        <w:adjustRightInd w:val="0"/>
        <w:spacing w:before="0" w:after="0" w:line="240" w:lineRule="auto"/>
        <w:rPr>
          <w:rFonts w:cstheme="minorHAnsi"/>
          <w:lang w:eastAsia="sv-SE"/>
        </w:rPr>
      </w:pPr>
      <w:r w:rsidRPr="0064194C">
        <w:rPr>
          <w:rFonts w:cstheme="minorHAnsi"/>
          <w:b/>
          <w:bCs/>
          <w:lang w:eastAsia="sv-SE"/>
        </w:rPr>
        <w:t>Bakgrund:</w:t>
      </w:r>
    </w:p>
    <w:p w14:paraId="18EBF89C"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lang w:eastAsia="sv-SE"/>
        </w:rPr>
      </w:pPr>
      <w:r w:rsidRPr="0064194C">
        <w:rPr>
          <w:rFonts w:cstheme="minorHAnsi"/>
          <w:lang w:eastAsia="sv-SE"/>
        </w:rPr>
        <w:t>I samband med utskrivning f</w:t>
      </w:r>
      <w:r w:rsidRPr="0064194C">
        <w:rPr>
          <w:rFonts w:eastAsia="Times New Roman" w:cstheme="minorHAnsi"/>
          <w:lang w:eastAsia="sv-SE"/>
        </w:rPr>
        <w:t>år ungdom och anhörig svara på frågor angående vistelsen på vårt HVB-hem. Det är Skandinavisk Sjukvårdsinformation som genomför denna undersökning och resultatet kan alla ta del av.</w:t>
      </w:r>
    </w:p>
    <w:p w14:paraId="2FAD2A80"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lang w:eastAsia="sv-SE"/>
        </w:rPr>
      </w:pPr>
    </w:p>
    <w:p w14:paraId="208AD092" w14:textId="77777777" w:rsidR="00F70AA6" w:rsidRPr="0064194C" w:rsidRDefault="00F70AA6" w:rsidP="0064194C">
      <w:pPr>
        <w:widowControl w:val="0"/>
        <w:autoSpaceDE w:val="0"/>
        <w:autoSpaceDN w:val="0"/>
        <w:adjustRightInd w:val="0"/>
        <w:spacing w:before="0" w:after="0" w:line="240" w:lineRule="auto"/>
        <w:rPr>
          <w:rFonts w:cstheme="minorHAnsi"/>
          <w:b/>
          <w:bCs/>
          <w:lang w:eastAsia="sv-SE"/>
        </w:rPr>
      </w:pPr>
      <w:r w:rsidRPr="0064194C">
        <w:rPr>
          <w:rFonts w:cstheme="minorHAnsi"/>
          <w:b/>
          <w:bCs/>
          <w:lang w:eastAsia="sv-SE"/>
        </w:rPr>
        <w:t>Handlingsplan</w:t>
      </w:r>
    </w:p>
    <w:p w14:paraId="0870427D"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lang w:eastAsia="sv-SE"/>
        </w:rPr>
      </w:pPr>
      <w:r w:rsidRPr="0064194C">
        <w:rPr>
          <w:rFonts w:cstheme="minorHAnsi"/>
          <w:lang w:eastAsia="sv-SE"/>
        </w:rPr>
        <w:t>Vi ska unders</w:t>
      </w:r>
      <w:r w:rsidRPr="0064194C">
        <w:rPr>
          <w:rFonts w:eastAsia="Times New Roman" w:cstheme="minorHAnsi"/>
          <w:lang w:eastAsia="sv-SE"/>
        </w:rPr>
        <w:t xml:space="preserve">öka resultaten vid kvalitetsindex undersökningen och sätta upp handlingsplan utifrån dessa resultat. Vi ska också utgå ifrån avvikelse-, tillbud-, olycksfallsrapportering samt lex Sarah och det som framkommer i vårt övriga förbättringsarbete såsom egenkontroll, internrevision, </w:t>
      </w:r>
      <w:proofErr w:type="spellStart"/>
      <w:r w:rsidRPr="0064194C">
        <w:rPr>
          <w:rFonts w:eastAsia="Times New Roman" w:cstheme="minorHAnsi"/>
          <w:lang w:eastAsia="sv-SE"/>
        </w:rPr>
        <w:t>kvalitetsmöten</w:t>
      </w:r>
      <w:proofErr w:type="spellEnd"/>
      <w:r w:rsidRPr="0064194C">
        <w:rPr>
          <w:rFonts w:eastAsia="Times New Roman" w:cstheme="minorHAnsi"/>
          <w:lang w:eastAsia="sv-SE"/>
        </w:rPr>
        <w:t xml:space="preserve"> mm. Utifrån denna information ser vi var vi ska lägga extra resurser för att förbättra vår verksamhet. Därefter tar vi fram handlingsplan.</w:t>
      </w:r>
    </w:p>
    <w:p w14:paraId="55B379E5"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lang w:eastAsia="sv-SE"/>
        </w:rPr>
      </w:pPr>
    </w:p>
    <w:p w14:paraId="615820C7"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b/>
          <w:bCs/>
        </w:rPr>
      </w:pPr>
      <w:r w:rsidRPr="0064194C">
        <w:rPr>
          <w:rFonts w:cstheme="minorHAnsi"/>
          <w:b/>
          <w:bCs/>
        </w:rPr>
        <w:t>I handlingsplanen skall f</w:t>
      </w:r>
      <w:r w:rsidRPr="0064194C">
        <w:rPr>
          <w:rFonts w:eastAsia="Times New Roman" w:cstheme="minorHAnsi"/>
          <w:b/>
          <w:bCs/>
        </w:rPr>
        <w:t xml:space="preserve">öljande framgå; </w:t>
      </w:r>
    </w:p>
    <w:p w14:paraId="0CEE634A" w14:textId="77777777" w:rsidR="00F70AA6" w:rsidRPr="0064194C" w:rsidRDefault="00F70AA6" w:rsidP="0064194C">
      <w:pPr>
        <w:widowControl w:val="0"/>
        <w:autoSpaceDE w:val="0"/>
        <w:autoSpaceDN w:val="0"/>
        <w:adjustRightInd w:val="0"/>
        <w:spacing w:before="0" w:after="0" w:line="240" w:lineRule="auto"/>
        <w:rPr>
          <w:rFonts w:cstheme="minorHAnsi"/>
        </w:rPr>
      </w:pPr>
    </w:p>
    <w:p w14:paraId="3063BE10" w14:textId="77777777" w:rsidR="00F70AA6" w:rsidRPr="0064194C" w:rsidRDefault="00F70AA6" w:rsidP="00BB418D">
      <w:pPr>
        <w:pStyle w:val="Liststycke"/>
        <w:widowControl w:val="0"/>
        <w:numPr>
          <w:ilvl w:val="0"/>
          <w:numId w:val="30"/>
        </w:numPr>
        <w:tabs>
          <w:tab w:val="left" w:pos="360"/>
        </w:tabs>
        <w:autoSpaceDE w:val="0"/>
        <w:autoSpaceDN w:val="0"/>
        <w:adjustRightInd w:val="0"/>
        <w:spacing w:before="0" w:after="0" w:line="240" w:lineRule="auto"/>
        <w:rPr>
          <w:rFonts w:eastAsia="Times New Roman" w:cstheme="minorHAnsi"/>
        </w:rPr>
      </w:pPr>
      <w:r w:rsidRPr="0064194C">
        <w:rPr>
          <w:rFonts w:cstheme="minorHAnsi"/>
        </w:rPr>
        <w:t>varf</w:t>
      </w:r>
      <w:r w:rsidRPr="0064194C">
        <w:rPr>
          <w:rFonts w:eastAsia="Times New Roman" w:cstheme="minorHAnsi"/>
        </w:rPr>
        <w:t>ör målet sattes upp</w:t>
      </w:r>
    </w:p>
    <w:p w14:paraId="7D7F3DC8" w14:textId="77777777" w:rsidR="00F70AA6" w:rsidRPr="0064194C" w:rsidRDefault="00F70AA6" w:rsidP="00BB418D">
      <w:pPr>
        <w:pStyle w:val="Liststycke"/>
        <w:widowControl w:val="0"/>
        <w:numPr>
          <w:ilvl w:val="0"/>
          <w:numId w:val="30"/>
        </w:numPr>
        <w:tabs>
          <w:tab w:val="left" w:pos="360"/>
        </w:tabs>
        <w:autoSpaceDE w:val="0"/>
        <w:autoSpaceDN w:val="0"/>
        <w:adjustRightInd w:val="0"/>
        <w:spacing w:before="0" w:after="0" w:line="240" w:lineRule="auto"/>
        <w:rPr>
          <w:rFonts w:eastAsia="Times New Roman" w:cstheme="minorHAnsi"/>
        </w:rPr>
      </w:pPr>
      <w:r w:rsidRPr="0064194C">
        <w:rPr>
          <w:rFonts w:eastAsia="Times New Roman" w:cstheme="minorHAnsi"/>
        </w:rPr>
        <w:t>målsättning</w:t>
      </w:r>
    </w:p>
    <w:p w14:paraId="157216EC" w14:textId="77777777" w:rsidR="00F70AA6" w:rsidRPr="0064194C" w:rsidRDefault="00F70AA6" w:rsidP="00BB418D">
      <w:pPr>
        <w:pStyle w:val="Liststycke"/>
        <w:widowControl w:val="0"/>
        <w:numPr>
          <w:ilvl w:val="0"/>
          <w:numId w:val="30"/>
        </w:numPr>
        <w:tabs>
          <w:tab w:val="left" w:pos="360"/>
        </w:tabs>
        <w:autoSpaceDE w:val="0"/>
        <w:autoSpaceDN w:val="0"/>
        <w:adjustRightInd w:val="0"/>
        <w:spacing w:before="0" w:after="0" w:line="240" w:lineRule="auto"/>
        <w:rPr>
          <w:rFonts w:eastAsia="Times New Roman" w:cstheme="minorHAnsi"/>
        </w:rPr>
      </w:pPr>
      <w:r w:rsidRPr="0064194C">
        <w:rPr>
          <w:rFonts w:eastAsia="Times New Roman" w:cstheme="minorHAnsi"/>
        </w:rPr>
        <w:t>genomförande</w:t>
      </w:r>
    </w:p>
    <w:p w14:paraId="54E6198D" w14:textId="77777777" w:rsidR="00F70AA6" w:rsidRPr="0064194C" w:rsidRDefault="00F70AA6" w:rsidP="00BB418D">
      <w:pPr>
        <w:pStyle w:val="Liststycke"/>
        <w:widowControl w:val="0"/>
        <w:numPr>
          <w:ilvl w:val="0"/>
          <w:numId w:val="30"/>
        </w:numPr>
        <w:tabs>
          <w:tab w:val="left" w:pos="360"/>
        </w:tabs>
        <w:autoSpaceDE w:val="0"/>
        <w:autoSpaceDN w:val="0"/>
        <w:adjustRightInd w:val="0"/>
        <w:spacing w:before="0" w:after="0" w:line="240" w:lineRule="auto"/>
        <w:rPr>
          <w:rFonts w:eastAsia="Times New Roman" w:cstheme="minorHAnsi"/>
        </w:rPr>
      </w:pPr>
      <w:r w:rsidRPr="0064194C">
        <w:rPr>
          <w:rFonts w:eastAsia="Times New Roman" w:cstheme="minorHAnsi"/>
        </w:rPr>
        <w:t>mätning</w:t>
      </w:r>
    </w:p>
    <w:p w14:paraId="1A6F0A72" w14:textId="77777777" w:rsidR="00F70AA6" w:rsidRPr="0064194C" w:rsidRDefault="00F70AA6" w:rsidP="00BB418D">
      <w:pPr>
        <w:pStyle w:val="Liststycke"/>
        <w:widowControl w:val="0"/>
        <w:numPr>
          <w:ilvl w:val="0"/>
          <w:numId w:val="30"/>
        </w:numPr>
        <w:tabs>
          <w:tab w:val="left" w:pos="360"/>
        </w:tabs>
        <w:autoSpaceDE w:val="0"/>
        <w:autoSpaceDN w:val="0"/>
        <w:adjustRightInd w:val="0"/>
        <w:spacing w:before="0" w:after="0" w:line="240" w:lineRule="auto"/>
        <w:rPr>
          <w:rFonts w:eastAsia="Times New Roman" w:cstheme="minorHAnsi"/>
        </w:rPr>
      </w:pPr>
      <w:r w:rsidRPr="0064194C">
        <w:rPr>
          <w:rFonts w:eastAsia="Times New Roman" w:cstheme="minorHAnsi"/>
        </w:rPr>
        <w:t>tidsplan/resultatrapportering</w:t>
      </w:r>
    </w:p>
    <w:p w14:paraId="30F0712F" w14:textId="77777777" w:rsidR="00F70AA6" w:rsidRPr="0064194C" w:rsidRDefault="00F70AA6" w:rsidP="00BB418D">
      <w:pPr>
        <w:pStyle w:val="Liststycke"/>
        <w:widowControl w:val="0"/>
        <w:numPr>
          <w:ilvl w:val="0"/>
          <w:numId w:val="30"/>
        </w:numPr>
        <w:tabs>
          <w:tab w:val="left" w:pos="360"/>
        </w:tabs>
        <w:autoSpaceDE w:val="0"/>
        <w:autoSpaceDN w:val="0"/>
        <w:adjustRightInd w:val="0"/>
        <w:spacing w:before="0" w:after="0" w:line="240" w:lineRule="auto"/>
        <w:rPr>
          <w:rFonts w:eastAsia="Times New Roman" w:cstheme="minorHAnsi"/>
        </w:rPr>
      </w:pPr>
      <w:r w:rsidRPr="0064194C">
        <w:rPr>
          <w:rFonts w:eastAsia="Times New Roman" w:cstheme="minorHAnsi"/>
        </w:rPr>
        <w:t>ansvarsfördelning</w:t>
      </w:r>
    </w:p>
    <w:p w14:paraId="1332F3A4" w14:textId="77777777" w:rsidR="00F70AA6" w:rsidRPr="0064194C" w:rsidRDefault="00F70AA6" w:rsidP="00BB418D">
      <w:pPr>
        <w:pStyle w:val="Liststycke"/>
        <w:widowControl w:val="0"/>
        <w:numPr>
          <w:ilvl w:val="0"/>
          <w:numId w:val="30"/>
        </w:numPr>
        <w:tabs>
          <w:tab w:val="left" w:pos="360"/>
        </w:tabs>
        <w:autoSpaceDE w:val="0"/>
        <w:autoSpaceDN w:val="0"/>
        <w:adjustRightInd w:val="0"/>
        <w:spacing w:before="0" w:after="0" w:line="240" w:lineRule="auto"/>
        <w:rPr>
          <w:rFonts w:eastAsia="Times New Roman" w:cstheme="minorHAnsi"/>
        </w:rPr>
      </w:pPr>
      <w:r w:rsidRPr="0064194C">
        <w:rPr>
          <w:rFonts w:eastAsia="Times New Roman" w:cstheme="minorHAnsi"/>
        </w:rPr>
        <w:t>resurstilldelning</w:t>
      </w:r>
    </w:p>
    <w:p w14:paraId="24B98CB5"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rPr>
      </w:pPr>
    </w:p>
    <w:p w14:paraId="7D57C315"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rPr>
      </w:pPr>
      <w:r w:rsidRPr="0064194C">
        <w:rPr>
          <w:rFonts w:eastAsia="Times New Roman" w:cstheme="minorHAnsi"/>
        </w:rPr>
        <w:t>Uppsatta mål måste vara realistiska samt ekonomiskt försvarbara att genomföra.</w:t>
      </w:r>
    </w:p>
    <w:p w14:paraId="2AE3F9D6" w14:textId="77777777" w:rsidR="00F70AA6" w:rsidRPr="0064194C" w:rsidRDefault="00F70AA6" w:rsidP="0064194C">
      <w:pPr>
        <w:widowControl w:val="0"/>
        <w:autoSpaceDE w:val="0"/>
        <w:autoSpaceDN w:val="0"/>
        <w:adjustRightInd w:val="0"/>
        <w:spacing w:before="0" w:after="0" w:line="240" w:lineRule="auto"/>
        <w:rPr>
          <w:rFonts w:eastAsia="Times New Roman" w:cstheme="minorHAnsi"/>
        </w:rPr>
      </w:pPr>
      <w:r w:rsidRPr="0064194C">
        <w:rPr>
          <w:rFonts w:eastAsia="Times New Roman" w:cstheme="minorHAnsi"/>
        </w:rPr>
        <w:t>En större uppföljning av mål sker minst årligen i samband med ledningens genomgång.</w:t>
      </w:r>
    </w:p>
    <w:p w14:paraId="4196041C" w14:textId="371B99CC" w:rsidR="00F36275" w:rsidRPr="0064194C" w:rsidRDefault="00F36275" w:rsidP="0064194C">
      <w:pPr>
        <w:pStyle w:val="Rubrik2"/>
        <w:spacing w:before="0" w:line="240" w:lineRule="auto"/>
        <w:rPr>
          <w:rFonts w:asciiTheme="minorHAnsi" w:hAnsiTheme="minorHAnsi" w:cstheme="minorHAnsi"/>
          <w:sz w:val="22"/>
          <w:szCs w:val="22"/>
        </w:rPr>
      </w:pPr>
    </w:p>
    <w:p w14:paraId="38E7EE11" w14:textId="77777777" w:rsidR="00F36275" w:rsidRPr="0064194C" w:rsidRDefault="00F36275" w:rsidP="0064194C">
      <w:pPr>
        <w:spacing w:before="0" w:after="0" w:line="240" w:lineRule="auto"/>
        <w:rPr>
          <w:rFonts w:cstheme="minorHAnsi"/>
        </w:rPr>
      </w:pPr>
    </w:p>
    <w:p w14:paraId="41FF53AB" w14:textId="2F5D23C8" w:rsidR="000D6D4B" w:rsidRPr="00B324C0" w:rsidRDefault="000D6D4B" w:rsidP="00B324C0">
      <w:pPr>
        <w:pStyle w:val="Rubrik2"/>
      </w:pPr>
      <w:bookmarkStart w:id="16" w:name="_Toc469309107"/>
      <w:r w:rsidRPr="00B324C0">
        <w:lastRenderedPageBreak/>
        <w:t>3.5 Process</w:t>
      </w:r>
      <w:r w:rsidR="00942F68" w:rsidRPr="00B324C0">
        <w:t xml:space="preserve"> </w:t>
      </w:r>
      <w:r w:rsidR="00AA4AE9" w:rsidRPr="00B324C0">
        <w:t>–</w:t>
      </w:r>
      <w:r w:rsidRPr="00B324C0">
        <w:t xml:space="preserve"> ledningssystem</w:t>
      </w:r>
      <w:bookmarkEnd w:id="16"/>
    </w:p>
    <w:p w14:paraId="15BFFA74" w14:textId="3ED01526" w:rsidR="00AA4AE9" w:rsidRPr="0064194C" w:rsidRDefault="00AA4AE9" w:rsidP="0064194C">
      <w:pPr>
        <w:spacing w:before="0" w:after="0" w:line="240" w:lineRule="auto"/>
        <w:rPr>
          <w:rFonts w:cstheme="minorHAnsi"/>
        </w:rPr>
      </w:pPr>
    </w:p>
    <w:p w14:paraId="2AB1A096" w14:textId="77777777" w:rsidR="00AA4AE9" w:rsidRPr="0064194C" w:rsidRDefault="00AA4AE9" w:rsidP="0064194C">
      <w:pPr>
        <w:pStyle w:val="Normal0"/>
        <w:rPr>
          <w:rFonts w:asciiTheme="minorHAnsi" w:eastAsia="Times New Roman" w:hAnsiTheme="minorHAnsi" w:cstheme="minorHAnsi"/>
          <w:sz w:val="22"/>
          <w:szCs w:val="22"/>
          <w:lang w:eastAsia="x-none"/>
        </w:rPr>
      </w:pPr>
      <w:r w:rsidRPr="0064194C">
        <w:rPr>
          <w:rFonts w:asciiTheme="minorHAnsi" w:hAnsiTheme="minorHAnsi" w:cstheme="minorHAnsi"/>
          <w:sz w:val="22"/>
          <w:szCs w:val="22"/>
          <w:lang w:eastAsia="x-none"/>
        </w:rPr>
        <w:t xml:space="preserve">Ett ledningssystem </w:t>
      </w:r>
      <w:r w:rsidRPr="0064194C">
        <w:rPr>
          <w:rFonts w:asciiTheme="minorHAnsi" w:eastAsia="Times New Roman" w:hAnsiTheme="minorHAnsi" w:cstheme="minorHAnsi"/>
          <w:sz w:val="22"/>
          <w:szCs w:val="22"/>
          <w:lang w:eastAsia="x-none"/>
        </w:rPr>
        <w:t>är ett måste för att vår verksamhet ska fungera optimalt. Ledningssystemet är ett grundläggande hjälpverktyg för att försäkra oss om en god kvalité i verksamheten, säkerställa en god arbetsmiljö för våra anställda och en god boendemiljö för våra boende, samt underlätta för IVO (Inspektionen för Vård och Omsorg) vid inspektioner. Därför har vi beslutat i ledningen att införa ledningssystemet i vår verksamhet. Detta kommer att gynna oss och våra boende och intressenter. Målsättningen är att vi ständigt ska förbättra och utveckla vår verksamhet och ha bra omdömen från de kommuner som placerat ungdomar hos oss. Alla i företaget har en viktig roll och ansvar att se till att ledningssystemet fungerar optimalt i deras dagliga arbete.</w:t>
      </w:r>
    </w:p>
    <w:p w14:paraId="4FC8186A" w14:textId="77777777" w:rsidR="00AA4AE9" w:rsidRPr="0064194C" w:rsidRDefault="00AA4AE9" w:rsidP="0064194C">
      <w:pPr>
        <w:spacing w:before="0" w:after="0" w:line="240" w:lineRule="auto"/>
        <w:rPr>
          <w:rFonts w:cstheme="minorHAnsi"/>
        </w:rPr>
      </w:pPr>
    </w:p>
    <w:p w14:paraId="173F17C8" w14:textId="3BCFF057" w:rsidR="000D6D4B" w:rsidRPr="0064194C" w:rsidRDefault="00B324C0"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18656" behindDoc="0" locked="0" layoutInCell="1" allowOverlap="1" wp14:anchorId="4E90AA45" wp14:editId="0821CEDC">
                <wp:simplePos x="0" y="0"/>
                <wp:positionH relativeFrom="margin">
                  <wp:posOffset>5320030</wp:posOffset>
                </wp:positionH>
                <wp:positionV relativeFrom="paragraph">
                  <wp:posOffset>100330</wp:posOffset>
                </wp:positionV>
                <wp:extent cx="895350" cy="733425"/>
                <wp:effectExtent l="0" t="0" r="19050" b="28575"/>
                <wp:wrapNone/>
                <wp:docPr id="281" name="Rektangel 281"/>
                <wp:cNvGraphicFramePr/>
                <a:graphic xmlns:a="http://schemas.openxmlformats.org/drawingml/2006/main">
                  <a:graphicData uri="http://schemas.microsoft.com/office/word/2010/wordprocessingShape">
                    <wps:wsp>
                      <wps:cNvSpPr/>
                      <wps:spPr>
                        <a:xfrm>
                          <a:off x="0" y="0"/>
                          <a:ext cx="895350" cy="733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CB1FB6" w14:textId="59824998" w:rsidR="003C645F" w:rsidRDefault="003C645F" w:rsidP="00D770DE">
                            <w:pPr>
                              <w:jc w:val="center"/>
                            </w:pPr>
                            <w:r>
                              <w:t>Förslag</w:t>
                            </w:r>
                          </w:p>
                          <w:p w14:paraId="764E412E" w14:textId="125C239A" w:rsidR="003C645F" w:rsidRDefault="003C645F" w:rsidP="00D770DE">
                            <w:pPr>
                              <w:jc w:val="center"/>
                            </w:pPr>
                            <w:r>
                              <w:t>Förbättringsverksamhet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90AA45" id="Rektangel 281" o:spid="_x0000_s1035" style="position:absolute;margin-left:418.9pt;margin-top:7.9pt;width:70.5pt;height:57.75pt;z-index:2517186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" fillcolor="#5b9bd5 [3204]" strokecolor="#1f4d78 [1604]" strokeweight="1pt">
                <v:textbox>
                  <w:txbxContent>
                    <w:p w14:paraId="44CB1FB6" w14:textId="59824998" w:rsidR="003C645F" w:rsidRDefault="003C645F" w:rsidP="00D770DE">
                      <w:pPr>
                        <w:jc w:val="center"/>
                      </w:pPr>
                      <w:r>
                        <w:t>Förslag</w:t>
                      </w:r>
                    </w:p>
                    <w:p w14:paraId="764E412E" w14:textId="125C239A" w:rsidR="003C645F" w:rsidRDefault="003C645F" w:rsidP="00D770DE">
                      <w:pPr>
                        <w:jc w:val="center"/>
                      </w:pPr>
                      <w:r>
                        <w:t>Förbättringsverksamhet</w:t>
                      </w:r>
                    </w:p>
                  </w:txbxContent>
                </v:textbox>
                <w10:wrap anchorx="margin"/>
              </v:rect>
            </w:pict>
          </mc:Fallback>
        </mc:AlternateContent>
      </w:r>
      <w:r w:rsidRPr="0064194C">
        <w:rPr>
          <w:rFonts w:cstheme="minorHAnsi"/>
          <w:noProof/>
          <w:lang w:eastAsia="sv-SE"/>
        </w:rPr>
        <mc:AlternateContent>
          <mc:Choice Requires="wps">
            <w:drawing>
              <wp:anchor distT="0" distB="0" distL="114300" distR="114300" simplePos="0" relativeHeight="251890688" behindDoc="0" locked="0" layoutInCell="1" allowOverlap="1" wp14:anchorId="477C3229" wp14:editId="3CE68536">
                <wp:simplePos x="0" y="0"/>
                <wp:positionH relativeFrom="column">
                  <wp:posOffset>489585</wp:posOffset>
                </wp:positionH>
                <wp:positionV relativeFrom="paragraph">
                  <wp:posOffset>553085</wp:posOffset>
                </wp:positionV>
                <wp:extent cx="14605" cy="526415"/>
                <wp:effectExtent l="76200" t="38100" r="61595" b="26035"/>
                <wp:wrapNone/>
                <wp:docPr id="14" name="Rak pilkoppling 14"/>
                <wp:cNvGraphicFramePr/>
                <a:graphic xmlns:a="http://schemas.openxmlformats.org/drawingml/2006/main">
                  <a:graphicData uri="http://schemas.microsoft.com/office/word/2010/wordprocessingShape">
                    <wps:wsp>
                      <wps:cNvCnPr/>
                      <wps:spPr>
                        <a:xfrm flipH="1" flipV="1">
                          <a:off x="0" y="0"/>
                          <a:ext cx="14605" cy="5264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C8F913" id="_x0000_t32" coordsize="21600,21600" o:spt="32" o:oned="t" path="m,l21600,21600e" filled="f">
                <v:path arrowok="t" fillok="f" o:connecttype="none"/>
                <o:lock v:ext="edit" shapetype="t"/>
              </v:shapetype>
              <v:shape id="Rak pilkoppling 14" o:spid="_x0000_s1026" type="#_x0000_t32" style="position:absolute;margin-left:38.55pt;margin-top:43.55pt;width:1.15pt;height:41.45pt;flip:x y;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" strokecolor="#5b9bd5 [3204]" strokeweight=".5pt">
                <v:stroke endarrow="block" joinstyle="miter"/>
              </v:shape>
            </w:pict>
          </mc:Fallback>
        </mc:AlternateContent>
      </w:r>
      <w:r w:rsidRPr="0064194C">
        <w:rPr>
          <w:rFonts w:cstheme="minorHAnsi"/>
          <w:noProof/>
          <w:lang w:eastAsia="sv-SE"/>
        </w:rPr>
        <mc:AlternateContent>
          <mc:Choice Requires="wps">
            <w:drawing>
              <wp:anchor distT="0" distB="0" distL="114300" distR="114300" simplePos="0" relativeHeight="251889664" behindDoc="0" locked="0" layoutInCell="1" allowOverlap="1" wp14:anchorId="7AE6649D" wp14:editId="2E5CE5BE">
                <wp:simplePos x="0" y="0"/>
                <wp:positionH relativeFrom="column">
                  <wp:posOffset>5778500</wp:posOffset>
                </wp:positionH>
                <wp:positionV relativeFrom="paragraph">
                  <wp:posOffset>638175</wp:posOffset>
                </wp:positionV>
                <wp:extent cx="9525" cy="466090"/>
                <wp:effectExtent l="0" t="0" r="28575" b="29210"/>
                <wp:wrapNone/>
                <wp:docPr id="13" name="Rak koppling 13"/>
                <wp:cNvGraphicFramePr/>
                <a:graphic xmlns:a="http://schemas.openxmlformats.org/drawingml/2006/main">
                  <a:graphicData uri="http://schemas.microsoft.com/office/word/2010/wordprocessingShape">
                    <wps:wsp>
                      <wps:cNvCnPr/>
                      <wps:spPr>
                        <a:xfrm>
                          <a:off x="0" y="0"/>
                          <a:ext cx="9525" cy="4660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E94EA6" id="Rak koppling 13" o:spid="_x0000_s1026" style="position:absolute;z-index:251889664;visibility:visible;mso-wrap-style:square;mso-wrap-distance-left:9pt;mso-wrap-distance-top:0;mso-wrap-distance-right:9pt;mso-wrap-distance-bottom:0;mso-position-horizontal:absolute;mso-position-horizontal-relative:text;mso-position-vertical:absolute;mso-position-vertical-relative:text" from="455pt,50.25pt" to="455.75pt,8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" strokecolor="#5b9bd5 [3204]" strokeweight=".5pt">
                <v:stroke joinstyle="miter"/>
              </v:line>
            </w:pict>
          </mc:Fallback>
        </mc:AlternateContent>
      </w:r>
      <w:r w:rsidRPr="0064194C">
        <w:rPr>
          <w:rFonts w:cstheme="minorHAnsi"/>
          <w:noProof/>
          <w:lang w:eastAsia="sv-SE"/>
        </w:rPr>
        <mc:AlternateContent>
          <mc:Choice Requires="wps">
            <w:drawing>
              <wp:anchor distT="0" distB="0" distL="114300" distR="114300" simplePos="0" relativeHeight="251708416" behindDoc="0" locked="0" layoutInCell="1" allowOverlap="1" wp14:anchorId="63DE58B6" wp14:editId="62B755A1">
                <wp:simplePos x="0" y="0"/>
                <wp:positionH relativeFrom="margin">
                  <wp:posOffset>0</wp:posOffset>
                </wp:positionH>
                <wp:positionV relativeFrom="paragraph">
                  <wp:posOffset>121920</wp:posOffset>
                </wp:positionV>
                <wp:extent cx="895350" cy="581025"/>
                <wp:effectExtent l="0" t="0" r="19050" b="28575"/>
                <wp:wrapNone/>
                <wp:docPr id="276" name="Rektangel 276"/>
                <wp:cNvGraphicFramePr/>
                <a:graphic xmlns:a="http://schemas.openxmlformats.org/drawingml/2006/main">
                  <a:graphicData uri="http://schemas.microsoft.com/office/word/2010/wordprocessingShape">
                    <wps:wsp>
                      <wps:cNvSpPr/>
                      <wps:spPr>
                        <a:xfrm>
                          <a:off x="0" y="0"/>
                          <a:ext cx="895350"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DFF14F" w14:textId="6508B6CF" w:rsidR="003C645F" w:rsidRDefault="003C645F" w:rsidP="00D770DE">
                            <w:pPr>
                              <w:jc w:val="center"/>
                            </w:pPr>
                            <w:r>
                              <w:t>Kvalitets-</w:t>
                            </w:r>
                          </w:p>
                          <w:p w14:paraId="1A5A1578" w14:textId="56FB6311" w:rsidR="003C645F" w:rsidRDefault="003C645F" w:rsidP="00D770DE">
                            <w:pPr>
                              <w:jc w:val="center"/>
                            </w:pPr>
                            <w:r>
                              <w:t>möten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DE58B6" id="Rektangel 276" o:spid="_x0000_s1036" style="position:absolute;margin-left:0;margin-top:9.6pt;width:70.5pt;height:45.75pt;z-index:2517084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" fillcolor="#5b9bd5 [3204]" strokecolor="#1f4d78 [1604]" strokeweight="1pt">
                <v:textbox>
                  <w:txbxContent>
                    <w:p w14:paraId="21DFF14F" w14:textId="6508B6CF" w:rsidR="003C645F" w:rsidRDefault="003C645F" w:rsidP="00D770DE">
                      <w:pPr>
                        <w:jc w:val="center"/>
                      </w:pPr>
                      <w:r>
                        <w:t>Kvalitets-</w:t>
                      </w:r>
                    </w:p>
                    <w:p w14:paraId="1A5A1578" w14:textId="56FB6311" w:rsidR="003C645F" w:rsidRDefault="003C645F" w:rsidP="00D770DE">
                      <w:pPr>
                        <w:jc w:val="center"/>
                      </w:pPr>
                      <w:r>
                        <w:t>möten</w:t>
                      </w:r>
                    </w:p>
                  </w:txbxContent>
                </v:textbox>
                <w10:wrap anchorx="margin"/>
              </v:rect>
            </w:pict>
          </mc:Fallback>
        </mc:AlternateContent>
      </w:r>
      <w:r w:rsidRPr="0064194C">
        <w:rPr>
          <w:rFonts w:cstheme="minorHAnsi"/>
          <w:noProof/>
          <w:lang w:eastAsia="sv-SE"/>
        </w:rPr>
        <mc:AlternateContent>
          <mc:Choice Requires="wps">
            <w:drawing>
              <wp:anchor distT="0" distB="0" distL="114300" distR="114300" simplePos="0" relativeHeight="251716608" behindDoc="0" locked="0" layoutInCell="1" allowOverlap="1" wp14:anchorId="64337A75" wp14:editId="1E3141D5">
                <wp:simplePos x="0" y="0"/>
                <wp:positionH relativeFrom="column">
                  <wp:posOffset>3215005</wp:posOffset>
                </wp:positionH>
                <wp:positionV relativeFrom="paragraph">
                  <wp:posOffset>112395</wp:posOffset>
                </wp:positionV>
                <wp:extent cx="895350" cy="581025"/>
                <wp:effectExtent l="0" t="0" r="19050" b="28575"/>
                <wp:wrapNone/>
                <wp:docPr id="280" name="Rektangel 280"/>
                <wp:cNvGraphicFramePr/>
                <a:graphic xmlns:a="http://schemas.openxmlformats.org/drawingml/2006/main">
                  <a:graphicData uri="http://schemas.microsoft.com/office/word/2010/wordprocessingShape">
                    <wps:wsp>
                      <wps:cNvSpPr/>
                      <wps:spPr>
                        <a:xfrm>
                          <a:off x="0" y="0"/>
                          <a:ext cx="895350"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A90CC6" w14:textId="15D0B1AE" w:rsidR="003C645F" w:rsidRDefault="003C645F" w:rsidP="00D770DE">
                            <w:pPr>
                              <w:jc w:val="center"/>
                            </w:pPr>
                            <w:r>
                              <w:t>Till-</w:t>
                            </w:r>
                          </w:p>
                          <w:p w14:paraId="023D1ACF" w14:textId="00600210" w:rsidR="003C645F" w:rsidRDefault="003C645F" w:rsidP="00D770DE">
                            <w:pPr>
                              <w:jc w:val="center"/>
                            </w:pPr>
                            <w:r>
                              <w:t>gänglighet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337A75" id="Rektangel 280" o:spid="_x0000_s1037" style="position:absolute;margin-left:253.15pt;margin-top:8.85pt;width:70.5pt;height:45.7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" fillcolor="#5b9bd5 [3204]" strokecolor="#1f4d78 [1604]" strokeweight="1pt">
                <v:textbox>
                  <w:txbxContent>
                    <w:p w14:paraId="4CA90CC6" w14:textId="15D0B1AE" w:rsidR="003C645F" w:rsidRDefault="003C645F" w:rsidP="00D770DE">
                      <w:pPr>
                        <w:jc w:val="center"/>
                      </w:pPr>
                      <w:r>
                        <w:t>Till-</w:t>
                      </w:r>
                    </w:p>
                    <w:p w14:paraId="023D1ACF" w14:textId="00600210" w:rsidR="003C645F" w:rsidRDefault="003C645F" w:rsidP="00D770DE">
                      <w:pPr>
                        <w:jc w:val="center"/>
                      </w:pPr>
                      <w:r>
                        <w:t>gänglighet</w:t>
                      </w:r>
                    </w:p>
                  </w:txbxContent>
                </v:textbox>
              </v:rect>
            </w:pict>
          </mc:Fallback>
        </mc:AlternateContent>
      </w:r>
      <w:r w:rsidRPr="0064194C">
        <w:rPr>
          <w:rFonts w:cstheme="minorHAnsi"/>
          <w:noProof/>
          <w:lang w:eastAsia="sv-SE"/>
        </w:rPr>
        <mc:AlternateContent>
          <mc:Choice Requires="wps">
            <w:drawing>
              <wp:anchor distT="0" distB="0" distL="114300" distR="114300" simplePos="0" relativeHeight="251710464" behindDoc="0" locked="0" layoutInCell="1" allowOverlap="1" wp14:anchorId="18E579F2" wp14:editId="15314503">
                <wp:simplePos x="0" y="0"/>
                <wp:positionH relativeFrom="column">
                  <wp:posOffset>1081405</wp:posOffset>
                </wp:positionH>
                <wp:positionV relativeFrom="paragraph">
                  <wp:posOffset>112395</wp:posOffset>
                </wp:positionV>
                <wp:extent cx="895350" cy="581025"/>
                <wp:effectExtent l="0" t="0" r="19050" b="28575"/>
                <wp:wrapNone/>
                <wp:docPr id="277" name="Rektangel 277"/>
                <wp:cNvGraphicFramePr/>
                <a:graphic xmlns:a="http://schemas.openxmlformats.org/drawingml/2006/main">
                  <a:graphicData uri="http://schemas.microsoft.com/office/word/2010/wordprocessingShape">
                    <wps:wsp>
                      <wps:cNvSpPr/>
                      <wps:spPr>
                        <a:xfrm>
                          <a:off x="0" y="0"/>
                          <a:ext cx="895350"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DEC84C" w14:textId="78B10039" w:rsidR="003C645F" w:rsidRDefault="003C645F" w:rsidP="00D770DE">
                            <w:pPr>
                              <w:jc w:val="center"/>
                            </w:pPr>
                            <w:r>
                              <w:t>Lednings-</w:t>
                            </w:r>
                          </w:p>
                          <w:p w14:paraId="396281EB" w14:textId="0A2D6DEF" w:rsidR="003C645F" w:rsidRDefault="003C645F" w:rsidP="00D770DE">
                            <w:pPr>
                              <w:jc w:val="center"/>
                            </w:pPr>
                            <w:r>
                              <w:t>systemet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E579F2" id="Rektangel 277" o:spid="_x0000_s1038" style="position:absolute;margin-left:85.15pt;margin-top:8.85pt;width:70.5pt;height:45.7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" fillcolor="#5b9bd5 [3204]" strokecolor="#1f4d78 [1604]" strokeweight="1pt">
                <v:textbox>
                  <w:txbxContent>
                    <w:p w14:paraId="41DEC84C" w14:textId="78B10039" w:rsidR="003C645F" w:rsidRDefault="003C645F" w:rsidP="00D770DE">
                      <w:pPr>
                        <w:jc w:val="center"/>
                      </w:pPr>
                      <w:r>
                        <w:t>Lednings-</w:t>
                      </w:r>
                    </w:p>
                    <w:p w14:paraId="396281EB" w14:textId="0A2D6DEF" w:rsidR="003C645F" w:rsidRDefault="003C645F" w:rsidP="00D770DE">
                      <w:pPr>
                        <w:jc w:val="center"/>
                      </w:pPr>
                      <w:r>
                        <w:t>systemet</w:t>
                      </w:r>
                    </w:p>
                  </w:txbxContent>
                </v:textbox>
              </v:rect>
            </w:pict>
          </mc:Fallback>
        </mc:AlternateContent>
      </w:r>
      <w:r w:rsidRPr="0064194C">
        <w:rPr>
          <w:rFonts w:cstheme="minorHAnsi"/>
          <w:noProof/>
          <w:lang w:eastAsia="sv-SE"/>
        </w:rPr>
        <mc:AlternateContent>
          <mc:Choice Requires="wps">
            <w:drawing>
              <wp:anchor distT="0" distB="0" distL="114300" distR="114300" simplePos="0" relativeHeight="251712512" behindDoc="0" locked="0" layoutInCell="1" allowOverlap="1" wp14:anchorId="00722258" wp14:editId="417734CC">
                <wp:simplePos x="0" y="0"/>
                <wp:positionH relativeFrom="column">
                  <wp:posOffset>2157730</wp:posOffset>
                </wp:positionH>
                <wp:positionV relativeFrom="paragraph">
                  <wp:posOffset>93980</wp:posOffset>
                </wp:positionV>
                <wp:extent cx="895350" cy="781050"/>
                <wp:effectExtent l="0" t="0" r="19050" b="19050"/>
                <wp:wrapNone/>
                <wp:docPr id="278" name="Rektangel 278"/>
                <wp:cNvGraphicFramePr/>
                <a:graphic xmlns:a="http://schemas.openxmlformats.org/drawingml/2006/main">
                  <a:graphicData uri="http://schemas.microsoft.com/office/word/2010/wordprocessingShape">
                    <wps:wsp>
                      <wps:cNvSpPr/>
                      <wps:spPr>
                        <a:xfrm>
                          <a:off x="0" y="0"/>
                          <a:ext cx="895350" cy="781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98E12D" w14:textId="748DEF67" w:rsidR="003C645F" w:rsidRDefault="003C645F" w:rsidP="00D770DE">
                            <w:pPr>
                              <w:jc w:val="center"/>
                            </w:pPr>
                            <w:r>
                              <w:t>Revidering</w:t>
                            </w:r>
                          </w:p>
                          <w:p w14:paraId="04263A88" w14:textId="49233950" w:rsidR="003C645F" w:rsidRDefault="003C645F" w:rsidP="00D770DE">
                            <w:pPr>
                              <w:jc w:val="center"/>
                            </w:pPr>
                            <w:r>
                              <w:t>Nya dokument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722258" id="Rektangel 278" o:spid="_x0000_s1039" style="position:absolute;margin-left:169.9pt;margin-top:7.4pt;width:70.5pt;height:61.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" fillcolor="#5b9bd5 [3204]" strokecolor="#1f4d78 [1604]" strokeweight="1pt">
                <v:textbox>
                  <w:txbxContent>
                    <w:p w14:paraId="7D98E12D" w14:textId="748DEF67" w:rsidR="003C645F" w:rsidRDefault="003C645F" w:rsidP="00D770DE">
                      <w:pPr>
                        <w:jc w:val="center"/>
                      </w:pPr>
                      <w:r>
                        <w:t>Revidering</w:t>
                      </w:r>
                    </w:p>
                    <w:p w14:paraId="04263A88" w14:textId="49233950" w:rsidR="003C645F" w:rsidRDefault="003C645F" w:rsidP="00D770DE">
                      <w:pPr>
                        <w:jc w:val="center"/>
                      </w:pPr>
                      <w:r>
                        <w:t>Nya dokument</w:t>
                      </w:r>
                    </w:p>
                  </w:txbxContent>
                </v:textbox>
              </v:rect>
            </w:pict>
          </mc:Fallback>
        </mc:AlternateContent>
      </w:r>
      <w:r w:rsidRPr="0064194C">
        <w:rPr>
          <w:rFonts w:cstheme="minorHAnsi"/>
          <w:noProof/>
          <w:lang w:eastAsia="sv-SE"/>
        </w:rPr>
        <mc:AlternateContent>
          <mc:Choice Requires="wps">
            <w:drawing>
              <wp:anchor distT="0" distB="0" distL="114300" distR="114300" simplePos="0" relativeHeight="251714560" behindDoc="0" locked="0" layoutInCell="1" allowOverlap="1" wp14:anchorId="2D5AED12" wp14:editId="33441BB0">
                <wp:simplePos x="0" y="0"/>
                <wp:positionH relativeFrom="column">
                  <wp:posOffset>4281805</wp:posOffset>
                </wp:positionH>
                <wp:positionV relativeFrom="paragraph">
                  <wp:posOffset>112395</wp:posOffset>
                </wp:positionV>
                <wp:extent cx="895350" cy="581025"/>
                <wp:effectExtent l="0" t="0" r="19050" b="28575"/>
                <wp:wrapNone/>
                <wp:docPr id="279" name="Rektangel 279"/>
                <wp:cNvGraphicFramePr/>
                <a:graphic xmlns:a="http://schemas.openxmlformats.org/drawingml/2006/main">
                  <a:graphicData uri="http://schemas.microsoft.com/office/word/2010/wordprocessingShape">
                    <wps:wsp>
                      <wps:cNvSpPr/>
                      <wps:spPr>
                        <a:xfrm>
                          <a:off x="0" y="0"/>
                          <a:ext cx="895350"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7C8354" w14:textId="6C6CA857" w:rsidR="003C645F" w:rsidRDefault="003C645F" w:rsidP="00D770DE">
                            <w:pPr>
                              <w:jc w:val="center"/>
                            </w:pPr>
                            <w:r>
                              <w:t>Med-</w:t>
                            </w:r>
                          </w:p>
                          <w:p w14:paraId="1F82FB55" w14:textId="0403C93B" w:rsidR="003C645F" w:rsidRDefault="003C645F" w:rsidP="00D770DE">
                            <w:pPr>
                              <w:jc w:val="center"/>
                            </w:pPr>
                            <w:r>
                              <w:t>arbetarna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5AED12" id="Rektangel 279" o:spid="_x0000_s1040" style="position:absolute;margin-left:337.15pt;margin-top:8.85pt;width:70.5pt;height:45.7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" fillcolor="#5b9bd5 [3204]" strokecolor="#1f4d78 [1604]" strokeweight="1pt">
                <v:textbox>
                  <w:txbxContent>
                    <w:p w14:paraId="317C8354" w14:textId="6C6CA857" w:rsidR="003C645F" w:rsidRDefault="003C645F" w:rsidP="00D770DE">
                      <w:pPr>
                        <w:jc w:val="center"/>
                      </w:pPr>
                      <w:r>
                        <w:t>Med-</w:t>
                      </w:r>
                    </w:p>
                    <w:p w14:paraId="1F82FB55" w14:textId="0403C93B" w:rsidR="003C645F" w:rsidRDefault="003C645F" w:rsidP="00D770DE">
                      <w:pPr>
                        <w:jc w:val="center"/>
                      </w:pPr>
                      <w:r>
                        <w:t>arbetarna</w:t>
                      </w:r>
                    </w:p>
                  </w:txbxContent>
                </v:textbox>
              </v:rect>
            </w:pict>
          </mc:Fallback>
        </mc:AlternateContent>
      </w:r>
    </w:p>
    <w:p w14:paraId="52AD120A" w14:textId="71D146EE" w:rsidR="000D6D4B" w:rsidRPr="0064194C" w:rsidRDefault="000D6D4B" w:rsidP="0064194C">
      <w:pPr>
        <w:spacing w:before="0" w:after="0" w:line="240" w:lineRule="auto"/>
        <w:rPr>
          <w:rFonts w:cstheme="minorHAnsi"/>
        </w:rPr>
      </w:pPr>
    </w:p>
    <w:p w14:paraId="6206B469" w14:textId="1473D12C" w:rsidR="000D6D4B" w:rsidRPr="0064194C" w:rsidRDefault="000D6D4B"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23776" behindDoc="0" locked="0" layoutInCell="1" allowOverlap="1" wp14:anchorId="162486EB" wp14:editId="5273866A">
                <wp:simplePos x="0" y="0"/>
                <wp:positionH relativeFrom="margin">
                  <wp:posOffset>5158105</wp:posOffset>
                </wp:positionH>
                <wp:positionV relativeFrom="paragraph">
                  <wp:posOffset>73025</wp:posOffset>
                </wp:positionV>
                <wp:extent cx="180975" cy="0"/>
                <wp:effectExtent l="0" t="76200" r="9525" b="95250"/>
                <wp:wrapNone/>
                <wp:docPr id="284" name="Rak pilkoppling 284"/>
                <wp:cNvGraphicFramePr/>
                <a:graphic xmlns:a="http://schemas.openxmlformats.org/drawingml/2006/main">
                  <a:graphicData uri="http://schemas.microsoft.com/office/word/2010/wordprocessingShape">
                    <wps:wsp>
                      <wps:cNvCnPr/>
                      <wps:spPr>
                        <a:xfrm>
                          <a:off x="0" y="0"/>
                          <a:ext cx="180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F5964B" id="Rak pilkoppling 284" o:spid="_x0000_s1026" type="#_x0000_t32" style="position:absolute;margin-left:406.15pt;margin-top:5.75pt;width:14.25pt;height:0;z-index:25172377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" strokecolor="#5b9bd5 [3204]" strokeweight=".5pt">
                <v:stroke endarrow="block" joinstyle="miter"/>
                <w10:wrap anchorx="margin"/>
              </v:shape>
            </w:pict>
          </mc:Fallback>
        </mc:AlternateContent>
      </w:r>
      <w:r w:rsidRPr="0064194C">
        <w:rPr>
          <w:rFonts w:cstheme="minorHAnsi"/>
          <w:noProof/>
          <w:lang w:eastAsia="sv-SE"/>
        </w:rPr>
        <mc:AlternateContent>
          <mc:Choice Requires="wps">
            <w:drawing>
              <wp:anchor distT="0" distB="0" distL="114300" distR="114300" simplePos="0" relativeHeight="251727872" behindDoc="0" locked="0" layoutInCell="1" allowOverlap="1" wp14:anchorId="123F1C68" wp14:editId="34F86EC5">
                <wp:simplePos x="0" y="0"/>
                <wp:positionH relativeFrom="margin">
                  <wp:posOffset>3053080</wp:posOffset>
                </wp:positionH>
                <wp:positionV relativeFrom="paragraph">
                  <wp:posOffset>73025</wp:posOffset>
                </wp:positionV>
                <wp:extent cx="180975" cy="0"/>
                <wp:effectExtent l="0" t="76200" r="9525" b="95250"/>
                <wp:wrapNone/>
                <wp:docPr id="286" name="Rak pilkoppling 286"/>
                <wp:cNvGraphicFramePr/>
                <a:graphic xmlns:a="http://schemas.openxmlformats.org/drawingml/2006/main">
                  <a:graphicData uri="http://schemas.microsoft.com/office/word/2010/wordprocessingShape">
                    <wps:wsp>
                      <wps:cNvCnPr/>
                      <wps:spPr>
                        <a:xfrm>
                          <a:off x="0" y="0"/>
                          <a:ext cx="180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E34E21" id="Rak pilkoppling 286" o:spid="_x0000_s1026" type="#_x0000_t32" style="position:absolute;margin-left:240.4pt;margin-top:5.75pt;width:14.25pt;height:0;z-index:25172787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" strokecolor="#5b9bd5 [3204]" strokeweight=".5pt">
                <v:stroke endarrow="block" joinstyle="miter"/>
                <w10:wrap anchorx="margin"/>
              </v:shape>
            </w:pict>
          </mc:Fallback>
        </mc:AlternateContent>
      </w:r>
      <w:r w:rsidRPr="0064194C">
        <w:rPr>
          <w:rFonts w:cstheme="minorHAnsi"/>
          <w:noProof/>
          <w:lang w:eastAsia="sv-SE"/>
        </w:rPr>
        <mc:AlternateContent>
          <mc:Choice Requires="wps">
            <w:drawing>
              <wp:anchor distT="0" distB="0" distL="114300" distR="114300" simplePos="0" relativeHeight="251725824" behindDoc="0" locked="0" layoutInCell="1" allowOverlap="1" wp14:anchorId="1E2D2B30" wp14:editId="39BE4260">
                <wp:simplePos x="0" y="0"/>
                <wp:positionH relativeFrom="margin">
                  <wp:posOffset>4091305</wp:posOffset>
                </wp:positionH>
                <wp:positionV relativeFrom="paragraph">
                  <wp:posOffset>82550</wp:posOffset>
                </wp:positionV>
                <wp:extent cx="180975" cy="0"/>
                <wp:effectExtent l="0" t="76200" r="9525" b="95250"/>
                <wp:wrapNone/>
                <wp:docPr id="285" name="Rak pilkoppling 285"/>
                <wp:cNvGraphicFramePr/>
                <a:graphic xmlns:a="http://schemas.openxmlformats.org/drawingml/2006/main">
                  <a:graphicData uri="http://schemas.microsoft.com/office/word/2010/wordprocessingShape">
                    <wps:wsp>
                      <wps:cNvCnPr/>
                      <wps:spPr>
                        <a:xfrm>
                          <a:off x="0" y="0"/>
                          <a:ext cx="180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ADC9DF" id="Rak pilkoppling 285" o:spid="_x0000_s1026" type="#_x0000_t32" style="position:absolute;margin-left:322.15pt;margin-top:6.5pt;width:14.25pt;height:0;z-index:2517258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" strokecolor="#5b9bd5 [3204]" strokeweight=".5pt">
                <v:stroke endarrow="block" joinstyle="miter"/>
                <w10:wrap anchorx="margin"/>
              </v:shape>
            </w:pict>
          </mc:Fallback>
        </mc:AlternateContent>
      </w:r>
      <w:r w:rsidRPr="0064194C">
        <w:rPr>
          <w:rFonts w:cstheme="minorHAnsi"/>
          <w:noProof/>
          <w:lang w:eastAsia="sv-SE"/>
        </w:rPr>
        <mc:AlternateContent>
          <mc:Choice Requires="wps">
            <w:drawing>
              <wp:anchor distT="0" distB="0" distL="114300" distR="114300" simplePos="0" relativeHeight="251729920" behindDoc="0" locked="0" layoutInCell="1" allowOverlap="1" wp14:anchorId="07C3F03E" wp14:editId="5305294D">
                <wp:simplePos x="0" y="0"/>
                <wp:positionH relativeFrom="margin">
                  <wp:posOffset>1986280</wp:posOffset>
                </wp:positionH>
                <wp:positionV relativeFrom="paragraph">
                  <wp:posOffset>82550</wp:posOffset>
                </wp:positionV>
                <wp:extent cx="180975" cy="0"/>
                <wp:effectExtent l="0" t="76200" r="9525" b="95250"/>
                <wp:wrapNone/>
                <wp:docPr id="287" name="Rak pilkoppling 287"/>
                <wp:cNvGraphicFramePr/>
                <a:graphic xmlns:a="http://schemas.openxmlformats.org/drawingml/2006/main">
                  <a:graphicData uri="http://schemas.microsoft.com/office/word/2010/wordprocessingShape">
                    <wps:wsp>
                      <wps:cNvCnPr/>
                      <wps:spPr>
                        <a:xfrm>
                          <a:off x="0" y="0"/>
                          <a:ext cx="180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3DE24A" id="Rak pilkoppling 287" o:spid="_x0000_s1026" type="#_x0000_t32" style="position:absolute;margin-left:156.4pt;margin-top:6.5pt;width:14.25pt;height:0;z-index:25172992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" strokecolor="#5b9bd5 [3204]" strokeweight=".5pt">
                <v:stroke endarrow="block" joinstyle="miter"/>
                <w10:wrap anchorx="margin"/>
              </v:shape>
            </w:pict>
          </mc:Fallback>
        </mc:AlternateContent>
      </w:r>
      <w:r w:rsidRPr="0064194C">
        <w:rPr>
          <w:rFonts w:cstheme="minorHAnsi"/>
          <w:noProof/>
          <w:lang w:eastAsia="sv-SE"/>
        </w:rPr>
        <mc:AlternateContent>
          <mc:Choice Requires="wps">
            <w:drawing>
              <wp:anchor distT="0" distB="0" distL="114300" distR="114300" simplePos="0" relativeHeight="251719680" behindDoc="0" locked="0" layoutInCell="1" allowOverlap="1" wp14:anchorId="7BF98775" wp14:editId="080E534E">
                <wp:simplePos x="0" y="0"/>
                <wp:positionH relativeFrom="column">
                  <wp:posOffset>909955</wp:posOffset>
                </wp:positionH>
                <wp:positionV relativeFrom="paragraph">
                  <wp:posOffset>63500</wp:posOffset>
                </wp:positionV>
                <wp:extent cx="180975" cy="0"/>
                <wp:effectExtent l="0" t="76200" r="9525" b="95250"/>
                <wp:wrapNone/>
                <wp:docPr id="282" name="Rak pilkoppling 282"/>
                <wp:cNvGraphicFramePr/>
                <a:graphic xmlns:a="http://schemas.openxmlformats.org/drawingml/2006/main">
                  <a:graphicData uri="http://schemas.microsoft.com/office/word/2010/wordprocessingShape">
                    <wps:wsp>
                      <wps:cNvCnPr/>
                      <wps:spPr>
                        <a:xfrm>
                          <a:off x="0" y="0"/>
                          <a:ext cx="180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A0F0DA" id="Rak pilkoppling 282" o:spid="_x0000_s1026" type="#_x0000_t32" style="position:absolute;margin-left:71.65pt;margin-top:5pt;width:14.25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" strokecolor="#5b9bd5 [3204]" strokeweight=".5pt">
                <v:stroke endarrow="block" joinstyle="miter"/>
              </v:shape>
            </w:pict>
          </mc:Fallback>
        </mc:AlternateContent>
      </w:r>
    </w:p>
    <w:p w14:paraId="3882DB62" w14:textId="27147B68" w:rsidR="0013616A" w:rsidRPr="0064194C" w:rsidRDefault="0013616A" w:rsidP="0064194C">
      <w:pPr>
        <w:spacing w:before="0" w:after="0" w:line="240" w:lineRule="auto"/>
        <w:rPr>
          <w:rFonts w:cstheme="minorHAnsi"/>
        </w:rPr>
      </w:pPr>
    </w:p>
    <w:p w14:paraId="10BB3395" w14:textId="6179BE5D" w:rsidR="000D6D4B" w:rsidRPr="0064194C" w:rsidRDefault="000D6D4B" w:rsidP="0064194C">
      <w:pPr>
        <w:spacing w:before="0" w:after="0" w:line="240" w:lineRule="auto"/>
        <w:rPr>
          <w:rFonts w:cstheme="minorHAnsi"/>
        </w:rPr>
      </w:pPr>
      <w:bookmarkStart w:id="17" w:name="_Toc468025935"/>
    </w:p>
    <w:p w14:paraId="0811788C" w14:textId="30A17130" w:rsidR="000D6D4B" w:rsidRPr="0064194C" w:rsidRDefault="000D6D4B" w:rsidP="0064194C">
      <w:pPr>
        <w:spacing w:before="0" w:after="0" w:line="240" w:lineRule="auto"/>
        <w:rPr>
          <w:rFonts w:cstheme="minorHAnsi"/>
        </w:rPr>
      </w:pPr>
    </w:p>
    <w:p w14:paraId="4F61C4E5" w14:textId="3C7FFAE8" w:rsidR="000D6D4B" w:rsidRPr="0064194C" w:rsidRDefault="00B324C0"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31968" behindDoc="0" locked="0" layoutInCell="1" allowOverlap="1" wp14:anchorId="2E8B2797" wp14:editId="354FBA21">
                <wp:simplePos x="0" y="0"/>
                <wp:positionH relativeFrom="column">
                  <wp:posOffset>509270</wp:posOffset>
                </wp:positionH>
                <wp:positionV relativeFrom="paragraph">
                  <wp:posOffset>50800</wp:posOffset>
                </wp:positionV>
                <wp:extent cx="5276850" cy="28575"/>
                <wp:effectExtent l="0" t="0" r="19050" b="28575"/>
                <wp:wrapNone/>
                <wp:docPr id="177" name="Rak koppling 177"/>
                <wp:cNvGraphicFramePr/>
                <a:graphic xmlns:a="http://schemas.openxmlformats.org/drawingml/2006/main">
                  <a:graphicData uri="http://schemas.microsoft.com/office/word/2010/wordprocessingShape">
                    <wps:wsp>
                      <wps:cNvCnPr/>
                      <wps:spPr>
                        <a:xfrm flipH="1" flipV="1">
                          <a:off x="0" y="0"/>
                          <a:ext cx="527685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08B4A" id="Rak koppling 177" o:spid="_x0000_s1026" style="position:absolute;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pt,4pt" to="455.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" strokecolor="#5b9bd5 [3204]" strokeweight=".5pt">
                <v:stroke joinstyle="miter"/>
              </v:line>
            </w:pict>
          </mc:Fallback>
        </mc:AlternateContent>
      </w:r>
    </w:p>
    <w:p w14:paraId="08C64A0C" w14:textId="77777777" w:rsidR="000D6D4B" w:rsidRPr="0064194C" w:rsidRDefault="000D6D4B" w:rsidP="0064194C">
      <w:pPr>
        <w:spacing w:before="0" w:after="0" w:line="240" w:lineRule="auto"/>
        <w:rPr>
          <w:rFonts w:cstheme="minorHAnsi"/>
        </w:rPr>
      </w:pPr>
    </w:p>
    <w:p w14:paraId="1EADFD3F" w14:textId="77777777" w:rsidR="000D6D4B" w:rsidRPr="0064194C" w:rsidRDefault="000D6D4B" w:rsidP="0064194C">
      <w:pPr>
        <w:spacing w:before="0" w:after="0" w:line="240" w:lineRule="auto"/>
        <w:rPr>
          <w:rFonts w:cstheme="minorHAnsi"/>
        </w:rPr>
      </w:pPr>
    </w:p>
    <w:bookmarkEnd w:id="17"/>
    <w:p w14:paraId="02F6A327" w14:textId="00B4ED89" w:rsidR="00F36275" w:rsidRPr="0064194C" w:rsidRDefault="00F36275" w:rsidP="0064194C">
      <w:pPr>
        <w:spacing w:before="0" w:after="0" w:line="240" w:lineRule="auto"/>
        <w:rPr>
          <w:rFonts w:cstheme="minorHAnsi"/>
        </w:rPr>
      </w:pPr>
    </w:p>
    <w:p w14:paraId="38094FE6" w14:textId="7B663645" w:rsidR="00F36275" w:rsidRPr="0064194C" w:rsidRDefault="00F36275" w:rsidP="0064194C">
      <w:pPr>
        <w:spacing w:before="0" w:after="0" w:line="240" w:lineRule="auto"/>
        <w:rPr>
          <w:rFonts w:cstheme="minorHAnsi"/>
        </w:rPr>
      </w:pPr>
    </w:p>
    <w:p w14:paraId="1B3CE8FC" w14:textId="77777777" w:rsidR="00F36275" w:rsidRPr="0064194C" w:rsidRDefault="00F36275" w:rsidP="0064194C">
      <w:pPr>
        <w:spacing w:before="0" w:after="0" w:line="240" w:lineRule="auto"/>
        <w:rPr>
          <w:rFonts w:cstheme="minorHAnsi"/>
        </w:rPr>
      </w:pPr>
    </w:p>
    <w:p w14:paraId="1BB1D47F" w14:textId="1751F0BE" w:rsidR="00F36275" w:rsidRPr="0064194C" w:rsidRDefault="00F36275" w:rsidP="0064194C">
      <w:pPr>
        <w:pStyle w:val="Rubrik2"/>
        <w:spacing w:before="0" w:line="240" w:lineRule="auto"/>
        <w:rPr>
          <w:rFonts w:asciiTheme="minorHAnsi" w:hAnsiTheme="minorHAnsi" w:cstheme="minorHAnsi"/>
          <w:sz w:val="22"/>
          <w:szCs w:val="22"/>
        </w:rPr>
      </w:pPr>
    </w:p>
    <w:p w14:paraId="3D8D651E" w14:textId="77777777" w:rsidR="00F36275" w:rsidRPr="0064194C" w:rsidRDefault="00F36275" w:rsidP="0064194C">
      <w:pPr>
        <w:spacing w:before="0" w:after="0" w:line="240" w:lineRule="auto"/>
        <w:rPr>
          <w:rFonts w:cstheme="minorHAnsi"/>
        </w:rPr>
      </w:pPr>
    </w:p>
    <w:p w14:paraId="4C6DDB2F" w14:textId="77777777" w:rsidR="00F36275" w:rsidRPr="0064194C" w:rsidRDefault="00F36275" w:rsidP="0064194C">
      <w:pPr>
        <w:pStyle w:val="Rubrik2"/>
        <w:spacing w:before="0" w:line="240" w:lineRule="auto"/>
        <w:rPr>
          <w:rFonts w:asciiTheme="minorHAnsi" w:hAnsiTheme="minorHAnsi" w:cstheme="minorHAnsi"/>
          <w:sz w:val="22"/>
          <w:szCs w:val="22"/>
        </w:rPr>
      </w:pPr>
    </w:p>
    <w:p w14:paraId="19341467" w14:textId="77777777" w:rsidR="00F36275" w:rsidRPr="0064194C" w:rsidRDefault="00F36275" w:rsidP="0064194C">
      <w:pPr>
        <w:pStyle w:val="Rubrik2"/>
        <w:spacing w:before="0" w:line="240" w:lineRule="auto"/>
        <w:rPr>
          <w:rFonts w:asciiTheme="minorHAnsi" w:hAnsiTheme="minorHAnsi" w:cstheme="minorHAnsi"/>
          <w:sz w:val="22"/>
          <w:szCs w:val="22"/>
        </w:rPr>
      </w:pPr>
    </w:p>
    <w:p w14:paraId="2EB552A6" w14:textId="77777777" w:rsidR="004F12AF" w:rsidRPr="0064194C" w:rsidRDefault="004F12AF" w:rsidP="0064194C">
      <w:pPr>
        <w:pStyle w:val="Rubrik2"/>
        <w:spacing w:before="0" w:line="240" w:lineRule="auto"/>
        <w:rPr>
          <w:rFonts w:asciiTheme="minorHAnsi" w:hAnsiTheme="minorHAnsi" w:cstheme="minorHAnsi"/>
          <w:sz w:val="22"/>
          <w:szCs w:val="22"/>
        </w:rPr>
      </w:pPr>
    </w:p>
    <w:p w14:paraId="5E61E86A" w14:textId="77777777" w:rsidR="004F12AF" w:rsidRPr="0064194C" w:rsidRDefault="004F12AF" w:rsidP="0064194C">
      <w:pPr>
        <w:pStyle w:val="Rubrik2"/>
        <w:spacing w:before="0" w:line="240" w:lineRule="auto"/>
        <w:rPr>
          <w:rFonts w:asciiTheme="minorHAnsi" w:hAnsiTheme="minorHAnsi" w:cstheme="minorHAnsi"/>
          <w:sz w:val="22"/>
          <w:szCs w:val="22"/>
        </w:rPr>
      </w:pPr>
    </w:p>
    <w:p w14:paraId="2A19B5FF" w14:textId="77777777" w:rsidR="004F12AF" w:rsidRPr="0064194C" w:rsidRDefault="004F12AF" w:rsidP="0064194C">
      <w:pPr>
        <w:pStyle w:val="Rubrik2"/>
        <w:spacing w:before="0" w:line="240" w:lineRule="auto"/>
        <w:rPr>
          <w:rFonts w:asciiTheme="minorHAnsi" w:hAnsiTheme="minorHAnsi" w:cstheme="minorHAnsi"/>
          <w:sz w:val="22"/>
          <w:szCs w:val="22"/>
        </w:rPr>
      </w:pPr>
    </w:p>
    <w:p w14:paraId="4046A844" w14:textId="77777777" w:rsidR="004F12AF" w:rsidRPr="0064194C" w:rsidRDefault="004F12AF" w:rsidP="0064194C">
      <w:pPr>
        <w:pStyle w:val="Rubrik2"/>
        <w:spacing w:before="0" w:line="240" w:lineRule="auto"/>
        <w:rPr>
          <w:rFonts w:asciiTheme="minorHAnsi" w:hAnsiTheme="minorHAnsi" w:cstheme="minorHAnsi"/>
          <w:sz w:val="22"/>
          <w:szCs w:val="22"/>
        </w:rPr>
      </w:pPr>
    </w:p>
    <w:p w14:paraId="1920D646" w14:textId="77777777" w:rsidR="004F12AF" w:rsidRPr="0064194C" w:rsidRDefault="004F12AF" w:rsidP="0064194C">
      <w:pPr>
        <w:pStyle w:val="Rubrik2"/>
        <w:spacing w:before="0" w:line="240" w:lineRule="auto"/>
        <w:rPr>
          <w:rFonts w:asciiTheme="minorHAnsi" w:hAnsiTheme="minorHAnsi" w:cstheme="minorHAnsi"/>
          <w:sz w:val="22"/>
          <w:szCs w:val="22"/>
        </w:rPr>
      </w:pPr>
    </w:p>
    <w:p w14:paraId="39445364" w14:textId="77777777" w:rsidR="004F12AF" w:rsidRPr="0064194C" w:rsidRDefault="004F12AF" w:rsidP="0064194C">
      <w:pPr>
        <w:pStyle w:val="Rubrik2"/>
        <w:spacing w:before="0" w:line="240" w:lineRule="auto"/>
        <w:rPr>
          <w:rFonts w:asciiTheme="minorHAnsi" w:hAnsiTheme="minorHAnsi" w:cstheme="minorHAnsi"/>
          <w:sz w:val="22"/>
          <w:szCs w:val="22"/>
        </w:rPr>
      </w:pPr>
    </w:p>
    <w:p w14:paraId="2B49CC85" w14:textId="77777777" w:rsidR="004F12AF" w:rsidRPr="0064194C" w:rsidRDefault="004F12AF" w:rsidP="0064194C">
      <w:pPr>
        <w:pStyle w:val="Rubrik2"/>
        <w:spacing w:before="0" w:line="240" w:lineRule="auto"/>
        <w:rPr>
          <w:rFonts w:asciiTheme="minorHAnsi" w:hAnsiTheme="minorHAnsi" w:cstheme="minorHAnsi"/>
          <w:sz w:val="22"/>
          <w:szCs w:val="22"/>
        </w:rPr>
      </w:pPr>
    </w:p>
    <w:p w14:paraId="447F0C5E" w14:textId="77777777" w:rsidR="004F12AF" w:rsidRPr="0064194C" w:rsidRDefault="004F12AF" w:rsidP="0064194C">
      <w:pPr>
        <w:pStyle w:val="Rubrik2"/>
        <w:spacing w:before="0" w:line="240" w:lineRule="auto"/>
        <w:rPr>
          <w:rFonts w:asciiTheme="minorHAnsi" w:hAnsiTheme="minorHAnsi" w:cstheme="minorHAnsi"/>
          <w:sz w:val="22"/>
          <w:szCs w:val="22"/>
        </w:rPr>
      </w:pPr>
    </w:p>
    <w:p w14:paraId="14B5ADC5" w14:textId="77777777" w:rsidR="004F12AF" w:rsidRPr="0064194C" w:rsidRDefault="004F12AF" w:rsidP="0064194C">
      <w:pPr>
        <w:pStyle w:val="Rubrik2"/>
        <w:spacing w:before="0" w:line="240" w:lineRule="auto"/>
        <w:rPr>
          <w:rFonts w:asciiTheme="minorHAnsi" w:hAnsiTheme="minorHAnsi" w:cstheme="minorHAnsi"/>
          <w:sz w:val="22"/>
          <w:szCs w:val="22"/>
        </w:rPr>
      </w:pPr>
    </w:p>
    <w:p w14:paraId="171F31B9" w14:textId="77777777" w:rsidR="004F12AF" w:rsidRPr="0064194C" w:rsidRDefault="004F12AF" w:rsidP="0064194C">
      <w:pPr>
        <w:pStyle w:val="Rubrik2"/>
        <w:spacing w:before="0" w:line="240" w:lineRule="auto"/>
        <w:rPr>
          <w:rFonts w:asciiTheme="minorHAnsi" w:hAnsiTheme="minorHAnsi" w:cstheme="minorHAnsi"/>
          <w:sz w:val="22"/>
          <w:szCs w:val="22"/>
        </w:rPr>
      </w:pPr>
    </w:p>
    <w:p w14:paraId="038F38BD" w14:textId="77777777" w:rsidR="004F12AF" w:rsidRPr="0064194C" w:rsidRDefault="004F12AF" w:rsidP="0064194C">
      <w:pPr>
        <w:pStyle w:val="Rubrik2"/>
        <w:spacing w:before="0" w:line="240" w:lineRule="auto"/>
        <w:rPr>
          <w:rFonts w:asciiTheme="minorHAnsi" w:hAnsiTheme="minorHAnsi" w:cstheme="minorHAnsi"/>
          <w:sz w:val="22"/>
          <w:szCs w:val="22"/>
        </w:rPr>
      </w:pPr>
    </w:p>
    <w:p w14:paraId="062A4278" w14:textId="77777777" w:rsidR="004F12AF" w:rsidRPr="0064194C" w:rsidRDefault="004F12AF"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0BBA28AB" w14:textId="5F84D69E" w:rsidR="000D6D4B" w:rsidRPr="00452D49" w:rsidRDefault="00F36275" w:rsidP="00452D49">
      <w:pPr>
        <w:pStyle w:val="Rubrik2"/>
      </w:pPr>
      <w:bookmarkStart w:id="18" w:name="_Toc469309108"/>
      <w:r w:rsidRPr="00452D49">
        <w:lastRenderedPageBreak/>
        <w:t>3.6 Ansvar för ledningssystem</w:t>
      </w:r>
      <w:bookmarkEnd w:id="18"/>
    </w:p>
    <w:p w14:paraId="4261C66C" w14:textId="77777777" w:rsidR="00F36275" w:rsidRPr="0064194C" w:rsidRDefault="00F36275" w:rsidP="0064194C">
      <w:pPr>
        <w:spacing w:before="0" w:after="0" w:line="240" w:lineRule="auto"/>
        <w:rPr>
          <w:rFonts w:cstheme="minorHAnsi"/>
        </w:rPr>
      </w:pPr>
    </w:p>
    <w:p w14:paraId="7FB6CEEE" w14:textId="77777777" w:rsidR="000D6D4B" w:rsidRPr="0064194C" w:rsidRDefault="000D6D4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Kvalitetsmanualen inneh</w:t>
      </w:r>
      <w:r w:rsidRPr="0064194C">
        <w:rPr>
          <w:rFonts w:eastAsia="Times New Roman" w:cstheme="minorHAnsi"/>
          <w:lang w:val="x-none" w:eastAsia="x-none"/>
        </w:rPr>
        <w:t xml:space="preserve">åller all den information och de hänvisningar som omfattar verksamheten i sin helhet och avser att vägleda medarbetarna i det dagliga arbetet för att nå bästa möjliga resultat. Därför är det viktigt att vår kvalitetsmanual alltid är aktuell. Revideringar, det vill säga ändringar i kvalitetsmanualen, görs fortlöpande när det tas nya beslut angående kvaliteten i vår verksamhet. Vi hanterar kvalitetsmanualen i </w:t>
      </w:r>
      <w:r w:rsidRPr="0064194C">
        <w:rPr>
          <w:rFonts w:eastAsia="Times New Roman" w:cstheme="minorHAnsi"/>
          <w:lang w:eastAsia="x-none"/>
        </w:rPr>
        <w:t>(Mjukvara)</w:t>
      </w:r>
      <w:r w:rsidRPr="0064194C">
        <w:rPr>
          <w:rFonts w:eastAsia="Times New Roman" w:cstheme="minorHAnsi"/>
          <w:lang w:val="x-none" w:eastAsia="x-none"/>
        </w:rPr>
        <w:t xml:space="preserve"> där vi genom automatiska uppdateringar kan säkerställa att utgåvan alltid hålls aktuell och att det är rätt identifikation på våra dokument. </w:t>
      </w:r>
      <w:r w:rsidRPr="0064194C">
        <w:rPr>
          <w:rFonts w:eastAsia="Times New Roman" w:cstheme="minorHAnsi"/>
          <w:lang w:val="x-none" w:eastAsia="x-none"/>
        </w:rPr>
        <w:tab/>
      </w:r>
    </w:p>
    <w:p w14:paraId="232D841D" w14:textId="77777777" w:rsidR="000D6D4B" w:rsidRPr="0064194C" w:rsidRDefault="000D6D4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2432058F" w14:textId="65AF3C03" w:rsidR="000D6D4B" w:rsidRPr="0064194C" w:rsidRDefault="000D6D4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Redovisande dokument, det vill s</w:t>
      </w:r>
      <w:r w:rsidRPr="0064194C">
        <w:rPr>
          <w:rFonts w:eastAsia="Times New Roman" w:cstheme="minorHAnsi"/>
          <w:lang w:val="x-none" w:eastAsia="x-none"/>
        </w:rPr>
        <w:t xml:space="preserve">äga de dokument som har ett resultat att visa för brukaren, för oss eller andra berörda parter, ska sparas eller arkiveras enligt kvalitetsmanualens direktiv. Vilka dokument som ska sparas en viss tid eller arkiveras framgår i </w:t>
      </w:r>
      <w:r w:rsidRPr="0064194C">
        <w:rPr>
          <w:rFonts w:eastAsia="Times New Roman" w:cstheme="minorHAnsi"/>
          <w:lang w:eastAsia="x-none"/>
        </w:rPr>
        <w:t>Förteckning över redovisande dokument</w:t>
      </w:r>
      <w:r w:rsidRPr="0064194C">
        <w:rPr>
          <w:rFonts w:eastAsia="Times New Roman" w:cstheme="minorHAnsi"/>
          <w:lang w:val="x-none" w:eastAsia="x-none"/>
        </w:rPr>
        <w:t>. I första hand ska allt material sparas digitalt.</w:t>
      </w:r>
    </w:p>
    <w:p w14:paraId="2E0BFB31" w14:textId="00C39F2F" w:rsidR="000D6D4B" w:rsidRPr="0064194C" w:rsidRDefault="000D6D4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br/>
        <w:t xml:space="preserve">I </w:t>
      </w:r>
      <w:r w:rsidRPr="0064194C">
        <w:rPr>
          <w:rFonts w:eastAsia="Times New Roman" w:cstheme="minorHAnsi"/>
          <w:lang w:eastAsia="x-none"/>
        </w:rPr>
        <w:t>(Mjukvara)</w:t>
      </w:r>
      <w:r w:rsidRPr="0064194C">
        <w:rPr>
          <w:rFonts w:eastAsia="Times New Roman" w:cstheme="minorHAnsi"/>
          <w:lang w:val="x-none" w:eastAsia="x-none"/>
        </w:rPr>
        <w:t xml:space="preserve"> finns det en behörighetsnivå som styr vem som får ändra dokumenten i själva kvalitetsmanualen. V</w:t>
      </w:r>
      <w:r w:rsidRPr="0064194C">
        <w:rPr>
          <w:rFonts w:cstheme="minorHAnsi"/>
          <w:color w:val="211D1E"/>
          <w:lang w:val="x-none" w:eastAsia="x-none"/>
        </w:rPr>
        <w:t>erksamhets</w:t>
      </w:r>
      <w:r w:rsidR="008F34ED" w:rsidRPr="0064194C">
        <w:rPr>
          <w:rFonts w:cstheme="minorHAnsi"/>
          <w:color w:val="211D1E"/>
          <w:lang w:eastAsia="x-none"/>
        </w:rPr>
        <w:t>chef</w:t>
      </w:r>
      <w:r w:rsidRPr="0064194C">
        <w:rPr>
          <w:rFonts w:cstheme="minorHAnsi"/>
          <w:lang w:val="x-none" w:eastAsia="x-none"/>
        </w:rPr>
        <w:t xml:space="preserve"> ansvarar f</w:t>
      </w:r>
      <w:r w:rsidRPr="0064194C">
        <w:rPr>
          <w:rFonts w:eastAsia="Times New Roman" w:cstheme="minorHAnsi"/>
          <w:lang w:val="x-none" w:eastAsia="x-none"/>
        </w:rPr>
        <w:t xml:space="preserve">ör att dokument i och utanför </w:t>
      </w:r>
      <w:r w:rsidRPr="0064194C">
        <w:rPr>
          <w:rFonts w:eastAsia="Times New Roman" w:cstheme="minorHAnsi"/>
          <w:lang w:eastAsia="x-none"/>
        </w:rPr>
        <w:t>(Mjukvara)</w:t>
      </w:r>
      <w:r w:rsidRPr="0064194C">
        <w:rPr>
          <w:rFonts w:eastAsia="Times New Roman" w:cstheme="minorHAnsi"/>
          <w:lang w:val="x-none" w:eastAsia="x-none"/>
        </w:rPr>
        <w:t xml:space="preserve"> uppdateras och byts ut vid revideringar om inget annat anges i kvalitetsmanualen eller på det aktuella/specifika dokumentet.</w:t>
      </w:r>
    </w:p>
    <w:p w14:paraId="1CB06224" w14:textId="77777777" w:rsidR="000D6D4B" w:rsidRPr="0064194C" w:rsidRDefault="000D6D4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35B1C2AA" w14:textId="77777777" w:rsidR="000D6D4B" w:rsidRPr="0064194C" w:rsidRDefault="000D6D4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Godkännande och revideringar i kvalitetsmanualen sker i </w:t>
      </w:r>
      <w:r w:rsidRPr="0064194C">
        <w:rPr>
          <w:rFonts w:eastAsia="Times New Roman" w:cstheme="minorHAnsi"/>
          <w:lang w:eastAsia="x-none"/>
        </w:rPr>
        <w:t>(Mjukvara)</w:t>
      </w:r>
      <w:r w:rsidRPr="0064194C">
        <w:rPr>
          <w:rFonts w:eastAsia="Times New Roman" w:cstheme="minorHAnsi"/>
          <w:lang w:val="x-none" w:eastAsia="x-none"/>
        </w:rPr>
        <w:t xml:space="preserve">. Vilka revideringar som skett i kvalitetsmanualen och varför de skett kan vi utläsa i </w:t>
      </w:r>
      <w:r w:rsidRPr="0064194C">
        <w:rPr>
          <w:rFonts w:eastAsia="Times New Roman" w:cstheme="minorHAnsi"/>
          <w:lang w:eastAsia="x-none"/>
        </w:rPr>
        <w:t>(Mjukvara)</w:t>
      </w:r>
      <w:r w:rsidRPr="0064194C">
        <w:rPr>
          <w:rFonts w:eastAsia="Times New Roman" w:cstheme="minorHAnsi"/>
          <w:lang w:val="x-none" w:eastAsia="x-none"/>
        </w:rPr>
        <w:t xml:space="preserve"> revideringsförteckning samt beskrivning av textändringen.</w:t>
      </w:r>
    </w:p>
    <w:p w14:paraId="7F85C773" w14:textId="77777777" w:rsidR="000D6D4B" w:rsidRPr="0064194C" w:rsidRDefault="000D6D4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4A4182DC" w14:textId="77777777" w:rsidR="000D6D4B" w:rsidRPr="0064194C" w:rsidRDefault="000D6D4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8000"/>
          <w:u w:val="single"/>
          <w:lang w:val="x-none" w:eastAsia="x-none"/>
        </w:rPr>
      </w:pPr>
      <w:r w:rsidRPr="0064194C">
        <w:rPr>
          <w:rFonts w:cstheme="minorHAnsi"/>
          <w:b/>
          <w:bCs/>
          <w:lang w:val="x-none" w:eastAsia="x-none"/>
        </w:rPr>
        <w:t>Godk</w:t>
      </w:r>
      <w:r w:rsidRPr="0064194C">
        <w:rPr>
          <w:rFonts w:eastAsia="Times New Roman" w:cstheme="minorHAnsi"/>
          <w:b/>
          <w:bCs/>
          <w:lang w:val="x-none" w:eastAsia="x-none"/>
        </w:rPr>
        <w:t>än</w:t>
      </w:r>
      <w:r w:rsidRPr="0064194C">
        <w:rPr>
          <w:rFonts w:eastAsia="Times New Roman" w:cstheme="minorHAnsi"/>
          <w:b/>
          <w:bCs/>
          <w:lang w:eastAsia="x-none"/>
        </w:rPr>
        <w:t>d av</w:t>
      </w:r>
      <w:r w:rsidRPr="0064194C">
        <w:rPr>
          <w:rFonts w:eastAsia="Times New Roman" w:cstheme="minorHAnsi"/>
          <w:b/>
          <w:bCs/>
          <w:lang w:val="x-none" w:eastAsia="x-none"/>
        </w:rPr>
        <w:t xml:space="preserve">: </w:t>
      </w:r>
      <w:r w:rsidRPr="0064194C">
        <w:rPr>
          <w:rFonts w:eastAsia="Times New Roman" w:cstheme="minorHAnsi"/>
          <w:b/>
          <w:bCs/>
          <w:lang w:val="x-none" w:eastAsia="x-none"/>
        </w:rPr>
        <w:tab/>
      </w:r>
    </w:p>
    <w:p w14:paraId="4E4603F8" w14:textId="77777777" w:rsidR="000D6D4B" w:rsidRPr="0064194C" w:rsidRDefault="000D6D4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eastAsia="x-none"/>
        </w:rPr>
        <w:t>Granskad av:</w:t>
      </w:r>
      <w:r w:rsidRPr="0064194C">
        <w:rPr>
          <w:rFonts w:cstheme="minorHAnsi"/>
          <w:lang w:val="x-none" w:eastAsia="x-none"/>
        </w:rPr>
        <w:tab/>
        <w:t xml:space="preserve">                 </w:t>
      </w:r>
    </w:p>
    <w:p w14:paraId="6F1316F6" w14:textId="77777777" w:rsidR="000D6D4B" w:rsidRPr="0064194C" w:rsidRDefault="000D6D4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ab/>
      </w:r>
    </w:p>
    <w:p w14:paraId="4A64BB5A" w14:textId="77777777" w:rsidR="000D6D4B" w:rsidRPr="0064194C" w:rsidRDefault="000D6D4B" w:rsidP="0064194C">
      <w:pPr>
        <w:spacing w:before="0" w:after="0" w:line="240" w:lineRule="auto"/>
        <w:rPr>
          <w:rFonts w:cstheme="minorHAnsi"/>
          <w:b/>
          <w:bCs/>
          <w:lang w:eastAsia="x-none"/>
        </w:rPr>
      </w:pPr>
    </w:p>
    <w:p w14:paraId="15743966" w14:textId="77777777" w:rsidR="000D6D4B" w:rsidRPr="0064194C" w:rsidRDefault="000D6D4B" w:rsidP="0064194C">
      <w:pPr>
        <w:spacing w:before="0" w:after="0" w:line="240" w:lineRule="auto"/>
        <w:rPr>
          <w:rFonts w:cstheme="minorHAnsi"/>
          <w:b/>
          <w:bCs/>
          <w:lang w:eastAsia="x-none"/>
        </w:rPr>
      </w:pPr>
      <w:r w:rsidRPr="0064194C">
        <w:rPr>
          <w:rFonts w:cstheme="minorHAnsi"/>
          <w:b/>
          <w:bCs/>
          <w:lang w:eastAsia="x-none"/>
        </w:rPr>
        <w:t>Hänvisning</w:t>
      </w:r>
    </w:p>
    <w:p w14:paraId="26CABF65" w14:textId="77777777" w:rsidR="000D6D4B" w:rsidRPr="0064194C" w:rsidRDefault="000D6D4B" w:rsidP="0064194C">
      <w:pPr>
        <w:spacing w:before="0" w:after="0" w:line="240" w:lineRule="auto"/>
        <w:rPr>
          <w:rFonts w:cstheme="minorHAnsi"/>
          <w:b/>
          <w:bCs/>
          <w:lang w:eastAsia="x-none"/>
        </w:rPr>
      </w:pPr>
    </w:p>
    <w:p w14:paraId="59A8B80F" w14:textId="3ED22B0C" w:rsidR="007803AB" w:rsidRPr="0064194C" w:rsidRDefault="00ED6CC7" w:rsidP="0064194C">
      <w:pPr>
        <w:spacing w:before="0" w:after="0" w:line="240" w:lineRule="auto"/>
        <w:rPr>
          <w:rFonts w:cstheme="minorHAnsi"/>
        </w:rPr>
      </w:pPr>
      <w:hyperlink w:anchor="_7.2_Kvalitetsberättelse" w:history="1">
        <w:r w:rsidR="00515415" w:rsidRPr="00515415">
          <w:rPr>
            <w:rStyle w:val="Hyperlnk"/>
            <w:rFonts w:eastAsia="Times New Roman" w:cstheme="minorHAnsi"/>
            <w:lang w:eastAsia="x-none"/>
          </w:rPr>
          <w:t xml:space="preserve">7.2 </w:t>
        </w:r>
        <w:r w:rsidR="000D6D4B" w:rsidRPr="00515415">
          <w:rPr>
            <w:rStyle w:val="Hyperlnk"/>
            <w:rFonts w:eastAsia="Times New Roman" w:cstheme="minorHAnsi"/>
            <w:lang w:eastAsia="x-none"/>
          </w:rPr>
          <w:t>Förteckning över redovisande dokument</w:t>
        </w:r>
      </w:hyperlink>
      <w:r w:rsidR="000D6D4B" w:rsidRPr="0064194C">
        <w:rPr>
          <w:rFonts w:cstheme="minorHAnsi"/>
          <w:b/>
          <w:bCs/>
          <w:lang w:eastAsia="x-none"/>
        </w:rPr>
        <w:t xml:space="preserve"> </w:t>
      </w:r>
      <w:r w:rsidR="007803AB" w:rsidRPr="0064194C">
        <w:rPr>
          <w:rFonts w:cstheme="minorHAnsi"/>
        </w:rPr>
        <w:br w:type="page"/>
      </w:r>
    </w:p>
    <w:p w14:paraId="169B7F40" w14:textId="3AAB7737" w:rsidR="00F36275" w:rsidRPr="00452D49" w:rsidRDefault="00F36275" w:rsidP="00452D49">
      <w:pPr>
        <w:pStyle w:val="Rubrik2"/>
      </w:pPr>
      <w:bookmarkStart w:id="19" w:name="_3.7_Aktivitetsplan"/>
      <w:bookmarkStart w:id="20" w:name="_Toc469309109"/>
      <w:bookmarkEnd w:id="19"/>
      <w:r w:rsidRPr="00452D49">
        <w:lastRenderedPageBreak/>
        <w:t>3.7 Aktivitetsplan</w:t>
      </w:r>
      <w:bookmarkEnd w:id="20"/>
    </w:p>
    <w:p w14:paraId="5F0944F5" w14:textId="77777777" w:rsidR="003151A3" w:rsidRPr="0064194C" w:rsidRDefault="003151A3" w:rsidP="0064194C">
      <w:pPr>
        <w:spacing w:before="0" w:after="0" w:line="240" w:lineRule="auto"/>
        <w:rPr>
          <w:rFonts w:cstheme="minorHAnsi"/>
        </w:rPr>
      </w:pPr>
    </w:p>
    <w:p w14:paraId="20E296DD" w14:textId="77777777" w:rsidR="00F36275" w:rsidRPr="0064194C" w:rsidRDefault="00F36275"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Vissa aktiviteter m</w:t>
      </w:r>
      <w:r w:rsidRPr="0064194C">
        <w:rPr>
          <w:rFonts w:eastAsia="Times New Roman" w:cstheme="minorHAnsi"/>
          <w:lang w:val="x-none" w:eastAsia="x-none"/>
        </w:rPr>
        <w:t xml:space="preserve">åste genomföras årligen för att vi ska kunna upprätthålla vårt ledningssystem. Aktivitetsplanen använder vi som ett stöd i vår planering för dessa aktiviteter. Här skriver vi in aktivitet, vem som är ansvarig för att aktiviteten genomförs, antal ggr/år aktiviteten ska genomföras och när vi tänkt att det ska ske. </w:t>
      </w:r>
    </w:p>
    <w:p w14:paraId="2FC24E0A" w14:textId="77777777" w:rsidR="00F36275" w:rsidRPr="0064194C" w:rsidRDefault="00F36275"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4C38A07C" w14:textId="77777777" w:rsidR="00F36275" w:rsidRPr="0064194C" w:rsidRDefault="00F36275"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371A07F" w14:textId="77777777" w:rsidR="00F36275" w:rsidRPr="0064194C" w:rsidRDefault="00F36275" w:rsidP="0064194C">
      <w:pPr>
        <w:spacing w:before="0" w:after="0" w:line="240" w:lineRule="auto"/>
        <w:rPr>
          <w:rFonts w:cstheme="minorHAnsi"/>
          <w:b/>
          <w:bCs/>
        </w:rPr>
      </w:pPr>
      <w:r w:rsidRPr="0064194C">
        <w:rPr>
          <w:rFonts w:cstheme="minorHAnsi"/>
          <w:b/>
          <w:bCs/>
        </w:rPr>
        <w:t>Hänvisning</w:t>
      </w:r>
    </w:p>
    <w:p w14:paraId="2926EDBF" w14:textId="77777777" w:rsidR="00F36275" w:rsidRPr="0064194C" w:rsidRDefault="00F36275" w:rsidP="0064194C">
      <w:pPr>
        <w:spacing w:before="0" w:after="0" w:line="240" w:lineRule="auto"/>
        <w:rPr>
          <w:rFonts w:cstheme="minorHAnsi"/>
          <w:b/>
          <w:bCs/>
        </w:rPr>
      </w:pPr>
    </w:p>
    <w:p w14:paraId="1040EF84" w14:textId="176E796D" w:rsidR="00F36275" w:rsidRPr="0064194C" w:rsidRDefault="00F36275" w:rsidP="0064194C">
      <w:pPr>
        <w:spacing w:before="0" w:after="0" w:line="240" w:lineRule="auto"/>
        <w:rPr>
          <w:rFonts w:cstheme="minorHAnsi"/>
          <w:bCs/>
        </w:rPr>
      </w:pPr>
      <w:r w:rsidRPr="0064194C">
        <w:rPr>
          <w:rFonts w:cstheme="minorHAnsi"/>
          <w:bCs/>
        </w:rPr>
        <w:t>Bilaga Aktivitetsplan</w:t>
      </w:r>
    </w:p>
    <w:p w14:paraId="043500A0" w14:textId="1C064D63" w:rsidR="003151A3" w:rsidRPr="0064194C" w:rsidRDefault="003151A3" w:rsidP="0064194C">
      <w:pPr>
        <w:spacing w:before="0" w:after="0" w:line="240" w:lineRule="auto"/>
        <w:rPr>
          <w:rFonts w:cstheme="minorHAnsi"/>
          <w:bCs/>
          <w:color w:val="FF0000"/>
        </w:rPr>
      </w:pPr>
    </w:p>
    <w:p w14:paraId="38D39327" w14:textId="4C43A8CF" w:rsidR="003151A3" w:rsidRPr="0064194C" w:rsidRDefault="003151A3" w:rsidP="0064194C">
      <w:pPr>
        <w:spacing w:before="0" w:after="0" w:line="240" w:lineRule="auto"/>
        <w:rPr>
          <w:rFonts w:cstheme="minorHAnsi"/>
          <w:bCs/>
          <w:color w:val="FF0000"/>
        </w:rPr>
      </w:pPr>
    </w:p>
    <w:p w14:paraId="5AAFEA7C" w14:textId="77777777" w:rsidR="003151A3" w:rsidRPr="0064194C" w:rsidRDefault="003151A3" w:rsidP="0064194C">
      <w:pPr>
        <w:spacing w:before="0" w:after="0" w:line="240" w:lineRule="auto"/>
        <w:rPr>
          <w:rFonts w:cstheme="minorHAnsi"/>
        </w:rPr>
      </w:pPr>
    </w:p>
    <w:p w14:paraId="7FDB1656" w14:textId="77777777" w:rsidR="00943DB7" w:rsidRPr="0064194C" w:rsidRDefault="00943DB7" w:rsidP="0064194C">
      <w:pPr>
        <w:spacing w:before="0" w:after="0" w:line="240" w:lineRule="auto"/>
        <w:rPr>
          <w:rFonts w:eastAsiaTheme="majorEastAsia" w:cstheme="minorHAnsi"/>
          <w:color w:val="2E74B5" w:themeColor="accent1" w:themeShade="BF"/>
        </w:rPr>
      </w:pPr>
      <w:bookmarkStart w:id="21" w:name="_3.8_Organisationsschema"/>
      <w:bookmarkEnd w:id="21"/>
      <w:r w:rsidRPr="0064194C">
        <w:rPr>
          <w:rFonts w:cstheme="minorHAnsi"/>
        </w:rPr>
        <w:br w:type="page"/>
      </w:r>
    </w:p>
    <w:p w14:paraId="6EE2D309" w14:textId="5C3CE7B5" w:rsidR="00F36275" w:rsidRPr="00452D49" w:rsidRDefault="00F36275" w:rsidP="00452D49">
      <w:pPr>
        <w:pStyle w:val="Rubrik2"/>
      </w:pPr>
      <w:bookmarkStart w:id="22" w:name="_Toc469309110"/>
      <w:r w:rsidRPr="00452D49">
        <w:lastRenderedPageBreak/>
        <w:t>3.8 Organisationsschema</w:t>
      </w:r>
      <w:bookmarkEnd w:id="22"/>
    </w:p>
    <w:p w14:paraId="2791E02D" w14:textId="4F1C0694" w:rsidR="00AE79C3" w:rsidRPr="0064194C" w:rsidRDefault="00AE79C3" w:rsidP="0064194C">
      <w:pPr>
        <w:spacing w:before="0" w:after="0" w:line="240" w:lineRule="auto"/>
        <w:rPr>
          <w:rFonts w:cstheme="minorHAnsi"/>
        </w:rPr>
      </w:pPr>
    </w:p>
    <w:p w14:paraId="01353C5A" w14:textId="77777777" w:rsidR="00AE79C3" w:rsidRPr="0064194C" w:rsidRDefault="00AE79C3" w:rsidP="0064194C">
      <w:pPr>
        <w:spacing w:before="0" w:after="0" w:line="240" w:lineRule="auto"/>
        <w:rPr>
          <w:rFonts w:cstheme="minorHAnsi"/>
        </w:rPr>
      </w:pPr>
    </w:p>
    <w:p w14:paraId="4C573A21" w14:textId="2E45E78E" w:rsidR="003151A3" w:rsidRPr="0064194C" w:rsidRDefault="003151A3" w:rsidP="0064194C">
      <w:pPr>
        <w:spacing w:before="0" w:after="0" w:line="240" w:lineRule="auto"/>
        <w:rPr>
          <w:rFonts w:cstheme="minorHAnsi"/>
        </w:rPr>
      </w:pPr>
    </w:p>
    <w:p w14:paraId="6C13B3BD" w14:textId="4AD0F6D8" w:rsidR="003151A3" w:rsidRPr="0064194C" w:rsidRDefault="00174A8D"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34016" behindDoc="0" locked="0" layoutInCell="1" allowOverlap="1" wp14:anchorId="133ADC50" wp14:editId="413FA6F2">
                <wp:simplePos x="0" y="0"/>
                <wp:positionH relativeFrom="column">
                  <wp:posOffset>2040255</wp:posOffset>
                </wp:positionH>
                <wp:positionV relativeFrom="paragraph">
                  <wp:posOffset>73660</wp:posOffset>
                </wp:positionV>
                <wp:extent cx="1543050" cy="666750"/>
                <wp:effectExtent l="0" t="0" r="19050" b="19050"/>
                <wp:wrapNone/>
                <wp:docPr id="185" name="Rektangel 185"/>
                <wp:cNvGraphicFramePr/>
                <a:graphic xmlns:a="http://schemas.openxmlformats.org/drawingml/2006/main">
                  <a:graphicData uri="http://schemas.microsoft.com/office/word/2010/wordprocessingShape">
                    <wps:wsp>
                      <wps:cNvSpPr/>
                      <wps:spPr>
                        <a:xfrm>
                          <a:off x="0" y="0"/>
                          <a:ext cx="1543050" cy="666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D77293" w14:textId="4F21DCB0" w:rsidR="003C645F" w:rsidRDefault="003C645F" w:rsidP="003151A3">
                            <w:pPr>
                              <w:jc w:val="center"/>
                            </w:pPr>
                            <w:r>
                              <w:t>Verksamhetschef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3ADC50" id="Rektangel 185" o:spid="_x0000_s1041" style="position:absolute;margin-left:160.65pt;margin-top:5.8pt;width:121.5pt;height:52.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" fillcolor="#5b9bd5 [3204]" strokecolor="#1f4d78 [1604]" strokeweight="1pt">
                <v:textbox>
                  <w:txbxContent>
                    <w:p w14:paraId="76D77293" w14:textId="4F21DCB0" w:rsidR="003C645F" w:rsidRDefault="003C645F" w:rsidP="003151A3">
                      <w:pPr>
                        <w:jc w:val="center"/>
                      </w:pPr>
                      <w:r>
                        <w:t>Verksamhetschef</w:t>
                      </w:r>
                    </w:p>
                  </w:txbxContent>
                </v:textbox>
              </v:rect>
            </w:pict>
          </mc:Fallback>
        </mc:AlternateContent>
      </w:r>
    </w:p>
    <w:p w14:paraId="59205CFC" w14:textId="63F01B28" w:rsidR="003151A3" w:rsidRPr="0064194C" w:rsidRDefault="003151A3" w:rsidP="0064194C">
      <w:pPr>
        <w:spacing w:before="0" w:after="0" w:line="240" w:lineRule="auto"/>
        <w:rPr>
          <w:rFonts w:cstheme="minorHAnsi"/>
        </w:rPr>
      </w:pPr>
    </w:p>
    <w:p w14:paraId="78F820A0" w14:textId="1BE4D66D" w:rsidR="003151A3" w:rsidRPr="0064194C" w:rsidRDefault="003151A3" w:rsidP="0064194C">
      <w:pPr>
        <w:spacing w:before="0" w:after="0" w:line="240" w:lineRule="auto"/>
        <w:rPr>
          <w:rFonts w:cstheme="minorHAnsi"/>
        </w:rPr>
      </w:pPr>
    </w:p>
    <w:p w14:paraId="562488FF" w14:textId="3502DAC8" w:rsidR="003151A3" w:rsidRPr="0064194C" w:rsidRDefault="00261AC7"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43232" behindDoc="0" locked="0" layoutInCell="1" allowOverlap="1" wp14:anchorId="78ED8EE1" wp14:editId="7B69EA8F">
                <wp:simplePos x="0" y="0"/>
                <wp:positionH relativeFrom="column">
                  <wp:posOffset>2802255</wp:posOffset>
                </wp:positionH>
                <wp:positionV relativeFrom="paragraph">
                  <wp:posOffset>10796</wp:posOffset>
                </wp:positionV>
                <wp:extent cx="8890" cy="1993900"/>
                <wp:effectExtent l="0" t="0" r="29210" b="25400"/>
                <wp:wrapNone/>
                <wp:docPr id="218" name="Rak koppling 218"/>
                <wp:cNvGraphicFramePr/>
                <a:graphic xmlns:a="http://schemas.openxmlformats.org/drawingml/2006/main">
                  <a:graphicData uri="http://schemas.microsoft.com/office/word/2010/wordprocessingShape">
                    <wps:wsp>
                      <wps:cNvCnPr/>
                      <wps:spPr>
                        <a:xfrm flipH="1">
                          <a:off x="0" y="0"/>
                          <a:ext cx="8890" cy="1993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B13377" id="Rak koppling 218" o:spid="_x0000_s1026" style="position:absolute;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65pt,.85pt" to="221.35pt,1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" strokecolor="#5b9bd5 [3204]" strokeweight=".5pt">
                <v:stroke joinstyle="miter"/>
              </v:line>
            </w:pict>
          </mc:Fallback>
        </mc:AlternateContent>
      </w:r>
    </w:p>
    <w:p w14:paraId="1B4182FB" w14:textId="33D5A09A" w:rsidR="003151A3" w:rsidRPr="0064194C" w:rsidRDefault="003151A3" w:rsidP="0064194C">
      <w:pPr>
        <w:spacing w:before="0" w:after="0" w:line="240" w:lineRule="auto"/>
        <w:rPr>
          <w:rFonts w:cstheme="minorHAnsi"/>
        </w:rPr>
      </w:pPr>
    </w:p>
    <w:p w14:paraId="7E077028" w14:textId="3D2046DF" w:rsidR="003151A3" w:rsidRPr="0064194C" w:rsidRDefault="003151A3" w:rsidP="0064194C">
      <w:pPr>
        <w:spacing w:before="0" w:after="0" w:line="240" w:lineRule="auto"/>
        <w:rPr>
          <w:rFonts w:cstheme="minorHAnsi"/>
        </w:rPr>
      </w:pPr>
    </w:p>
    <w:p w14:paraId="724BFCF3" w14:textId="493BAC4B" w:rsidR="003151A3" w:rsidRPr="0064194C" w:rsidRDefault="00174A8D"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38112" behindDoc="0" locked="0" layoutInCell="1" allowOverlap="1" wp14:anchorId="17470571" wp14:editId="45C4F323">
                <wp:simplePos x="0" y="0"/>
                <wp:positionH relativeFrom="column">
                  <wp:posOffset>843280</wp:posOffset>
                </wp:positionH>
                <wp:positionV relativeFrom="paragraph">
                  <wp:posOffset>170180</wp:posOffset>
                </wp:positionV>
                <wp:extent cx="1543050" cy="666750"/>
                <wp:effectExtent l="0" t="0" r="19050" b="19050"/>
                <wp:wrapNone/>
                <wp:docPr id="188" name="Rektangel 188"/>
                <wp:cNvGraphicFramePr/>
                <a:graphic xmlns:a="http://schemas.openxmlformats.org/drawingml/2006/main">
                  <a:graphicData uri="http://schemas.microsoft.com/office/word/2010/wordprocessingShape">
                    <wps:wsp>
                      <wps:cNvSpPr/>
                      <wps:spPr>
                        <a:xfrm>
                          <a:off x="0" y="0"/>
                          <a:ext cx="1543050" cy="666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E2F5E4" w14:textId="3C93C993" w:rsidR="003C645F" w:rsidRDefault="003C645F" w:rsidP="003151A3">
                            <w:pPr>
                              <w:jc w:val="center"/>
                            </w:pPr>
                            <w:r>
                              <w:t>Ekonomi,</w:t>
                            </w:r>
                          </w:p>
                          <w:p w14:paraId="0CA8DCA7" w14:textId="46F00AC2" w:rsidR="003C645F" w:rsidRDefault="003C645F" w:rsidP="003151A3">
                            <w:pPr>
                              <w:jc w:val="center"/>
                            </w:pPr>
                            <w:r>
                              <w:t>administration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470571" id="Rektangel 188" o:spid="_x0000_s1042" style="position:absolute;margin-left:66.4pt;margin-top:13.4pt;width:121.5pt;height:52.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" fillcolor="#5b9bd5 [3204]" strokecolor="#1f4d78 [1604]" strokeweight="1pt">
                <v:textbox>
                  <w:txbxContent>
                    <w:p w14:paraId="05E2F5E4" w14:textId="3C93C993" w:rsidR="003C645F" w:rsidRDefault="003C645F" w:rsidP="003151A3">
                      <w:pPr>
                        <w:jc w:val="center"/>
                      </w:pPr>
                      <w:r>
                        <w:t>Ekonomi,</w:t>
                      </w:r>
                    </w:p>
                    <w:p w14:paraId="0CA8DCA7" w14:textId="46F00AC2" w:rsidR="003C645F" w:rsidRDefault="003C645F" w:rsidP="003151A3">
                      <w:pPr>
                        <w:jc w:val="center"/>
                      </w:pPr>
                      <w:r>
                        <w:t>administration</w:t>
                      </w:r>
                    </w:p>
                  </w:txbxContent>
                </v:textbox>
              </v:rect>
            </w:pict>
          </mc:Fallback>
        </mc:AlternateContent>
      </w:r>
      <w:r w:rsidRPr="0064194C">
        <w:rPr>
          <w:rFonts w:cstheme="minorHAnsi"/>
          <w:noProof/>
          <w:lang w:eastAsia="sv-SE"/>
        </w:rPr>
        <mc:AlternateContent>
          <mc:Choice Requires="wps">
            <w:drawing>
              <wp:anchor distT="0" distB="0" distL="114300" distR="114300" simplePos="0" relativeHeight="251740160" behindDoc="0" locked="0" layoutInCell="1" allowOverlap="1" wp14:anchorId="661F29F8" wp14:editId="114D9EA1">
                <wp:simplePos x="0" y="0"/>
                <wp:positionH relativeFrom="margin">
                  <wp:posOffset>3286760</wp:posOffset>
                </wp:positionH>
                <wp:positionV relativeFrom="paragraph">
                  <wp:posOffset>165735</wp:posOffset>
                </wp:positionV>
                <wp:extent cx="1543050" cy="666750"/>
                <wp:effectExtent l="0" t="0" r="19050" b="19050"/>
                <wp:wrapNone/>
                <wp:docPr id="199" name="Rektangel 199"/>
                <wp:cNvGraphicFramePr/>
                <a:graphic xmlns:a="http://schemas.openxmlformats.org/drawingml/2006/main">
                  <a:graphicData uri="http://schemas.microsoft.com/office/word/2010/wordprocessingShape">
                    <wps:wsp>
                      <wps:cNvSpPr/>
                      <wps:spPr>
                        <a:xfrm>
                          <a:off x="0" y="0"/>
                          <a:ext cx="1543050" cy="666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1938D8" w14:textId="659AC376" w:rsidR="003C645F" w:rsidRDefault="003C645F" w:rsidP="003151A3">
                            <w:pPr>
                              <w:jc w:val="center"/>
                            </w:pPr>
                            <w:r>
                              <w:t>Arbetsledare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1F29F8" id="Rektangel 199" o:spid="_x0000_s1043" style="position:absolute;margin-left:258.8pt;margin-top:13.05pt;width:121.5pt;height:52.5pt;z-index:2517401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" fillcolor="#5b9bd5 [3204]" strokecolor="#1f4d78 [1604]" strokeweight="1pt">
                <v:textbox>
                  <w:txbxContent>
                    <w:p w14:paraId="2F1938D8" w14:textId="659AC376" w:rsidR="003C645F" w:rsidRDefault="003C645F" w:rsidP="003151A3">
                      <w:pPr>
                        <w:jc w:val="center"/>
                      </w:pPr>
                      <w:r>
                        <w:t>Arbetsledare</w:t>
                      </w:r>
                    </w:p>
                  </w:txbxContent>
                </v:textbox>
                <w10:wrap anchorx="margin"/>
              </v:rect>
            </w:pict>
          </mc:Fallback>
        </mc:AlternateContent>
      </w:r>
    </w:p>
    <w:p w14:paraId="54602338" w14:textId="5540887A" w:rsidR="003151A3" w:rsidRPr="0064194C" w:rsidRDefault="003151A3" w:rsidP="0064194C">
      <w:pPr>
        <w:spacing w:before="0" w:after="0" w:line="240" w:lineRule="auto"/>
        <w:rPr>
          <w:rFonts w:cstheme="minorHAnsi"/>
        </w:rPr>
      </w:pPr>
    </w:p>
    <w:p w14:paraId="5C251920" w14:textId="6C8A215E" w:rsidR="003151A3" w:rsidRPr="0064194C" w:rsidRDefault="00261AC7"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44256" behindDoc="0" locked="0" layoutInCell="1" allowOverlap="1" wp14:anchorId="1AAD2018" wp14:editId="6AAF6E7C">
                <wp:simplePos x="0" y="0"/>
                <wp:positionH relativeFrom="column">
                  <wp:posOffset>2362784</wp:posOffset>
                </wp:positionH>
                <wp:positionV relativeFrom="paragraph">
                  <wp:posOffset>159410</wp:posOffset>
                </wp:positionV>
                <wp:extent cx="921106" cy="7646"/>
                <wp:effectExtent l="0" t="0" r="31750" b="30480"/>
                <wp:wrapNone/>
                <wp:docPr id="219" name="Rak koppling 219"/>
                <wp:cNvGraphicFramePr/>
                <a:graphic xmlns:a="http://schemas.openxmlformats.org/drawingml/2006/main">
                  <a:graphicData uri="http://schemas.microsoft.com/office/word/2010/wordprocessingShape">
                    <wps:wsp>
                      <wps:cNvCnPr/>
                      <wps:spPr>
                        <a:xfrm flipV="1">
                          <a:off x="0" y="0"/>
                          <a:ext cx="921106" cy="76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DDDA0" id="Rak koppling 219"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05pt,12.55pt" to="258.6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" strokecolor="#5b9bd5 [3204]" strokeweight=".5pt">
                <v:stroke joinstyle="miter"/>
              </v:line>
            </w:pict>
          </mc:Fallback>
        </mc:AlternateContent>
      </w:r>
    </w:p>
    <w:p w14:paraId="622D71CA" w14:textId="4C87EBD5" w:rsidR="003151A3" w:rsidRPr="0064194C" w:rsidRDefault="003151A3" w:rsidP="0064194C">
      <w:pPr>
        <w:spacing w:before="0" w:after="0" w:line="240" w:lineRule="auto"/>
        <w:rPr>
          <w:rFonts w:cstheme="minorHAnsi"/>
        </w:rPr>
      </w:pPr>
    </w:p>
    <w:p w14:paraId="45282CEC" w14:textId="5607C7C6" w:rsidR="003151A3" w:rsidRPr="0064194C" w:rsidRDefault="003151A3" w:rsidP="0064194C">
      <w:pPr>
        <w:spacing w:before="0" w:after="0" w:line="240" w:lineRule="auto"/>
        <w:rPr>
          <w:rFonts w:cstheme="minorHAnsi"/>
        </w:rPr>
      </w:pPr>
    </w:p>
    <w:p w14:paraId="3222ED25" w14:textId="19DD7E1F" w:rsidR="003151A3" w:rsidRPr="0064194C" w:rsidRDefault="003151A3" w:rsidP="0064194C">
      <w:pPr>
        <w:spacing w:before="0" w:after="0" w:line="240" w:lineRule="auto"/>
        <w:rPr>
          <w:rFonts w:cstheme="minorHAnsi"/>
        </w:rPr>
      </w:pPr>
    </w:p>
    <w:p w14:paraId="298AB2BA" w14:textId="66D7925D" w:rsidR="003151A3" w:rsidRPr="0064194C" w:rsidRDefault="003151A3" w:rsidP="0064194C">
      <w:pPr>
        <w:spacing w:before="0" w:after="0" w:line="240" w:lineRule="auto"/>
        <w:rPr>
          <w:rFonts w:cstheme="minorHAnsi"/>
        </w:rPr>
      </w:pPr>
    </w:p>
    <w:p w14:paraId="2157C26B" w14:textId="3916F916" w:rsidR="003151A3" w:rsidRPr="0064194C" w:rsidRDefault="003151A3" w:rsidP="0064194C">
      <w:pPr>
        <w:spacing w:before="0" w:after="0" w:line="240" w:lineRule="auto"/>
        <w:rPr>
          <w:rFonts w:cstheme="minorHAnsi"/>
        </w:rPr>
      </w:pPr>
    </w:p>
    <w:p w14:paraId="095A37A0" w14:textId="1FBA1FB3" w:rsidR="003151A3" w:rsidRPr="0064194C" w:rsidRDefault="00174A8D"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42208" behindDoc="0" locked="0" layoutInCell="1" allowOverlap="1" wp14:anchorId="731EE6CA" wp14:editId="2A1F9F28">
                <wp:simplePos x="0" y="0"/>
                <wp:positionH relativeFrom="margin">
                  <wp:posOffset>2032000</wp:posOffset>
                </wp:positionH>
                <wp:positionV relativeFrom="paragraph">
                  <wp:posOffset>133350</wp:posOffset>
                </wp:positionV>
                <wp:extent cx="1543050" cy="666750"/>
                <wp:effectExtent l="0" t="0" r="19050" b="19050"/>
                <wp:wrapNone/>
                <wp:docPr id="217" name="Rektangel 217"/>
                <wp:cNvGraphicFramePr/>
                <a:graphic xmlns:a="http://schemas.openxmlformats.org/drawingml/2006/main">
                  <a:graphicData uri="http://schemas.microsoft.com/office/word/2010/wordprocessingShape">
                    <wps:wsp>
                      <wps:cNvSpPr/>
                      <wps:spPr>
                        <a:xfrm>
                          <a:off x="0" y="0"/>
                          <a:ext cx="1543050" cy="666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FADB14" w14:textId="007F7F06" w:rsidR="003C645F" w:rsidRDefault="003C645F" w:rsidP="003151A3">
                            <w:pPr>
                              <w:jc w:val="center"/>
                            </w:pPr>
                            <w:r>
                              <w:t>Behandlingshems-</w:t>
                            </w:r>
                          </w:p>
                          <w:p w14:paraId="3638CC2B" w14:textId="5D08E4B7" w:rsidR="003C645F" w:rsidRDefault="003C645F" w:rsidP="003151A3">
                            <w:pPr>
                              <w:jc w:val="center"/>
                            </w:pPr>
                            <w:r>
                              <w:t>terapeuter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1EE6CA" id="Rektangel 217" o:spid="_x0000_s1044" style="position:absolute;margin-left:160pt;margin-top:10.5pt;width:121.5pt;height:52.5pt;z-index:2517422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" fillcolor="#5b9bd5 [3204]" strokecolor="#1f4d78 [1604]" strokeweight="1pt">
                <v:textbox>
                  <w:txbxContent>
                    <w:p w14:paraId="02FADB14" w14:textId="007F7F06" w:rsidR="003C645F" w:rsidRDefault="003C645F" w:rsidP="003151A3">
                      <w:pPr>
                        <w:jc w:val="center"/>
                      </w:pPr>
                      <w:r>
                        <w:t>Behandlingshems-</w:t>
                      </w:r>
                    </w:p>
                    <w:p w14:paraId="3638CC2B" w14:textId="5D08E4B7" w:rsidR="003C645F" w:rsidRDefault="003C645F" w:rsidP="003151A3">
                      <w:pPr>
                        <w:jc w:val="center"/>
                      </w:pPr>
                      <w:r>
                        <w:t>terapeuter</w:t>
                      </w:r>
                    </w:p>
                  </w:txbxContent>
                </v:textbox>
                <w10:wrap anchorx="margin"/>
              </v:rect>
            </w:pict>
          </mc:Fallback>
        </mc:AlternateContent>
      </w:r>
    </w:p>
    <w:p w14:paraId="49A1FA66" w14:textId="23ACDDA8" w:rsidR="003151A3" w:rsidRPr="0064194C" w:rsidRDefault="003151A3" w:rsidP="0064194C">
      <w:pPr>
        <w:spacing w:before="0" w:after="0" w:line="240" w:lineRule="auto"/>
        <w:rPr>
          <w:rFonts w:cstheme="minorHAnsi"/>
        </w:rPr>
      </w:pPr>
    </w:p>
    <w:p w14:paraId="132373A2" w14:textId="32D22759" w:rsidR="003151A3" w:rsidRPr="0064194C" w:rsidRDefault="003151A3" w:rsidP="0064194C">
      <w:pPr>
        <w:spacing w:before="0" w:after="0" w:line="240" w:lineRule="auto"/>
        <w:rPr>
          <w:rFonts w:cstheme="minorHAnsi"/>
        </w:rPr>
      </w:pPr>
    </w:p>
    <w:p w14:paraId="1FE928AC" w14:textId="725D27D8" w:rsidR="003151A3" w:rsidRPr="0064194C" w:rsidRDefault="003151A3" w:rsidP="0064194C">
      <w:pPr>
        <w:spacing w:before="0" w:after="0" w:line="240" w:lineRule="auto"/>
        <w:rPr>
          <w:rFonts w:cstheme="minorHAnsi"/>
        </w:rPr>
      </w:pPr>
    </w:p>
    <w:p w14:paraId="41C6D596" w14:textId="035D9DB9" w:rsidR="003151A3" w:rsidRPr="0064194C" w:rsidRDefault="003151A3" w:rsidP="0064194C">
      <w:pPr>
        <w:spacing w:before="0" w:after="0" w:line="240" w:lineRule="auto"/>
        <w:rPr>
          <w:rFonts w:cstheme="minorHAnsi"/>
        </w:rPr>
      </w:pPr>
    </w:p>
    <w:p w14:paraId="5D8FBC54" w14:textId="4E048DA0" w:rsidR="003151A3" w:rsidRPr="0064194C" w:rsidRDefault="003151A3" w:rsidP="0064194C">
      <w:pPr>
        <w:spacing w:before="0" w:after="0" w:line="240" w:lineRule="auto"/>
        <w:rPr>
          <w:rFonts w:cstheme="minorHAnsi"/>
        </w:rPr>
      </w:pPr>
    </w:p>
    <w:p w14:paraId="6CB174F0" w14:textId="68340918" w:rsidR="003151A3" w:rsidRPr="0064194C" w:rsidRDefault="003151A3" w:rsidP="0064194C">
      <w:pPr>
        <w:spacing w:before="0" w:after="0" w:line="240" w:lineRule="auto"/>
        <w:rPr>
          <w:rFonts w:cstheme="minorHAnsi"/>
        </w:rPr>
      </w:pPr>
    </w:p>
    <w:p w14:paraId="2F4DDA8D" w14:textId="77777777" w:rsidR="003151A3" w:rsidRPr="0064194C" w:rsidRDefault="003151A3" w:rsidP="0064194C">
      <w:pPr>
        <w:spacing w:before="0" w:after="0" w:line="240" w:lineRule="auto"/>
        <w:rPr>
          <w:rFonts w:cstheme="minorHAnsi"/>
        </w:rPr>
      </w:pPr>
    </w:p>
    <w:p w14:paraId="2C4122F5" w14:textId="77777777" w:rsidR="001141C8" w:rsidRPr="0064194C" w:rsidRDefault="001141C8"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2F2350B9" w14:textId="39D49ABD" w:rsidR="00F36275" w:rsidRPr="00452D49" w:rsidRDefault="00F36275" w:rsidP="00452D49">
      <w:pPr>
        <w:pStyle w:val="Rubrik2"/>
      </w:pPr>
      <w:bookmarkStart w:id="23" w:name="_Toc469309111"/>
      <w:r w:rsidRPr="00452D49">
        <w:lastRenderedPageBreak/>
        <w:t>3.9 Ansvar och befogenheter</w:t>
      </w:r>
      <w:bookmarkEnd w:id="23"/>
    </w:p>
    <w:p w14:paraId="2133B586" w14:textId="498D47FE" w:rsidR="003151A3" w:rsidRPr="0064194C" w:rsidRDefault="003151A3" w:rsidP="0064194C">
      <w:pPr>
        <w:spacing w:before="0" w:after="0" w:line="240" w:lineRule="auto"/>
        <w:rPr>
          <w:rFonts w:cstheme="minorHAnsi"/>
        </w:rPr>
      </w:pPr>
    </w:p>
    <w:p w14:paraId="55B3F079" w14:textId="77777777" w:rsidR="003151A3" w:rsidRPr="0064194C" w:rsidRDefault="003151A3"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I v</w:t>
      </w:r>
      <w:r w:rsidRPr="0064194C">
        <w:rPr>
          <w:rFonts w:eastAsia="Times New Roman" w:cstheme="minorHAnsi"/>
          <w:lang w:val="x-none" w:eastAsia="x-none"/>
        </w:rPr>
        <w:t>åra befattningsbeskrivningar visas ansvarsfördelningen inom vårt företag. Alla medarbetare har ett eget ansvar att aktivt medverka i kvalitets- och arbetsmiljöarbetet samt att medverka till förbättringsarbete och rapportering av brister och avvikelser.</w:t>
      </w:r>
    </w:p>
    <w:p w14:paraId="731D4558" w14:textId="77777777" w:rsidR="003151A3" w:rsidRPr="0064194C" w:rsidRDefault="003151A3"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44FA36AE" w14:textId="77777777" w:rsidR="003151A3" w:rsidRPr="0064194C" w:rsidRDefault="003151A3"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Respektive ansvarig ska se till att mål och policy uppfylls och att ledningssystemet därmed tillämpas och används korrekt i hela organisationen. </w:t>
      </w:r>
    </w:p>
    <w:p w14:paraId="4E1098D6" w14:textId="4B9ECF1C" w:rsidR="003151A3" w:rsidRDefault="003151A3"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267C3BDE" w14:textId="77777777" w:rsidR="00C156A1" w:rsidRPr="0064194C" w:rsidRDefault="00C156A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6DC42B99" w14:textId="77777777" w:rsidR="003151A3" w:rsidRPr="0064194C" w:rsidRDefault="003151A3"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H</w:t>
      </w:r>
      <w:r w:rsidRPr="0064194C">
        <w:rPr>
          <w:rFonts w:eastAsia="Times New Roman" w:cstheme="minorHAnsi"/>
          <w:b/>
          <w:bCs/>
          <w:lang w:val="x-none" w:eastAsia="x-none"/>
        </w:rPr>
        <w:t>änvisni</w:t>
      </w:r>
      <w:r w:rsidRPr="0064194C">
        <w:rPr>
          <w:rFonts w:cstheme="minorHAnsi"/>
          <w:b/>
          <w:bCs/>
          <w:lang w:val="x-none" w:eastAsia="x-none"/>
        </w:rPr>
        <w:t>ng</w:t>
      </w:r>
    </w:p>
    <w:p w14:paraId="19C96EF7" w14:textId="77777777" w:rsidR="003151A3" w:rsidRPr="0064194C" w:rsidRDefault="003151A3"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4C0FB470" w14:textId="3065EC91" w:rsidR="003151A3" w:rsidRPr="0064194C" w:rsidRDefault="00ED6CC7" w:rsidP="0064194C">
      <w:pPr>
        <w:spacing w:before="0" w:after="0" w:line="240" w:lineRule="auto"/>
        <w:rPr>
          <w:rFonts w:cstheme="minorHAnsi"/>
        </w:rPr>
      </w:pPr>
      <w:hyperlink w:anchor="_3.8_Organisationsschema" w:history="1">
        <w:r w:rsidR="004F12AF" w:rsidRPr="0064194C">
          <w:rPr>
            <w:rStyle w:val="Hyperlnk"/>
            <w:rFonts w:cstheme="minorHAnsi"/>
          </w:rPr>
          <w:t>3.8 Organisationsschema</w:t>
        </w:r>
      </w:hyperlink>
    </w:p>
    <w:p w14:paraId="532E603B" w14:textId="22BB756D" w:rsidR="003151A3" w:rsidRPr="0064194C" w:rsidRDefault="003151A3" w:rsidP="0064194C">
      <w:pPr>
        <w:spacing w:before="0" w:after="0" w:line="240" w:lineRule="auto"/>
        <w:rPr>
          <w:rFonts w:cstheme="minorHAnsi"/>
        </w:rPr>
      </w:pPr>
    </w:p>
    <w:p w14:paraId="0C94A580" w14:textId="77777777" w:rsidR="003151A3" w:rsidRPr="0064194C" w:rsidRDefault="003151A3" w:rsidP="0064194C">
      <w:pPr>
        <w:spacing w:before="0" w:after="0" w:line="240" w:lineRule="auto"/>
        <w:rPr>
          <w:rFonts w:cstheme="minorHAnsi"/>
        </w:rPr>
      </w:pPr>
    </w:p>
    <w:p w14:paraId="3EA7028C" w14:textId="77777777" w:rsidR="001141C8" w:rsidRPr="0064194C" w:rsidRDefault="001141C8"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7A5D2A14" w14:textId="0CAC0776" w:rsidR="00F36275" w:rsidRPr="007653FF" w:rsidRDefault="00F36275" w:rsidP="007653FF">
      <w:pPr>
        <w:pStyle w:val="Rubrik2"/>
      </w:pPr>
      <w:bookmarkStart w:id="24" w:name="_Toc469309112"/>
      <w:r w:rsidRPr="007653FF">
        <w:lastRenderedPageBreak/>
        <w:t xml:space="preserve">3.10 Befattningsbeskrivning </w:t>
      </w:r>
      <w:r w:rsidR="003151A3" w:rsidRPr="007653FF">
        <w:t>–</w:t>
      </w:r>
      <w:r w:rsidRPr="007653FF">
        <w:t xml:space="preserve"> Verksamhetschef</w:t>
      </w:r>
      <w:bookmarkEnd w:id="24"/>
    </w:p>
    <w:p w14:paraId="14A121E3" w14:textId="4BEE7128" w:rsidR="003151A3" w:rsidRPr="0064194C" w:rsidRDefault="003151A3" w:rsidP="0064194C">
      <w:pPr>
        <w:spacing w:before="0" w:after="0" w:line="240" w:lineRule="auto"/>
        <w:rPr>
          <w:rFonts w:cstheme="minorHAnsi"/>
        </w:rPr>
      </w:pPr>
    </w:p>
    <w:p w14:paraId="1D6C004E"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eastAsia="x-none"/>
        </w:rPr>
        <w:t>Verksamhetschefen</w:t>
      </w:r>
      <w:r w:rsidRPr="0064194C">
        <w:rPr>
          <w:rFonts w:eastAsia="Times New Roman" w:cstheme="minorHAnsi"/>
          <w:lang w:val="x-none" w:eastAsia="x-none"/>
        </w:rPr>
        <w:t xml:space="preserve"> är verksamhetens högste chef och ansvarig för saklig tolkning av nedanstående arbetsuppgifter och tillhörande ansvarar och befogenheter.</w:t>
      </w:r>
    </w:p>
    <w:p w14:paraId="53547857"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6A9990CC"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Befattning:</w:t>
      </w:r>
      <w:r w:rsidRPr="0064194C">
        <w:rPr>
          <w:rFonts w:cstheme="minorHAnsi"/>
          <w:lang w:val="x-none" w:eastAsia="x-none"/>
        </w:rPr>
        <w:tab/>
      </w:r>
      <w:r w:rsidRPr="0064194C">
        <w:rPr>
          <w:rFonts w:cstheme="minorHAnsi"/>
          <w:lang w:val="x-none" w:eastAsia="x-none"/>
        </w:rPr>
        <w:tab/>
        <w:t>Verksamhets</w:t>
      </w:r>
      <w:r w:rsidRPr="0064194C">
        <w:rPr>
          <w:rFonts w:cstheme="minorHAnsi"/>
          <w:lang w:eastAsia="x-none"/>
        </w:rPr>
        <w:t>chef</w:t>
      </w:r>
      <w:r w:rsidRPr="0064194C">
        <w:rPr>
          <w:rFonts w:cstheme="minorHAnsi"/>
          <w:lang w:val="x-none" w:eastAsia="x-none"/>
        </w:rPr>
        <w:tab/>
      </w:r>
      <w:r w:rsidRPr="0064194C">
        <w:rPr>
          <w:rFonts w:cstheme="minorHAnsi"/>
          <w:lang w:val="x-none" w:eastAsia="x-none"/>
        </w:rPr>
        <w:tab/>
      </w:r>
      <w:r w:rsidRPr="0064194C">
        <w:rPr>
          <w:rFonts w:cstheme="minorHAnsi"/>
          <w:lang w:val="x-none" w:eastAsia="x-none"/>
        </w:rPr>
        <w:tab/>
      </w:r>
      <w:r w:rsidRPr="0064194C">
        <w:rPr>
          <w:rFonts w:cstheme="minorHAnsi"/>
          <w:lang w:val="x-none" w:eastAsia="x-none"/>
        </w:rPr>
        <w:tab/>
      </w:r>
      <w:r w:rsidRPr="0064194C">
        <w:rPr>
          <w:rFonts w:cstheme="minorHAnsi"/>
          <w:lang w:val="x-none" w:eastAsia="x-none"/>
        </w:rPr>
        <w:tab/>
      </w:r>
    </w:p>
    <w:p w14:paraId="2054D13B"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8000"/>
          <w:u w:val="single"/>
          <w:lang w:val="x-none" w:eastAsia="x-none"/>
        </w:rPr>
      </w:pPr>
      <w:r w:rsidRPr="0064194C">
        <w:rPr>
          <w:rFonts w:cstheme="minorHAnsi"/>
          <w:b/>
          <w:bCs/>
          <w:lang w:val="x-none" w:eastAsia="x-none"/>
        </w:rPr>
        <w:t>Ers</w:t>
      </w:r>
      <w:r w:rsidRPr="0064194C">
        <w:rPr>
          <w:rFonts w:eastAsia="Times New Roman" w:cstheme="minorHAnsi"/>
          <w:b/>
          <w:bCs/>
          <w:lang w:val="x-none" w:eastAsia="x-none"/>
        </w:rPr>
        <w:t>ättare</w:t>
      </w:r>
      <w:r w:rsidRPr="0064194C">
        <w:rPr>
          <w:rFonts w:cstheme="minorHAnsi"/>
          <w:lang w:val="x-none" w:eastAsia="x-none"/>
        </w:rPr>
        <w:t>:</w:t>
      </w:r>
      <w:r w:rsidRPr="0064194C">
        <w:rPr>
          <w:rFonts w:cstheme="minorHAnsi"/>
          <w:lang w:val="x-none" w:eastAsia="x-none"/>
        </w:rPr>
        <w:tab/>
      </w:r>
      <w:r w:rsidRPr="0064194C">
        <w:rPr>
          <w:rFonts w:cstheme="minorHAnsi"/>
          <w:lang w:val="x-none" w:eastAsia="x-none"/>
        </w:rPr>
        <w:tab/>
        <w:t>Styrelseledamot</w:t>
      </w:r>
      <w:r w:rsidRPr="0064194C">
        <w:rPr>
          <w:rFonts w:cstheme="minorHAnsi"/>
          <w:lang w:val="x-none" w:eastAsia="x-none"/>
        </w:rPr>
        <w:tab/>
      </w:r>
      <w:r w:rsidRPr="0064194C">
        <w:rPr>
          <w:rFonts w:cstheme="minorHAnsi"/>
          <w:lang w:val="x-none" w:eastAsia="x-none"/>
        </w:rPr>
        <w:tab/>
      </w:r>
      <w:r w:rsidRPr="0064194C">
        <w:rPr>
          <w:rFonts w:cstheme="minorHAnsi"/>
          <w:lang w:val="x-none" w:eastAsia="x-none"/>
        </w:rPr>
        <w:tab/>
      </w:r>
    </w:p>
    <w:p w14:paraId="70EB8638"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1688FE9E"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b/>
          <w:bCs/>
          <w:lang w:val="x-none" w:eastAsia="x-none"/>
        </w:rPr>
        <w:t>Ansvarsomr</w:t>
      </w:r>
      <w:r w:rsidRPr="0064194C">
        <w:rPr>
          <w:rFonts w:eastAsia="Times New Roman" w:cstheme="minorHAnsi"/>
          <w:b/>
          <w:bCs/>
          <w:lang w:val="x-none" w:eastAsia="x-none"/>
        </w:rPr>
        <w:t>åde:</w:t>
      </w:r>
      <w:r w:rsidRPr="0064194C">
        <w:rPr>
          <w:rFonts w:cstheme="minorHAnsi"/>
          <w:lang w:val="x-none" w:eastAsia="x-none"/>
        </w:rPr>
        <w:tab/>
        <w:t>Totalansvarig f</w:t>
      </w:r>
      <w:r w:rsidRPr="0064194C">
        <w:rPr>
          <w:rFonts w:eastAsia="Times New Roman" w:cstheme="minorHAnsi"/>
          <w:lang w:val="x-none" w:eastAsia="x-none"/>
        </w:rPr>
        <w:t xml:space="preserve">ör </w:t>
      </w:r>
      <w:r w:rsidRPr="0064194C">
        <w:rPr>
          <w:rFonts w:eastAsia="Times New Roman" w:cstheme="minorHAnsi"/>
          <w:lang w:eastAsia="x-none"/>
        </w:rPr>
        <w:t xml:space="preserve">…………………… </w:t>
      </w:r>
    </w:p>
    <w:p w14:paraId="209CB902"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377251C0"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Arbetsbeskrivning:</w:t>
      </w:r>
      <w:r w:rsidRPr="0064194C">
        <w:rPr>
          <w:rFonts w:cstheme="minorHAnsi"/>
          <w:lang w:val="x-none" w:eastAsia="x-none"/>
        </w:rPr>
        <w:tab/>
      </w:r>
      <w:r w:rsidRPr="0064194C">
        <w:rPr>
          <w:rFonts w:cstheme="minorHAnsi"/>
          <w:lang w:val="x-none" w:eastAsia="x-none"/>
        </w:rPr>
        <w:tab/>
      </w:r>
      <w:r w:rsidRPr="0064194C">
        <w:rPr>
          <w:rFonts w:cstheme="minorHAnsi"/>
          <w:lang w:val="x-none" w:eastAsia="x-none"/>
        </w:rPr>
        <w:tab/>
      </w:r>
      <w:r w:rsidRPr="0064194C">
        <w:rPr>
          <w:rFonts w:cstheme="minorHAnsi"/>
          <w:lang w:val="x-none" w:eastAsia="x-none"/>
        </w:rPr>
        <w:tab/>
      </w:r>
      <w:r w:rsidRPr="0064194C">
        <w:rPr>
          <w:rFonts w:cstheme="minorHAnsi"/>
          <w:lang w:val="x-none" w:eastAsia="x-none"/>
        </w:rPr>
        <w:tab/>
      </w:r>
      <w:r w:rsidRPr="0064194C">
        <w:rPr>
          <w:rFonts w:cstheme="minorHAnsi"/>
          <w:lang w:val="x-none" w:eastAsia="x-none"/>
        </w:rPr>
        <w:tab/>
      </w:r>
    </w:p>
    <w:p w14:paraId="37B70C4A" w14:textId="77777777" w:rsidR="00824B42" w:rsidRPr="0064194C" w:rsidRDefault="00824B42"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Verksamhets</w:t>
      </w:r>
      <w:r w:rsidRPr="0064194C">
        <w:rPr>
          <w:rFonts w:cstheme="minorHAnsi"/>
          <w:lang w:eastAsia="x-none"/>
        </w:rPr>
        <w:t>chef</w:t>
      </w:r>
      <w:r w:rsidRPr="0064194C">
        <w:rPr>
          <w:rFonts w:eastAsia="Times New Roman" w:cstheme="minorHAnsi"/>
          <w:lang w:val="x-none" w:eastAsia="x-none"/>
        </w:rPr>
        <w:t xml:space="preserve"> har ett övergripande ansvar för organisation, förvaltning, kvalitet och utveckling av verksamheten. </w:t>
      </w:r>
    </w:p>
    <w:p w14:paraId="7CF0E97D" w14:textId="77777777" w:rsidR="007653FF" w:rsidRDefault="007653FF"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b/>
          <w:lang w:val="x-none" w:eastAsia="x-none"/>
        </w:rPr>
      </w:pPr>
    </w:p>
    <w:p w14:paraId="576842DE" w14:textId="547A8FF1" w:rsidR="00824B42" w:rsidRPr="0064194C" w:rsidRDefault="00824B42"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b/>
          <w:lang w:val="x-none" w:eastAsia="x-none"/>
        </w:rPr>
      </w:pPr>
      <w:r w:rsidRPr="0064194C">
        <w:rPr>
          <w:rFonts w:eastAsia="Times New Roman" w:cstheme="minorHAnsi"/>
          <w:b/>
          <w:lang w:val="x-none" w:eastAsia="x-none"/>
        </w:rPr>
        <w:t xml:space="preserve">I detta ingår </w:t>
      </w:r>
      <w:proofErr w:type="spellStart"/>
      <w:r w:rsidRPr="0064194C">
        <w:rPr>
          <w:rFonts w:eastAsia="Times New Roman" w:cstheme="minorHAnsi"/>
          <w:b/>
          <w:lang w:val="x-none" w:eastAsia="x-none"/>
        </w:rPr>
        <w:t>bl</w:t>
      </w:r>
      <w:proofErr w:type="spellEnd"/>
      <w:r w:rsidRPr="0064194C">
        <w:rPr>
          <w:rFonts w:eastAsia="Times New Roman" w:cstheme="minorHAnsi"/>
          <w:b/>
          <w:lang w:val="x-none" w:eastAsia="x-none"/>
        </w:rPr>
        <w:t xml:space="preserve"> a.</w:t>
      </w:r>
    </w:p>
    <w:p w14:paraId="55DA31BD" w14:textId="77777777" w:rsidR="00824B42" w:rsidRPr="0064194C" w:rsidRDefault="00824B42"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231A752D" w14:textId="77777777" w:rsidR="00824B42" w:rsidRPr="00C5121D" w:rsidRDefault="00824B42" w:rsidP="00C729AF">
      <w:pPr>
        <w:pStyle w:val="Liststycke"/>
        <w:numPr>
          <w:ilvl w:val="0"/>
          <w:numId w:val="4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Skriva avtal</w:t>
      </w:r>
    </w:p>
    <w:p w14:paraId="1D46F082" w14:textId="77777777" w:rsidR="00824B42" w:rsidRPr="00C5121D" w:rsidRDefault="00824B42" w:rsidP="00C729AF">
      <w:pPr>
        <w:pStyle w:val="Liststycke"/>
        <w:numPr>
          <w:ilvl w:val="0"/>
          <w:numId w:val="4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Planera verksamheten</w:t>
      </w:r>
    </w:p>
    <w:p w14:paraId="458565BF" w14:textId="77777777" w:rsidR="00824B42" w:rsidRPr="00C5121D" w:rsidRDefault="00824B42" w:rsidP="00C729AF">
      <w:pPr>
        <w:pStyle w:val="Liststycke"/>
        <w:numPr>
          <w:ilvl w:val="0"/>
          <w:numId w:val="4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Kalla till månadsmöten</w:t>
      </w:r>
    </w:p>
    <w:p w14:paraId="299D24E8" w14:textId="77777777" w:rsidR="00824B42" w:rsidRPr="00C5121D" w:rsidRDefault="00824B42" w:rsidP="00C729AF">
      <w:pPr>
        <w:pStyle w:val="Liststycke"/>
        <w:numPr>
          <w:ilvl w:val="0"/>
          <w:numId w:val="4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Hålla kontakt med boende/företrädaren</w:t>
      </w:r>
    </w:p>
    <w:p w14:paraId="0C9DADEE" w14:textId="77777777" w:rsidR="00824B42" w:rsidRPr="00C5121D" w:rsidRDefault="00824B42" w:rsidP="00C729AF">
      <w:pPr>
        <w:pStyle w:val="Liststycke"/>
        <w:numPr>
          <w:ilvl w:val="0"/>
          <w:numId w:val="4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Utföra egenkontroller</w:t>
      </w:r>
    </w:p>
    <w:p w14:paraId="1826282E" w14:textId="77777777" w:rsidR="00824B42" w:rsidRPr="00C5121D" w:rsidRDefault="00824B42" w:rsidP="00C729AF">
      <w:pPr>
        <w:pStyle w:val="Liststycke"/>
        <w:numPr>
          <w:ilvl w:val="0"/>
          <w:numId w:val="4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Kvalitetsansvarig</w:t>
      </w:r>
    </w:p>
    <w:p w14:paraId="0AE02057" w14:textId="77777777" w:rsidR="00824B42" w:rsidRPr="00C5121D" w:rsidRDefault="00824B42" w:rsidP="00C729AF">
      <w:pPr>
        <w:pStyle w:val="Liststycke"/>
        <w:numPr>
          <w:ilvl w:val="0"/>
          <w:numId w:val="4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Arbetsmiljöansvarig</w:t>
      </w:r>
    </w:p>
    <w:p w14:paraId="534562DA" w14:textId="77777777" w:rsidR="00824B42" w:rsidRPr="00C5121D" w:rsidRDefault="00824B42" w:rsidP="00C729AF">
      <w:pPr>
        <w:pStyle w:val="Liststycke"/>
        <w:numPr>
          <w:ilvl w:val="0"/>
          <w:numId w:val="4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Uppdatering av lagar, kontroll av lagefterlevnad</w:t>
      </w:r>
    </w:p>
    <w:p w14:paraId="27EE1658" w14:textId="77777777" w:rsidR="00824B42" w:rsidRPr="00C5121D" w:rsidRDefault="00824B42" w:rsidP="00C729AF">
      <w:pPr>
        <w:pStyle w:val="Liststycke"/>
        <w:numPr>
          <w:ilvl w:val="0"/>
          <w:numId w:val="4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Personalansvarig</w:t>
      </w:r>
    </w:p>
    <w:p w14:paraId="73DBFCF1"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5983949F"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Befattningskrav:</w:t>
      </w:r>
      <w:r w:rsidRPr="0064194C">
        <w:rPr>
          <w:rFonts w:cstheme="minorHAnsi"/>
          <w:lang w:val="x-none" w:eastAsia="x-none"/>
        </w:rPr>
        <w:t xml:space="preserve"> </w:t>
      </w:r>
    </w:p>
    <w:p w14:paraId="27E98755"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44F98D1D"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lang w:val="x-none" w:eastAsia="x-none"/>
        </w:rPr>
        <w:t>Verksamhets</w:t>
      </w:r>
      <w:r w:rsidRPr="0064194C">
        <w:rPr>
          <w:rFonts w:cstheme="minorHAnsi"/>
          <w:lang w:eastAsia="x-none"/>
        </w:rPr>
        <w:t>chef</w:t>
      </w:r>
      <w:r w:rsidRPr="0064194C">
        <w:rPr>
          <w:rFonts w:eastAsia="Times New Roman" w:cstheme="minorHAnsi"/>
          <w:lang w:val="x-none" w:eastAsia="x-none"/>
        </w:rPr>
        <w:t xml:space="preserve"> skall ha en bred kompetens och erforderlig utbildning för att kunna utföra uppdraget. </w:t>
      </w:r>
    </w:p>
    <w:p w14:paraId="34A76515"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14DD9E6A"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F</w:t>
      </w:r>
      <w:r w:rsidRPr="0064194C">
        <w:rPr>
          <w:rFonts w:eastAsia="Times New Roman" w:cstheme="minorHAnsi"/>
          <w:b/>
          <w:bCs/>
          <w:lang w:val="x-none" w:eastAsia="x-none"/>
        </w:rPr>
        <w:t>örtydliga</w:t>
      </w:r>
      <w:r w:rsidRPr="0064194C">
        <w:rPr>
          <w:rFonts w:eastAsia="Times New Roman" w:cstheme="minorHAnsi"/>
          <w:b/>
          <w:bCs/>
          <w:lang w:eastAsia="x-none"/>
        </w:rPr>
        <w:t>nde</w:t>
      </w:r>
      <w:r w:rsidRPr="0064194C">
        <w:rPr>
          <w:rFonts w:eastAsia="Times New Roman" w:cstheme="minorHAnsi"/>
          <w:b/>
          <w:bCs/>
          <w:lang w:val="x-none" w:eastAsia="x-none"/>
        </w:rPr>
        <w:t>:</w:t>
      </w:r>
      <w:r w:rsidRPr="0064194C">
        <w:rPr>
          <w:rFonts w:eastAsia="Times New Roman" w:cstheme="minorHAnsi"/>
          <w:b/>
          <w:bCs/>
          <w:lang w:val="x-none" w:eastAsia="x-none"/>
        </w:rPr>
        <w:tab/>
      </w:r>
    </w:p>
    <w:p w14:paraId="1512FC70"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14:paraId="010AC939" w14:textId="15D03DF3" w:rsidR="003151A3"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Ovanst</w:t>
      </w:r>
      <w:r w:rsidRPr="0064194C">
        <w:rPr>
          <w:rFonts w:eastAsia="Times New Roman" w:cstheme="minorHAnsi"/>
          <w:lang w:val="x-none" w:eastAsia="x-none"/>
        </w:rPr>
        <w:t>ående beskrivning får ej uppfattas som att befattningsinnehavare inte har andra uppgifter utan i mån av tid skall man hjälpas åt utöver sina befattningstjänster.</w:t>
      </w:r>
    </w:p>
    <w:p w14:paraId="56A77AB9" w14:textId="5CB4E8A9" w:rsidR="003151A3" w:rsidRPr="0064194C" w:rsidRDefault="003151A3" w:rsidP="0064194C">
      <w:pPr>
        <w:spacing w:before="0" w:after="0" w:line="240" w:lineRule="auto"/>
        <w:rPr>
          <w:rFonts w:cstheme="minorHAnsi"/>
        </w:rPr>
      </w:pPr>
    </w:p>
    <w:p w14:paraId="50492F75" w14:textId="77777777" w:rsidR="007653FF" w:rsidRDefault="007653FF">
      <w:pPr>
        <w:jc w:val="center"/>
        <w:rPr>
          <w:rFonts w:eastAsiaTheme="majorEastAsia" w:cstheme="minorHAnsi"/>
          <w:color w:val="2E74B5" w:themeColor="accent1" w:themeShade="BF"/>
        </w:rPr>
      </w:pPr>
      <w:r>
        <w:rPr>
          <w:rFonts w:cstheme="minorHAnsi"/>
        </w:rPr>
        <w:br w:type="page"/>
      </w:r>
    </w:p>
    <w:p w14:paraId="656A2118" w14:textId="097B0A5C" w:rsidR="00F36275" w:rsidRPr="00777EE5" w:rsidRDefault="00F36275" w:rsidP="00777EE5">
      <w:pPr>
        <w:pStyle w:val="Rubrik2"/>
      </w:pPr>
      <w:bookmarkStart w:id="25" w:name="_Toc469309113"/>
      <w:r w:rsidRPr="00777EE5">
        <w:lastRenderedPageBreak/>
        <w:t>3.11 Befattningsbeskrivning – Ekonomi, administration</w:t>
      </w:r>
      <w:bookmarkEnd w:id="25"/>
    </w:p>
    <w:p w14:paraId="0C63214C" w14:textId="445461D3" w:rsidR="003151A3" w:rsidRPr="0064194C" w:rsidRDefault="003151A3" w:rsidP="0064194C">
      <w:pPr>
        <w:spacing w:before="0" w:after="0" w:line="240" w:lineRule="auto"/>
        <w:rPr>
          <w:rFonts w:cstheme="minorHAnsi"/>
        </w:rPr>
      </w:pPr>
    </w:p>
    <w:p w14:paraId="07A7D195" w14:textId="1D5272A2"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rPr>
        <w:t>Ekonomi, administration</w:t>
      </w:r>
      <w:r w:rsidRPr="0064194C">
        <w:rPr>
          <w:rFonts w:eastAsia="Times New Roman" w:cstheme="minorHAnsi"/>
          <w:lang w:val="x-none" w:eastAsia="x-none"/>
        </w:rPr>
        <w:t xml:space="preserve"> är ansvarig för saklig tolkning av nedanstående arbetsuppgifter och tillhörande ansvarar och befogenheter.</w:t>
      </w:r>
    </w:p>
    <w:p w14:paraId="4C1FF188" w14:textId="77777777" w:rsidR="00824B42" w:rsidRPr="0064194C" w:rsidRDefault="00824B42"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081D549" w14:textId="77777777" w:rsidR="00824B42" w:rsidRPr="0064194C" w:rsidRDefault="00824B42"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Befattning:</w:t>
      </w:r>
      <w:r w:rsidRPr="0064194C">
        <w:rPr>
          <w:rFonts w:cstheme="minorHAnsi"/>
          <w:lang w:val="x-none" w:eastAsia="x-none"/>
        </w:rPr>
        <w:tab/>
      </w:r>
      <w:r w:rsidRPr="0064194C">
        <w:rPr>
          <w:rFonts w:cstheme="minorHAnsi"/>
          <w:lang w:val="x-none" w:eastAsia="x-none"/>
        </w:rPr>
        <w:tab/>
      </w:r>
      <w:r w:rsidRPr="0064194C">
        <w:rPr>
          <w:rFonts w:cstheme="minorHAnsi"/>
        </w:rPr>
        <w:t>Ekonomi, administration</w:t>
      </w:r>
      <w:r w:rsidRPr="0064194C">
        <w:rPr>
          <w:rFonts w:cstheme="minorHAnsi"/>
          <w:lang w:val="x-none" w:eastAsia="x-none"/>
        </w:rPr>
        <w:tab/>
      </w:r>
      <w:r w:rsidRPr="0064194C">
        <w:rPr>
          <w:rFonts w:cstheme="minorHAnsi"/>
          <w:lang w:val="x-none" w:eastAsia="x-none"/>
        </w:rPr>
        <w:tab/>
      </w:r>
      <w:r w:rsidRPr="0064194C">
        <w:rPr>
          <w:rFonts w:cstheme="minorHAnsi"/>
          <w:lang w:val="x-none" w:eastAsia="x-none"/>
        </w:rPr>
        <w:tab/>
      </w:r>
    </w:p>
    <w:p w14:paraId="0FE0140F" w14:textId="77777777" w:rsidR="00824B42" w:rsidRPr="0064194C" w:rsidRDefault="00824B42"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226E4251" w14:textId="77777777" w:rsidR="00824B42" w:rsidRPr="0064194C" w:rsidRDefault="00824B42"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x-none"/>
        </w:rPr>
      </w:pPr>
      <w:r w:rsidRPr="0064194C">
        <w:rPr>
          <w:rFonts w:cstheme="minorHAnsi"/>
          <w:b/>
          <w:bCs/>
          <w:lang w:val="x-none" w:eastAsia="x-none"/>
        </w:rPr>
        <w:t>Ers</w:t>
      </w:r>
      <w:r w:rsidRPr="0064194C">
        <w:rPr>
          <w:rFonts w:eastAsia="Times New Roman" w:cstheme="minorHAnsi"/>
          <w:b/>
          <w:bCs/>
          <w:lang w:val="x-none" w:eastAsia="x-none"/>
        </w:rPr>
        <w:t>ättare</w:t>
      </w:r>
      <w:r w:rsidRPr="0064194C">
        <w:rPr>
          <w:rFonts w:cstheme="minorHAnsi"/>
          <w:lang w:val="x-none" w:eastAsia="x-none"/>
        </w:rPr>
        <w:t>:</w:t>
      </w:r>
      <w:r w:rsidRPr="0064194C">
        <w:rPr>
          <w:rFonts w:cstheme="minorHAnsi"/>
          <w:lang w:val="x-none" w:eastAsia="x-none"/>
        </w:rPr>
        <w:tab/>
      </w:r>
      <w:r w:rsidRPr="0064194C">
        <w:rPr>
          <w:rFonts w:cstheme="minorHAnsi"/>
          <w:lang w:val="x-none" w:eastAsia="x-none"/>
        </w:rPr>
        <w:tab/>
      </w:r>
      <w:r w:rsidRPr="0064194C">
        <w:rPr>
          <w:rFonts w:cstheme="minorHAnsi"/>
          <w:lang w:eastAsia="x-none"/>
        </w:rPr>
        <w:t>Verksamhetschefen</w:t>
      </w:r>
    </w:p>
    <w:p w14:paraId="7AF2EB9C" w14:textId="77777777" w:rsidR="00824B42" w:rsidRPr="0064194C" w:rsidRDefault="00824B42"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ab/>
      </w:r>
    </w:p>
    <w:p w14:paraId="5445C17C" w14:textId="77777777" w:rsidR="00824B42" w:rsidRPr="0064194C" w:rsidRDefault="00824B42"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Ansvarsomr</w:t>
      </w:r>
      <w:r w:rsidRPr="0064194C">
        <w:rPr>
          <w:rFonts w:eastAsia="Times New Roman" w:cstheme="minorHAnsi"/>
          <w:b/>
          <w:bCs/>
          <w:lang w:val="x-none" w:eastAsia="x-none"/>
        </w:rPr>
        <w:t xml:space="preserve">åde: </w:t>
      </w:r>
      <w:r w:rsidRPr="0064194C">
        <w:rPr>
          <w:rFonts w:eastAsia="Times New Roman" w:cstheme="minorHAnsi"/>
          <w:b/>
          <w:bCs/>
          <w:lang w:val="x-none" w:eastAsia="x-none"/>
        </w:rPr>
        <w:tab/>
      </w:r>
      <w:r w:rsidRPr="0064194C">
        <w:rPr>
          <w:rFonts w:cstheme="minorHAnsi"/>
        </w:rPr>
        <w:t>Ekonomi, administration ansvarig på …………………………………</w:t>
      </w:r>
    </w:p>
    <w:p w14:paraId="131C9362" w14:textId="77777777" w:rsidR="00824B42" w:rsidRPr="0064194C" w:rsidRDefault="00824B42"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A4EC834" w14:textId="77777777" w:rsidR="00824B42" w:rsidRPr="0064194C" w:rsidRDefault="00824B42"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Arbetsuppgifter:</w:t>
      </w:r>
    </w:p>
    <w:p w14:paraId="4B63562C" w14:textId="77777777" w:rsidR="00824B42" w:rsidRPr="0028184D" w:rsidRDefault="00824B42"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color w:val="FF0000"/>
          <w:lang w:val="x-none" w:eastAsia="x-none"/>
        </w:rPr>
      </w:pPr>
    </w:p>
    <w:p w14:paraId="73E0C2AC" w14:textId="77777777" w:rsidR="00C5121D" w:rsidRPr="00C5121D" w:rsidRDefault="00C5121D" w:rsidP="00C5121D">
      <w:pPr>
        <w:pStyle w:val="Liststycke"/>
        <w:numPr>
          <w:ilvl w:val="0"/>
          <w:numId w:val="43"/>
        </w:numPr>
        <w:autoSpaceDE w:val="0"/>
        <w:autoSpaceDN w:val="0"/>
        <w:adjustRightInd w:val="0"/>
        <w:spacing w:before="0" w:after="0" w:line="240" w:lineRule="auto"/>
        <w:rPr>
          <w:rFonts w:eastAsia="Times New Roman" w:cstheme="minorHAnsi"/>
          <w:lang w:val="x-none" w:eastAsia="x-none"/>
        </w:rPr>
      </w:pPr>
      <w:r w:rsidRPr="00C5121D">
        <w:rPr>
          <w:rFonts w:cstheme="minorHAnsi"/>
          <w:lang w:val="x-none" w:eastAsia="x-none"/>
        </w:rPr>
        <w:t>Utbetalning av l</w:t>
      </w:r>
      <w:r w:rsidRPr="00C5121D">
        <w:rPr>
          <w:rFonts w:eastAsia="Times New Roman" w:cstheme="minorHAnsi"/>
          <w:lang w:val="x-none" w:eastAsia="x-none"/>
        </w:rPr>
        <w:t>öner</w:t>
      </w:r>
    </w:p>
    <w:p w14:paraId="10992DF5" w14:textId="77777777" w:rsidR="00C5121D" w:rsidRPr="00C5121D" w:rsidRDefault="00C5121D" w:rsidP="00C5121D">
      <w:pPr>
        <w:pStyle w:val="Liststycke"/>
        <w:numPr>
          <w:ilvl w:val="0"/>
          <w:numId w:val="43"/>
        </w:numPr>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Schema planering</w:t>
      </w:r>
    </w:p>
    <w:p w14:paraId="5F84D204" w14:textId="77777777" w:rsidR="00C5121D" w:rsidRPr="00C5121D" w:rsidRDefault="00C5121D" w:rsidP="00C5121D">
      <w:pPr>
        <w:pStyle w:val="Liststycke"/>
        <w:numPr>
          <w:ilvl w:val="0"/>
          <w:numId w:val="43"/>
        </w:numPr>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Ansvar för ekonomin</w:t>
      </w:r>
    </w:p>
    <w:p w14:paraId="0579BE45" w14:textId="77777777" w:rsidR="00C5121D" w:rsidRPr="00C5121D" w:rsidRDefault="00C5121D" w:rsidP="00C5121D">
      <w:pPr>
        <w:pStyle w:val="Liststycke"/>
        <w:numPr>
          <w:ilvl w:val="0"/>
          <w:numId w:val="43"/>
        </w:numPr>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kontakt med revisor</w:t>
      </w:r>
    </w:p>
    <w:p w14:paraId="2A85163D" w14:textId="77777777" w:rsidR="00C5121D" w:rsidRPr="00C5121D" w:rsidRDefault="00C5121D" w:rsidP="00C5121D">
      <w:pPr>
        <w:pStyle w:val="Liststycke"/>
        <w:numPr>
          <w:ilvl w:val="0"/>
          <w:numId w:val="43"/>
        </w:numPr>
        <w:autoSpaceDE w:val="0"/>
        <w:autoSpaceDN w:val="0"/>
        <w:adjustRightInd w:val="0"/>
        <w:spacing w:before="0" w:after="0" w:line="240" w:lineRule="auto"/>
        <w:rPr>
          <w:rFonts w:eastAsia="Times New Roman" w:cstheme="minorHAnsi"/>
          <w:lang w:val="x-none" w:eastAsia="x-none"/>
        </w:rPr>
      </w:pPr>
      <w:r w:rsidRPr="00C5121D">
        <w:rPr>
          <w:rFonts w:eastAsia="Times New Roman" w:cstheme="minorHAnsi"/>
          <w:lang w:val="x-none" w:eastAsia="x-none"/>
        </w:rPr>
        <w:t>Anställningsavtal</w:t>
      </w:r>
    </w:p>
    <w:p w14:paraId="72BEB17A" w14:textId="051482E0" w:rsidR="0028184D" w:rsidRPr="0028184D" w:rsidRDefault="0028184D"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color w:val="FF0000"/>
          <w:lang w:eastAsia="x-none"/>
        </w:rPr>
      </w:pPr>
    </w:p>
    <w:p w14:paraId="7EED7E8C" w14:textId="77777777" w:rsidR="0028184D" w:rsidRPr="0028184D" w:rsidRDefault="0028184D"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color w:val="FF0000"/>
          <w:lang w:eastAsia="x-none"/>
        </w:rPr>
      </w:pPr>
    </w:p>
    <w:p w14:paraId="6FFA4A0E"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Befattningskrav:</w:t>
      </w:r>
      <w:r w:rsidRPr="0064194C">
        <w:rPr>
          <w:rFonts w:cstheme="minorHAnsi"/>
          <w:lang w:val="x-none" w:eastAsia="x-none"/>
        </w:rPr>
        <w:t xml:space="preserve"> </w:t>
      </w:r>
    </w:p>
    <w:p w14:paraId="6FF7E88E"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14A177F7" w14:textId="4C3ABFB6"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rPr>
        <w:t>Ekonomi</w:t>
      </w:r>
      <w:r w:rsidR="00775457">
        <w:rPr>
          <w:rFonts w:cstheme="minorHAnsi"/>
        </w:rPr>
        <w:t>/</w:t>
      </w:r>
      <w:r w:rsidRPr="0064194C">
        <w:rPr>
          <w:rFonts w:cstheme="minorHAnsi"/>
        </w:rPr>
        <w:t>administration</w:t>
      </w:r>
      <w:r w:rsidRPr="0064194C">
        <w:rPr>
          <w:rFonts w:eastAsia="Times New Roman" w:cstheme="minorHAnsi"/>
          <w:lang w:val="x-none" w:eastAsia="x-none"/>
        </w:rPr>
        <w:t xml:space="preserve"> skall ha en bred kompetens och erforderlig utbildning för att kunna utföra uppdraget. </w:t>
      </w:r>
    </w:p>
    <w:p w14:paraId="1183F342"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0E17EB1E"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F</w:t>
      </w:r>
      <w:r w:rsidRPr="0064194C">
        <w:rPr>
          <w:rFonts w:eastAsia="Times New Roman" w:cstheme="minorHAnsi"/>
          <w:b/>
          <w:bCs/>
          <w:lang w:val="x-none" w:eastAsia="x-none"/>
        </w:rPr>
        <w:t>örtydliga</w:t>
      </w:r>
      <w:r w:rsidRPr="0064194C">
        <w:rPr>
          <w:rFonts w:eastAsia="Times New Roman" w:cstheme="minorHAnsi"/>
          <w:b/>
          <w:bCs/>
          <w:lang w:eastAsia="x-none"/>
        </w:rPr>
        <w:t>nde</w:t>
      </w:r>
      <w:r w:rsidRPr="0064194C">
        <w:rPr>
          <w:rFonts w:eastAsia="Times New Roman" w:cstheme="minorHAnsi"/>
          <w:b/>
          <w:bCs/>
          <w:lang w:val="x-none" w:eastAsia="x-none"/>
        </w:rPr>
        <w:t>:</w:t>
      </w:r>
      <w:r w:rsidRPr="0064194C">
        <w:rPr>
          <w:rFonts w:eastAsia="Times New Roman" w:cstheme="minorHAnsi"/>
          <w:b/>
          <w:bCs/>
          <w:lang w:val="x-none" w:eastAsia="x-none"/>
        </w:rPr>
        <w:tab/>
      </w:r>
    </w:p>
    <w:p w14:paraId="46A3A3F5"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14:paraId="0ED5C17A" w14:textId="77777777" w:rsidR="00824B42" w:rsidRPr="0064194C" w:rsidRDefault="00824B42"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Ovanst</w:t>
      </w:r>
      <w:r w:rsidRPr="0064194C">
        <w:rPr>
          <w:rFonts w:eastAsia="Times New Roman" w:cstheme="minorHAnsi"/>
          <w:lang w:val="x-none" w:eastAsia="x-none"/>
        </w:rPr>
        <w:t xml:space="preserve">ående beskrivning får ej uppfattas som att befattningsinnehavare inte har andra uppgifter utan i mån av tid skall man hjälpas åt utöver sina befattningstjänster. </w:t>
      </w:r>
    </w:p>
    <w:p w14:paraId="5F6A2A43" w14:textId="77777777" w:rsidR="003151A3" w:rsidRPr="0064194C" w:rsidRDefault="003151A3" w:rsidP="0064194C">
      <w:pPr>
        <w:pStyle w:val="Rubrik2"/>
        <w:spacing w:before="0" w:line="240" w:lineRule="auto"/>
        <w:rPr>
          <w:rFonts w:asciiTheme="minorHAnsi" w:hAnsiTheme="minorHAnsi" w:cstheme="minorHAnsi"/>
          <w:sz w:val="22"/>
          <w:szCs w:val="22"/>
        </w:rPr>
      </w:pPr>
    </w:p>
    <w:p w14:paraId="00423192" w14:textId="77777777" w:rsidR="001141C8" w:rsidRPr="0064194C" w:rsidRDefault="001141C8"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18BA1282" w14:textId="7328D361" w:rsidR="00F36275" w:rsidRPr="00777EE5" w:rsidRDefault="00F36275" w:rsidP="00777EE5">
      <w:pPr>
        <w:pStyle w:val="Rubrik2"/>
      </w:pPr>
      <w:bookmarkStart w:id="26" w:name="_Toc469309114"/>
      <w:r w:rsidRPr="00777EE5">
        <w:lastRenderedPageBreak/>
        <w:t>3.12 Befattningsbeskrivning – Arbetsledare</w:t>
      </w:r>
      <w:bookmarkEnd w:id="26"/>
    </w:p>
    <w:p w14:paraId="38037DC5" w14:textId="77777777" w:rsidR="00777EE5" w:rsidRDefault="00777EE5"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rPr>
      </w:pPr>
    </w:p>
    <w:p w14:paraId="652FE40E" w14:textId="64C0CD2F" w:rsidR="007A25B1" w:rsidRPr="0064194C" w:rsidRDefault="007A25B1"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rPr>
        <w:t>Arbetsledare</w:t>
      </w:r>
      <w:r w:rsidRPr="0064194C">
        <w:rPr>
          <w:rFonts w:eastAsia="Times New Roman" w:cstheme="minorHAnsi"/>
          <w:lang w:val="x-none" w:eastAsia="x-none"/>
        </w:rPr>
        <w:t xml:space="preserve"> är ansvarig för saklig tolkning av nedanstående arbetsuppgifter och tillhörande ansvarar och befogenheter.</w:t>
      </w:r>
    </w:p>
    <w:p w14:paraId="7F904172" w14:textId="64F606E3" w:rsidR="003151A3" w:rsidRPr="0064194C" w:rsidRDefault="003151A3" w:rsidP="0064194C">
      <w:pPr>
        <w:spacing w:before="0" w:after="0" w:line="240" w:lineRule="auto"/>
        <w:rPr>
          <w:rFonts w:cstheme="minorHAnsi"/>
        </w:rPr>
      </w:pPr>
    </w:p>
    <w:p w14:paraId="530AEB4A" w14:textId="77777777" w:rsidR="007A25B1" w:rsidRPr="0064194C" w:rsidRDefault="007A25B1"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x-none"/>
        </w:rPr>
      </w:pPr>
      <w:r w:rsidRPr="00EA369A">
        <w:rPr>
          <w:rFonts w:cstheme="minorHAnsi"/>
          <w:b/>
          <w:lang w:eastAsia="x-none"/>
        </w:rPr>
        <w:t>Befattning</w:t>
      </w:r>
      <w:r w:rsidRPr="00EA369A">
        <w:rPr>
          <w:rFonts w:cstheme="minorHAnsi"/>
          <w:b/>
          <w:lang w:eastAsia="x-none"/>
        </w:rPr>
        <w:tab/>
      </w:r>
      <w:r w:rsidRPr="0064194C">
        <w:rPr>
          <w:rFonts w:cstheme="minorHAnsi"/>
          <w:lang w:eastAsia="x-none"/>
        </w:rPr>
        <w:tab/>
      </w:r>
      <w:r w:rsidRPr="0064194C">
        <w:rPr>
          <w:rFonts w:cstheme="minorHAnsi"/>
        </w:rPr>
        <w:t>Arbetsledare</w:t>
      </w:r>
    </w:p>
    <w:p w14:paraId="64F14887" w14:textId="77777777" w:rsidR="007A25B1" w:rsidRPr="0064194C" w:rsidRDefault="007A25B1"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17784A4C" w14:textId="77777777" w:rsidR="007A25B1" w:rsidRPr="0064194C" w:rsidRDefault="007A25B1"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x-none"/>
        </w:rPr>
      </w:pPr>
      <w:r w:rsidRPr="0064194C">
        <w:rPr>
          <w:rFonts w:cstheme="minorHAnsi"/>
          <w:b/>
          <w:bCs/>
          <w:lang w:val="x-none" w:eastAsia="x-none"/>
        </w:rPr>
        <w:t>Ers</w:t>
      </w:r>
      <w:r w:rsidRPr="0064194C">
        <w:rPr>
          <w:rFonts w:eastAsia="Times New Roman" w:cstheme="minorHAnsi"/>
          <w:b/>
          <w:bCs/>
          <w:lang w:val="x-none" w:eastAsia="x-none"/>
        </w:rPr>
        <w:t>ättare</w:t>
      </w:r>
      <w:r w:rsidRPr="0064194C">
        <w:rPr>
          <w:rFonts w:cstheme="minorHAnsi"/>
          <w:lang w:val="x-none" w:eastAsia="x-none"/>
        </w:rPr>
        <w:t>:</w:t>
      </w:r>
      <w:r w:rsidRPr="0064194C">
        <w:rPr>
          <w:rFonts w:cstheme="minorHAnsi"/>
          <w:lang w:val="x-none" w:eastAsia="x-none"/>
        </w:rPr>
        <w:tab/>
      </w:r>
      <w:r w:rsidRPr="0064194C">
        <w:rPr>
          <w:rFonts w:cstheme="minorHAnsi"/>
          <w:lang w:val="x-none" w:eastAsia="x-none"/>
        </w:rPr>
        <w:tab/>
      </w:r>
      <w:r w:rsidRPr="0064194C">
        <w:rPr>
          <w:rFonts w:cstheme="minorHAnsi"/>
          <w:lang w:eastAsia="x-none"/>
        </w:rPr>
        <w:t>Annan arbetsledare</w:t>
      </w:r>
    </w:p>
    <w:p w14:paraId="7CC7049F" w14:textId="77777777" w:rsidR="007A25B1" w:rsidRPr="0064194C" w:rsidRDefault="007A25B1"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ab/>
      </w:r>
    </w:p>
    <w:p w14:paraId="7A093EBF" w14:textId="77777777" w:rsidR="007A25B1" w:rsidRPr="0064194C" w:rsidRDefault="007A25B1"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Cs/>
          <w:lang w:eastAsia="x-none"/>
        </w:rPr>
      </w:pPr>
      <w:r w:rsidRPr="0064194C">
        <w:rPr>
          <w:rFonts w:cstheme="minorHAnsi"/>
          <w:b/>
          <w:bCs/>
          <w:lang w:val="x-none" w:eastAsia="x-none"/>
        </w:rPr>
        <w:t>Ansvarsomr</w:t>
      </w:r>
      <w:r w:rsidRPr="0064194C">
        <w:rPr>
          <w:rFonts w:eastAsia="Times New Roman" w:cstheme="minorHAnsi"/>
          <w:b/>
          <w:bCs/>
          <w:lang w:val="x-none" w:eastAsia="x-none"/>
        </w:rPr>
        <w:t xml:space="preserve">åde:  </w:t>
      </w:r>
      <w:r w:rsidRPr="0064194C">
        <w:rPr>
          <w:rFonts w:eastAsia="Times New Roman" w:cstheme="minorHAnsi"/>
          <w:b/>
          <w:bCs/>
          <w:lang w:val="x-none" w:eastAsia="x-none"/>
        </w:rPr>
        <w:tab/>
      </w:r>
      <w:r w:rsidRPr="0064194C">
        <w:rPr>
          <w:rFonts w:eastAsia="Times New Roman" w:cstheme="minorHAnsi"/>
          <w:bCs/>
          <w:lang w:eastAsia="x-none"/>
        </w:rPr>
        <w:t>Arbetsledning på ……………………………………..</w:t>
      </w:r>
    </w:p>
    <w:p w14:paraId="4FB9104F" w14:textId="77777777" w:rsidR="007A25B1" w:rsidRPr="0064194C" w:rsidRDefault="007A25B1"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eastAsia="Times New Roman" w:cstheme="minorHAnsi"/>
          <w:bCs/>
          <w:lang w:val="x-none" w:eastAsia="x-none"/>
        </w:rPr>
        <w:tab/>
      </w:r>
      <w:r w:rsidRPr="0064194C">
        <w:rPr>
          <w:rFonts w:eastAsia="Times New Roman" w:cstheme="minorHAnsi"/>
          <w:bCs/>
          <w:lang w:val="x-none" w:eastAsia="x-none"/>
        </w:rPr>
        <w:tab/>
      </w:r>
      <w:r w:rsidRPr="0064194C">
        <w:rPr>
          <w:rFonts w:eastAsia="Times New Roman" w:cstheme="minorHAnsi"/>
          <w:bCs/>
          <w:lang w:val="x-none" w:eastAsia="x-none"/>
        </w:rPr>
        <w:tab/>
      </w:r>
    </w:p>
    <w:p w14:paraId="09B38856" w14:textId="77777777" w:rsidR="007A25B1" w:rsidRPr="0064194C" w:rsidRDefault="007A25B1"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781F25B" w14:textId="77777777" w:rsidR="007A25B1" w:rsidRPr="0064194C" w:rsidRDefault="007A25B1"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Arbetsuppgifter:</w:t>
      </w:r>
    </w:p>
    <w:p w14:paraId="5F3B5FDA" w14:textId="77777777" w:rsidR="007A25B1" w:rsidRPr="0064194C" w:rsidRDefault="007A25B1"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rPr>
      </w:pPr>
    </w:p>
    <w:p w14:paraId="03D92363" w14:textId="496651EE" w:rsidR="007A25B1" w:rsidRPr="00C729AF" w:rsidRDefault="007A25B1" w:rsidP="00C729AF">
      <w:pPr>
        <w:pStyle w:val="Liststycke"/>
        <w:widowControl w:val="0"/>
        <w:numPr>
          <w:ilvl w:val="0"/>
          <w:numId w:val="4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rPr>
      </w:pPr>
      <w:r w:rsidRPr="00C729AF">
        <w:rPr>
          <w:rFonts w:cstheme="minorHAnsi"/>
        </w:rPr>
        <w:t>F</w:t>
      </w:r>
      <w:r w:rsidRPr="00C729AF">
        <w:rPr>
          <w:rFonts w:eastAsia="Times New Roman" w:cstheme="minorHAnsi"/>
        </w:rPr>
        <w:t>ölja up</w:t>
      </w:r>
      <w:r w:rsidR="00EA369A" w:rsidRPr="00C729AF">
        <w:rPr>
          <w:rFonts w:eastAsia="Times New Roman" w:cstheme="minorHAnsi"/>
        </w:rPr>
        <w:t>prättade rutiner och riktlinjer</w:t>
      </w:r>
    </w:p>
    <w:p w14:paraId="3C2F43BD" w14:textId="0E4AB4BA" w:rsidR="007A25B1" w:rsidRPr="00C729AF" w:rsidRDefault="007A25B1" w:rsidP="00C729AF">
      <w:pPr>
        <w:pStyle w:val="Liststycke"/>
        <w:widowControl w:val="0"/>
        <w:numPr>
          <w:ilvl w:val="0"/>
          <w:numId w:val="4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rPr>
      </w:pPr>
      <w:r w:rsidRPr="00C729AF">
        <w:rPr>
          <w:rFonts w:eastAsia="Times New Roman" w:cstheme="minorHAnsi"/>
        </w:rPr>
        <w:t>Återkoppla när rutin</w:t>
      </w:r>
      <w:r w:rsidR="00EA369A" w:rsidRPr="00C729AF">
        <w:rPr>
          <w:rFonts w:eastAsia="Times New Roman" w:cstheme="minorHAnsi"/>
        </w:rPr>
        <w:t>er och riktlinjer inte fungerar</w:t>
      </w:r>
    </w:p>
    <w:p w14:paraId="7C467B07" w14:textId="732CDB0C" w:rsidR="007A25B1" w:rsidRPr="00C729AF" w:rsidRDefault="007A25B1" w:rsidP="00C729AF">
      <w:pPr>
        <w:pStyle w:val="Liststycke"/>
        <w:widowControl w:val="0"/>
        <w:numPr>
          <w:ilvl w:val="0"/>
          <w:numId w:val="4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rPr>
      </w:pPr>
      <w:r w:rsidRPr="00C729AF">
        <w:rPr>
          <w:rFonts w:eastAsia="Times New Roman" w:cstheme="minorHAnsi"/>
        </w:rPr>
        <w:t>Aktivt medverka</w:t>
      </w:r>
      <w:r w:rsidR="00EA369A" w:rsidRPr="00C729AF">
        <w:rPr>
          <w:rFonts w:eastAsia="Times New Roman" w:cstheme="minorHAnsi"/>
        </w:rPr>
        <w:t xml:space="preserve"> vid utbildning och handledning</w:t>
      </w:r>
    </w:p>
    <w:p w14:paraId="5E2C8F6F" w14:textId="77777777" w:rsidR="00C729AF" w:rsidRPr="00C729AF" w:rsidRDefault="00C729AF" w:rsidP="00C729AF">
      <w:pPr>
        <w:numPr>
          <w:ilvl w:val="0"/>
          <w:numId w:val="44"/>
        </w:numPr>
        <w:autoSpaceDE w:val="0"/>
        <w:autoSpaceDN w:val="0"/>
        <w:adjustRightInd w:val="0"/>
        <w:spacing w:before="0" w:after="0" w:line="240" w:lineRule="auto"/>
        <w:rPr>
          <w:rFonts w:eastAsia="Times New Roman" w:cstheme="minorHAnsi"/>
          <w:bCs/>
          <w:lang w:val="x-none" w:eastAsia="x-none"/>
        </w:rPr>
      </w:pPr>
      <w:r w:rsidRPr="00C729AF">
        <w:rPr>
          <w:rFonts w:eastAsia="Times New Roman" w:cstheme="minorHAnsi"/>
          <w:bCs/>
          <w:lang w:val="x-none" w:eastAsia="x-none"/>
        </w:rPr>
        <w:t>Kontakt med kommun och handläggning/uppföljning av vårdplaner</w:t>
      </w:r>
    </w:p>
    <w:p w14:paraId="6E878989" w14:textId="5B142C42" w:rsidR="00C729AF" w:rsidRPr="00C729AF" w:rsidRDefault="00C729AF" w:rsidP="00C729AF">
      <w:pPr>
        <w:numPr>
          <w:ilvl w:val="0"/>
          <w:numId w:val="44"/>
        </w:numPr>
        <w:autoSpaceDE w:val="0"/>
        <w:autoSpaceDN w:val="0"/>
        <w:adjustRightInd w:val="0"/>
        <w:spacing w:before="0" w:after="0" w:line="240" w:lineRule="auto"/>
        <w:rPr>
          <w:rFonts w:eastAsia="Times New Roman" w:cstheme="minorHAnsi"/>
          <w:bCs/>
          <w:lang w:val="x-none" w:eastAsia="x-none"/>
        </w:rPr>
      </w:pPr>
      <w:r w:rsidRPr="00C729AF">
        <w:rPr>
          <w:rFonts w:eastAsia="Times New Roman" w:cstheme="minorHAnsi"/>
          <w:bCs/>
          <w:lang w:val="x-none" w:eastAsia="x-none"/>
        </w:rPr>
        <w:t>Ansvar för bemanningen</w:t>
      </w:r>
    </w:p>
    <w:p w14:paraId="60B44268" w14:textId="77777777" w:rsidR="00C729AF" w:rsidRPr="00C729AF" w:rsidRDefault="00C729AF" w:rsidP="00C729AF">
      <w:pPr>
        <w:numPr>
          <w:ilvl w:val="0"/>
          <w:numId w:val="44"/>
        </w:numPr>
        <w:autoSpaceDE w:val="0"/>
        <w:autoSpaceDN w:val="0"/>
        <w:adjustRightInd w:val="0"/>
        <w:spacing w:before="0" w:after="0" w:line="240" w:lineRule="auto"/>
        <w:rPr>
          <w:rFonts w:eastAsia="Times New Roman" w:cstheme="minorHAnsi"/>
          <w:bCs/>
          <w:lang w:val="x-none" w:eastAsia="x-none"/>
        </w:rPr>
      </w:pPr>
      <w:r w:rsidRPr="00C729AF">
        <w:rPr>
          <w:rFonts w:eastAsia="Times New Roman" w:cstheme="minorHAnsi"/>
          <w:bCs/>
          <w:lang w:val="x-none" w:eastAsia="x-none"/>
        </w:rPr>
        <w:t>Veckoaktivitetsschema uppföljning</w:t>
      </w:r>
    </w:p>
    <w:p w14:paraId="6E3D3E88" w14:textId="77777777" w:rsidR="00C729AF" w:rsidRPr="00C729AF" w:rsidRDefault="00C729AF" w:rsidP="00C729AF">
      <w:pPr>
        <w:numPr>
          <w:ilvl w:val="0"/>
          <w:numId w:val="44"/>
        </w:numPr>
        <w:autoSpaceDE w:val="0"/>
        <w:autoSpaceDN w:val="0"/>
        <w:adjustRightInd w:val="0"/>
        <w:spacing w:before="0" w:after="0" w:line="240" w:lineRule="auto"/>
        <w:rPr>
          <w:rFonts w:eastAsia="Times New Roman" w:cstheme="minorHAnsi"/>
          <w:bCs/>
          <w:lang w:val="x-none" w:eastAsia="x-none"/>
        </w:rPr>
      </w:pPr>
      <w:r w:rsidRPr="00C729AF">
        <w:rPr>
          <w:rFonts w:eastAsia="Times New Roman" w:cstheme="minorHAnsi"/>
          <w:bCs/>
          <w:lang w:val="x-none" w:eastAsia="x-none"/>
        </w:rPr>
        <w:t>introduktion av ny medarbetare</w:t>
      </w:r>
    </w:p>
    <w:p w14:paraId="67B28ECD" w14:textId="77777777" w:rsidR="007A25B1" w:rsidRPr="0064194C" w:rsidRDefault="007A25B1"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481D460F" w14:textId="77777777" w:rsidR="007A25B1" w:rsidRPr="0064194C" w:rsidRDefault="007A25B1"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Befattningskrav:</w:t>
      </w:r>
      <w:r w:rsidRPr="0064194C">
        <w:rPr>
          <w:rFonts w:cstheme="minorHAnsi"/>
          <w:lang w:val="x-none" w:eastAsia="x-none"/>
        </w:rPr>
        <w:t xml:space="preserve"> </w:t>
      </w:r>
    </w:p>
    <w:p w14:paraId="26158365" w14:textId="77777777" w:rsidR="007A25B1" w:rsidRPr="0064194C" w:rsidRDefault="007A25B1"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225E7A48" w14:textId="77777777" w:rsidR="007A25B1" w:rsidRPr="0064194C" w:rsidRDefault="007A25B1"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rPr>
        <w:t>Arbetsledare</w:t>
      </w:r>
      <w:r w:rsidRPr="0064194C">
        <w:rPr>
          <w:rFonts w:eastAsia="Times New Roman" w:cstheme="minorHAnsi"/>
          <w:lang w:val="x-none" w:eastAsia="x-none"/>
        </w:rPr>
        <w:t xml:space="preserve"> </w:t>
      </w:r>
      <w:r w:rsidRPr="0064194C">
        <w:rPr>
          <w:rFonts w:eastAsia="Times New Roman" w:cstheme="minorHAnsi"/>
          <w:lang w:eastAsia="x-none"/>
        </w:rPr>
        <w:t>s</w:t>
      </w:r>
      <w:r w:rsidRPr="0064194C">
        <w:rPr>
          <w:rFonts w:eastAsia="Times New Roman" w:cstheme="minorHAnsi"/>
          <w:lang w:val="x-none" w:eastAsia="x-none"/>
        </w:rPr>
        <w:t xml:space="preserve">kall ha en bred kompetens och erforderlig utbildning för att kunna utföra uppdraget. </w:t>
      </w:r>
    </w:p>
    <w:p w14:paraId="1D85E5AA" w14:textId="77777777" w:rsidR="007A25B1" w:rsidRPr="0064194C" w:rsidRDefault="007A25B1"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34C86581" w14:textId="77777777" w:rsidR="007A25B1" w:rsidRPr="0064194C" w:rsidRDefault="007A25B1"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F</w:t>
      </w:r>
      <w:r w:rsidRPr="0064194C">
        <w:rPr>
          <w:rFonts w:eastAsia="Times New Roman" w:cstheme="minorHAnsi"/>
          <w:b/>
          <w:bCs/>
          <w:lang w:val="x-none" w:eastAsia="x-none"/>
        </w:rPr>
        <w:t>örtydliga</w:t>
      </w:r>
      <w:r w:rsidRPr="0064194C">
        <w:rPr>
          <w:rFonts w:eastAsia="Times New Roman" w:cstheme="minorHAnsi"/>
          <w:b/>
          <w:bCs/>
          <w:lang w:eastAsia="x-none"/>
        </w:rPr>
        <w:t>nde</w:t>
      </w:r>
      <w:r w:rsidRPr="0064194C">
        <w:rPr>
          <w:rFonts w:eastAsia="Times New Roman" w:cstheme="minorHAnsi"/>
          <w:b/>
          <w:bCs/>
          <w:lang w:val="x-none" w:eastAsia="x-none"/>
        </w:rPr>
        <w:t>:</w:t>
      </w:r>
      <w:r w:rsidRPr="0064194C">
        <w:rPr>
          <w:rFonts w:eastAsia="Times New Roman" w:cstheme="minorHAnsi"/>
          <w:b/>
          <w:bCs/>
          <w:lang w:val="x-none" w:eastAsia="x-none"/>
        </w:rPr>
        <w:tab/>
      </w:r>
    </w:p>
    <w:p w14:paraId="06EAC8EE" w14:textId="77777777" w:rsidR="007A25B1" w:rsidRPr="0064194C" w:rsidRDefault="007A25B1"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14:paraId="782AF560" w14:textId="77777777" w:rsidR="007A25B1" w:rsidRPr="0064194C" w:rsidRDefault="007A25B1"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Ovanst</w:t>
      </w:r>
      <w:r w:rsidRPr="0064194C">
        <w:rPr>
          <w:rFonts w:eastAsia="Times New Roman" w:cstheme="minorHAnsi"/>
          <w:lang w:val="x-none" w:eastAsia="x-none"/>
        </w:rPr>
        <w:t xml:space="preserve">ående beskrivning får ej uppfattas som att befattningsinnehavare inte har andra uppgifter utan i mån av tid skall man hjälpas åt utöver sina befattningstjänster. </w:t>
      </w:r>
    </w:p>
    <w:p w14:paraId="4D732EFF" w14:textId="77777777" w:rsidR="003151A3" w:rsidRPr="0064194C" w:rsidRDefault="003151A3" w:rsidP="0064194C">
      <w:pPr>
        <w:spacing w:before="0" w:after="0" w:line="240" w:lineRule="auto"/>
        <w:rPr>
          <w:rFonts w:cstheme="minorHAnsi"/>
        </w:rPr>
      </w:pPr>
    </w:p>
    <w:p w14:paraId="7BC3D960" w14:textId="77777777" w:rsidR="001141C8" w:rsidRPr="0064194C" w:rsidRDefault="001141C8" w:rsidP="0064194C">
      <w:pPr>
        <w:spacing w:before="0" w:after="0" w:line="240" w:lineRule="auto"/>
        <w:rPr>
          <w:rFonts w:eastAsiaTheme="majorEastAsia" w:cstheme="minorHAnsi"/>
          <w:color w:val="2E74B5" w:themeColor="accent1" w:themeShade="BF"/>
        </w:rPr>
      </w:pPr>
      <w:r w:rsidRPr="0064194C">
        <w:rPr>
          <w:rFonts w:cstheme="minorHAnsi"/>
        </w:rPr>
        <w:br w:type="page"/>
      </w:r>
    </w:p>
    <w:bookmarkStart w:id="27" w:name="_Toc468033172"/>
    <w:bookmarkStart w:id="28" w:name="_Toc469309115"/>
    <w:p w14:paraId="42B74BD6" w14:textId="59709422" w:rsidR="00097CC8" w:rsidRPr="0064194C" w:rsidRDefault="0031328B" w:rsidP="0064194C">
      <w:pPr>
        <w:pStyle w:val="Rubrik1"/>
        <w:spacing w:before="0" w:line="240" w:lineRule="auto"/>
        <w:rPr>
          <w:rFonts w:asciiTheme="minorHAnsi" w:hAnsiTheme="minorHAnsi" w:cstheme="minorHAnsi"/>
          <w:sz w:val="22"/>
          <w:szCs w:val="22"/>
        </w:rPr>
      </w:pPr>
      <w:r w:rsidRPr="0064194C">
        <w:rPr>
          <w:rFonts w:asciiTheme="minorHAnsi" w:hAnsiTheme="minorHAnsi" w:cstheme="minorHAnsi"/>
          <w:noProof/>
          <w:sz w:val="22"/>
          <w:szCs w:val="22"/>
          <w:lang w:eastAsia="sv-SE"/>
        </w:rPr>
        <w:lastRenderedPageBreak/>
        <mc:AlternateContent>
          <mc:Choice Requires="wps">
            <w:drawing>
              <wp:anchor distT="0" distB="0" distL="114300" distR="114300" simplePos="0" relativeHeight="251753472" behindDoc="0" locked="0" layoutInCell="1" allowOverlap="1" wp14:anchorId="070017E8" wp14:editId="56025475">
                <wp:simplePos x="0" y="0"/>
                <wp:positionH relativeFrom="column">
                  <wp:posOffset>1561625</wp:posOffset>
                </wp:positionH>
                <wp:positionV relativeFrom="paragraph">
                  <wp:posOffset>-695801</wp:posOffset>
                </wp:positionV>
                <wp:extent cx="2020252" cy="4888865"/>
                <wp:effectExtent l="13335" t="5715" r="12700" b="31750"/>
                <wp:wrapNone/>
                <wp:docPr id="294" name="Pil: böjd 294"/>
                <wp:cNvGraphicFramePr/>
                <a:graphic xmlns:a="http://schemas.openxmlformats.org/drawingml/2006/main">
                  <a:graphicData uri="http://schemas.microsoft.com/office/word/2010/wordprocessingShape">
                    <wps:wsp>
                      <wps:cNvSpPr/>
                      <wps:spPr>
                        <a:xfrm rot="5400000" flipV="1">
                          <a:off x="0" y="0"/>
                          <a:ext cx="2020252" cy="4888865"/>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7CBBB" id="Pil: böjd 294" o:spid="_x0000_s1026" style="position:absolute;margin-left:122.95pt;margin-top:-54.8pt;width:159.05pt;height:384.95pt;rotation:-90;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20252,4888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" path="m,4888865l,1136392c,648250,395718,252532,883860,252532r631329,l1515189,r505063,505063l1515189,1010126r,-252531l883860,757595v-209204,,-378797,169593,-378797,378797l505063,4888865,,4888865xe" fillcolor="#5b9bd5 [3204]" strokecolor="#1f4d78 [1604]" strokeweight="1pt">
                <v:stroke joinstyle="miter"/>
                <v:path arrowok="t" o:connecttype="custom" o:connectlocs="0,4888865;0,1136392;883860,252532;1515189,252532;1515189,0;2020252,505063;1515189,1010126;1515189,757595;883860,757595;505063,1136392;505063,4888865;0,4888865" o:connectangles="0,0,0,0,0,0,0,0,0,0,0,0"/>
              </v:shape>
            </w:pict>
          </mc:Fallback>
        </mc:AlternateContent>
      </w:r>
      <w:r w:rsidR="00097CC8" w:rsidRPr="0064194C">
        <w:rPr>
          <w:rFonts w:asciiTheme="minorHAnsi" w:hAnsiTheme="minorHAnsi" w:cstheme="minorHAnsi"/>
          <w:sz w:val="22"/>
          <w:szCs w:val="22"/>
        </w:rPr>
        <w:t>4 Ledningssystemets grundläggande uppbyggnad</w:t>
      </w:r>
      <w:bookmarkEnd w:id="27"/>
      <w:bookmarkEnd w:id="28"/>
    </w:p>
    <w:p w14:paraId="0BC320AE" w14:textId="5EB94962" w:rsidR="003151A3" w:rsidRPr="0064194C" w:rsidRDefault="003151A3" w:rsidP="0064194C">
      <w:pPr>
        <w:spacing w:before="0" w:after="0" w:line="240" w:lineRule="auto"/>
        <w:rPr>
          <w:rFonts w:cstheme="minorHAnsi"/>
        </w:rPr>
      </w:pPr>
    </w:p>
    <w:p w14:paraId="3123F28A" w14:textId="499CE000" w:rsidR="00AE79C3" w:rsidRPr="0064194C" w:rsidRDefault="00AE79C3" w:rsidP="0064194C">
      <w:pPr>
        <w:spacing w:before="0" w:after="0" w:line="240" w:lineRule="auto"/>
        <w:rPr>
          <w:rFonts w:cstheme="minorHAnsi"/>
        </w:rPr>
      </w:pPr>
    </w:p>
    <w:p w14:paraId="5DA17B2F" w14:textId="487B42C0" w:rsidR="00AE79C3" w:rsidRPr="0064194C" w:rsidRDefault="00AE79C3" w:rsidP="0064194C">
      <w:pPr>
        <w:spacing w:before="0" w:after="0" w:line="240" w:lineRule="auto"/>
        <w:rPr>
          <w:rFonts w:cstheme="minorHAnsi"/>
        </w:rPr>
      </w:pPr>
    </w:p>
    <w:p w14:paraId="02CCD1C7" w14:textId="4933BF2C" w:rsidR="00AE79C3" w:rsidRPr="0064194C" w:rsidRDefault="0077333B" w:rsidP="0064194C">
      <w:pPr>
        <w:spacing w:before="0" w:after="0" w:line="240" w:lineRule="auto"/>
        <w:rPr>
          <w:rFonts w:cstheme="minorHAnsi"/>
        </w:rPr>
      </w:pPr>
      <w:r>
        <w:rPr>
          <w:rFonts w:cstheme="minorHAnsi"/>
          <w:noProof/>
          <w:lang w:eastAsia="sv-SE"/>
        </w:rPr>
        <mc:AlternateContent>
          <mc:Choice Requires="wps">
            <w:drawing>
              <wp:anchor distT="0" distB="0" distL="114300" distR="114300" simplePos="0" relativeHeight="251899904" behindDoc="0" locked="0" layoutInCell="1" allowOverlap="1" wp14:anchorId="20BB2503" wp14:editId="62792CA6">
                <wp:simplePos x="0" y="0"/>
                <wp:positionH relativeFrom="column">
                  <wp:posOffset>1157605</wp:posOffset>
                </wp:positionH>
                <wp:positionV relativeFrom="paragraph">
                  <wp:posOffset>151765</wp:posOffset>
                </wp:positionV>
                <wp:extent cx="1301750" cy="298450"/>
                <wp:effectExtent l="0" t="0" r="0" b="6350"/>
                <wp:wrapNone/>
                <wp:docPr id="8" name="Rektangel 8"/>
                <wp:cNvGraphicFramePr/>
                <a:graphic xmlns:a="http://schemas.openxmlformats.org/drawingml/2006/main">
                  <a:graphicData uri="http://schemas.microsoft.com/office/word/2010/wordprocessingShape">
                    <wps:wsp>
                      <wps:cNvSpPr/>
                      <wps:spPr>
                        <a:xfrm>
                          <a:off x="0" y="0"/>
                          <a:ext cx="1301750" cy="2984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B8367F" w14:textId="6E966F77" w:rsidR="0077333B" w:rsidRDefault="0077333B" w:rsidP="0077333B">
                            <w:pPr>
                              <w:spacing w:before="0" w:after="0" w:line="240" w:lineRule="auto"/>
                              <w:jc w:val="center"/>
                            </w:pPr>
                            <w:r>
                              <w:t>Ledningssystem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B2503" id="Rektangel 8" o:spid="_x0000_s1045" style="position:absolute;margin-left:91.15pt;margin-top:11.95pt;width:102.5pt;height:23.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" fillcolor="#5b9bd5 [3204]" stroked="f" strokeweight="1pt">
                <v:textbox>
                  <w:txbxContent>
                    <w:p w14:paraId="08B8367F" w14:textId="6E966F77" w:rsidR="0077333B" w:rsidRDefault="0077333B" w:rsidP="0077333B">
                      <w:pPr>
                        <w:spacing w:before="0" w:after="0" w:line="240" w:lineRule="auto"/>
                        <w:jc w:val="center"/>
                      </w:pPr>
                      <w:r>
                        <w:t>L</w:t>
                      </w:r>
                      <w:r>
                        <w:t>edningssyst</w:t>
                      </w:r>
                      <w:r>
                        <w:t>em</w:t>
                      </w:r>
                    </w:p>
                  </w:txbxContent>
                </v:textbox>
              </v:rect>
            </w:pict>
          </mc:Fallback>
        </mc:AlternateContent>
      </w:r>
      <w:r>
        <w:rPr>
          <w:rFonts w:cstheme="minorHAnsi"/>
          <w:noProof/>
          <w:lang w:eastAsia="sv-SE"/>
        </w:rPr>
        <mc:AlternateContent>
          <mc:Choice Requires="wps">
            <w:drawing>
              <wp:anchor distT="0" distB="0" distL="114300" distR="114300" simplePos="0" relativeHeight="251904000" behindDoc="0" locked="0" layoutInCell="1" allowOverlap="1" wp14:anchorId="6F40CC50" wp14:editId="7777B2B4">
                <wp:simplePos x="0" y="0"/>
                <wp:positionH relativeFrom="column">
                  <wp:posOffset>4040505</wp:posOffset>
                </wp:positionH>
                <wp:positionV relativeFrom="paragraph">
                  <wp:posOffset>170815</wp:posOffset>
                </wp:positionV>
                <wp:extent cx="946150" cy="266700"/>
                <wp:effectExtent l="0" t="0" r="6350" b="0"/>
                <wp:wrapNone/>
                <wp:docPr id="22" name="Rektangel 22"/>
                <wp:cNvGraphicFramePr/>
                <a:graphic xmlns:a="http://schemas.openxmlformats.org/drawingml/2006/main">
                  <a:graphicData uri="http://schemas.microsoft.com/office/word/2010/wordprocessingShape">
                    <wps:wsp>
                      <wps:cNvSpPr/>
                      <wps:spPr>
                        <a:xfrm>
                          <a:off x="0" y="0"/>
                          <a:ext cx="946150" cy="2667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925E9" w14:textId="77777777" w:rsidR="0077333B" w:rsidRDefault="0077333B" w:rsidP="0077333B">
                            <w:pPr>
                              <w:spacing w:before="0" w:after="0" w:line="240" w:lineRule="auto"/>
                              <w:jc w:val="center"/>
                            </w:pPr>
                            <w:r>
                              <w:t>Målsättning</w:t>
                            </w:r>
                          </w:p>
                          <w:p w14:paraId="6960EEE1" w14:textId="77777777" w:rsidR="0077333B" w:rsidRDefault="0077333B" w:rsidP="007733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0CC50" id="Rektangel 22" o:spid="_x0000_s1046" style="position:absolute;margin-left:318.15pt;margin-top:13.45pt;width:74.5pt;height:21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" fillcolor="#5b9bd5 [3204]" stroked="f" strokeweight="1pt">
                <v:textbox>
                  <w:txbxContent>
                    <w:p w14:paraId="43C925E9" w14:textId="77777777" w:rsidR="0077333B" w:rsidRDefault="0077333B" w:rsidP="0077333B">
                      <w:pPr>
                        <w:spacing w:before="0" w:after="0" w:line="240" w:lineRule="auto"/>
                        <w:jc w:val="center"/>
                      </w:pPr>
                      <w:r>
                        <w:t>Målsättning</w:t>
                      </w:r>
                    </w:p>
                    <w:p w14:paraId="6960EEE1" w14:textId="77777777" w:rsidR="0077333B" w:rsidRDefault="0077333B" w:rsidP="0077333B">
                      <w:pPr>
                        <w:jc w:val="center"/>
                      </w:pPr>
                    </w:p>
                  </w:txbxContent>
                </v:textbox>
              </v:rect>
            </w:pict>
          </mc:Fallback>
        </mc:AlternateContent>
      </w:r>
      <w:r>
        <w:rPr>
          <w:rFonts w:cstheme="minorHAnsi"/>
          <w:noProof/>
          <w:lang w:eastAsia="sv-SE"/>
        </w:rPr>
        <mc:AlternateContent>
          <mc:Choice Requires="wps">
            <w:drawing>
              <wp:anchor distT="0" distB="0" distL="114300" distR="114300" simplePos="0" relativeHeight="251901952" behindDoc="0" locked="0" layoutInCell="1" allowOverlap="1" wp14:anchorId="7A526E92" wp14:editId="30697112">
                <wp:simplePos x="0" y="0"/>
                <wp:positionH relativeFrom="column">
                  <wp:posOffset>2522855</wp:posOffset>
                </wp:positionH>
                <wp:positionV relativeFrom="paragraph">
                  <wp:posOffset>164465</wp:posOffset>
                </wp:positionV>
                <wp:extent cx="793750" cy="273050"/>
                <wp:effectExtent l="0" t="0" r="6350" b="0"/>
                <wp:wrapNone/>
                <wp:docPr id="17" name="Rektangel 17"/>
                <wp:cNvGraphicFramePr/>
                <a:graphic xmlns:a="http://schemas.openxmlformats.org/drawingml/2006/main">
                  <a:graphicData uri="http://schemas.microsoft.com/office/word/2010/wordprocessingShape">
                    <wps:wsp>
                      <wps:cNvSpPr/>
                      <wps:spPr>
                        <a:xfrm>
                          <a:off x="0" y="0"/>
                          <a:ext cx="793750" cy="2730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AAE9A3" w14:textId="77777777" w:rsidR="0077333B" w:rsidRDefault="0077333B" w:rsidP="0077333B">
                            <w:pPr>
                              <w:spacing w:before="0" w:after="0" w:line="240" w:lineRule="auto"/>
                              <w:jc w:val="center"/>
                            </w:pPr>
                            <w:r>
                              <w:t>Ledarskap</w:t>
                            </w:r>
                          </w:p>
                          <w:p w14:paraId="344D39AB" w14:textId="77777777" w:rsidR="0077333B" w:rsidRDefault="0077333B" w:rsidP="007733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26E92" id="Rektangel 17" o:spid="_x0000_s1047" style="position:absolute;margin-left:198.65pt;margin-top:12.95pt;width:62.5pt;height:21.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" fillcolor="#5b9bd5 [3204]" stroked="f" strokeweight="1pt">
                <v:textbox>
                  <w:txbxContent>
                    <w:p w14:paraId="45AAE9A3" w14:textId="77777777" w:rsidR="0077333B" w:rsidRDefault="0077333B" w:rsidP="0077333B">
                      <w:pPr>
                        <w:spacing w:before="0" w:after="0" w:line="240" w:lineRule="auto"/>
                        <w:jc w:val="center"/>
                      </w:pPr>
                      <w:r>
                        <w:t>Ledarskap</w:t>
                      </w:r>
                    </w:p>
                    <w:p w14:paraId="344D39AB" w14:textId="77777777" w:rsidR="0077333B" w:rsidRDefault="0077333B" w:rsidP="0077333B">
                      <w:pPr>
                        <w:jc w:val="center"/>
                      </w:pPr>
                    </w:p>
                  </w:txbxContent>
                </v:textbox>
              </v:rect>
            </w:pict>
          </mc:Fallback>
        </mc:AlternateContent>
      </w:r>
      <w:r>
        <w:rPr>
          <w:rFonts w:cstheme="minorHAnsi"/>
          <w:noProof/>
          <w:lang w:eastAsia="sv-SE"/>
        </w:rPr>
        <mc:AlternateContent>
          <mc:Choice Requires="wps">
            <w:drawing>
              <wp:anchor distT="0" distB="0" distL="114300" distR="114300" simplePos="0" relativeHeight="251906048" behindDoc="0" locked="0" layoutInCell="1" allowOverlap="1" wp14:anchorId="1DEC8D75" wp14:editId="2083149C">
                <wp:simplePos x="0" y="0"/>
                <wp:positionH relativeFrom="column">
                  <wp:posOffset>3354705</wp:posOffset>
                </wp:positionH>
                <wp:positionV relativeFrom="paragraph">
                  <wp:posOffset>170815</wp:posOffset>
                </wp:positionV>
                <wp:extent cx="628650" cy="266700"/>
                <wp:effectExtent l="0" t="0" r="0" b="0"/>
                <wp:wrapNone/>
                <wp:docPr id="24" name="Rektangel 24"/>
                <wp:cNvGraphicFramePr/>
                <a:graphic xmlns:a="http://schemas.openxmlformats.org/drawingml/2006/main">
                  <a:graphicData uri="http://schemas.microsoft.com/office/word/2010/wordprocessingShape">
                    <wps:wsp>
                      <wps:cNvSpPr/>
                      <wps:spPr>
                        <a:xfrm>
                          <a:off x="0" y="0"/>
                          <a:ext cx="628650" cy="2667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C3D090" w14:textId="77777777" w:rsidR="0077333B" w:rsidRDefault="0077333B" w:rsidP="0077333B">
                            <w:pPr>
                              <w:spacing w:before="0" w:after="0" w:line="240" w:lineRule="auto"/>
                              <w:jc w:val="center"/>
                            </w:pPr>
                            <w:r>
                              <w:t>Policyer</w:t>
                            </w:r>
                          </w:p>
                          <w:p w14:paraId="01EB068C" w14:textId="77777777" w:rsidR="0077333B" w:rsidRDefault="0077333B" w:rsidP="007733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C8D75" id="Rektangel 24" o:spid="_x0000_s1048" style="position:absolute;margin-left:264.15pt;margin-top:13.45pt;width:49.5pt;height:21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" fillcolor="#5b9bd5 [3204]" stroked="f" strokeweight="1pt">
                <v:textbox>
                  <w:txbxContent>
                    <w:p w14:paraId="73C3D090" w14:textId="77777777" w:rsidR="0077333B" w:rsidRDefault="0077333B" w:rsidP="0077333B">
                      <w:pPr>
                        <w:spacing w:before="0" w:after="0" w:line="240" w:lineRule="auto"/>
                        <w:jc w:val="center"/>
                      </w:pPr>
                      <w:r>
                        <w:t>Policyer</w:t>
                      </w:r>
                    </w:p>
                    <w:p w14:paraId="01EB068C" w14:textId="77777777" w:rsidR="0077333B" w:rsidRDefault="0077333B" w:rsidP="0077333B">
                      <w:pPr>
                        <w:jc w:val="center"/>
                      </w:pPr>
                    </w:p>
                  </w:txbxContent>
                </v:textbox>
              </v:rect>
            </w:pict>
          </mc:Fallback>
        </mc:AlternateContent>
      </w:r>
    </w:p>
    <w:p w14:paraId="11AFECC0" w14:textId="2EB089CD" w:rsidR="003151A3" w:rsidRPr="0064194C" w:rsidRDefault="003151A3" w:rsidP="0064194C">
      <w:pPr>
        <w:spacing w:before="0" w:after="0" w:line="240" w:lineRule="auto"/>
        <w:rPr>
          <w:rFonts w:cstheme="minorHAnsi"/>
        </w:rPr>
      </w:pPr>
    </w:p>
    <w:p w14:paraId="3EAF47BE" w14:textId="509D0DDD" w:rsidR="00692D37" w:rsidRPr="0064194C" w:rsidRDefault="00692D37" w:rsidP="0064194C">
      <w:pPr>
        <w:spacing w:before="0" w:after="0" w:line="240" w:lineRule="auto"/>
        <w:rPr>
          <w:rFonts w:cstheme="minorHAnsi"/>
        </w:rPr>
      </w:pPr>
    </w:p>
    <w:p w14:paraId="2C4BF4A8" w14:textId="1F840C9A" w:rsidR="003151A3" w:rsidRPr="0064194C" w:rsidRDefault="003151A3" w:rsidP="0064194C">
      <w:pPr>
        <w:spacing w:before="0" w:after="0" w:line="240" w:lineRule="auto"/>
        <w:rPr>
          <w:rFonts w:cstheme="minorHAnsi"/>
        </w:rPr>
      </w:pPr>
    </w:p>
    <w:p w14:paraId="2E59F7C4" w14:textId="584F98F7" w:rsidR="003151A3" w:rsidRPr="0064194C" w:rsidRDefault="003151A3" w:rsidP="0064194C">
      <w:pPr>
        <w:spacing w:before="0" w:after="0" w:line="240" w:lineRule="auto"/>
        <w:rPr>
          <w:rFonts w:cstheme="minorHAnsi"/>
        </w:rPr>
      </w:pPr>
    </w:p>
    <w:p w14:paraId="53D649CB" w14:textId="373246DD" w:rsidR="003151A3" w:rsidRPr="0064194C" w:rsidRDefault="003151A3" w:rsidP="0064194C">
      <w:pPr>
        <w:spacing w:before="0" w:after="0" w:line="240" w:lineRule="auto"/>
        <w:rPr>
          <w:rFonts w:cstheme="minorHAnsi"/>
        </w:rPr>
      </w:pPr>
    </w:p>
    <w:p w14:paraId="18D5D139" w14:textId="2BA97476" w:rsidR="003151A3" w:rsidRPr="0064194C" w:rsidRDefault="003151A3" w:rsidP="0064194C">
      <w:pPr>
        <w:spacing w:before="0" w:after="0" w:line="240" w:lineRule="auto"/>
        <w:rPr>
          <w:rFonts w:cstheme="minorHAnsi"/>
        </w:rPr>
      </w:pPr>
    </w:p>
    <w:p w14:paraId="3ADA83C4" w14:textId="2FFBAF22" w:rsidR="003151A3" w:rsidRPr="0064194C" w:rsidRDefault="003151A3" w:rsidP="0064194C">
      <w:pPr>
        <w:spacing w:before="0" w:after="0" w:line="240" w:lineRule="auto"/>
        <w:rPr>
          <w:rFonts w:cstheme="minorHAnsi"/>
        </w:rPr>
      </w:pPr>
    </w:p>
    <w:p w14:paraId="418F01FD" w14:textId="22C4F11B" w:rsidR="003151A3" w:rsidRPr="0064194C" w:rsidRDefault="00692D37"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51424" behindDoc="0" locked="0" layoutInCell="1" allowOverlap="1" wp14:anchorId="60284304" wp14:editId="15D19089">
                <wp:simplePos x="0" y="0"/>
                <wp:positionH relativeFrom="column">
                  <wp:posOffset>1740535</wp:posOffset>
                </wp:positionH>
                <wp:positionV relativeFrom="paragraph">
                  <wp:posOffset>168275</wp:posOffset>
                </wp:positionV>
                <wp:extent cx="1951990" cy="5130800"/>
                <wp:effectExtent l="0" t="27305" r="20955" b="20955"/>
                <wp:wrapNone/>
                <wp:docPr id="293" name="Pil: böjd 293"/>
                <wp:cNvGraphicFramePr/>
                <a:graphic xmlns:a="http://schemas.openxmlformats.org/drawingml/2006/main">
                  <a:graphicData uri="http://schemas.microsoft.com/office/word/2010/wordprocessingShape">
                    <wps:wsp>
                      <wps:cNvSpPr/>
                      <wps:spPr>
                        <a:xfrm rot="16200000">
                          <a:off x="0" y="0"/>
                          <a:ext cx="1951990" cy="513080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B1D45" id="Pil: böjd 293" o:spid="_x0000_s1026" style="position:absolute;margin-left:137.05pt;margin-top:13.25pt;width:153.7pt;height:404pt;rotation:-9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51990,513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" path="m,5130800l,1097994c,626345,382347,243998,853996,243998r609997,1l1463993,r487997,487998l1463993,975995r,-243999l853996,731996v-202135,,-365998,163863,-365998,365998l487998,5130800,,5130800xe" fillcolor="#5b9bd5 [3204]" strokecolor="#1f4d78 [1604]" strokeweight="1pt">
                <v:stroke joinstyle="miter"/>
                <v:path arrowok="t" o:connecttype="custom" o:connectlocs="0,5130800;0,1097994;853996,243998;1463993,243999;1463993,0;1951990,487998;1463993,975995;1463993,731996;853996,731996;487998,1097994;487998,5130800;0,5130800" o:connectangles="0,0,0,0,0,0,0,0,0,0,0,0"/>
              </v:shape>
            </w:pict>
          </mc:Fallback>
        </mc:AlternateContent>
      </w:r>
    </w:p>
    <w:p w14:paraId="574DE15F" w14:textId="6FBF37EE" w:rsidR="003151A3" w:rsidRPr="0064194C" w:rsidRDefault="00A30423"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56544" behindDoc="0" locked="0" layoutInCell="1" allowOverlap="1" wp14:anchorId="40AED330" wp14:editId="42AC4C61">
                <wp:simplePos x="0" y="0"/>
                <wp:positionH relativeFrom="column">
                  <wp:posOffset>2294255</wp:posOffset>
                </wp:positionH>
                <wp:positionV relativeFrom="paragraph">
                  <wp:posOffset>165735</wp:posOffset>
                </wp:positionV>
                <wp:extent cx="990600" cy="390525"/>
                <wp:effectExtent l="0" t="0" r="38100" b="28575"/>
                <wp:wrapNone/>
                <wp:docPr id="296" name="Pil: femhörning 296"/>
                <wp:cNvGraphicFramePr/>
                <a:graphic xmlns:a="http://schemas.openxmlformats.org/drawingml/2006/main">
                  <a:graphicData uri="http://schemas.microsoft.com/office/word/2010/wordprocessingShape">
                    <wps:wsp>
                      <wps:cNvSpPr/>
                      <wps:spPr>
                        <a:xfrm>
                          <a:off x="0" y="0"/>
                          <a:ext cx="990600" cy="390525"/>
                        </a:xfrm>
                        <a:prstGeom prst="homePlate">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6798B093" w14:textId="542CA594" w:rsidR="003C645F" w:rsidRDefault="003C645F" w:rsidP="0031328B">
                            <w:pPr>
                              <w:jc w:val="center"/>
                            </w:pPr>
                            <w:r>
                              <w:t>HVB-hem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AED330"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il: femhörning 296" o:spid="_x0000_s1049" type="#_x0000_t15" style="position:absolute;margin-left:180.65pt;margin-top:13.05pt;width:78pt;height:3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" adj="17342" fillcolor="#5b9bd5 [3204]" strokecolor="#1f3763 [1608]" strokeweight="1pt">
                <v:textbox>
                  <w:txbxContent>
                    <w:p w14:paraId="6798B093" w14:textId="542CA594" w:rsidR="003C645F" w:rsidRDefault="003C645F" w:rsidP="0031328B">
                      <w:pPr>
                        <w:jc w:val="center"/>
                      </w:pPr>
                      <w:r>
                        <w:t>HVB-hem</w:t>
                      </w:r>
                    </w:p>
                  </w:txbxContent>
                </v:textbox>
              </v:shape>
            </w:pict>
          </mc:Fallback>
        </mc:AlternateContent>
      </w:r>
      <w:r w:rsidRPr="0064194C">
        <w:rPr>
          <w:rFonts w:cstheme="minorHAnsi"/>
          <w:noProof/>
          <w:lang w:eastAsia="sv-SE"/>
        </w:rPr>
        <mc:AlternateContent>
          <mc:Choice Requires="wps">
            <w:drawing>
              <wp:anchor distT="0" distB="0" distL="114300" distR="114300" simplePos="0" relativeHeight="251757568" behindDoc="0" locked="0" layoutInCell="1" allowOverlap="1" wp14:anchorId="512E581B" wp14:editId="3F8DEC3A">
                <wp:simplePos x="0" y="0"/>
                <wp:positionH relativeFrom="column">
                  <wp:posOffset>1263650</wp:posOffset>
                </wp:positionH>
                <wp:positionV relativeFrom="paragraph">
                  <wp:posOffset>1673860</wp:posOffset>
                </wp:positionV>
                <wp:extent cx="1333500" cy="742950"/>
                <wp:effectExtent l="0" t="0" r="19050" b="19050"/>
                <wp:wrapNone/>
                <wp:docPr id="297" name="Flödesschema: Flersidigt dokument 297"/>
                <wp:cNvGraphicFramePr/>
                <a:graphic xmlns:a="http://schemas.openxmlformats.org/drawingml/2006/main">
                  <a:graphicData uri="http://schemas.microsoft.com/office/word/2010/wordprocessingShape">
                    <wps:wsp>
                      <wps:cNvSpPr/>
                      <wps:spPr>
                        <a:xfrm>
                          <a:off x="0" y="0"/>
                          <a:ext cx="1333500" cy="74295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F33F34" w14:textId="683F2AA8" w:rsidR="003C645F" w:rsidRDefault="003C645F" w:rsidP="0031328B">
                            <w:pPr>
                              <w:jc w:val="center"/>
                            </w:pPr>
                            <w:r>
                              <w:t>Lagar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2E581B"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ödesschema: Flersidigt dokument 297" o:spid="_x0000_s1050" type="#_x0000_t115" style="position:absolute;margin-left:99.5pt;margin-top:131.8pt;width:105pt;height:5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" fillcolor="#5b9bd5 [3204]" strokecolor="#1f4d78 [1604]" strokeweight="1pt">
                <v:textbox>
                  <w:txbxContent>
                    <w:p w14:paraId="0DF33F34" w14:textId="683F2AA8" w:rsidR="003C645F" w:rsidRDefault="003C645F" w:rsidP="0031328B">
                      <w:pPr>
                        <w:jc w:val="center"/>
                      </w:pPr>
                      <w:r>
                        <w:t>Lagar</w:t>
                      </w:r>
                    </w:p>
                  </w:txbxContent>
                </v:textbox>
              </v:shape>
            </w:pict>
          </mc:Fallback>
        </mc:AlternateContent>
      </w:r>
      <w:r w:rsidRPr="0064194C">
        <w:rPr>
          <w:rFonts w:cstheme="minorHAnsi"/>
          <w:noProof/>
          <w:lang w:eastAsia="sv-SE"/>
        </w:rPr>
        <mc:AlternateContent>
          <mc:Choice Requires="wps">
            <w:drawing>
              <wp:anchor distT="0" distB="0" distL="114300" distR="114300" simplePos="0" relativeHeight="251750400" behindDoc="0" locked="0" layoutInCell="1" allowOverlap="1" wp14:anchorId="2BF175D9" wp14:editId="1E3A59A6">
                <wp:simplePos x="0" y="0"/>
                <wp:positionH relativeFrom="column">
                  <wp:posOffset>4624070</wp:posOffset>
                </wp:positionH>
                <wp:positionV relativeFrom="paragraph">
                  <wp:posOffset>645795</wp:posOffset>
                </wp:positionV>
                <wp:extent cx="1819275" cy="981075"/>
                <wp:effectExtent l="0" t="0" r="28575" b="28575"/>
                <wp:wrapNone/>
                <wp:docPr id="291" name="Ellips 291"/>
                <wp:cNvGraphicFramePr/>
                <a:graphic xmlns:a="http://schemas.openxmlformats.org/drawingml/2006/main">
                  <a:graphicData uri="http://schemas.microsoft.com/office/word/2010/wordprocessingShape">
                    <wps:wsp>
                      <wps:cNvSpPr/>
                      <wps:spPr>
                        <a:xfrm>
                          <a:off x="0" y="0"/>
                          <a:ext cx="1819275" cy="981075"/>
                        </a:xfrm>
                        <a:prstGeom prst="ellipse">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48D4C803" w14:textId="020F0B72" w:rsidR="003C645F" w:rsidRDefault="003C645F" w:rsidP="00440FBD">
                            <w:pPr>
                              <w:jc w:val="center"/>
                            </w:pPr>
                            <w:r>
                              <w:t>Nöjda uppdragsgivare och klienter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F175D9" id="Ellips 291" o:spid="_x0000_s1051" style="position:absolute;margin-left:364.1pt;margin-top:50.85pt;width:143.25pt;height:77.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" fillcolor="#5b9bd5 [3204]" strokecolor="#1f3763 [1608]" strokeweight="1pt">
                <v:stroke joinstyle="miter"/>
                <v:textbox>
                  <w:txbxContent>
                    <w:p w14:paraId="48D4C803" w14:textId="020F0B72" w:rsidR="003C645F" w:rsidRDefault="003C645F" w:rsidP="00440FBD">
                      <w:pPr>
                        <w:jc w:val="center"/>
                      </w:pPr>
                      <w:r>
                        <w:t>Nöjda uppdragsgivare och klienter</w:t>
                      </w:r>
                    </w:p>
                  </w:txbxContent>
                </v:textbox>
              </v:oval>
            </w:pict>
          </mc:Fallback>
        </mc:AlternateContent>
      </w:r>
      <w:r w:rsidRPr="0064194C">
        <w:rPr>
          <w:rFonts w:cstheme="minorHAnsi"/>
          <w:noProof/>
          <w:lang w:eastAsia="sv-SE"/>
        </w:rPr>
        <mc:AlternateContent>
          <mc:Choice Requires="wps">
            <w:drawing>
              <wp:anchor distT="0" distB="0" distL="114300" distR="114300" simplePos="0" relativeHeight="251754496" behindDoc="0" locked="0" layoutInCell="1" allowOverlap="1" wp14:anchorId="717C43F2" wp14:editId="3A5306D8">
                <wp:simplePos x="0" y="0"/>
                <wp:positionH relativeFrom="column">
                  <wp:posOffset>1367155</wp:posOffset>
                </wp:positionH>
                <wp:positionV relativeFrom="paragraph">
                  <wp:posOffset>624205</wp:posOffset>
                </wp:positionV>
                <wp:extent cx="3200400" cy="942975"/>
                <wp:effectExtent l="0" t="0" r="38100" b="28575"/>
                <wp:wrapNone/>
                <wp:docPr id="295" name="Pil: femhörning 295"/>
                <wp:cNvGraphicFramePr/>
                <a:graphic xmlns:a="http://schemas.openxmlformats.org/drawingml/2006/main">
                  <a:graphicData uri="http://schemas.microsoft.com/office/word/2010/wordprocessingShape">
                    <wps:wsp>
                      <wps:cNvSpPr/>
                      <wps:spPr>
                        <a:xfrm>
                          <a:off x="0" y="0"/>
                          <a:ext cx="3200400" cy="942975"/>
                        </a:xfrm>
                        <a:prstGeom prst="homePlat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BC8005" w14:textId="1C0D08C9" w:rsidR="003C645F" w:rsidRDefault="003C645F" w:rsidP="0031328B">
                            <w:pPr>
                              <w:jc w:val="center"/>
                            </w:pPr>
                            <w:r>
                              <w:t>Verksamhetsområde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17C43F2" id="Pil: femhörning 295" o:spid="_x0000_s1052" type="#_x0000_t15" style="position:absolute;margin-left:107.65pt;margin-top:49.15pt;width:252pt;height:74.2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" adj="18418" fillcolor="#5b9bd5 [3204]" strokecolor="#1f4d78 [1604]" strokeweight="1pt">
                <v:textbox>
                  <w:txbxContent>
                    <w:p w14:paraId="02BC8005" w14:textId="1C0D08C9" w:rsidR="003C645F" w:rsidRDefault="003C645F" w:rsidP="0031328B">
                      <w:pPr>
                        <w:jc w:val="center"/>
                      </w:pPr>
                      <w:r>
                        <w:t>Verksamhetsområde</w:t>
                      </w:r>
                    </w:p>
                  </w:txbxContent>
                </v:textbox>
              </v:shape>
            </w:pict>
          </mc:Fallback>
        </mc:AlternateContent>
      </w:r>
      <w:r w:rsidRPr="0064194C">
        <w:rPr>
          <w:rFonts w:cstheme="minorHAnsi"/>
          <w:noProof/>
          <w:lang w:eastAsia="sv-SE"/>
        </w:rPr>
        <mc:AlternateContent>
          <mc:Choice Requires="wps">
            <w:drawing>
              <wp:anchor distT="0" distB="0" distL="114300" distR="114300" simplePos="0" relativeHeight="251761664" behindDoc="0" locked="0" layoutInCell="1" allowOverlap="1" wp14:anchorId="601D2683" wp14:editId="260F76F3">
                <wp:simplePos x="0" y="0"/>
                <wp:positionH relativeFrom="column">
                  <wp:posOffset>4196080</wp:posOffset>
                </wp:positionH>
                <wp:positionV relativeFrom="paragraph">
                  <wp:posOffset>1718310</wp:posOffset>
                </wp:positionV>
                <wp:extent cx="1333500" cy="742950"/>
                <wp:effectExtent l="0" t="0" r="19050" b="19050"/>
                <wp:wrapNone/>
                <wp:docPr id="299" name="Flödesschema: Flersidigt dokument 299"/>
                <wp:cNvGraphicFramePr/>
                <a:graphic xmlns:a="http://schemas.openxmlformats.org/drawingml/2006/main">
                  <a:graphicData uri="http://schemas.microsoft.com/office/word/2010/wordprocessingShape">
                    <wps:wsp>
                      <wps:cNvSpPr/>
                      <wps:spPr>
                        <a:xfrm>
                          <a:off x="0" y="0"/>
                          <a:ext cx="1333500" cy="74295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E9F698" w14:textId="6B03D2E9" w:rsidR="003C645F" w:rsidRDefault="003C645F" w:rsidP="0031328B">
                            <w:pPr>
                              <w:jc w:val="center"/>
                            </w:pPr>
                            <w:r>
                              <w:t>Rutiner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D2683" id="Flödesschema: Flersidigt dokument 299" o:spid="_x0000_s1053" type="#_x0000_t115" style="position:absolute;margin-left:330.4pt;margin-top:135.3pt;width:105pt;height:5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" fillcolor="#5b9bd5 [3204]" strokecolor="#1f4d78 [1604]" strokeweight="1pt">
                <v:textbox>
                  <w:txbxContent>
                    <w:p w14:paraId="0FE9F698" w14:textId="6B03D2E9" w:rsidR="003C645F" w:rsidRDefault="003C645F" w:rsidP="0031328B">
                      <w:pPr>
                        <w:jc w:val="center"/>
                      </w:pPr>
                      <w:r>
                        <w:t>Rutiner</w:t>
                      </w:r>
                    </w:p>
                  </w:txbxContent>
                </v:textbox>
              </v:shape>
            </w:pict>
          </mc:Fallback>
        </mc:AlternateContent>
      </w:r>
      <w:r w:rsidRPr="0064194C">
        <w:rPr>
          <w:rFonts w:cstheme="minorHAnsi"/>
          <w:noProof/>
          <w:lang w:eastAsia="sv-SE"/>
        </w:rPr>
        <mc:AlternateContent>
          <mc:Choice Requires="wps">
            <w:drawing>
              <wp:anchor distT="0" distB="0" distL="114300" distR="114300" simplePos="0" relativeHeight="251759616" behindDoc="0" locked="0" layoutInCell="1" allowOverlap="1" wp14:anchorId="02D65B21" wp14:editId="6DF689C0">
                <wp:simplePos x="0" y="0"/>
                <wp:positionH relativeFrom="column">
                  <wp:posOffset>2719705</wp:posOffset>
                </wp:positionH>
                <wp:positionV relativeFrom="paragraph">
                  <wp:posOffset>1673860</wp:posOffset>
                </wp:positionV>
                <wp:extent cx="1333500" cy="742950"/>
                <wp:effectExtent l="0" t="0" r="19050" b="19050"/>
                <wp:wrapNone/>
                <wp:docPr id="298" name="Flödesschema: Flersidigt dokument 298"/>
                <wp:cNvGraphicFramePr/>
                <a:graphic xmlns:a="http://schemas.openxmlformats.org/drawingml/2006/main">
                  <a:graphicData uri="http://schemas.microsoft.com/office/word/2010/wordprocessingShape">
                    <wps:wsp>
                      <wps:cNvSpPr/>
                      <wps:spPr>
                        <a:xfrm>
                          <a:off x="0" y="0"/>
                          <a:ext cx="1333500" cy="74295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DD0E0E" w14:textId="47EF7532" w:rsidR="003C645F" w:rsidRDefault="003C645F" w:rsidP="0031328B">
                            <w:pPr>
                              <w:jc w:val="center"/>
                            </w:pPr>
                            <w:r>
                              <w:t>Processer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65B21" id="Flödesschema: Flersidigt dokument 298" o:spid="_x0000_s1054" type="#_x0000_t115" style="position:absolute;margin-left:214.15pt;margin-top:131.8pt;width:105pt;height:5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" fillcolor="#5b9bd5 [3204]" strokecolor="#1f4d78 [1604]" strokeweight="1pt">
                <v:textbox>
                  <w:txbxContent>
                    <w:p w14:paraId="5CDD0E0E" w14:textId="47EF7532" w:rsidR="003C645F" w:rsidRDefault="003C645F" w:rsidP="0031328B">
                      <w:pPr>
                        <w:jc w:val="center"/>
                      </w:pPr>
                      <w:r>
                        <w:t>Processer</w:t>
                      </w:r>
                    </w:p>
                  </w:txbxContent>
                </v:textbox>
              </v:shape>
            </w:pict>
          </mc:Fallback>
        </mc:AlternateContent>
      </w:r>
    </w:p>
    <w:p w14:paraId="1BFB645D" w14:textId="0A9A7523" w:rsidR="003151A3" w:rsidRPr="0064194C" w:rsidRDefault="003151A3" w:rsidP="0064194C">
      <w:pPr>
        <w:spacing w:before="0" w:after="0" w:line="240" w:lineRule="auto"/>
        <w:rPr>
          <w:rFonts w:cstheme="minorHAnsi"/>
        </w:rPr>
      </w:pPr>
    </w:p>
    <w:p w14:paraId="1D59C9A3" w14:textId="145F907E" w:rsidR="003151A3" w:rsidRPr="0064194C" w:rsidRDefault="00A30423"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48352" behindDoc="0" locked="0" layoutInCell="1" allowOverlap="1" wp14:anchorId="25FBCB5F" wp14:editId="31155E10">
                <wp:simplePos x="0" y="0"/>
                <wp:positionH relativeFrom="column">
                  <wp:posOffset>-614045</wp:posOffset>
                </wp:positionH>
                <wp:positionV relativeFrom="paragraph">
                  <wp:posOffset>226060</wp:posOffset>
                </wp:positionV>
                <wp:extent cx="1885950" cy="981075"/>
                <wp:effectExtent l="0" t="0" r="19050" b="28575"/>
                <wp:wrapNone/>
                <wp:docPr id="290" name="Ellips 290"/>
                <wp:cNvGraphicFramePr/>
                <a:graphic xmlns:a="http://schemas.openxmlformats.org/drawingml/2006/main">
                  <a:graphicData uri="http://schemas.microsoft.com/office/word/2010/wordprocessingShape">
                    <wps:wsp>
                      <wps:cNvSpPr/>
                      <wps:spPr>
                        <a:xfrm>
                          <a:off x="0" y="0"/>
                          <a:ext cx="1885950" cy="981075"/>
                        </a:xfrm>
                        <a:prstGeom prst="ellipse">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23662A08" w14:textId="732BDDBF" w:rsidR="003C645F" w:rsidRDefault="003C645F" w:rsidP="00440FBD">
                            <w:pPr>
                              <w:jc w:val="center"/>
                            </w:pPr>
                            <w:r>
                              <w:t>Behov från uppdragsgivare och klienter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FBCB5F" id="Ellips 290" o:spid="_x0000_s1055" style="position:absolute;margin-left:-48.35pt;margin-top:17.8pt;width:148.5pt;height:77.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" fillcolor="#5b9bd5 [3204]" strokecolor="#1f3763 [1608]" strokeweight="1pt">
                <v:stroke joinstyle="miter"/>
                <v:textbox>
                  <w:txbxContent>
                    <w:p w14:paraId="23662A08" w14:textId="732BDDBF" w:rsidR="003C645F" w:rsidRDefault="003C645F" w:rsidP="00440FBD">
                      <w:pPr>
                        <w:jc w:val="center"/>
                      </w:pPr>
                      <w:r>
                        <w:t>Behov från uppdragsgivare och klienter</w:t>
                      </w:r>
                    </w:p>
                  </w:txbxContent>
                </v:textbox>
              </v:oval>
            </w:pict>
          </mc:Fallback>
        </mc:AlternateContent>
      </w:r>
    </w:p>
    <w:p w14:paraId="00026692" w14:textId="05CAC940" w:rsidR="003151A3" w:rsidRPr="0064194C" w:rsidRDefault="003151A3" w:rsidP="0064194C">
      <w:pPr>
        <w:spacing w:before="0" w:after="0" w:line="240" w:lineRule="auto"/>
        <w:rPr>
          <w:rFonts w:cstheme="minorHAnsi"/>
        </w:rPr>
      </w:pPr>
    </w:p>
    <w:p w14:paraId="2B4E021F" w14:textId="2B53B369" w:rsidR="003151A3" w:rsidRPr="0064194C" w:rsidRDefault="003151A3" w:rsidP="0064194C">
      <w:pPr>
        <w:spacing w:before="0" w:after="0" w:line="240" w:lineRule="auto"/>
        <w:rPr>
          <w:rFonts w:cstheme="minorHAnsi"/>
        </w:rPr>
      </w:pPr>
    </w:p>
    <w:p w14:paraId="26EDAB8C" w14:textId="54454F24" w:rsidR="003151A3" w:rsidRPr="0064194C" w:rsidRDefault="003151A3" w:rsidP="0064194C">
      <w:pPr>
        <w:spacing w:before="0" w:after="0" w:line="240" w:lineRule="auto"/>
        <w:rPr>
          <w:rFonts w:cstheme="minorHAnsi"/>
        </w:rPr>
      </w:pPr>
    </w:p>
    <w:p w14:paraId="1F41969C" w14:textId="1A03C8C4" w:rsidR="003151A3" w:rsidRPr="0064194C" w:rsidRDefault="003151A3" w:rsidP="0064194C">
      <w:pPr>
        <w:spacing w:before="0" w:after="0" w:line="240" w:lineRule="auto"/>
        <w:rPr>
          <w:rFonts w:cstheme="minorHAnsi"/>
        </w:rPr>
      </w:pPr>
    </w:p>
    <w:p w14:paraId="2370D973" w14:textId="5C23CF36" w:rsidR="003151A3" w:rsidRPr="0064194C" w:rsidRDefault="003151A3" w:rsidP="0064194C">
      <w:pPr>
        <w:spacing w:before="0" w:after="0" w:line="240" w:lineRule="auto"/>
        <w:rPr>
          <w:rFonts w:cstheme="minorHAnsi"/>
        </w:rPr>
      </w:pPr>
    </w:p>
    <w:p w14:paraId="4F887255" w14:textId="0E23CDA2" w:rsidR="003151A3" w:rsidRPr="0064194C" w:rsidRDefault="003151A3" w:rsidP="0064194C">
      <w:pPr>
        <w:spacing w:before="0" w:after="0" w:line="240" w:lineRule="auto"/>
        <w:rPr>
          <w:rFonts w:cstheme="minorHAnsi"/>
        </w:rPr>
      </w:pPr>
    </w:p>
    <w:p w14:paraId="5C2F66F4" w14:textId="2BBC9B7B" w:rsidR="003151A3" w:rsidRPr="0064194C" w:rsidRDefault="003151A3" w:rsidP="0064194C">
      <w:pPr>
        <w:spacing w:before="0" w:after="0" w:line="240" w:lineRule="auto"/>
        <w:rPr>
          <w:rFonts w:cstheme="minorHAnsi"/>
        </w:rPr>
      </w:pPr>
    </w:p>
    <w:p w14:paraId="4C15BF36" w14:textId="45077DC6" w:rsidR="003151A3" w:rsidRPr="0064194C" w:rsidRDefault="003151A3" w:rsidP="0064194C">
      <w:pPr>
        <w:spacing w:before="0" w:after="0" w:line="240" w:lineRule="auto"/>
        <w:rPr>
          <w:rFonts w:cstheme="minorHAnsi"/>
        </w:rPr>
      </w:pPr>
    </w:p>
    <w:p w14:paraId="0FCB3535" w14:textId="154B9FE6" w:rsidR="003151A3" w:rsidRPr="0064194C" w:rsidRDefault="003151A3" w:rsidP="0064194C">
      <w:pPr>
        <w:spacing w:before="0" w:after="0" w:line="240" w:lineRule="auto"/>
        <w:rPr>
          <w:rFonts w:cstheme="minorHAnsi"/>
        </w:rPr>
      </w:pPr>
    </w:p>
    <w:p w14:paraId="2272D37C" w14:textId="291E71B4" w:rsidR="003151A3" w:rsidRPr="0064194C" w:rsidRDefault="003151A3" w:rsidP="0064194C">
      <w:pPr>
        <w:spacing w:before="0" w:after="0" w:line="240" w:lineRule="auto"/>
        <w:rPr>
          <w:rFonts w:cstheme="minorHAnsi"/>
        </w:rPr>
      </w:pPr>
    </w:p>
    <w:p w14:paraId="698C1882" w14:textId="4C61E80C" w:rsidR="003151A3" w:rsidRPr="0064194C" w:rsidRDefault="003151A3" w:rsidP="0064194C">
      <w:pPr>
        <w:spacing w:before="0" w:after="0" w:line="240" w:lineRule="auto"/>
        <w:rPr>
          <w:rFonts w:cstheme="minorHAnsi"/>
        </w:rPr>
      </w:pPr>
    </w:p>
    <w:p w14:paraId="6426F3F4" w14:textId="4CA112B1" w:rsidR="003151A3" w:rsidRPr="0064194C" w:rsidRDefault="003151A3" w:rsidP="0064194C">
      <w:pPr>
        <w:spacing w:before="0" w:after="0" w:line="240" w:lineRule="auto"/>
        <w:rPr>
          <w:rFonts w:cstheme="minorHAnsi"/>
        </w:rPr>
      </w:pPr>
    </w:p>
    <w:p w14:paraId="1D63148E" w14:textId="5D41665B" w:rsidR="00C07014" w:rsidRPr="0064194C" w:rsidRDefault="00C07014" w:rsidP="0064194C">
      <w:pPr>
        <w:pStyle w:val="Rubrik2"/>
        <w:spacing w:before="0" w:line="240" w:lineRule="auto"/>
        <w:rPr>
          <w:rFonts w:asciiTheme="minorHAnsi" w:hAnsiTheme="minorHAnsi" w:cstheme="minorHAnsi"/>
          <w:sz w:val="22"/>
          <w:szCs w:val="22"/>
        </w:rPr>
      </w:pPr>
      <w:bookmarkStart w:id="29" w:name="_Toc468033173"/>
    </w:p>
    <w:p w14:paraId="3100A1C1" w14:textId="6E56A4B4" w:rsidR="000B01F5" w:rsidRPr="0064194C" w:rsidRDefault="000B01F5" w:rsidP="0064194C">
      <w:pPr>
        <w:spacing w:before="0" w:after="0" w:line="240" w:lineRule="auto"/>
        <w:rPr>
          <w:rFonts w:cstheme="minorHAnsi"/>
        </w:rPr>
      </w:pPr>
    </w:p>
    <w:p w14:paraId="0660D720" w14:textId="6F9358C5" w:rsidR="000B01F5" w:rsidRPr="0064194C" w:rsidRDefault="000B01F5" w:rsidP="0064194C">
      <w:pPr>
        <w:pStyle w:val="Rubrik2"/>
        <w:spacing w:before="0" w:line="240" w:lineRule="auto"/>
        <w:rPr>
          <w:rFonts w:asciiTheme="minorHAnsi" w:hAnsiTheme="minorHAnsi" w:cstheme="minorHAnsi"/>
          <w:sz w:val="22"/>
          <w:szCs w:val="22"/>
        </w:rPr>
      </w:pPr>
    </w:p>
    <w:p w14:paraId="074A813D" w14:textId="2379273D" w:rsidR="000B01F5" w:rsidRPr="0064194C" w:rsidRDefault="00A30423"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73952" behindDoc="0" locked="0" layoutInCell="1" allowOverlap="1" wp14:anchorId="0940D69C" wp14:editId="22FC30AC">
                <wp:simplePos x="0" y="0"/>
                <wp:positionH relativeFrom="column">
                  <wp:posOffset>982980</wp:posOffset>
                </wp:positionH>
                <wp:positionV relativeFrom="paragraph">
                  <wp:posOffset>70485</wp:posOffset>
                </wp:positionV>
                <wp:extent cx="1619250" cy="314325"/>
                <wp:effectExtent l="0" t="0" r="0" b="9525"/>
                <wp:wrapNone/>
                <wp:docPr id="309" name="Rektangel 309"/>
                <wp:cNvGraphicFramePr/>
                <a:graphic xmlns:a="http://schemas.openxmlformats.org/drawingml/2006/main">
                  <a:graphicData uri="http://schemas.microsoft.com/office/word/2010/wordprocessingShape">
                    <wps:wsp>
                      <wps:cNvSpPr/>
                      <wps:spPr>
                        <a:xfrm>
                          <a:off x="0" y="0"/>
                          <a:ext cx="1619250" cy="314325"/>
                        </a:xfrm>
                        <a:prstGeom prst="rect">
                          <a:avLst/>
                        </a:prstGeom>
                        <a:solidFill>
                          <a:schemeClr val="accent1"/>
                        </a:solidFill>
                        <a:ln>
                          <a:noFill/>
                        </a:ln>
                      </wps:spPr>
                      <wps:style>
                        <a:lnRef idx="2">
                          <a:schemeClr val="accent5">
                            <a:shade val="50000"/>
                          </a:schemeClr>
                        </a:lnRef>
                        <a:fillRef idx="1">
                          <a:schemeClr val="accent5"/>
                        </a:fillRef>
                        <a:effectRef idx="0">
                          <a:schemeClr val="accent5"/>
                        </a:effectRef>
                        <a:fontRef idx="minor">
                          <a:schemeClr val="lt1"/>
                        </a:fontRef>
                      </wps:style>
                      <wps:txbx>
                        <w:txbxContent>
                          <w:p w14:paraId="78816903" w14:textId="6981DB61" w:rsidR="003C645F" w:rsidRPr="00A30423" w:rsidRDefault="003C645F" w:rsidP="00692D37">
                            <w:pPr>
                              <w:jc w:val="center"/>
                              <w:rPr>
                                <w14:textOutline w14:w="9525" w14:cap="rnd" w14:cmpd="sng" w14:algn="ctr">
                                  <w14:noFill/>
                                  <w14:prstDash w14:val="solid"/>
                                  <w14:bevel/>
                                </w14:textOutline>
                              </w:rPr>
                            </w:pPr>
                            <w:r w:rsidRPr="00A30423">
                              <w:rPr>
                                <w14:textOutline w14:w="9525" w14:cap="rnd" w14:cmpd="sng" w14:algn="ctr">
                                  <w14:noFill/>
                                  <w14:prstDash w14:val="solid"/>
                                  <w14:bevel/>
                                </w14:textOutline>
                              </w:rPr>
                              <w:t>Förbättringsverksamhet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40D69C" id="Rektangel 309" o:spid="_x0000_s1056" style="position:absolute;margin-left:77.4pt;margin-top:5.55pt;width:127.5pt;height:24.7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" fillcolor="#5b9bd5 [3204]" stroked="f" strokeweight="1pt">
                <v:textbox>
                  <w:txbxContent>
                    <w:p w14:paraId="78816903" w14:textId="6981DB61" w:rsidR="003C645F" w:rsidRPr="00A30423" w:rsidRDefault="003C645F" w:rsidP="00692D37">
                      <w:pPr>
                        <w:jc w:val="center"/>
                        <w:rPr>
                          <w14:textOutline w14:w="9525" w14:cap="rnd" w14:cmpd="sng" w14:algn="ctr">
                            <w14:noFill/>
                            <w14:prstDash w14:val="solid"/>
                            <w14:bevel/>
                          </w14:textOutline>
                        </w:rPr>
                      </w:pPr>
                      <w:r w:rsidRPr="00A30423">
                        <w:rPr>
                          <w14:textOutline w14:w="9525" w14:cap="rnd" w14:cmpd="sng" w14:algn="ctr">
                            <w14:noFill/>
                            <w14:prstDash w14:val="solid"/>
                            <w14:bevel/>
                          </w14:textOutline>
                        </w:rPr>
                        <w:t>Förbättringsverksamhet</w:t>
                      </w:r>
                    </w:p>
                  </w:txbxContent>
                </v:textbox>
              </v:rect>
            </w:pict>
          </mc:Fallback>
        </mc:AlternateContent>
      </w:r>
      <w:r w:rsidRPr="0064194C">
        <w:rPr>
          <w:rFonts w:cstheme="minorHAnsi"/>
          <w:noProof/>
          <w:lang w:eastAsia="sv-SE"/>
        </w:rPr>
        <mc:AlternateContent>
          <mc:Choice Requires="wps">
            <w:drawing>
              <wp:anchor distT="0" distB="0" distL="114300" distR="114300" simplePos="0" relativeHeight="251910144" behindDoc="0" locked="0" layoutInCell="1" allowOverlap="1" wp14:anchorId="1AA8B698" wp14:editId="14DFAE15">
                <wp:simplePos x="0" y="0"/>
                <wp:positionH relativeFrom="column">
                  <wp:posOffset>4161155</wp:posOffset>
                </wp:positionH>
                <wp:positionV relativeFrom="paragraph">
                  <wp:posOffset>68580</wp:posOffset>
                </wp:positionV>
                <wp:extent cx="971550" cy="314325"/>
                <wp:effectExtent l="0" t="0" r="0" b="9525"/>
                <wp:wrapNone/>
                <wp:docPr id="26" name="Rektangel 26"/>
                <wp:cNvGraphicFramePr/>
                <a:graphic xmlns:a="http://schemas.openxmlformats.org/drawingml/2006/main">
                  <a:graphicData uri="http://schemas.microsoft.com/office/word/2010/wordprocessingShape">
                    <wps:wsp>
                      <wps:cNvSpPr/>
                      <wps:spPr>
                        <a:xfrm>
                          <a:off x="0" y="0"/>
                          <a:ext cx="971550" cy="314325"/>
                        </a:xfrm>
                        <a:prstGeom prst="rect">
                          <a:avLst/>
                        </a:prstGeom>
                        <a:solidFill>
                          <a:schemeClr val="accent1"/>
                        </a:solidFill>
                        <a:ln>
                          <a:noFill/>
                        </a:ln>
                      </wps:spPr>
                      <wps:style>
                        <a:lnRef idx="2">
                          <a:schemeClr val="accent5">
                            <a:shade val="50000"/>
                          </a:schemeClr>
                        </a:lnRef>
                        <a:fillRef idx="1">
                          <a:schemeClr val="accent5"/>
                        </a:fillRef>
                        <a:effectRef idx="0">
                          <a:schemeClr val="accent5"/>
                        </a:effectRef>
                        <a:fontRef idx="minor">
                          <a:schemeClr val="lt1"/>
                        </a:fontRef>
                      </wps:style>
                      <wps:txbx>
                        <w:txbxContent>
                          <w:p w14:paraId="6EB60C2B" w14:textId="3EA2585E" w:rsidR="00A30423" w:rsidRPr="00A30423" w:rsidRDefault="00A30423" w:rsidP="00A30423">
                            <w:pPr>
                              <w:jc w:val="center"/>
                              <w:rPr>
                                <w:color w:val="FFFFFF" w:themeColor="background1"/>
                                <w14:textOutline w14:w="9525" w14:cap="rnd" w14:cmpd="sng" w14:algn="ctr">
                                  <w14:noFill/>
                                  <w14:prstDash w14:val="solid"/>
                                  <w14:bevel/>
                                </w14:textOutline>
                              </w:rPr>
                            </w:pPr>
                            <w:r>
                              <w:rPr>
                                <w:color w:val="FFFFFF" w:themeColor="background1"/>
                                <w14:textOutline w14:w="9525" w14:cap="rnd" w14:cmpd="sng" w14:algn="ctr">
                                  <w14:noFill/>
                                  <w14:prstDash w14:val="solid"/>
                                  <w14:bevel/>
                                </w14:textOutline>
                              </w:rPr>
                              <w:t>Arbetsmiljö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A8B698" id="Rektangel 26" o:spid="_x0000_s1057" style="position:absolute;margin-left:327.65pt;margin-top:5.4pt;width:76.5pt;height:24.75pt;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" fillcolor="#5b9bd5 [3204]" stroked="f" strokeweight="1pt">
                <v:textbox>
                  <w:txbxContent>
                    <w:p w14:paraId="6EB60C2B" w14:textId="3EA2585E" w:rsidR="00A30423" w:rsidRPr="00A30423" w:rsidRDefault="00A30423" w:rsidP="00A30423">
                      <w:pPr>
                        <w:jc w:val="center"/>
                        <w:rPr>
                          <w:color w:val="FFFFFF" w:themeColor="background1"/>
                          <w14:textOutline w14:w="9525" w14:cap="rnd" w14:cmpd="sng" w14:algn="ctr">
                            <w14:noFill/>
                            <w14:prstDash w14:val="solid"/>
                            <w14:bevel/>
                          </w14:textOutline>
                        </w:rPr>
                      </w:pPr>
                      <w:r>
                        <w:rPr>
                          <w:color w:val="FFFFFF" w:themeColor="background1"/>
                          <w14:textOutline w14:w="9525" w14:cap="rnd" w14:cmpd="sng" w14:algn="ctr">
                            <w14:noFill/>
                            <w14:prstDash w14:val="solid"/>
                            <w14:bevel/>
                          </w14:textOutline>
                        </w:rPr>
                        <w:t>Arbetsmiljö</w:t>
                      </w:r>
                    </w:p>
                  </w:txbxContent>
                </v:textbox>
              </v:rect>
            </w:pict>
          </mc:Fallback>
        </mc:AlternateContent>
      </w:r>
      <w:r w:rsidRPr="0064194C">
        <w:rPr>
          <w:rFonts w:cstheme="minorHAnsi"/>
          <w:noProof/>
          <w:lang w:eastAsia="sv-SE"/>
        </w:rPr>
        <mc:AlternateContent>
          <mc:Choice Requires="wps">
            <w:drawing>
              <wp:anchor distT="0" distB="0" distL="114300" distR="114300" simplePos="0" relativeHeight="251908096" behindDoc="0" locked="0" layoutInCell="1" allowOverlap="1" wp14:anchorId="7CB64FC9" wp14:editId="79E30B7A">
                <wp:simplePos x="0" y="0"/>
                <wp:positionH relativeFrom="column">
                  <wp:posOffset>2489200</wp:posOffset>
                </wp:positionH>
                <wp:positionV relativeFrom="paragraph">
                  <wp:posOffset>70485</wp:posOffset>
                </wp:positionV>
                <wp:extent cx="1619250" cy="314325"/>
                <wp:effectExtent l="0" t="0" r="0" b="9525"/>
                <wp:wrapNone/>
                <wp:docPr id="25" name="Rektangel 25"/>
                <wp:cNvGraphicFramePr/>
                <a:graphic xmlns:a="http://schemas.openxmlformats.org/drawingml/2006/main">
                  <a:graphicData uri="http://schemas.microsoft.com/office/word/2010/wordprocessingShape">
                    <wps:wsp>
                      <wps:cNvSpPr/>
                      <wps:spPr>
                        <a:xfrm>
                          <a:off x="0" y="0"/>
                          <a:ext cx="1619250" cy="314325"/>
                        </a:xfrm>
                        <a:prstGeom prst="rect">
                          <a:avLst/>
                        </a:prstGeom>
                        <a:solidFill>
                          <a:schemeClr val="accent1"/>
                        </a:solidFill>
                        <a:ln>
                          <a:noFill/>
                        </a:ln>
                      </wps:spPr>
                      <wps:style>
                        <a:lnRef idx="2">
                          <a:schemeClr val="accent5">
                            <a:shade val="50000"/>
                          </a:schemeClr>
                        </a:lnRef>
                        <a:fillRef idx="1">
                          <a:schemeClr val="accent5"/>
                        </a:fillRef>
                        <a:effectRef idx="0">
                          <a:schemeClr val="accent5"/>
                        </a:effectRef>
                        <a:fontRef idx="minor">
                          <a:schemeClr val="lt1"/>
                        </a:fontRef>
                      </wps:style>
                      <wps:txbx>
                        <w:txbxContent>
                          <w:p w14:paraId="4B0C3629" w14:textId="63A26F15" w:rsidR="00A30423" w:rsidRPr="00A30423" w:rsidRDefault="00A30423" w:rsidP="00A30423">
                            <w:pPr>
                              <w:jc w:val="center"/>
                              <w:rPr>
                                <w:color w:val="FFFFFF" w:themeColor="background1"/>
                                <w14:textOutline w14:w="9525" w14:cap="rnd" w14:cmpd="sng" w14:algn="ctr">
                                  <w14:noFill/>
                                  <w14:prstDash w14:val="solid"/>
                                  <w14:bevel/>
                                </w14:textOutline>
                              </w:rPr>
                            </w:pPr>
                            <w:r w:rsidRPr="00A30423">
                              <w:rPr>
                                <w:color w:val="FFFFFF" w:themeColor="background1"/>
                              </w:rPr>
                              <w:t>Kompetensutveckling</w:t>
                            </w:r>
                            <w:r w:rsidRPr="00A30423">
                              <w:rPr>
                                <w:color w:val="FFFFFF" w:themeColor="background1"/>
                                <w14:textOutline w14:w="9525" w14:cap="rnd" w14:cmpd="sng" w14:algn="ctr">
                                  <w14:noFill/>
                                  <w14:prstDash w14:val="solid"/>
                                  <w14:bevel/>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B64FC9" id="Rektangel 25" o:spid="_x0000_s1058" style="position:absolute;margin-left:196pt;margin-top:5.55pt;width:127.5pt;height:24.75pt;z-index:251908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" fillcolor="#5b9bd5 [3204]" stroked="f" strokeweight="1pt">
                <v:textbox>
                  <w:txbxContent>
                    <w:p w14:paraId="4B0C3629" w14:textId="63A26F15" w:rsidR="00A30423" w:rsidRPr="00A30423" w:rsidRDefault="00A30423" w:rsidP="00A30423">
                      <w:pPr>
                        <w:jc w:val="center"/>
                        <w:rPr>
                          <w:color w:val="FFFFFF" w:themeColor="background1"/>
                          <w14:textOutline w14:w="9525" w14:cap="rnd" w14:cmpd="sng" w14:algn="ctr">
                            <w14:noFill/>
                            <w14:prstDash w14:val="solid"/>
                            <w14:bevel/>
                          </w14:textOutline>
                        </w:rPr>
                      </w:pPr>
                      <w:r w:rsidRPr="00A30423">
                        <w:rPr>
                          <w:color w:val="FFFFFF" w:themeColor="background1"/>
                        </w:rPr>
                        <w:t>Kompetensutveckling</w:t>
                      </w:r>
                      <w:r w:rsidRPr="00A30423">
                        <w:rPr>
                          <w:color w:val="FFFFFF" w:themeColor="background1"/>
                          <w14:textOutline w14:w="9525" w14:cap="rnd" w14:cmpd="sng" w14:algn="ctr">
                            <w14:noFill/>
                            <w14:prstDash w14:val="solid"/>
                            <w14:bevel/>
                          </w14:textOutline>
                        </w:rPr>
                        <w:t xml:space="preserve"> </w:t>
                      </w:r>
                    </w:p>
                  </w:txbxContent>
                </v:textbox>
              </v:rect>
            </w:pict>
          </mc:Fallback>
        </mc:AlternateContent>
      </w:r>
    </w:p>
    <w:p w14:paraId="3AEA4BD2" w14:textId="39D58E02" w:rsidR="000B01F5" w:rsidRPr="0064194C" w:rsidRDefault="000B01F5" w:rsidP="0064194C">
      <w:pPr>
        <w:pStyle w:val="Rubrik2"/>
        <w:spacing w:before="0" w:line="240" w:lineRule="auto"/>
        <w:rPr>
          <w:rFonts w:asciiTheme="minorHAnsi" w:hAnsiTheme="minorHAnsi" w:cstheme="minorHAnsi"/>
          <w:sz w:val="22"/>
          <w:szCs w:val="22"/>
        </w:rPr>
      </w:pPr>
    </w:p>
    <w:p w14:paraId="61AF803D" w14:textId="7F1BE934" w:rsidR="000B01F5" w:rsidRPr="0064194C" w:rsidRDefault="000B01F5" w:rsidP="0064194C">
      <w:pPr>
        <w:spacing w:before="0" w:after="0" w:line="240" w:lineRule="auto"/>
        <w:rPr>
          <w:rFonts w:cstheme="minorHAnsi"/>
        </w:rPr>
      </w:pPr>
    </w:p>
    <w:p w14:paraId="08E63F2B" w14:textId="56EF0409" w:rsidR="000B01F5" w:rsidRPr="0064194C" w:rsidRDefault="000B01F5" w:rsidP="0064194C">
      <w:pPr>
        <w:pStyle w:val="Rubrik2"/>
        <w:spacing w:before="0" w:line="240" w:lineRule="auto"/>
        <w:rPr>
          <w:rFonts w:asciiTheme="minorHAnsi" w:hAnsiTheme="minorHAnsi" w:cstheme="minorHAnsi"/>
          <w:sz w:val="22"/>
          <w:szCs w:val="22"/>
        </w:rPr>
      </w:pPr>
    </w:p>
    <w:p w14:paraId="2A7A9F51" w14:textId="052424EC" w:rsidR="000B01F5" w:rsidRPr="0064194C" w:rsidRDefault="000B01F5" w:rsidP="0064194C">
      <w:pPr>
        <w:spacing w:before="0" w:after="0" w:line="240" w:lineRule="auto"/>
        <w:rPr>
          <w:rFonts w:cstheme="minorHAnsi"/>
        </w:rPr>
      </w:pPr>
    </w:p>
    <w:p w14:paraId="56A936BE" w14:textId="1CFED74E" w:rsidR="000B01F5" w:rsidRPr="0064194C" w:rsidRDefault="000B01F5" w:rsidP="0064194C">
      <w:pPr>
        <w:spacing w:before="0" w:after="0" w:line="240" w:lineRule="auto"/>
        <w:rPr>
          <w:rFonts w:cstheme="minorHAnsi"/>
        </w:rPr>
      </w:pPr>
    </w:p>
    <w:p w14:paraId="5CB286DA" w14:textId="742D06D5" w:rsidR="000B01F5" w:rsidRPr="0064194C" w:rsidRDefault="000B01F5" w:rsidP="0064194C">
      <w:pPr>
        <w:pStyle w:val="Rubrik2"/>
        <w:spacing w:before="0" w:line="240" w:lineRule="auto"/>
        <w:rPr>
          <w:rFonts w:asciiTheme="minorHAnsi" w:hAnsiTheme="minorHAnsi" w:cstheme="minorHAnsi"/>
          <w:sz w:val="22"/>
          <w:szCs w:val="22"/>
        </w:rPr>
      </w:pPr>
    </w:p>
    <w:p w14:paraId="4C89A48C" w14:textId="28B284A1" w:rsidR="000B01F5" w:rsidRPr="0064194C" w:rsidRDefault="000B01F5" w:rsidP="0064194C">
      <w:pPr>
        <w:spacing w:before="0" w:after="0" w:line="240" w:lineRule="auto"/>
        <w:rPr>
          <w:rFonts w:cstheme="minorHAnsi"/>
        </w:rPr>
      </w:pPr>
    </w:p>
    <w:p w14:paraId="6396C9FC" w14:textId="77777777" w:rsidR="000B01F5" w:rsidRPr="0064194C" w:rsidRDefault="000B01F5" w:rsidP="0064194C">
      <w:pPr>
        <w:spacing w:before="0" w:after="0" w:line="240" w:lineRule="auto"/>
        <w:rPr>
          <w:rFonts w:cstheme="minorHAnsi"/>
        </w:rPr>
      </w:pPr>
    </w:p>
    <w:p w14:paraId="06735CC5" w14:textId="5C50B3FC" w:rsidR="000B01F5" w:rsidRPr="0064194C" w:rsidRDefault="000B01F5" w:rsidP="0064194C">
      <w:pPr>
        <w:pStyle w:val="Rubrik2"/>
        <w:spacing w:before="0" w:line="240" w:lineRule="auto"/>
        <w:rPr>
          <w:rFonts w:asciiTheme="minorHAnsi" w:hAnsiTheme="minorHAnsi" w:cstheme="minorHAnsi"/>
          <w:sz w:val="22"/>
          <w:szCs w:val="22"/>
        </w:rPr>
      </w:pPr>
    </w:p>
    <w:p w14:paraId="24B2A0CE" w14:textId="77777777" w:rsidR="0091771C" w:rsidRPr="0064194C" w:rsidRDefault="0091771C"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0CE52CAF" w14:textId="04C60F99" w:rsidR="00097CC8" w:rsidRDefault="00097CC8" w:rsidP="0064194C">
      <w:pPr>
        <w:pStyle w:val="Rubrik2"/>
        <w:spacing w:before="0" w:line="240" w:lineRule="auto"/>
        <w:rPr>
          <w:rFonts w:asciiTheme="minorHAnsi" w:hAnsiTheme="minorHAnsi" w:cstheme="minorHAnsi"/>
          <w:sz w:val="22"/>
          <w:szCs w:val="22"/>
        </w:rPr>
      </w:pPr>
      <w:bookmarkStart w:id="30" w:name="_Toc469309116"/>
      <w:r w:rsidRPr="0064194C">
        <w:rPr>
          <w:rFonts w:asciiTheme="minorHAnsi" w:hAnsiTheme="minorHAnsi" w:cstheme="minorHAnsi"/>
          <w:sz w:val="22"/>
          <w:szCs w:val="22"/>
        </w:rPr>
        <w:lastRenderedPageBreak/>
        <w:t xml:space="preserve">4.1 Process – </w:t>
      </w:r>
      <w:bookmarkEnd w:id="29"/>
      <w:r w:rsidR="000B01F5" w:rsidRPr="0064194C">
        <w:rPr>
          <w:rFonts w:asciiTheme="minorHAnsi" w:hAnsiTheme="minorHAnsi" w:cstheme="minorHAnsi"/>
          <w:sz w:val="22"/>
          <w:szCs w:val="22"/>
        </w:rPr>
        <w:t>Verksamhet</w:t>
      </w:r>
      <w:bookmarkEnd w:id="30"/>
    </w:p>
    <w:p w14:paraId="11133E31" w14:textId="621AC35B" w:rsidR="00097CC8" w:rsidRPr="0064194C" w:rsidRDefault="00BA19BE"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74976" behindDoc="0" locked="0" layoutInCell="1" allowOverlap="1" wp14:anchorId="42DBDB6C" wp14:editId="0DDD803D">
                <wp:simplePos x="0" y="0"/>
                <wp:positionH relativeFrom="margin">
                  <wp:align>left</wp:align>
                </wp:positionH>
                <wp:positionV relativeFrom="paragraph">
                  <wp:posOffset>127635</wp:posOffset>
                </wp:positionV>
                <wp:extent cx="4019550" cy="400050"/>
                <wp:effectExtent l="0" t="0" r="19050" b="19050"/>
                <wp:wrapNone/>
                <wp:docPr id="310" name="Rektangel 310"/>
                <wp:cNvGraphicFramePr/>
                <a:graphic xmlns:a="http://schemas.openxmlformats.org/drawingml/2006/main">
                  <a:graphicData uri="http://schemas.microsoft.com/office/word/2010/wordprocessingShape">
                    <wps:wsp>
                      <wps:cNvSpPr/>
                      <wps:spPr>
                        <a:xfrm>
                          <a:off x="0" y="0"/>
                          <a:ext cx="4019550" cy="40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DD202B" w14:textId="4467304B" w:rsidR="003C645F" w:rsidRDefault="003C645F" w:rsidP="000B01F5">
                            <w:pPr>
                              <w:jc w:val="center"/>
                            </w:pPr>
                            <w:r>
                              <w:t>Förfrågan om plats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DBDB6C" id="Rektangel 310" o:spid="_x0000_s1059" style="position:absolute;margin-left:0;margin-top:10.05pt;width:316.5pt;height:31.5pt;z-index:2517749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" fillcolor="#5b9bd5 [3204]" strokecolor="#1f4d78 [1604]" strokeweight="1pt">
                <v:textbox>
                  <w:txbxContent>
                    <w:p w14:paraId="59DD202B" w14:textId="4467304B" w:rsidR="003C645F" w:rsidRDefault="003C645F" w:rsidP="000B01F5">
                      <w:pPr>
                        <w:jc w:val="center"/>
                      </w:pPr>
                      <w:r>
                        <w:t>Förfrågan om plats</w:t>
                      </w:r>
                    </w:p>
                  </w:txbxContent>
                </v:textbox>
                <w10:wrap anchorx="margin"/>
              </v:rect>
            </w:pict>
          </mc:Fallback>
        </mc:AlternateContent>
      </w:r>
    </w:p>
    <w:p w14:paraId="359AA63A" w14:textId="14FE2A9E" w:rsidR="00097CC8" w:rsidRPr="0064194C" w:rsidRDefault="00097CC8" w:rsidP="0064194C">
      <w:pPr>
        <w:spacing w:before="0" w:after="0" w:line="240" w:lineRule="auto"/>
        <w:rPr>
          <w:rFonts w:cstheme="minorHAnsi"/>
        </w:rPr>
      </w:pPr>
    </w:p>
    <w:p w14:paraId="2CE3D09D" w14:textId="1446F3C7" w:rsidR="00BA19BE" w:rsidRPr="0064194C" w:rsidRDefault="00BA19BE" w:rsidP="0064194C">
      <w:pPr>
        <w:spacing w:before="0" w:after="0" w:line="240" w:lineRule="auto"/>
        <w:rPr>
          <w:rFonts w:cstheme="minorHAnsi"/>
        </w:rPr>
      </w:pPr>
    </w:p>
    <w:p w14:paraId="1468B0D2" w14:textId="0CA13BF0" w:rsidR="001416E0" w:rsidRPr="0064194C" w:rsidRDefault="00BA19BE"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94432" behindDoc="0" locked="0" layoutInCell="1" allowOverlap="1" wp14:anchorId="02D96D10" wp14:editId="7F000B1E">
                <wp:simplePos x="0" y="0"/>
                <wp:positionH relativeFrom="column">
                  <wp:posOffset>2012620</wp:posOffset>
                </wp:positionH>
                <wp:positionV relativeFrom="paragraph">
                  <wp:posOffset>6350</wp:posOffset>
                </wp:positionV>
                <wp:extent cx="0" cy="228600"/>
                <wp:effectExtent l="76200" t="0" r="57150" b="57150"/>
                <wp:wrapNone/>
                <wp:docPr id="320" name="Rak pilkoppling 320"/>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6552DF" id="Rak pilkoppling 320" o:spid="_x0000_s1026" type="#_x0000_t32" style="position:absolute;margin-left:158.45pt;margin-top:.5pt;width:0;height:18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" strokecolor="#5b9bd5 [3204]" strokeweight=".5pt">
                <v:stroke endarrow="block" joinstyle="miter"/>
              </v:shape>
            </w:pict>
          </mc:Fallback>
        </mc:AlternateContent>
      </w:r>
    </w:p>
    <w:p w14:paraId="08E7C176" w14:textId="3296AD33" w:rsidR="001416E0" w:rsidRPr="0064194C" w:rsidRDefault="00BA19BE"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781120" behindDoc="0" locked="0" layoutInCell="1" allowOverlap="1" wp14:anchorId="08EF6C3C" wp14:editId="52B572A6">
                <wp:simplePos x="0" y="0"/>
                <wp:positionH relativeFrom="margin">
                  <wp:posOffset>-61595</wp:posOffset>
                </wp:positionH>
                <wp:positionV relativeFrom="paragraph">
                  <wp:posOffset>4711700</wp:posOffset>
                </wp:positionV>
                <wp:extent cx="4029075" cy="400050"/>
                <wp:effectExtent l="0" t="0" r="28575" b="19050"/>
                <wp:wrapNone/>
                <wp:docPr id="313" name="Rektangel 313"/>
                <wp:cNvGraphicFramePr/>
                <a:graphic xmlns:a="http://schemas.openxmlformats.org/drawingml/2006/main">
                  <a:graphicData uri="http://schemas.microsoft.com/office/word/2010/wordprocessingShape">
                    <wps:wsp>
                      <wps:cNvSpPr/>
                      <wps:spPr>
                        <a:xfrm>
                          <a:off x="0" y="0"/>
                          <a:ext cx="4029075" cy="40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1E7E5D" w14:textId="4A151DB9" w:rsidR="003C645F" w:rsidRDefault="003C645F" w:rsidP="00E57068">
                            <w:pPr>
                              <w:jc w:val="center"/>
                            </w:pPr>
                            <w:r>
                              <w:t>Uppföljningsmöten ca 2 ggr/termin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F6C3C" id="Rektangel 313" o:spid="_x0000_s1060" style="position:absolute;margin-left:-4.85pt;margin-top:371pt;width:317.25pt;height:31.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" fillcolor="#5b9bd5 [3204]" strokecolor="#1f4d78 [1604]" strokeweight="1pt">
                <v:textbox>
                  <w:txbxContent>
                    <w:p w14:paraId="751E7E5D" w14:textId="4A151DB9" w:rsidR="003C645F" w:rsidRDefault="003C645F" w:rsidP="00E57068">
                      <w:pPr>
                        <w:jc w:val="center"/>
                      </w:pPr>
                      <w:r>
                        <w:t>Uppföljningsmöten ca 2 ggr/termin</w:t>
                      </w:r>
                    </w:p>
                  </w:txbxContent>
                </v:textbox>
                <w10:wrap anchorx="margin"/>
              </v:rect>
            </w:pict>
          </mc:Fallback>
        </mc:AlternateContent>
      </w:r>
      <w:r w:rsidR="00E57068" w:rsidRPr="0064194C">
        <w:rPr>
          <w:rFonts w:cstheme="minorHAnsi"/>
          <w:noProof/>
          <w:lang w:eastAsia="sv-SE"/>
        </w:rPr>
        <mc:AlternateContent>
          <mc:Choice Requires="wps">
            <w:drawing>
              <wp:anchor distT="0" distB="0" distL="114300" distR="114300" simplePos="0" relativeHeight="251779072" behindDoc="0" locked="0" layoutInCell="1" allowOverlap="1" wp14:anchorId="691E3D95" wp14:editId="7CDA2EF1">
                <wp:simplePos x="0" y="0"/>
                <wp:positionH relativeFrom="column">
                  <wp:posOffset>-33020</wp:posOffset>
                </wp:positionH>
                <wp:positionV relativeFrom="paragraph">
                  <wp:posOffset>5349240</wp:posOffset>
                </wp:positionV>
                <wp:extent cx="4019550" cy="400050"/>
                <wp:effectExtent l="0" t="0" r="19050" b="19050"/>
                <wp:wrapNone/>
                <wp:docPr id="312" name="Rektangel 312"/>
                <wp:cNvGraphicFramePr/>
                <a:graphic xmlns:a="http://schemas.openxmlformats.org/drawingml/2006/main">
                  <a:graphicData uri="http://schemas.microsoft.com/office/word/2010/wordprocessingShape">
                    <wps:wsp>
                      <wps:cNvSpPr/>
                      <wps:spPr>
                        <a:xfrm>
                          <a:off x="0" y="0"/>
                          <a:ext cx="4019550" cy="40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F6A30E" w14:textId="0A3C5DCE" w:rsidR="003C645F" w:rsidRDefault="003C645F" w:rsidP="00E57068">
                            <w:pPr>
                              <w:jc w:val="center"/>
                            </w:pPr>
                            <w:r>
                              <w:t>Avslut/utslussning</w:t>
                            </w:r>
                          </w:p>
                          <w:p w14:paraId="48E768F3" w14:textId="0ED31D61" w:rsidR="003C645F" w:rsidRDefault="003C645F" w:rsidP="00E57068">
                            <w:pPr>
                              <w:jc w:val="center"/>
                            </w:pPr>
                          </w:p>
                          <w:p w14:paraId="541AC749" w14:textId="6108F690" w:rsidR="003C645F" w:rsidRDefault="003C645F" w:rsidP="00E57068">
                            <w:pPr>
                              <w:jc w:val="center"/>
                            </w:pPr>
                          </w:p>
                          <w:p w14:paraId="2FE7ED92" w14:textId="57B41C41" w:rsidR="003C645F" w:rsidRDefault="003C645F" w:rsidP="00E57068">
                            <w:pPr>
                              <w:jc w:val="center"/>
                            </w:pPr>
                          </w:p>
                          <w:p w14:paraId="33ACD549" w14:textId="77777777" w:rsidR="003C645F" w:rsidRDefault="003C645F" w:rsidP="00E5706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1E3D95" id="Rektangel 312" o:spid="_x0000_s1061" style="position:absolute;margin-left:-2.6pt;margin-top:421.2pt;width:316.5pt;height:31.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" fillcolor="#5b9bd5 [3204]" strokecolor="#1f4d78 [1604]" strokeweight="1pt">
                <v:textbox>
                  <w:txbxContent>
                    <w:p w14:paraId="5CF6A30E" w14:textId="0A3C5DCE" w:rsidR="003C645F" w:rsidRDefault="003C645F" w:rsidP="00E57068">
                      <w:pPr>
                        <w:jc w:val="center"/>
                      </w:pPr>
                      <w:r>
                        <w:t>Avslut/utslussning</w:t>
                      </w:r>
                    </w:p>
                    <w:p w14:paraId="48E768F3" w14:textId="0ED31D61" w:rsidR="003C645F" w:rsidRDefault="003C645F" w:rsidP="00E57068">
                      <w:pPr>
                        <w:jc w:val="center"/>
                      </w:pPr>
                    </w:p>
                    <w:p w14:paraId="541AC749" w14:textId="6108F690" w:rsidR="003C645F" w:rsidRDefault="003C645F" w:rsidP="00E57068">
                      <w:pPr>
                        <w:jc w:val="center"/>
                      </w:pPr>
                    </w:p>
                    <w:p w14:paraId="2FE7ED92" w14:textId="57B41C41" w:rsidR="003C645F" w:rsidRDefault="003C645F" w:rsidP="00E57068">
                      <w:pPr>
                        <w:jc w:val="center"/>
                      </w:pPr>
                    </w:p>
                    <w:p w14:paraId="33ACD549" w14:textId="77777777" w:rsidR="003C645F" w:rsidRDefault="003C645F" w:rsidP="00E57068">
                      <w:pPr>
                        <w:jc w:val="center"/>
                      </w:pPr>
                    </w:p>
                  </w:txbxContent>
                </v:textbox>
              </v:rect>
            </w:pict>
          </mc:Fallback>
        </mc:AlternateContent>
      </w:r>
      <w:r w:rsidR="00E57068" w:rsidRPr="0064194C">
        <w:rPr>
          <w:rFonts w:cstheme="minorHAnsi"/>
          <w:noProof/>
          <w:lang w:eastAsia="sv-SE"/>
        </w:rPr>
        <mc:AlternateContent>
          <mc:Choice Requires="wps">
            <w:drawing>
              <wp:anchor distT="0" distB="0" distL="114300" distR="114300" simplePos="0" relativeHeight="251777024" behindDoc="0" locked="0" layoutInCell="1" allowOverlap="1" wp14:anchorId="33EB2C3F" wp14:editId="71233BEE">
                <wp:simplePos x="0" y="0"/>
                <wp:positionH relativeFrom="column">
                  <wp:posOffset>-61595</wp:posOffset>
                </wp:positionH>
                <wp:positionV relativeFrom="paragraph">
                  <wp:posOffset>4072890</wp:posOffset>
                </wp:positionV>
                <wp:extent cx="4019550" cy="400050"/>
                <wp:effectExtent l="0" t="0" r="19050" b="19050"/>
                <wp:wrapNone/>
                <wp:docPr id="311" name="Rektangel 311"/>
                <wp:cNvGraphicFramePr/>
                <a:graphic xmlns:a="http://schemas.openxmlformats.org/drawingml/2006/main">
                  <a:graphicData uri="http://schemas.microsoft.com/office/word/2010/wordprocessingShape">
                    <wps:wsp>
                      <wps:cNvSpPr/>
                      <wps:spPr>
                        <a:xfrm>
                          <a:off x="0" y="0"/>
                          <a:ext cx="4019550" cy="40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B32BF0" w14:textId="51DC4563" w:rsidR="003C645F" w:rsidRDefault="003C645F" w:rsidP="00E57068">
                            <w:pPr>
                              <w:jc w:val="center"/>
                            </w:pPr>
                            <w:r>
                              <w:t>Behandlingskonferens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EB2C3F" id="Rektangel 311" o:spid="_x0000_s1062" style="position:absolute;margin-left:-4.85pt;margin-top:320.7pt;width:316.5pt;height:31.5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" fillcolor="#5b9bd5 [3204]" strokecolor="#1f4d78 [1604]" strokeweight="1pt">
                <v:textbox>
                  <w:txbxContent>
                    <w:p w14:paraId="5FB32BF0" w14:textId="51DC4563" w:rsidR="003C645F" w:rsidRDefault="003C645F" w:rsidP="00E57068">
                      <w:pPr>
                        <w:jc w:val="center"/>
                      </w:pPr>
                      <w:r>
                        <w:t>Behandlingskonferens</w:t>
                      </w:r>
                    </w:p>
                  </w:txbxContent>
                </v:textbox>
              </v:rect>
            </w:pict>
          </mc:Fallback>
        </mc:AlternateContent>
      </w:r>
      <w:r w:rsidR="00E57068" w:rsidRPr="0064194C">
        <w:rPr>
          <w:rFonts w:cstheme="minorHAnsi"/>
          <w:noProof/>
          <w:lang w:eastAsia="sv-SE"/>
        </w:rPr>
        <mc:AlternateContent>
          <mc:Choice Requires="wps">
            <w:drawing>
              <wp:anchor distT="0" distB="0" distL="114300" distR="114300" simplePos="0" relativeHeight="251783168" behindDoc="0" locked="0" layoutInCell="1" allowOverlap="1" wp14:anchorId="5A144C7B" wp14:editId="1AC9E97C">
                <wp:simplePos x="0" y="0"/>
                <wp:positionH relativeFrom="margin">
                  <wp:align>left</wp:align>
                </wp:positionH>
                <wp:positionV relativeFrom="paragraph">
                  <wp:posOffset>3415665</wp:posOffset>
                </wp:positionV>
                <wp:extent cx="4019550" cy="400050"/>
                <wp:effectExtent l="0" t="0" r="19050" b="19050"/>
                <wp:wrapNone/>
                <wp:docPr id="314" name="Rektangel 314"/>
                <wp:cNvGraphicFramePr/>
                <a:graphic xmlns:a="http://schemas.openxmlformats.org/drawingml/2006/main">
                  <a:graphicData uri="http://schemas.microsoft.com/office/word/2010/wordprocessingShape">
                    <wps:wsp>
                      <wps:cNvSpPr/>
                      <wps:spPr>
                        <a:xfrm>
                          <a:off x="0" y="0"/>
                          <a:ext cx="4019550" cy="40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0E1E05" w14:textId="7C6B3E02" w:rsidR="003C645F" w:rsidRDefault="003C645F" w:rsidP="00E57068">
                            <w:pPr>
                              <w:jc w:val="center"/>
                            </w:pPr>
                            <w:r>
                              <w:t>Behandling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144C7B" id="Rektangel 314" o:spid="_x0000_s1063" style="position:absolute;margin-left:0;margin-top:268.95pt;width:316.5pt;height:31.5pt;z-index:2517831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" fillcolor="#5b9bd5 [3204]" strokecolor="#1f4d78 [1604]" strokeweight="1pt">
                <v:textbox>
                  <w:txbxContent>
                    <w:p w14:paraId="6A0E1E05" w14:textId="7C6B3E02" w:rsidR="003C645F" w:rsidRDefault="003C645F" w:rsidP="00E57068">
                      <w:pPr>
                        <w:jc w:val="center"/>
                      </w:pPr>
                      <w:r>
                        <w:t>Behandling</w:t>
                      </w:r>
                    </w:p>
                  </w:txbxContent>
                </v:textbox>
                <w10:wrap anchorx="margin"/>
              </v:rect>
            </w:pict>
          </mc:Fallback>
        </mc:AlternateContent>
      </w:r>
      <w:r w:rsidR="00E57068" w:rsidRPr="0064194C">
        <w:rPr>
          <w:rFonts w:cstheme="minorHAnsi"/>
          <w:noProof/>
          <w:lang w:eastAsia="sv-SE"/>
        </w:rPr>
        <mc:AlternateContent>
          <mc:Choice Requires="wps">
            <w:drawing>
              <wp:anchor distT="0" distB="0" distL="114300" distR="114300" simplePos="0" relativeHeight="251785216" behindDoc="0" locked="0" layoutInCell="1" allowOverlap="1" wp14:anchorId="5E936538" wp14:editId="04E8A718">
                <wp:simplePos x="0" y="0"/>
                <wp:positionH relativeFrom="margin">
                  <wp:align>left</wp:align>
                </wp:positionH>
                <wp:positionV relativeFrom="paragraph">
                  <wp:posOffset>2777490</wp:posOffset>
                </wp:positionV>
                <wp:extent cx="4019550" cy="400050"/>
                <wp:effectExtent l="0" t="0" r="19050" b="19050"/>
                <wp:wrapNone/>
                <wp:docPr id="315" name="Rektangel 315"/>
                <wp:cNvGraphicFramePr/>
                <a:graphic xmlns:a="http://schemas.openxmlformats.org/drawingml/2006/main">
                  <a:graphicData uri="http://schemas.microsoft.com/office/word/2010/wordprocessingShape">
                    <wps:wsp>
                      <wps:cNvSpPr/>
                      <wps:spPr>
                        <a:xfrm>
                          <a:off x="0" y="0"/>
                          <a:ext cx="4019550" cy="40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2336AD" w14:textId="137F773C" w:rsidR="003C645F" w:rsidRDefault="003C645F" w:rsidP="00E57068">
                            <w:pPr>
                              <w:jc w:val="center"/>
                            </w:pPr>
                            <w:r>
                              <w:t>Behandlingsplanering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936538" id="Rektangel 315" o:spid="_x0000_s1064" style="position:absolute;margin-left:0;margin-top:218.7pt;width:316.5pt;height:31.5pt;z-index:2517852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" fillcolor="#5b9bd5 [3204]" strokecolor="#1f4d78 [1604]" strokeweight="1pt">
                <v:textbox>
                  <w:txbxContent>
                    <w:p w14:paraId="1A2336AD" w14:textId="137F773C" w:rsidR="003C645F" w:rsidRDefault="003C645F" w:rsidP="00E57068">
                      <w:pPr>
                        <w:jc w:val="center"/>
                      </w:pPr>
                      <w:r>
                        <w:t>Behandlingsplanering</w:t>
                      </w:r>
                    </w:p>
                  </w:txbxContent>
                </v:textbox>
                <w10:wrap anchorx="margin"/>
              </v:rect>
            </w:pict>
          </mc:Fallback>
        </mc:AlternateContent>
      </w:r>
      <w:r w:rsidR="00E57068" w:rsidRPr="0064194C">
        <w:rPr>
          <w:rFonts w:cstheme="minorHAnsi"/>
          <w:noProof/>
          <w:lang w:eastAsia="sv-SE"/>
        </w:rPr>
        <mc:AlternateContent>
          <mc:Choice Requires="wps">
            <w:drawing>
              <wp:anchor distT="0" distB="0" distL="114300" distR="114300" simplePos="0" relativeHeight="251787264" behindDoc="0" locked="0" layoutInCell="1" allowOverlap="1" wp14:anchorId="55152741" wp14:editId="710F96CC">
                <wp:simplePos x="0" y="0"/>
                <wp:positionH relativeFrom="margin">
                  <wp:align>left</wp:align>
                </wp:positionH>
                <wp:positionV relativeFrom="paragraph">
                  <wp:posOffset>1967864</wp:posOffset>
                </wp:positionV>
                <wp:extent cx="4019550" cy="542925"/>
                <wp:effectExtent l="0" t="0" r="19050" b="28575"/>
                <wp:wrapNone/>
                <wp:docPr id="316" name="Rektangel 316"/>
                <wp:cNvGraphicFramePr/>
                <a:graphic xmlns:a="http://schemas.openxmlformats.org/drawingml/2006/main">
                  <a:graphicData uri="http://schemas.microsoft.com/office/word/2010/wordprocessingShape">
                    <wps:wsp>
                      <wps:cNvSpPr/>
                      <wps:spPr>
                        <a:xfrm>
                          <a:off x="0" y="0"/>
                          <a:ext cx="4019550"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75A2EE" w14:textId="1DFBF9C3" w:rsidR="003C645F" w:rsidRDefault="003C645F" w:rsidP="00E57068">
                            <w:pPr>
                              <w:jc w:val="center"/>
                            </w:pPr>
                            <w:r>
                              <w:t>Inskrivning: planering, genomgång regler, rutiner, individuell handlingsplan, individuellt veckoschema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152741" id="Rektangel 316" o:spid="_x0000_s1065" style="position:absolute;margin-left:0;margin-top:154.95pt;width:316.5pt;height:42.75pt;z-index:251787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" fillcolor="#5b9bd5 [3204]" strokecolor="#1f4d78 [1604]" strokeweight="1pt">
                <v:textbox>
                  <w:txbxContent>
                    <w:p w14:paraId="6975A2EE" w14:textId="1DFBF9C3" w:rsidR="003C645F" w:rsidRDefault="003C645F" w:rsidP="00E57068">
                      <w:pPr>
                        <w:jc w:val="center"/>
                      </w:pPr>
                      <w:r>
                        <w:t>Inskrivning: planering, genomgång regler, rutiner, individuell handlingsplan, individuellt veckoschema</w:t>
                      </w:r>
                    </w:p>
                  </w:txbxContent>
                </v:textbox>
                <w10:wrap anchorx="margin"/>
              </v:rect>
            </w:pict>
          </mc:Fallback>
        </mc:AlternateContent>
      </w:r>
      <w:r w:rsidR="00E57068" w:rsidRPr="0064194C">
        <w:rPr>
          <w:rFonts w:cstheme="minorHAnsi"/>
          <w:noProof/>
          <w:lang w:eastAsia="sv-SE"/>
        </w:rPr>
        <mc:AlternateContent>
          <mc:Choice Requires="wps">
            <w:drawing>
              <wp:anchor distT="0" distB="0" distL="114300" distR="114300" simplePos="0" relativeHeight="251789312" behindDoc="0" locked="0" layoutInCell="1" allowOverlap="1" wp14:anchorId="61A7F75F" wp14:editId="02108D78">
                <wp:simplePos x="0" y="0"/>
                <wp:positionH relativeFrom="margin">
                  <wp:align>left</wp:align>
                </wp:positionH>
                <wp:positionV relativeFrom="paragraph">
                  <wp:posOffset>1339215</wp:posOffset>
                </wp:positionV>
                <wp:extent cx="4019550" cy="400050"/>
                <wp:effectExtent l="0" t="0" r="19050" b="19050"/>
                <wp:wrapNone/>
                <wp:docPr id="317" name="Rektangel 317"/>
                <wp:cNvGraphicFramePr/>
                <a:graphic xmlns:a="http://schemas.openxmlformats.org/drawingml/2006/main">
                  <a:graphicData uri="http://schemas.microsoft.com/office/word/2010/wordprocessingShape">
                    <wps:wsp>
                      <wps:cNvSpPr/>
                      <wps:spPr>
                        <a:xfrm>
                          <a:off x="0" y="0"/>
                          <a:ext cx="4019550" cy="40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47BC8A" w14:textId="199B4481" w:rsidR="003C645F" w:rsidRDefault="003C645F" w:rsidP="00E57068">
                            <w:pPr>
                              <w:jc w:val="center"/>
                            </w:pPr>
                            <w:r>
                              <w:t>Planering för inskrivning, upprättande av journal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A7F75F" id="Rektangel 317" o:spid="_x0000_s1066" style="position:absolute;margin-left:0;margin-top:105.45pt;width:316.5pt;height:31.5pt;z-index:251789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" fillcolor="#5b9bd5 [3204]" strokecolor="#1f4d78 [1604]" strokeweight="1pt">
                <v:textbox>
                  <w:txbxContent>
                    <w:p w14:paraId="4347BC8A" w14:textId="199B4481" w:rsidR="003C645F" w:rsidRDefault="003C645F" w:rsidP="00E57068">
                      <w:pPr>
                        <w:jc w:val="center"/>
                      </w:pPr>
                      <w:r>
                        <w:t>Planering för inskrivning, upprättande av journal</w:t>
                      </w:r>
                    </w:p>
                  </w:txbxContent>
                </v:textbox>
                <w10:wrap anchorx="margin"/>
              </v:rect>
            </w:pict>
          </mc:Fallback>
        </mc:AlternateContent>
      </w:r>
      <w:r w:rsidR="00E57068" w:rsidRPr="0064194C">
        <w:rPr>
          <w:rFonts w:cstheme="minorHAnsi"/>
          <w:noProof/>
          <w:lang w:eastAsia="sv-SE"/>
        </w:rPr>
        <mc:AlternateContent>
          <mc:Choice Requires="wps">
            <w:drawing>
              <wp:anchor distT="0" distB="0" distL="114300" distR="114300" simplePos="0" relativeHeight="251791360" behindDoc="0" locked="0" layoutInCell="1" allowOverlap="1" wp14:anchorId="4B9F3327" wp14:editId="2C0AB9FC">
                <wp:simplePos x="0" y="0"/>
                <wp:positionH relativeFrom="margin">
                  <wp:align>left</wp:align>
                </wp:positionH>
                <wp:positionV relativeFrom="paragraph">
                  <wp:posOffset>681990</wp:posOffset>
                </wp:positionV>
                <wp:extent cx="4019550" cy="400050"/>
                <wp:effectExtent l="0" t="0" r="19050" b="19050"/>
                <wp:wrapNone/>
                <wp:docPr id="318" name="Rektangel 318"/>
                <wp:cNvGraphicFramePr/>
                <a:graphic xmlns:a="http://schemas.openxmlformats.org/drawingml/2006/main">
                  <a:graphicData uri="http://schemas.microsoft.com/office/word/2010/wordprocessingShape">
                    <wps:wsp>
                      <wps:cNvSpPr/>
                      <wps:spPr>
                        <a:xfrm>
                          <a:off x="0" y="0"/>
                          <a:ext cx="4019550" cy="40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AB937E" w14:textId="088AE48E" w:rsidR="003C645F" w:rsidRDefault="003C645F" w:rsidP="00E57068">
                            <w:pPr>
                              <w:jc w:val="center"/>
                            </w:pPr>
                            <w:r>
                              <w:t>Placeringsbeslut, placeringsavtal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9F3327" id="Rektangel 318" o:spid="_x0000_s1067" style="position:absolute;margin-left:0;margin-top:53.7pt;width:316.5pt;height:31.5pt;z-index:251791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" fillcolor="#5b9bd5 [3204]" strokecolor="#1f4d78 [1604]" strokeweight="1pt">
                <v:textbox>
                  <w:txbxContent>
                    <w:p w14:paraId="08AB937E" w14:textId="088AE48E" w:rsidR="003C645F" w:rsidRDefault="003C645F" w:rsidP="00E57068">
                      <w:pPr>
                        <w:jc w:val="center"/>
                      </w:pPr>
                      <w:r>
                        <w:t>Placeringsbeslut, placeringsavtal</w:t>
                      </w:r>
                    </w:p>
                  </w:txbxContent>
                </v:textbox>
                <w10:wrap anchorx="margin"/>
              </v:rect>
            </w:pict>
          </mc:Fallback>
        </mc:AlternateContent>
      </w:r>
      <w:r w:rsidR="000B01F5" w:rsidRPr="0064194C">
        <w:rPr>
          <w:rFonts w:cstheme="minorHAnsi"/>
          <w:noProof/>
          <w:lang w:eastAsia="sv-SE"/>
        </w:rPr>
        <mc:AlternateContent>
          <mc:Choice Requires="wps">
            <w:drawing>
              <wp:anchor distT="0" distB="0" distL="114300" distR="114300" simplePos="0" relativeHeight="251793408" behindDoc="0" locked="0" layoutInCell="1" allowOverlap="1" wp14:anchorId="6270AFDA" wp14:editId="5CC368FE">
                <wp:simplePos x="0" y="0"/>
                <wp:positionH relativeFrom="margin">
                  <wp:align>left</wp:align>
                </wp:positionH>
                <wp:positionV relativeFrom="paragraph">
                  <wp:posOffset>62865</wp:posOffset>
                </wp:positionV>
                <wp:extent cx="4019550" cy="400050"/>
                <wp:effectExtent l="0" t="0" r="19050" b="19050"/>
                <wp:wrapNone/>
                <wp:docPr id="319" name="Rektangel 319"/>
                <wp:cNvGraphicFramePr/>
                <a:graphic xmlns:a="http://schemas.openxmlformats.org/drawingml/2006/main">
                  <a:graphicData uri="http://schemas.microsoft.com/office/word/2010/wordprocessingShape">
                    <wps:wsp>
                      <wps:cNvSpPr/>
                      <wps:spPr>
                        <a:xfrm>
                          <a:off x="0" y="0"/>
                          <a:ext cx="4019550" cy="40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65218E" w14:textId="39DE182B" w:rsidR="003C645F" w:rsidRDefault="003C645F" w:rsidP="000B01F5">
                            <w:pPr>
                              <w:jc w:val="center"/>
                            </w:pPr>
                            <w:r>
                              <w:t>Besök av ungdom, föräldrar, handläggare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70AFDA" id="Rektangel 319" o:spid="_x0000_s1068" style="position:absolute;margin-left:0;margin-top:4.95pt;width:316.5pt;height:31.5pt;z-index:251793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" fillcolor="#5b9bd5 [3204]" strokecolor="#1f4d78 [1604]" strokeweight="1pt">
                <v:textbox>
                  <w:txbxContent>
                    <w:p w14:paraId="3965218E" w14:textId="39DE182B" w:rsidR="003C645F" w:rsidRDefault="003C645F" w:rsidP="000B01F5">
                      <w:pPr>
                        <w:jc w:val="center"/>
                      </w:pPr>
                      <w:r>
                        <w:t>Besök av ungdom, föräldrar, handläggare</w:t>
                      </w:r>
                    </w:p>
                  </w:txbxContent>
                </v:textbox>
                <w10:wrap anchorx="margin"/>
              </v:rect>
            </w:pict>
          </mc:Fallback>
        </mc:AlternateContent>
      </w:r>
    </w:p>
    <w:p w14:paraId="30BD2907" w14:textId="77777777" w:rsidR="001416E0" w:rsidRPr="0064194C" w:rsidRDefault="001416E0" w:rsidP="0064194C">
      <w:pPr>
        <w:spacing w:before="0" w:after="0" w:line="240" w:lineRule="auto"/>
        <w:rPr>
          <w:rFonts w:cstheme="minorHAnsi"/>
        </w:rPr>
      </w:pPr>
    </w:p>
    <w:p w14:paraId="7F6CFEEC" w14:textId="68173119" w:rsidR="001416E0" w:rsidRPr="0064194C" w:rsidRDefault="0091771C"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16960" behindDoc="0" locked="0" layoutInCell="1" allowOverlap="1" wp14:anchorId="24C9A6CF" wp14:editId="020A01EB">
                <wp:simplePos x="0" y="0"/>
                <wp:positionH relativeFrom="column">
                  <wp:posOffset>2016455</wp:posOffset>
                </wp:positionH>
                <wp:positionV relativeFrom="paragraph">
                  <wp:posOffset>121920</wp:posOffset>
                </wp:positionV>
                <wp:extent cx="0" cy="228600"/>
                <wp:effectExtent l="76200" t="0" r="57150" b="57150"/>
                <wp:wrapNone/>
                <wp:docPr id="332" name="Rak pilkoppling 332"/>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61C7AD" id="Rak pilkoppling 332" o:spid="_x0000_s1026" type="#_x0000_t32" style="position:absolute;margin-left:158.8pt;margin-top:9.6pt;width:0;height:18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" strokecolor="#5b9bd5 [3204]" strokeweight=".5pt">
                <v:stroke endarrow="block" joinstyle="miter"/>
              </v:shape>
            </w:pict>
          </mc:Fallback>
        </mc:AlternateContent>
      </w:r>
    </w:p>
    <w:p w14:paraId="2C7C8476" w14:textId="77777777" w:rsidR="001416E0" w:rsidRPr="0064194C" w:rsidRDefault="001416E0" w:rsidP="0064194C">
      <w:pPr>
        <w:spacing w:before="0" w:after="0" w:line="240" w:lineRule="auto"/>
        <w:rPr>
          <w:rFonts w:cstheme="minorHAnsi"/>
        </w:rPr>
      </w:pPr>
    </w:p>
    <w:p w14:paraId="512345E7" w14:textId="77777777" w:rsidR="001416E0" w:rsidRPr="0064194C" w:rsidRDefault="001416E0" w:rsidP="0064194C">
      <w:pPr>
        <w:spacing w:before="0" w:after="0" w:line="240" w:lineRule="auto"/>
        <w:rPr>
          <w:rFonts w:cstheme="minorHAnsi"/>
        </w:rPr>
      </w:pPr>
    </w:p>
    <w:p w14:paraId="443803AB" w14:textId="77777777" w:rsidR="001416E0" w:rsidRPr="0064194C" w:rsidRDefault="001416E0" w:rsidP="0064194C">
      <w:pPr>
        <w:spacing w:before="0" w:after="0" w:line="240" w:lineRule="auto"/>
        <w:rPr>
          <w:rFonts w:cstheme="minorHAnsi"/>
        </w:rPr>
      </w:pPr>
    </w:p>
    <w:p w14:paraId="576C86DB" w14:textId="5536A2A7" w:rsidR="001416E0" w:rsidRPr="0064194C" w:rsidRDefault="00CD10BE"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14912" behindDoc="0" locked="0" layoutInCell="1" allowOverlap="1" wp14:anchorId="6FEA5D48" wp14:editId="49F8DB70">
                <wp:simplePos x="0" y="0"/>
                <wp:positionH relativeFrom="column">
                  <wp:posOffset>2019605</wp:posOffset>
                </wp:positionH>
                <wp:positionV relativeFrom="paragraph">
                  <wp:posOffset>78105</wp:posOffset>
                </wp:positionV>
                <wp:extent cx="0" cy="228600"/>
                <wp:effectExtent l="76200" t="0" r="57150" b="57150"/>
                <wp:wrapNone/>
                <wp:docPr id="331" name="Rak pilkoppling 33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AECFA3" id="Rak pilkoppling 331" o:spid="_x0000_s1026" type="#_x0000_t32" style="position:absolute;margin-left:159pt;margin-top:6.15pt;width:0;height:18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" strokecolor="#5b9bd5 [3204]" strokeweight=".5pt">
                <v:stroke endarrow="block" joinstyle="miter"/>
              </v:shape>
            </w:pict>
          </mc:Fallback>
        </mc:AlternateContent>
      </w:r>
    </w:p>
    <w:p w14:paraId="7EA5D652" w14:textId="77777777" w:rsidR="001416E0" w:rsidRPr="0064194C" w:rsidRDefault="001416E0" w:rsidP="0064194C">
      <w:pPr>
        <w:spacing w:before="0" w:after="0" w:line="240" w:lineRule="auto"/>
        <w:rPr>
          <w:rFonts w:cstheme="minorHAnsi"/>
        </w:rPr>
      </w:pPr>
    </w:p>
    <w:p w14:paraId="3A5D9033" w14:textId="77777777" w:rsidR="001416E0" w:rsidRPr="0064194C" w:rsidRDefault="001416E0" w:rsidP="0064194C">
      <w:pPr>
        <w:spacing w:before="0" w:after="0" w:line="240" w:lineRule="auto"/>
        <w:rPr>
          <w:rFonts w:cstheme="minorHAnsi"/>
        </w:rPr>
      </w:pPr>
    </w:p>
    <w:p w14:paraId="4F83064C" w14:textId="77777777" w:rsidR="001416E0" w:rsidRPr="0064194C" w:rsidRDefault="001416E0" w:rsidP="0064194C">
      <w:pPr>
        <w:spacing w:before="0" w:after="0" w:line="240" w:lineRule="auto"/>
        <w:rPr>
          <w:rFonts w:cstheme="minorHAnsi"/>
        </w:rPr>
      </w:pPr>
    </w:p>
    <w:p w14:paraId="32CBA3F9" w14:textId="4BAB34AC" w:rsidR="001416E0" w:rsidRPr="0064194C" w:rsidRDefault="00CD10BE"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12864" behindDoc="0" locked="0" layoutInCell="1" allowOverlap="1" wp14:anchorId="3E405B28" wp14:editId="1A290AA8">
                <wp:simplePos x="0" y="0"/>
                <wp:positionH relativeFrom="column">
                  <wp:posOffset>2026590</wp:posOffset>
                </wp:positionH>
                <wp:positionV relativeFrom="paragraph">
                  <wp:posOffset>43815</wp:posOffset>
                </wp:positionV>
                <wp:extent cx="0" cy="228600"/>
                <wp:effectExtent l="76200" t="0" r="57150" b="57150"/>
                <wp:wrapNone/>
                <wp:docPr id="330" name="Rak pilkoppling 330"/>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4DE59D" id="Rak pilkoppling 330" o:spid="_x0000_s1026" type="#_x0000_t32" style="position:absolute;margin-left:159.55pt;margin-top:3.45pt;width:0;height:18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" strokecolor="#5b9bd5 [3204]" strokeweight=".5pt">
                <v:stroke endarrow="block" joinstyle="miter"/>
              </v:shape>
            </w:pict>
          </mc:Fallback>
        </mc:AlternateContent>
      </w:r>
    </w:p>
    <w:p w14:paraId="41241C2F" w14:textId="77777777" w:rsidR="001416E0" w:rsidRPr="0064194C" w:rsidRDefault="001416E0" w:rsidP="0064194C">
      <w:pPr>
        <w:spacing w:before="0" w:after="0" w:line="240" w:lineRule="auto"/>
        <w:rPr>
          <w:rFonts w:cstheme="minorHAnsi"/>
        </w:rPr>
      </w:pPr>
    </w:p>
    <w:p w14:paraId="16170064" w14:textId="77777777" w:rsidR="001416E0" w:rsidRPr="0064194C" w:rsidRDefault="001416E0" w:rsidP="0064194C">
      <w:pPr>
        <w:spacing w:before="0" w:after="0" w:line="240" w:lineRule="auto"/>
        <w:rPr>
          <w:rFonts w:cstheme="minorHAnsi"/>
        </w:rPr>
      </w:pPr>
    </w:p>
    <w:p w14:paraId="656B2AAD" w14:textId="77777777" w:rsidR="001416E0" w:rsidRPr="0064194C" w:rsidRDefault="001416E0" w:rsidP="0064194C">
      <w:pPr>
        <w:spacing w:before="0" w:after="0" w:line="240" w:lineRule="auto"/>
        <w:rPr>
          <w:rFonts w:cstheme="minorHAnsi"/>
        </w:rPr>
      </w:pPr>
    </w:p>
    <w:p w14:paraId="50DDC18E" w14:textId="447FACA9" w:rsidR="001416E0" w:rsidRPr="0064194C" w:rsidRDefault="00CD10BE"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10816" behindDoc="0" locked="0" layoutInCell="1" allowOverlap="1" wp14:anchorId="3728FF3C" wp14:editId="4F5697A6">
                <wp:simplePos x="0" y="0"/>
                <wp:positionH relativeFrom="column">
                  <wp:posOffset>2035505</wp:posOffset>
                </wp:positionH>
                <wp:positionV relativeFrom="paragraph">
                  <wp:posOffset>142240</wp:posOffset>
                </wp:positionV>
                <wp:extent cx="0" cy="228600"/>
                <wp:effectExtent l="76200" t="0" r="57150" b="57150"/>
                <wp:wrapNone/>
                <wp:docPr id="329" name="Rak pilkoppling 329"/>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99F5A1" id="Rak pilkoppling 329" o:spid="_x0000_s1026" type="#_x0000_t32" style="position:absolute;margin-left:160.3pt;margin-top:11.2pt;width:0;height:18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" strokecolor="#5b9bd5 [3204]" strokeweight=".5pt">
                <v:stroke endarrow="block" joinstyle="miter"/>
              </v:shape>
            </w:pict>
          </mc:Fallback>
        </mc:AlternateContent>
      </w:r>
    </w:p>
    <w:p w14:paraId="3C0E2CC1" w14:textId="77777777" w:rsidR="001416E0" w:rsidRPr="0064194C" w:rsidRDefault="001416E0" w:rsidP="0064194C">
      <w:pPr>
        <w:spacing w:before="0" w:after="0" w:line="240" w:lineRule="auto"/>
        <w:rPr>
          <w:rFonts w:cstheme="minorHAnsi"/>
        </w:rPr>
      </w:pPr>
    </w:p>
    <w:p w14:paraId="1BAEDC8B" w14:textId="77777777" w:rsidR="001416E0" w:rsidRPr="0064194C" w:rsidRDefault="001416E0" w:rsidP="0064194C">
      <w:pPr>
        <w:spacing w:before="0" w:after="0" w:line="240" w:lineRule="auto"/>
        <w:rPr>
          <w:rFonts w:cstheme="minorHAnsi"/>
        </w:rPr>
      </w:pPr>
    </w:p>
    <w:p w14:paraId="6AA7D78A" w14:textId="77777777" w:rsidR="001416E0" w:rsidRPr="0064194C" w:rsidRDefault="001416E0" w:rsidP="0064194C">
      <w:pPr>
        <w:spacing w:before="0" w:after="0" w:line="240" w:lineRule="auto"/>
        <w:rPr>
          <w:rFonts w:cstheme="minorHAnsi"/>
        </w:rPr>
      </w:pPr>
    </w:p>
    <w:p w14:paraId="031AA30B" w14:textId="597F54E4" w:rsidR="001416E0" w:rsidRPr="0064194C" w:rsidRDefault="00CD10BE"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08768" behindDoc="0" locked="0" layoutInCell="1" allowOverlap="1" wp14:anchorId="5CD022A5" wp14:editId="595C28BB">
                <wp:simplePos x="0" y="0"/>
                <wp:positionH relativeFrom="column">
                  <wp:posOffset>2043125</wp:posOffset>
                </wp:positionH>
                <wp:positionV relativeFrom="paragraph">
                  <wp:posOffset>107950</wp:posOffset>
                </wp:positionV>
                <wp:extent cx="0" cy="228600"/>
                <wp:effectExtent l="76200" t="0" r="57150" b="57150"/>
                <wp:wrapNone/>
                <wp:docPr id="328" name="Rak pilkoppling 328"/>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71F133" id="Rak pilkoppling 328" o:spid="_x0000_s1026" type="#_x0000_t32" style="position:absolute;margin-left:160.9pt;margin-top:8.5pt;width:0;height:18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" strokecolor="#5b9bd5 [3204]" strokeweight=".5pt">
                <v:stroke endarrow="block" joinstyle="miter"/>
              </v:shape>
            </w:pict>
          </mc:Fallback>
        </mc:AlternateContent>
      </w:r>
    </w:p>
    <w:p w14:paraId="48A6B9CD" w14:textId="77777777" w:rsidR="001416E0" w:rsidRPr="0064194C" w:rsidRDefault="001416E0" w:rsidP="0064194C">
      <w:pPr>
        <w:spacing w:before="0" w:after="0" w:line="240" w:lineRule="auto"/>
        <w:rPr>
          <w:rFonts w:cstheme="minorHAnsi"/>
        </w:rPr>
      </w:pPr>
    </w:p>
    <w:p w14:paraId="1C84DDAC" w14:textId="77777777" w:rsidR="001416E0" w:rsidRPr="0064194C" w:rsidRDefault="001416E0" w:rsidP="0064194C">
      <w:pPr>
        <w:spacing w:before="0" w:after="0" w:line="240" w:lineRule="auto"/>
        <w:rPr>
          <w:rFonts w:cstheme="minorHAnsi"/>
        </w:rPr>
      </w:pPr>
    </w:p>
    <w:p w14:paraId="10819C2B" w14:textId="77777777" w:rsidR="001416E0" w:rsidRPr="0064194C" w:rsidRDefault="001416E0" w:rsidP="0064194C">
      <w:pPr>
        <w:spacing w:before="0" w:after="0" w:line="240" w:lineRule="auto"/>
        <w:rPr>
          <w:rFonts w:cstheme="minorHAnsi"/>
        </w:rPr>
      </w:pPr>
    </w:p>
    <w:p w14:paraId="50CBF0C4" w14:textId="1970E33A" w:rsidR="001416E0" w:rsidRPr="0064194C" w:rsidRDefault="00CD10BE"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06720" behindDoc="0" locked="0" layoutInCell="1" allowOverlap="1" wp14:anchorId="1FF7B1B0" wp14:editId="3528D360">
                <wp:simplePos x="0" y="0"/>
                <wp:positionH relativeFrom="column">
                  <wp:posOffset>2051685</wp:posOffset>
                </wp:positionH>
                <wp:positionV relativeFrom="paragraph">
                  <wp:posOffset>94920</wp:posOffset>
                </wp:positionV>
                <wp:extent cx="0" cy="228600"/>
                <wp:effectExtent l="76200" t="0" r="57150" b="57150"/>
                <wp:wrapNone/>
                <wp:docPr id="327" name="Rak pilkoppling 327"/>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A695B1" id="Rak pilkoppling 327" o:spid="_x0000_s1026" type="#_x0000_t32" style="position:absolute;margin-left:161.55pt;margin-top:7.45pt;width:0;height:18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" strokecolor="#5b9bd5 [3204]" strokeweight=".5pt">
                <v:stroke endarrow="block" joinstyle="miter"/>
              </v:shape>
            </w:pict>
          </mc:Fallback>
        </mc:AlternateContent>
      </w:r>
    </w:p>
    <w:p w14:paraId="4CE5CB48" w14:textId="77777777" w:rsidR="001416E0" w:rsidRPr="0064194C" w:rsidRDefault="001416E0" w:rsidP="0064194C">
      <w:pPr>
        <w:spacing w:before="0" w:after="0" w:line="240" w:lineRule="auto"/>
        <w:rPr>
          <w:rFonts w:cstheme="minorHAnsi"/>
        </w:rPr>
      </w:pPr>
    </w:p>
    <w:p w14:paraId="720179E6" w14:textId="77777777" w:rsidR="001416E0" w:rsidRPr="0064194C" w:rsidRDefault="001416E0" w:rsidP="0064194C">
      <w:pPr>
        <w:spacing w:before="0" w:after="0" w:line="240" w:lineRule="auto"/>
        <w:rPr>
          <w:rFonts w:cstheme="minorHAnsi"/>
        </w:rPr>
      </w:pPr>
    </w:p>
    <w:p w14:paraId="6797BFE8" w14:textId="77777777" w:rsidR="001416E0" w:rsidRPr="0064194C" w:rsidRDefault="001416E0" w:rsidP="0064194C">
      <w:pPr>
        <w:spacing w:before="0" w:after="0" w:line="240" w:lineRule="auto"/>
        <w:rPr>
          <w:rFonts w:cstheme="minorHAnsi"/>
        </w:rPr>
      </w:pPr>
    </w:p>
    <w:p w14:paraId="71E4AFC7" w14:textId="4D3E7BE1" w:rsidR="001416E0" w:rsidRPr="0064194C" w:rsidRDefault="00CD10BE"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04672" behindDoc="0" locked="0" layoutInCell="1" allowOverlap="1" wp14:anchorId="39F1177A" wp14:editId="6F6C57C0">
                <wp:simplePos x="0" y="0"/>
                <wp:positionH relativeFrom="column">
                  <wp:posOffset>2061540</wp:posOffset>
                </wp:positionH>
                <wp:positionV relativeFrom="paragraph">
                  <wp:posOffset>39370</wp:posOffset>
                </wp:positionV>
                <wp:extent cx="0" cy="228600"/>
                <wp:effectExtent l="76200" t="0" r="57150" b="57150"/>
                <wp:wrapNone/>
                <wp:docPr id="326" name="Rak pilkoppling 326"/>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03A491" id="Rak pilkoppling 326" o:spid="_x0000_s1026" type="#_x0000_t32" style="position:absolute;margin-left:162.35pt;margin-top:3.1pt;width:0;height:18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" strokecolor="#5b9bd5 [3204]" strokeweight=".5pt">
                <v:stroke endarrow="block" joinstyle="miter"/>
              </v:shape>
            </w:pict>
          </mc:Fallback>
        </mc:AlternateContent>
      </w:r>
    </w:p>
    <w:p w14:paraId="24059411" w14:textId="77777777" w:rsidR="001416E0" w:rsidRPr="0064194C" w:rsidRDefault="001416E0" w:rsidP="0064194C">
      <w:pPr>
        <w:spacing w:before="0" w:after="0" w:line="240" w:lineRule="auto"/>
        <w:rPr>
          <w:rFonts w:cstheme="minorHAnsi"/>
        </w:rPr>
      </w:pPr>
    </w:p>
    <w:p w14:paraId="072A5E46" w14:textId="77777777" w:rsidR="001416E0" w:rsidRPr="0064194C" w:rsidRDefault="001416E0" w:rsidP="0064194C">
      <w:pPr>
        <w:spacing w:before="0" w:after="0" w:line="240" w:lineRule="auto"/>
        <w:rPr>
          <w:rFonts w:cstheme="minorHAnsi"/>
        </w:rPr>
      </w:pPr>
    </w:p>
    <w:p w14:paraId="070AB197" w14:textId="207AB53C" w:rsidR="001416E0" w:rsidRPr="0064194C" w:rsidRDefault="00CD10BE"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02624" behindDoc="0" locked="0" layoutInCell="1" allowOverlap="1" wp14:anchorId="091FCC31" wp14:editId="5FE97D94">
                <wp:simplePos x="0" y="0"/>
                <wp:positionH relativeFrom="column">
                  <wp:posOffset>2068525</wp:posOffset>
                </wp:positionH>
                <wp:positionV relativeFrom="paragraph">
                  <wp:posOffset>165735</wp:posOffset>
                </wp:positionV>
                <wp:extent cx="0" cy="228600"/>
                <wp:effectExtent l="76200" t="0" r="57150" b="57150"/>
                <wp:wrapNone/>
                <wp:docPr id="325" name="Rak pilkoppling 325"/>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9CC351" id="Rak pilkoppling 325" o:spid="_x0000_s1026" type="#_x0000_t32" style="position:absolute;margin-left:162.9pt;margin-top:13.05pt;width:0;height:18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" strokecolor="#5b9bd5 [3204]" strokeweight=".5pt">
                <v:stroke endarrow="block" joinstyle="miter"/>
              </v:shape>
            </w:pict>
          </mc:Fallback>
        </mc:AlternateContent>
      </w:r>
    </w:p>
    <w:p w14:paraId="4C1296D8" w14:textId="322A9BC7" w:rsidR="00097CC8" w:rsidRPr="0064194C" w:rsidRDefault="00097CC8" w:rsidP="0064194C">
      <w:pPr>
        <w:tabs>
          <w:tab w:val="left" w:pos="1890"/>
        </w:tabs>
        <w:spacing w:before="0" w:after="0" w:line="240" w:lineRule="auto"/>
        <w:rPr>
          <w:rFonts w:cstheme="minorHAnsi"/>
        </w:rPr>
      </w:pPr>
    </w:p>
    <w:p w14:paraId="5D6368F6" w14:textId="429CB921" w:rsidR="001416E0" w:rsidRPr="0064194C" w:rsidRDefault="001416E0" w:rsidP="0064194C">
      <w:pPr>
        <w:tabs>
          <w:tab w:val="left" w:pos="1890"/>
        </w:tabs>
        <w:spacing w:before="0" w:after="0" w:line="240" w:lineRule="auto"/>
        <w:rPr>
          <w:rFonts w:cstheme="minorHAnsi"/>
        </w:rPr>
      </w:pPr>
    </w:p>
    <w:p w14:paraId="1176F571" w14:textId="2C5746C9" w:rsidR="001416E0" w:rsidRPr="0064194C" w:rsidRDefault="001416E0" w:rsidP="0064194C">
      <w:pPr>
        <w:tabs>
          <w:tab w:val="left" w:pos="1890"/>
        </w:tabs>
        <w:spacing w:before="0" w:after="0" w:line="240" w:lineRule="auto"/>
        <w:rPr>
          <w:rFonts w:cstheme="minorHAnsi"/>
        </w:rPr>
      </w:pPr>
    </w:p>
    <w:p w14:paraId="678C198C" w14:textId="77777777" w:rsidR="004408AE" w:rsidRDefault="004408AE" w:rsidP="0064194C">
      <w:pPr>
        <w:spacing w:before="0" w:after="0" w:line="240" w:lineRule="auto"/>
        <w:rPr>
          <w:rFonts w:cstheme="minorHAnsi"/>
        </w:rPr>
      </w:pPr>
    </w:p>
    <w:p w14:paraId="1839E777" w14:textId="39C8CDCE" w:rsidR="00686282" w:rsidRPr="0064194C" w:rsidRDefault="00686282"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2B4369C8" w14:textId="75AE4E1A" w:rsidR="001416E0" w:rsidRPr="003C645F" w:rsidRDefault="004A7C9B" w:rsidP="003C645F">
      <w:pPr>
        <w:pStyle w:val="Rubrik3"/>
      </w:pPr>
      <w:bookmarkStart w:id="31" w:name="_Toc469309118"/>
      <w:r w:rsidRPr="003C645F">
        <w:lastRenderedPageBreak/>
        <w:t xml:space="preserve">4.1.1 </w:t>
      </w:r>
      <w:r w:rsidR="001416E0" w:rsidRPr="003C645F">
        <w:t>Processbeskrivning – verksamhet</w:t>
      </w:r>
      <w:bookmarkEnd w:id="31"/>
    </w:p>
    <w:p w14:paraId="2DCAA44A" w14:textId="77777777" w:rsidR="001416E0" w:rsidRPr="0064194C" w:rsidRDefault="001416E0" w:rsidP="0064194C">
      <w:pPr>
        <w:spacing w:before="0" w:after="0" w:line="240" w:lineRule="auto"/>
        <w:rPr>
          <w:rFonts w:cstheme="minorHAnsi"/>
        </w:rPr>
      </w:pPr>
    </w:p>
    <w:p w14:paraId="3129D5CD" w14:textId="77777777" w:rsidR="001416E0" w:rsidRPr="0064194C" w:rsidRDefault="001416E0"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Process - Verksamhet beskriver i stora drag hur fl</w:t>
      </w:r>
      <w:r w:rsidRPr="0064194C">
        <w:rPr>
          <w:rFonts w:eastAsia="Times New Roman" w:cstheme="minorHAnsi"/>
          <w:lang w:val="x-none" w:eastAsia="x-none"/>
        </w:rPr>
        <w:t>ödet ser ut från förfrågan till utslussning och utvärdering. Genomförandeplanen används som underlag för den insats som vi utför. Utifrån denna planerar vi vad som skall utföras och behandlare följer de rutiner och riktlinjer som finns när de utför insatser. I processen ingår utvärdering och egenkontroll av utfört arbete för att kontrollera att målet uppnås genom processen.</w:t>
      </w:r>
    </w:p>
    <w:p w14:paraId="2CFBED2B"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57C66057"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Process</w:t>
      </w:r>
      <w:r w:rsidRPr="0064194C">
        <w:rPr>
          <w:rFonts w:eastAsia="Times New Roman" w:cstheme="minorHAnsi"/>
          <w:b/>
          <w:bCs/>
          <w:lang w:val="x-none" w:eastAsia="x-none"/>
        </w:rPr>
        <w:t>ägare</w:t>
      </w:r>
    </w:p>
    <w:p w14:paraId="706ABBA6"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49ADCB89"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w:t>
      </w:r>
    </w:p>
    <w:p w14:paraId="2B6626E7"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08EF477C"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Involverade befattningar</w:t>
      </w:r>
    </w:p>
    <w:p w14:paraId="5E96122C"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3E440FAE"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w:t>
      </w:r>
    </w:p>
    <w:p w14:paraId="541A5D0D"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M</w:t>
      </w:r>
      <w:r w:rsidRPr="0064194C">
        <w:rPr>
          <w:rFonts w:eastAsia="Times New Roman" w:cstheme="minorHAnsi"/>
          <w:b/>
          <w:bCs/>
          <w:lang w:val="x-none" w:eastAsia="x-none"/>
        </w:rPr>
        <w:t>ål</w:t>
      </w:r>
    </w:p>
    <w:p w14:paraId="1270A992"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07260475" w14:textId="0F984A35"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I v</w:t>
      </w:r>
      <w:r w:rsidRPr="0064194C">
        <w:rPr>
          <w:rFonts w:eastAsia="Times New Roman" w:cstheme="minorHAnsi"/>
          <w:lang w:val="x-none" w:eastAsia="x-none"/>
        </w:rPr>
        <w:t>årdplan och uppdrag från socialnämnd finns mål för resp</w:t>
      </w:r>
      <w:r w:rsidR="00B4724C" w:rsidRPr="0064194C">
        <w:rPr>
          <w:rFonts w:eastAsia="Times New Roman" w:cstheme="minorHAnsi"/>
          <w:lang w:eastAsia="x-none"/>
        </w:rPr>
        <w:t>ektive</w:t>
      </w:r>
      <w:r w:rsidRPr="0064194C">
        <w:rPr>
          <w:rFonts w:eastAsia="Times New Roman" w:cstheme="minorHAnsi"/>
          <w:lang w:val="x-none" w:eastAsia="x-none"/>
        </w:rPr>
        <w:t xml:space="preserve"> boende. Dessa mål och delmål beskrivs och konkretiseras i varje boendes genomförandeplan.</w:t>
      </w:r>
    </w:p>
    <w:p w14:paraId="56526038" w14:textId="480A2260" w:rsidR="004F12AF" w:rsidRPr="0064194C" w:rsidRDefault="004F12AF"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x-none"/>
        </w:rPr>
      </w:pPr>
    </w:p>
    <w:p w14:paraId="5E2BF8C8"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Insats</w:t>
      </w:r>
    </w:p>
    <w:p w14:paraId="57F3F356"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44CB0C8C"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I v</w:t>
      </w:r>
      <w:r w:rsidRPr="0064194C">
        <w:rPr>
          <w:rFonts w:eastAsia="Times New Roman" w:cstheme="minorHAnsi"/>
          <w:lang w:val="x-none" w:eastAsia="x-none"/>
        </w:rPr>
        <w:t>årdplan och genomförandeplan har det bestämts omfattningen av de insatser som skall utföras.</w:t>
      </w:r>
    </w:p>
    <w:p w14:paraId="3CAD3CB0"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5CFE0001"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Utfall</w:t>
      </w:r>
    </w:p>
    <w:p w14:paraId="17531EED"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6AD62789"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De insatser som utlovats enligt avtal, v</w:t>
      </w:r>
      <w:r w:rsidRPr="0064194C">
        <w:rPr>
          <w:rFonts w:eastAsia="Times New Roman" w:cstheme="minorHAnsi"/>
          <w:lang w:val="x-none" w:eastAsia="x-none"/>
        </w:rPr>
        <w:t>årdplan och genomförandeplan skall ha utförts.</w:t>
      </w:r>
    </w:p>
    <w:p w14:paraId="34B7B0E0"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06094FD4"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Aktiviteter</w:t>
      </w:r>
    </w:p>
    <w:p w14:paraId="2E483250"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22BEE6AE"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F</w:t>
      </w:r>
      <w:r w:rsidRPr="0064194C">
        <w:rPr>
          <w:rFonts w:eastAsia="Times New Roman" w:cstheme="minorHAnsi"/>
          <w:lang w:val="x-none" w:eastAsia="x-none"/>
        </w:rPr>
        <w:t>örfrågan</w:t>
      </w:r>
    </w:p>
    <w:p w14:paraId="10A45CDB"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Besök från boende och handläggare</w:t>
      </w:r>
    </w:p>
    <w:p w14:paraId="0C8B0784"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Inskrivning</w:t>
      </w:r>
    </w:p>
    <w:p w14:paraId="4CAC1125"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Skriva placeringsavtal med socialnämnd</w:t>
      </w:r>
    </w:p>
    <w:p w14:paraId="001A8925"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Journalanteckningar, daganteckningar</w:t>
      </w:r>
    </w:p>
    <w:p w14:paraId="150BF59C"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Upprätta behandlingsplan</w:t>
      </w:r>
    </w:p>
    <w:p w14:paraId="06DA18C0"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(Skolan skapar individuell utvecklingsplan för skolarbete)</w:t>
      </w:r>
    </w:p>
    <w:p w14:paraId="77F42CA2"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Utförande av insatser</w:t>
      </w:r>
    </w:p>
    <w:p w14:paraId="6D613FA9"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Uppföljning av genomförandeplan/behandlingsplan</w:t>
      </w:r>
    </w:p>
    <w:p w14:paraId="46D42FB4"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Behandlingskonferens</w:t>
      </w:r>
    </w:p>
    <w:p w14:paraId="5536E93A"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Utslussning</w:t>
      </w:r>
    </w:p>
    <w:p w14:paraId="369E31EF" w14:textId="77777777" w:rsidR="001416E0" w:rsidRPr="0064194C" w:rsidRDefault="001416E0" w:rsidP="00BB418D">
      <w:pPr>
        <w:pStyle w:val="Liststycke"/>
        <w:numPr>
          <w:ilvl w:val="0"/>
          <w:numId w:val="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eastAsia="Times New Roman" w:cstheme="minorHAnsi"/>
          <w:lang w:val="x-none" w:eastAsia="x-none"/>
        </w:rPr>
        <w:t>Utvärdering</w:t>
      </w:r>
    </w:p>
    <w:p w14:paraId="6DEE6BD2"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6EAB5ADC"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Dokumentation</w:t>
      </w:r>
    </w:p>
    <w:p w14:paraId="3EC9A8A0"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br/>
        <w:t>Daganteckningar, Journalf</w:t>
      </w:r>
      <w:r w:rsidRPr="0064194C">
        <w:rPr>
          <w:rFonts w:eastAsia="Times New Roman" w:cstheme="minorHAnsi"/>
          <w:lang w:val="x-none" w:eastAsia="x-none"/>
        </w:rPr>
        <w:t>öring, Scheman, individuella veckoscheman,</w:t>
      </w:r>
    </w:p>
    <w:p w14:paraId="5956E1F5"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Genomförandeplaner, Rutiner och regler, Protokoll - behandlingskonferens</w:t>
      </w:r>
    </w:p>
    <w:p w14:paraId="75275A0E"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737CCE8D" w14:textId="77777777" w:rsidR="00B4724C" w:rsidRPr="0064194C" w:rsidRDefault="00B4724C" w:rsidP="0064194C">
      <w:pPr>
        <w:spacing w:before="0" w:after="0" w:line="240" w:lineRule="auto"/>
        <w:rPr>
          <w:rFonts w:cstheme="minorHAnsi"/>
          <w:b/>
          <w:bCs/>
          <w:lang w:val="x-none" w:eastAsia="x-none"/>
        </w:rPr>
      </w:pPr>
      <w:r w:rsidRPr="0064194C">
        <w:rPr>
          <w:rFonts w:cstheme="minorHAnsi"/>
          <w:b/>
          <w:bCs/>
          <w:lang w:val="x-none" w:eastAsia="x-none"/>
        </w:rPr>
        <w:br w:type="page"/>
      </w:r>
    </w:p>
    <w:p w14:paraId="01B6B411" w14:textId="2C773018"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lastRenderedPageBreak/>
        <w:t>M</w:t>
      </w:r>
      <w:r w:rsidRPr="0064194C">
        <w:rPr>
          <w:rFonts w:eastAsia="Times New Roman" w:cstheme="minorHAnsi"/>
          <w:b/>
          <w:bCs/>
          <w:lang w:val="x-none" w:eastAsia="x-none"/>
        </w:rPr>
        <w:t>ätning och övervakning</w:t>
      </w:r>
    </w:p>
    <w:p w14:paraId="59268FB8"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376471BE" w14:textId="77777777" w:rsidR="001416E0" w:rsidRPr="0064194C" w:rsidRDefault="001416E0" w:rsidP="00BB418D">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Att r</w:t>
      </w:r>
      <w:r w:rsidRPr="0064194C">
        <w:rPr>
          <w:rFonts w:eastAsia="Times New Roman" w:cstheme="minorHAnsi"/>
          <w:lang w:val="x-none" w:eastAsia="x-none"/>
        </w:rPr>
        <w:t xml:space="preserve">ätt insatser genomförts enligt genomförandeplanen skall kontrolleras per enskild boende. </w:t>
      </w:r>
    </w:p>
    <w:p w14:paraId="236C6615"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1095083A" w14:textId="77777777" w:rsidR="001416E0" w:rsidRPr="0064194C" w:rsidRDefault="001416E0" w:rsidP="00BB418D">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Att behandlingskonferens och uppföljningsmöten sker i den omfattning som har planerats. </w:t>
      </w:r>
    </w:p>
    <w:p w14:paraId="40694F52" w14:textId="77777777" w:rsidR="001416E0" w:rsidRPr="0064194C" w:rsidRDefault="001416E0"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
    <w:p w14:paraId="2314C3C0" w14:textId="77777777" w:rsidR="001416E0" w:rsidRPr="0064194C" w:rsidRDefault="001416E0" w:rsidP="00BB418D">
      <w:pPr>
        <w:pStyle w:val="Liststycke"/>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Att genomförandeplanen revideras fortlöpande vid behov, t ex vid synpunkter och önskemål från boende, behandlare eller socialsekreterare. (Gås igenom och uppdateras ca var ....................... vecka efter behov).</w:t>
      </w:r>
    </w:p>
    <w:p w14:paraId="6EA650BF" w14:textId="77777777" w:rsidR="001416E0" w:rsidRPr="0064194C" w:rsidRDefault="001416E0"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
    <w:p w14:paraId="7D74B1D5" w14:textId="77777777" w:rsidR="001416E0" w:rsidRPr="0064194C" w:rsidRDefault="001416E0"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Egenkontroll av:</w:t>
      </w:r>
    </w:p>
    <w:p w14:paraId="00D741BA" w14:textId="77777777" w:rsidR="001416E0" w:rsidRPr="0064194C" w:rsidRDefault="001416E0"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p>
    <w:p w14:paraId="5D012E19" w14:textId="77777777" w:rsidR="001416E0" w:rsidRPr="0064194C" w:rsidRDefault="001416E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Granskning av m</w:t>
      </w:r>
      <w:r w:rsidRPr="0064194C">
        <w:rPr>
          <w:rFonts w:eastAsia="Times New Roman" w:cstheme="minorHAnsi"/>
          <w:lang w:val="x-none" w:eastAsia="x-none"/>
        </w:rPr>
        <w:t>ötesprotokoll, Daganteckningar, Sammanfattningar inför uppföljningsmöten/behandlingskonferenser, Journalföring</w:t>
      </w:r>
    </w:p>
    <w:p w14:paraId="11525166" w14:textId="77777777" w:rsidR="001416E0" w:rsidRPr="0064194C" w:rsidRDefault="001416E0" w:rsidP="0064194C">
      <w:pPr>
        <w:widowControl w:val="0"/>
        <w:autoSpaceDE w:val="0"/>
        <w:autoSpaceDN w:val="0"/>
        <w:adjustRightInd w:val="0"/>
        <w:spacing w:before="0" w:after="0" w:line="240" w:lineRule="auto"/>
        <w:rPr>
          <w:rFonts w:eastAsia="Times New Roman" w:cstheme="minorHAnsi"/>
          <w:lang w:val="x-none" w:eastAsia="x-none"/>
        </w:rPr>
      </w:pPr>
    </w:p>
    <w:p w14:paraId="1E096C9B" w14:textId="77777777" w:rsidR="001416E0" w:rsidRPr="0064194C" w:rsidRDefault="001416E0" w:rsidP="0064194C">
      <w:pPr>
        <w:widowControl w:val="0"/>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St</w:t>
      </w:r>
      <w:r w:rsidRPr="0064194C">
        <w:rPr>
          <w:rFonts w:eastAsia="Times New Roman" w:cstheme="minorHAnsi"/>
          <w:b/>
          <w:bCs/>
          <w:lang w:val="x-none" w:eastAsia="x-none"/>
        </w:rPr>
        <w:t>ödprocesser</w:t>
      </w:r>
    </w:p>
    <w:p w14:paraId="6A9832C6" w14:textId="77777777" w:rsidR="001416E0" w:rsidRPr="0064194C" w:rsidRDefault="001416E0" w:rsidP="0064194C">
      <w:pPr>
        <w:widowControl w:val="0"/>
        <w:autoSpaceDE w:val="0"/>
        <w:autoSpaceDN w:val="0"/>
        <w:adjustRightInd w:val="0"/>
        <w:spacing w:before="0" w:after="0" w:line="240" w:lineRule="auto"/>
        <w:rPr>
          <w:rFonts w:cstheme="minorHAnsi"/>
          <w:lang w:val="x-none" w:eastAsia="x-none"/>
        </w:rPr>
      </w:pPr>
    </w:p>
    <w:p w14:paraId="6BE0C62B" w14:textId="2E2DC30F" w:rsidR="001416E0" w:rsidRPr="0064194C" w:rsidRDefault="001416E0"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Personalm</w:t>
      </w:r>
      <w:r w:rsidR="004F12AF" w:rsidRPr="0064194C">
        <w:rPr>
          <w:rFonts w:eastAsia="Times New Roman" w:cstheme="minorHAnsi"/>
          <w:lang w:val="x-none" w:eastAsia="x-none"/>
        </w:rPr>
        <w:t xml:space="preserve">öten, samtal kontaktperson, </w:t>
      </w:r>
      <w:r w:rsidRPr="0064194C">
        <w:rPr>
          <w:rFonts w:eastAsia="Times New Roman" w:cstheme="minorHAnsi"/>
          <w:lang w:val="x-none" w:eastAsia="x-none"/>
        </w:rPr>
        <w:t>överlämningsinformation</w:t>
      </w:r>
    </w:p>
    <w:p w14:paraId="291F6392" w14:textId="77777777" w:rsidR="001416E0" w:rsidRPr="0064194C" w:rsidRDefault="001416E0" w:rsidP="0064194C">
      <w:pPr>
        <w:widowControl w:val="0"/>
        <w:autoSpaceDE w:val="0"/>
        <w:autoSpaceDN w:val="0"/>
        <w:adjustRightInd w:val="0"/>
        <w:spacing w:before="0" w:after="0" w:line="240" w:lineRule="auto"/>
        <w:rPr>
          <w:rFonts w:cstheme="minorHAnsi"/>
          <w:b/>
          <w:bCs/>
          <w:lang w:val="x-none" w:eastAsia="x-none"/>
        </w:rPr>
      </w:pPr>
    </w:p>
    <w:p w14:paraId="5DF11DF1" w14:textId="69C63EFF" w:rsidR="001416E0" w:rsidRPr="0064194C" w:rsidRDefault="001416E0" w:rsidP="0064194C">
      <w:pPr>
        <w:spacing w:before="0" w:after="0" w:line="240" w:lineRule="auto"/>
        <w:rPr>
          <w:rFonts w:cstheme="minorHAnsi"/>
        </w:rPr>
      </w:pPr>
    </w:p>
    <w:p w14:paraId="756BACF4" w14:textId="569A21B5" w:rsidR="001416E0" w:rsidRPr="00E14E4A" w:rsidRDefault="00F94BA4" w:rsidP="0064194C">
      <w:pPr>
        <w:spacing w:before="0" w:after="0" w:line="240" w:lineRule="auto"/>
        <w:rPr>
          <w:rFonts w:cstheme="minorHAnsi"/>
          <w:b/>
        </w:rPr>
      </w:pPr>
      <w:r w:rsidRPr="00E14E4A">
        <w:rPr>
          <w:rFonts w:cstheme="minorHAnsi"/>
          <w:b/>
        </w:rPr>
        <w:t>Hänvisning</w:t>
      </w:r>
    </w:p>
    <w:p w14:paraId="163E63BD" w14:textId="3DF17A7A" w:rsidR="00F94BA4" w:rsidRPr="0064194C" w:rsidRDefault="00F94BA4" w:rsidP="0064194C">
      <w:pPr>
        <w:spacing w:before="0" w:after="0" w:line="240" w:lineRule="auto"/>
        <w:rPr>
          <w:rFonts w:cstheme="minorHAnsi"/>
        </w:rPr>
      </w:pPr>
    </w:p>
    <w:p w14:paraId="3596288C" w14:textId="77777777" w:rsidR="00F94BA4" w:rsidRPr="0064194C" w:rsidRDefault="00ED6CC7"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x-none"/>
        </w:rPr>
      </w:pPr>
      <w:hyperlink w:anchor="_3.4_Verksamhetsmål" w:history="1">
        <w:r w:rsidR="00F94BA4" w:rsidRPr="0064194C">
          <w:rPr>
            <w:rStyle w:val="Hyperlnk"/>
            <w:rFonts w:cstheme="minorHAnsi"/>
            <w:lang w:eastAsia="x-none"/>
          </w:rPr>
          <w:t>3.4 Verksamhetsmål</w:t>
        </w:r>
      </w:hyperlink>
    </w:p>
    <w:p w14:paraId="73F4719C" w14:textId="77777777" w:rsidR="00F94BA4" w:rsidRPr="0064194C" w:rsidRDefault="00F94BA4" w:rsidP="0064194C">
      <w:pPr>
        <w:spacing w:before="0" w:after="0" w:line="240" w:lineRule="auto"/>
        <w:rPr>
          <w:rFonts w:cstheme="minorHAnsi"/>
        </w:rPr>
      </w:pPr>
    </w:p>
    <w:p w14:paraId="3C8CB73C" w14:textId="01434F02" w:rsidR="001416E0" w:rsidRPr="0064194C" w:rsidRDefault="001416E0" w:rsidP="0064194C">
      <w:pPr>
        <w:spacing w:before="0" w:after="0" w:line="240" w:lineRule="auto"/>
        <w:rPr>
          <w:rFonts w:cstheme="minorHAnsi"/>
        </w:rPr>
      </w:pPr>
    </w:p>
    <w:p w14:paraId="0E3AC2B7" w14:textId="22BB71DA" w:rsidR="001416E0" w:rsidRPr="0064194C" w:rsidRDefault="001416E0" w:rsidP="0064194C">
      <w:pPr>
        <w:spacing w:before="0" w:after="0" w:line="240" w:lineRule="auto"/>
        <w:rPr>
          <w:rFonts w:cstheme="minorHAnsi"/>
        </w:rPr>
      </w:pPr>
    </w:p>
    <w:p w14:paraId="60BC8AAB" w14:textId="273A4245" w:rsidR="0072798A" w:rsidRPr="0064194C" w:rsidRDefault="0072798A" w:rsidP="0064194C">
      <w:pPr>
        <w:pStyle w:val="Rubrik2"/>
        <w:spacing w:before="0" w:line="240" w:lineRule="auto"/>
        <w:rPr>
          <w:rFonts w:asciiTheme="minorHAnsi" w:hAnsiTheme="minorHAnsi" w:cstheme="minorHAnsi"/>
          <w:sz w:val="22"/>
          <w:szCs w:val="22"/>
        </w:rPr>
      </w:pPr>
    </w:p>
    <w:p w14:paraId="010D0DFD" w14:textId="6B2E5279" w:rsidR="0072798A" w:rsidRPr="0064194C" w:rsidRDefault="0072798A" w:rsidP="0064194C">
      <w:pPr>
        <w:spacing w:before="0" w:after="0" w:line="240" w:lineRule="auto"/>
        <w:rPr>
          <w:rFonts w:cstheme="minorHAnsi"/>
        </w:rPr>
      </w:pPr>
    </w:p>
    <w:p w14:paraId="6B1ED3F5" w14:textId="5D991841" w:rsidR="0072798A" w:rsidRPr="0064194C" w:rsidRDefault="0072798A" w:rsidP="0064194C">
      <w:pPr>
        <w:spacing w:before="0" w:after="0" w:line="240" w:lineRule="auto"/>
        <w:rPr>
          <w:rFonts w:cstheme="minorHAnsi"/>
        </w:rPr>
      </w:pPr>
    </w:p>
    <w:p w14:paraId="55444E54" w14:textId="281F3D6E" w:rsidR="0072798A" w:rsidRPr="0064194C" w:rsidRDefault="0072798A" w:rsidP="0064194C">
      <w:pPr>
        <w:spacing w:before="0" w:after="0" w:line="240" w:lineRule="auto"/>
        <w:rPr>
          <w:rFonts w:cstheme="minorHAnsi"/>
        </w:rPr>
      </w:pPr>
    </w:p>
    <w:p w14:paraId="5184738F" w14:textId="77777777" w:rsidR="0072798A" w:rsidRPr="0064194C" w:rsidRDefault="0072798A" w:rsidP="0064194C">
      <w:pPr>
        <w:spacing w:before="0" w:after="0" w:line="240" w:lineRule="auto"/>
        <w:rPr>
          <w:rFonts w:cstheme="minorHAnsi"/>
        </w:rPr>
      </w:pPr>
    </w:p>
    <w:p w14:paraId="12CEF95A" w14:textId="7BB7B917" w:rsidR="0072798A" w:rsidRPr="0064194C" w:rsidRDefault="0072798A" w:rsidP="0064194C">
      <w:pPr>
        <w:pStyle w:val="Rubrik2"/>
        <w:spacing w:before="0" w:line="240" w:lineRule="auto"/>
        <w:rPr>
          <w:rFonts w:asciiTheme="minorHAnsi" w:hAnsiTheme="minorHAnsi" w:cstheme="minorHAnsi"/>
          <w:sz w:val="22"/>
          <w:szCs w:val="22"/>
        </w:rPr>
      </w:pPr>
    </w:p>
    <w:p w14:paraId="5244AE9A" w14:textId="04F47780" w:rsidR="0072798A" w:rsidRPr="0064194C" w:rsidRDefault="0072798A" w:rsidP="0064194C">
      <w:pPr>
        <w:spacing w:before="0" w:after="0" w:line="240" w:lineRule="auto"/>
        <w:rPr>
          <w:rFonts w:cstheme="minorHAnsi"/>
        </w:rPr>
      </w:pPr>
    </w:p>
    <w:p w14:paraId="3199254B" w14:textId="77777777" w:rsidR="0072798A" w:rsidRPr="0064194C" w:rsidRDefault="0072798A" w:rsidP="0064194C">
      <w:pPr>
        <w:spacing w:before="0" w:after="0" w:line="240" w:lineRule="auto"/>
        <w:rPr>
          <w:rFonts w:cstheme="minorHAnsi"/>
        </w:rPr>
      </w:pPr>
    </w:p>
    <w:p w14:paraId="39A7A566" w14:textId="77777777" w:rsidR="004F12AF" w:rsidRPr="0064194C" w:rsidRDefault="004F12AF"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0C0B738B" w14:textId="16FB16D5" w:rsidR="001416E0" w:rsidRPr="00E14E4A" w:rsidRDefault="00443D51" w:rsidP="00E14E4A">
      <w:pPr>
        <w:pStyle w:val="Rubrik3"/>
      </w:pPr>
      <w:bookmarkStart w:id="32" w:name="_Toc469309119"/>
      <w:r w:rsidRPr="00E14E4A">
        <w:lastRenderedPageBreak/>
        <w:t>4.1.2</w:t>
      </w:r>
      <w:r w:rsidR="0072798A" w:rsidRPr="00E14E4A">
        <w:t xml:space="preserve"> Upphandling och upprättande av avtal</w:t>
      </w:r>
      <w:bookmarkEnd w:id="32"/>
    </w:p>
    <w:p w14:paraId="60EB36A2" w14:textId="77777777" w:rsidR="0072798A" w:rsidRPr="0064194C" w:rsidRDefault="0072798A" w:rsidP="0064194C">
      <w:pPr>
        <w:spacing w:before="0" w:after="0" w:line="240" w:lineRule="auto"/>
        <w:rPr>
          <w:rFonts w:cstheme="minorHAnsi"/>
        </w:rPr>
      </w:pPr>
    </w:p>
    <w:p w14:paraId="79781C9B" w14:textId="77777777" w:rsidR="0072798A" w:rsidRPr="0064194C" w:rsidRDefault="0072798A" w:rsidP="0064194C">
      <w:pPr>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M</w:t>
      </w:r>
      <w:r w:rsidRPr="0064194C">
        <w:rPr>
          <w:rFonts w:eastAsia="Times New Roman" w:cstheme="minorHAnsi"/>
          <w:b/>
          <w:bCs/>
          <w:lang w:val="x-none" w:eastAsia="x-none"/>
        </w:rPr>
        <w:t>ålgrupp</w:t>
      </w:r>
    </w:p>
    <w:p w14:paraId="0FEE6FA8" w14:textId="77777777" w:rsidR="0072798A" w:rsidRPr="0064194C" w:rsidRDefault="0072798A" w:rsidP="0064194C">
      <w:pPr>
        <w:autoSpaceDE w:val="0"/>
        <w:autoSpaceDN w:val="0"/>
        <w:adjustRightInd w:val="0"/>
        <w:spacing w:before="0" w:after="0" w:line="240" w:lineRule="auto"/>
        <w:rPr>
          <w:rFonts w:eastAsia="Times New Roman" w:cstheme="minorHAnsi"/>
          <w:b/>
          <w:bCs/>
          <w:lang w:val="x-none" w:eastAsia="x-none"/>
        </w:rPr>
      </w:pPr>
    </w:p>
    <w:p w14:paraId="493E318F" w14:textId="77777777" w:rsidR="0072798A" w:rsidRPr="0064194C" w:rsidRDefault="0072798A"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tillhandah</w:t>
      </w:r>
      <w:r w:rsidRPr="0064194C">
        <w:rPr>
          <w:rFonts w:eastAsia="Times New Roman" w:cstheme="minorHAnsi"/>
          <w:lang w:val="x-none" w:eastAsia="x-none"/>
        </w:rPr>
        <w:t>åller ................................... behandling</w:t>
      </w:r>
    </w:p>
    <w:p w14:paraId="72001742" w14:textId="77777777" w:rsidR="0072798A" w:rsidRPr="0064194C" w:rsidRDefault="0072798A"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för boende i åldern............ med psykiska och psykosociala problem.</w:t>
      </w:r>
    </w:p>
    <w:p w14:paraId="088936CA" w14:textId="77777777" w:rsidR="0072798A" w:rsidRPr="0064194C" w:rsidRDefault="0072798A"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som behöver stöd- och behandlingsinsatser för att få vardagen att fungera. </w:t>
      </w:r>
    </w:p>
    <w:p w14:paraId="1307A7F2" w14:textId="77777777" w:rsidR="0072798A" w:rsidRPr="0064194C" w:rsidRDefault="0072798A" w:rsidP="0064194C">
      <w:pPr>
        <w:widowControl w:val="0"/>
        <w:autoSpaceDE w:val="0"/>
        <w:autoSpaceDN w:val="0"/>
        <w:adjustRightInd w:val="0"/>
        <w:spacing w:before="0" w:after="0" w:line="240" w:lineRule="auto"/>
        <w:rPr>
          <w:rFonts w:cstheme="minorHAnsi"/>
          <w:lang w:val="x-none" w:eastAsia="x-none"/>
        </w:rPr>
      </w:pPr>
    </w:p>
    <w:p w14:paraId="27C2AA1C" w14:textId="77777777" w:rsidR="0072798A" w:rsidRPr="0064194C" w:rsidRDefault="0072798A"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Marknadsf</w:t>
      </w:r>
      <w:r w:rsidRPr="0064194C">
        <w:rPr>
          <w:rFonts w:eastAsia="Times New Roman" w:cstheme="minorHAnsi"/>
          <w:b/>
          <w:bCs/>
          <w:lang w:val="x-none" w:eastAsia="x-none"/>
        </w:rPr>
        <w:t>öring</w:t>
      </w:r>
    </w:p>
    <w:p w14:paraId="7204BAAD" w14:textId="77777777" w:rsidR="0072798A" w:rsidRPr="0064194C" w:rsidRDefault="0072798A"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3A7A7C21" w14:textId="77777777" w:rsidR="0072798A" w:rsidRPr="0064194C" w:rsidRDefault="0072798A"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07F8CC71" w14:textId="77777777" w:rsidR="0072798A" w:rsidRPr="0064194C" w:rsidRDefault="0072798A" w:rsidP="0064194C">
      <w:pPr>
        <w:widowControl w:val="0"/>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Upphandling</w:t>
      </w:r>
    </w:p>
    <w:p w14:paraId="6EC7C558" w14:textId="77777777" w:rsidR="0072798A" w:rsidRPr="0064194C" w:rsidRDefault="0072798A" w:rsidP="0064194C">
      <w:pPr>
        <w:widowControl w:val="0"/>
        <w:autoSpaceDE w:val="0"/>
        <w:autoSpaceDN w:val="0"/>
        <w:adjustRightInd w:val="0"/>
        <w:spacing w:before="0" w:after="0" w:line="240" w:lineRule="auto"/>
        <w:rPr>
          <w:rFonts w:cstheme="minorHAnsi"/>
          <w:b/>
          <w:bCs/>
          <w:lang w:val="x-none" w:eastAsia="x-none"/>
        </w:rPr>
      </w:pPr>
    </w:p>
    <w:p w14:paraId="00EAA6F3" w14:textId="77777777" w:rsidR="0072798A" w:rsidRPr="0064194C" w:rsidRDefault="0072798A"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Via upphandlingar knyter vi avtal med kommuner. Vi v</w:t>
      </w:r>
      <w:r w:rsidRPr="0064194C">
        <w:rPr>
          <w:rFonts w:eastAsia="Times New Roman" w:cstheme="minorHAnsi"/>
          <w:lang w:val="x-none" w:eastAsia="x-none"/>
        </w:rPr>
        <w:t>äljer ut de upphandlingar som är intressanta för oss och inhämtar förfrågningsunderlag. Vi analyserar alla punkter i förfrågningsunderlaget och ser över att vi har de resurser som krävs för att nå upp till intressentens krav och önskemål.</w:t>
      </w:r>
    </w:p>
    <w:p w14:paraId="451373FF" w14:textId="77777777" w:rsidR="0072798A" w:rsidRPr="0064194C" w:rsidRDefault="0072798A" w:rsidP="0064194C">
      <w:pPr>
        <w:widowControl w:val="0"/>
        <w:autoSpaceDE w:val="0"/>
        <w:autoSpaceDN w:val="0"/>
        <w:adjustRightInd w:val="0"/>
        <w:spacing w:before="0" w:after="0" w:line="240" w:lineRule="auto"/>
        <w:rPr>
          <w:rFonts w:eastAsia="Times New Roman" w:cstheme="minorHAnsi"/>
          <w:lang w:val="x-none" w:eastAsia="x-none"/>
        </w:rPr>
      </w:pPr>
    </w:p>
    <w:p w14:paraId="1655CE90" w14:textId="77777777" w:rsidR="0072798A" w:rsidRPr="0064194C" w:rsidRDefault="0072798A"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 är givetvis också intresserade att ta emot uppdrag även utanför ramen för upphandling.</w:t>
      </w:r>
    </w:p>
    <w:p w14:paraId="74E22FD8" w14:textId="77777777" w:rsidR="0072798A" w:rsidRPr="0064194C" w:rsidRDefault="0072798A" w:rsidP="0064194C">
      <w:pPr>
        <w:widowControl w:val="0"/>
        <w:autoSpaceDE w:val="0"/>
        <w:autoSpaceDN w:val="0"/>
        <w:adjustRightInd w:val="0"/>
        <w:spacing w:before="0" w:after="0" w:line="240" w:lineRule="auto"/>
        <w:rPr>
          <w:rFonts w:cstheme="minorHAnsi"/>
          <w:lang w:val="x-none" w:eastAsia="x-none"/>
        </w:rPr>
      </w:pPr>
    </w:p>
    <w:p w14:paraId="245260E4" w14:textId="77777777" w:rsidR="0072798A" w:rsidRPr="0064194C" w:rsidRDefault="0072798A" w:rsidP="0064194C">
      <w:pPr>
        <w:widowControl w:val="0"/>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Anbud och acceptans</w:t>
      </w:r>
    </w:p>
    <w:p w14:paraId="075BC234" w14:textId="77777777" w:rsidR="0072798A" w:rsidRPr="0064194C" w:rsidRDefault="0072798A" w:rsidP="0064194C">
      <w:pPr>
        <w:widowControl w:val="0"/>
        <w:autoSpaceDE w:val="0"/>
        <w:autoSpaceDN w:val="0"/>
        <w:adjustRightInd w:val="0"/>
        <w:spacing w:before="0" w:after="0" w:line="240" w:lineRule="auto"/>
        <w:rPr>
          <w:rFonts w:cstheme="minorHAnsi"/>
          <w:b/>
          <w:bCs/>
          <w:lang w:val="x-none" w:eastAsia="x-none"/>
        </w:rPr>
      </w:pPr>
    </w:p>
    <w:p w14:paraId="66360148" w14:textId="77777777" w:rsidR="0072798A" w:rsidRPr="0064194C" w:rsidRDefault="0072798A" w:rsidP="0064194C">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N</w:t>
      </w:r>
      <w:r w:rsidRPr="0064194C">
        <w:rPr>
          <w:rFonts w:eastAsia="Times New Roman" w:cstheme="minorHAnsi"/>
          <w:lang w:val="x-none" w:eastAsia="x-none"/>
        </w:rPr>
        <w:t xml:space="preserve">är vi lämnat ansökan vid upphandling sker, i bästa fall, acceptans av ansökan. Därefter sker beställningar enligt de system/regler som kommunen tillhandahåller eller kräver. </w:t>
      </w:r>
    </w:p>
    <w:p w14:paraId="40DC106E" w14:textId="77777777" w:rsidR="0072798A" w:rsidRPr="0064194C" w:rsidRDefault="0072798A"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556F2DAB" w14:textId="77777777" w:rsidR="0072798A" w:rsidRPr="0064194C" w:rsidRDefault="0072798A" w:rsidP="0064194C">
      <w:pPr>
        <w:widowControl w:val="0"/>
        <w:autoSpaceDE w:val="0"/>
        <w:autoSpaceDN w:val="0"/>
        <w:adjustRightInd w:val="0"/>
        <w:spacing w:before="0" w:after="0" w:line="240" w:lineRule="auto"/>
        <w:rPr>
          <w:rFonts w:cstheme="minorHAnsi"/>
          <w:b/>
          <w:bCs/>
          <w:lang w:val="x-none" w:eastAsia="x-none"/>
        </w:rPr>
      </w:pPr>
    </w:p>
    <w:p w14:paraId="046D5514" w14:textId="77777777" w:rsidR="00B4724C" w:rsidRPr="0064194C" w:rsidRDefault="00B4724C"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0917E7E3" w14:textId="4B6F35BC" w:rsidR="0072798A" w:rsidRPr="00E14E4A" w:rsidRDefault="00443D51" w:rsidP="00E14E4A">
      <w:pPr>
        <w:pStyle w:val="Rubrik3"/>
      </w:pPr>
      <w:bookmarkStart w:id="33" w:name="_Toc469309120"/>
      <w:r w:rsidRPr="00E14E4A">
        <w:lastRenderedPageBreak/>
        <w:t>4.1.3</w:t>
      </w:r>
      <w:r w:rsidR="0072798A" w:rsidRPr="00E14E4A">
        <w:t xml:space="preserve"> Förfrågan om plats</w:t>
      </w:r>
      <w:bookmarkEnd w:id="33"/>
    </w:p>
    <w:p w14:paraId="2A70E8D5" w14:textId="77777777" w:rsidR="00443D51" w:rsidRPr="0064194C" w:rsidRDefault="00443D51"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8A0EA00" w14:textId="77777777" w:rsidR="00443D51" w:rsidRPr="006C4D4D" w:rsidRDefault="00443D51" w:rsidP="006C4D4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C4D4D">
        <w:rPr>
          <w:rFonts w:cstheme="minorHAnsi"/>
          <w:lang w:val="x-none" w:eastAsia="x-none"/>
        </w:rPr>
        <w:t>F</w:t>
      </w:r>
      <w:r w:rsidRPr="006C4D4D">
        <w:rPr>
          <w:rFonts w:eastAsia="Times New Roman" w:cstheme="minorHAnsi"/>
          <w:lang w:val="x-none" w:eastAsia="x-none"/>
        </w:rPr>
        <w:t xml:space="preserve">örfrågan inkommer från beställare, detta kan vara t ex socialtjänst eller landsting. </w:t>
      </w:r>
    </w:p>
    <w:p w14:paraId="603DEBCC" w14:textId="77777777" w:rsidR="00443D51" w:rsidRPr="0064194C" w:rsidRDefault="00443D51" w:rsidP="006C4D4D">
      <w:pPr>
        <w:autoSpaceDE w:val="0"/>
        <w:autoSpaceDN w:val="0"/>
        <w:adjustRightInd w:val="0"/>
        <w:spacing w:before="0" w:after="0" w:line="240" w:lineRule="auto"/>
        <w:rPr>
          <w:rFonts w:cstheme="minorHAnsi"/>
          <w:b/>
          <w:bCs/>
          <w:lang w:val="x-none" w:eastAsia="x-none"/>
        </w:rPr>
      </w:pPr>
    </w:p>
    <w:p w14:paraId="428BDD3B" w14:textId="77777777" w:rsidR="00443D51" w:rsidRPr="006C4D4D" w:rsidRDefault="00443D51" w:rsidP="006C4D4D">
      <w:pPr>
        <w:autoSpaceDE w:val="0"/>
        <w:autoSpaceDN w:val="0"/>
        <w:adjustRightInd w:val="0"/>
        <w:spacing w:before="0" w:after="0" w:line="240" w:lineRule="auto"/>
        <w:rPr>
          <w:rFonts w:eastAsia="Times New Roman" w:cstheme="minorHAnsi"/>
          <w:lang w:val="x-none" w:eastAsia="x-none"/>
        </w:rPr>
      </w:pPr>
      <w:r w:rsidRPr="006C4D4D">
        <w:rPr>
          <w:rFonts w:cstheme="minorHAnsi"/>
          <w:lang w:val="x-none" w:eastAsia="x-none"/>
        </w:rPr>
        <w:t>M</w:t>
      </w:r>
      <w:r w:rsidRPr="006C4D4D">
        <w:rPr>
          <w:rFonts w:eastAsia="Times New Roman" w:cstheme="minorHAnsi"/>
          <w:lang w:val="x-none" w:eastAsia="x-none"/>
        </w:rPr>
        <w:t>öte eller telefonmöte hålls mellan beställare och verksamhetschef. Beställare berättar om den aktuelle ungdomen/boende samt dennes bakgrund. Verksamhetschef presenterar vår verksamhet och vad vi skulle kunna erbjuda den aktuelle ungdomen/boende som ev. ska placeras.</w:t>
      </w:r>
    </w:p>
    <w:p w14:paraId="0AB2FE66" w14:textId="77777777" w:rsidR="00443D51" w:rsidRPr="0064194C" w:rsidRDefault="00443D51" w:rsidP="006C4D4D">
      <w:pPr>
        <w:autoSpaceDE w:val="0"/>
        <w:autoSpaceDN w:val="0"/>
        <w:adjustRightInd w:val="0"/>
        <w:spacing w:before="0" w:after="0" w:line="240" w:lineRule="auto"/>
        <w:rPr>
          <w:rFonts w:eastAsia="Times New Roman" w:cstheme="minorHAnsi"/>
          <w:lang w:val="x-none" w:eastAsia="x-none"/>
        </w:rPr>
      </w:pPr>
    </w:p>
    <w:p w14:paraId="0FD639FE" w14:textId="0A1AA7A7" w:rsidR="00443D51" w:rsidRPr="006C4D4D" w:rsidRDefault="00443D51" w:rsidP="006C4D4D">
      <w:pPr>
        <w:autoSpaceDE w:val="0"/>
        <w:autoSpaceDN w:val="0"/>
        <w:adjustRightInd w:val="0"/>
        <w:spacing w:before="0" w:after="0" w:line="240" w:lineRule="auto"/>
        <w:rPr>
          <w:rFonts w:eastAsia="Times New Roman" w:cstheme="minorHAnsi"/>
          <w:lang w:val="x-none" w:eastAsia="x-none"/>
        </w:rPr>
      </w:pPr>
      <w:r w:rsidRPr="006C4D4D">
        <w:rPr>
          <w:rFonts w:eastAsia="Times New Roman" w:cstheme="minorHAnsi"/>
          <w:lang w:val="x-none" w:eastAsia="x-none"/>
        </w:rPr>
        <w:t xml:space="preserve">Betänketid för beställare och (företagets namn). Möte hålls inom personalgruppen där vi beslutar om det är lämpligt att ta emot den aktuelle ungdomen/boende. </w:t>
      </w:r>
    </w:p>
    <w:p w14:paraId="287B7BD3" w14:textId="77777777" w:rsidR="00443D51" w:rsidRPr="0064194C" w:rsidRDefault="00443D51" w:rsidP="006C4D4D">
      <w:pPr>
        <w:autoSpaceDE w:val="0"/>
        <w:autoSpaceDN w:val="0"/>
        <w:adjustRightInd w:val="0"/>
        <w:spacing w:before="0" w:after="0" w:line="240" w:lineRule="auto"/>
        <w:rPr>
          <w:rFonts w:eastAsia="Times New Roman" w:cstheme="minorHAnsi"/>
          <w:lang w:val="x-none" w:eastAsia="x-none"/>
        </w:rPr>
      </w:pPr>
    </w:p>
    <w:p w14:paraId="244A0A1F" w14:textId="77777777" w:rsidR="00443D51" w:rsidRPr="006C4D4D" w:rsidRDefault="00443D51" w:rsidP="006C4D4D">
      <w:pPr>
        <w:autoSpaceDE w:val="0"/>
        <w:autoSpaceDN w:val="0"/>
        <w:adjustRightInd w:val="0"/>
        <w:spacing w:before="0" w:after="0" w:line="240" w:lineRule="auto"/>
        <w:rPr>
          <w:rFonts w:eastAsia="Times New Roman" w:cstheme="minorHAnsi"/>
          <w:lang w:val="x-none" w:eastAsia="x-none"/>
        </w:rPr>
      </w:pPr>
      <w:r w:rsidRPr="006C4D4D">
        <w:rPr>
          <w:rFonts w:eastAsia="Times New Roman" w:cstheme="minorHAnsi"/>
          <w:lang w:val="x-none" w:eastAsia="x-none"/>
        </w:rPr>
        <w:t>Om vi beslutar oss för att vi kan ta emot den aktuelle ungdomen/boende kontaktar verksamhetschef beställare som i sin tur kontaktar ungdomen/boende samt dennes vårdnadshavare.</w:t>
      </w:r>
    </w:p>
    <w:p w14:paraId="47731124" w14:textId="77777777" w:rsidR="00443D51" w:rsidRPr="0064194C" w:rsidRDefault="00443D51" w:rsidP="006C4D4D">
      <w:pPr>
        <w:autoSpaceDE w:val="0"/>
        <w:autoSpaceDN w:val="0"/>
        <w:adjustRightInd w:val="0"/>
        <w:spacing w:before="0" w:after="0" w:line="240" w:lineRule="auto"/>
        <w:rPr>
          <w:rFonts w:eastAsia="Times New Roman" w:cstheme="minorHAnsi"/>
          <w:lang w:val="x-none" w:eastAsia="x-none"/>
        </w:rPr>
      </w:pPr>
    </w:p>
    <w:p w14:paraId="24656FAA" w14:textId="77777777" w:rsidR="00443D51" w:rsidRPr="006C4D4D" w:rsidRDefault="00443D51" w:rsidP="006C4D4D">
      <w:pPr>
        <w:autoSpaceDE w:val="0"/>
        <w:autoSpaceDN w:val="0"/>
        <w:adjustRightInd w:val="0"/>
        <w:spacing w:before="0" w:after="0" w:line="240" w:lineRule="auto"/>
        <w:rPr>
          <w:rFonts w:eastAsia="Times New Roman" w:cstheme="minorHAnsi"/>
          <w:lang w:val="x-none" w:eastAsia="x-none"/>
        </w:rPr>
      </w:pPr>
      <w:r w:rsidRPr="006C4D4D">
        <w:rPr>
          <w:rFonts w:eastAsia="Times New Roman" w:cstheme="minorHAnsi"/>
          <w:lang w:val="x-none" w:eastAsia="x-none"/>
        </w:rPr>
        <w:t>Ungdom/boende, vårdnadshavare och beställare kommer till oss för besök där vi visar runt och presenterar vårt HVB-hem och berättar om vår verksamhet och hur vi kan hjälpa ungdom/boende. Lämpliga kontaktpersoner utses.</w:t>
      </w:r>
    </w:p>
    <w:p w14:paraId="6279A193" w14:textId="77777777" w:rsidR="00443D51" w:rsidRPr="0064194C" w:rsidRDefault="00443D51" w:rsidP="006C4D4D">
      <w:pPr>
        <w:autoSpaceDE w:val="0"/>
        <w:autoSpaceDN w:val="0"/>
        <w:adjustRightInd w:val="0"/>
        <w:spacing w:before="0" w:after="0" w:line="240" w:lineRule="auto"/>
        <w:rPr>
          <w:rFonts w:eastAsia="Times New Roman" w:cstheme="minorHAnsi"/>
          <w:lang w:val="x-none" w:eastAsia="x-none"/>
        </w:rPr>
      </w:pPr>
    </w:p>
    <w:p w14:paraId="6F3875EB" w14:textId="77777777" w:rsidR="00443D51" w:rsidRPr="006C4D4D" w:rsidRDefault="00443D51" w:rsidP="006C4D4D">
      <w:pPr>
        <w:autoSpaceDE w:val="0"/>
        <w:autoSpaceDN w:val="0"/>
        <w:adjustRightInd w:val="0"/>
        <w:spacing w:before="0" w:after="0" w:line="240" w:lineRule="auto"/>
        <w:rPr>
          <w:rFonts w:eastAsia="Times New Roman" w:cstheme="minorHAnsi"/>
          <w:lang w:val="x-none" w:eastAsia="x-none"/>
        </w:rPr>
      </w:pPr>
      <w:r w:rsidRPr="006C4D4D">
        <w:rPr>
          <w:rFonts w:eastAsia="Times New Roman" w:cstheme="minorHAnsi"/>
          <w:lang w:val="x-none" w:eastAsia="x-none"/>
        </w:rPr>
        <w:t>Ungdom/boende och vårdnadshavare får betänketid och meddelar beställare/placerande myndighet sitt beslut.</w:t>
      </w:r>
    </w:p>
    <w:p w14:paraId="64109954" w14:textId="77777777" w:rsidR="00443D51" w:rsidRPr="0064194C" w:rsidRDefault="00443D51" w:rsidP="006C4D4D">
      <w:pPr>
        <w:autoSpaceDE w:val="0"/>
        <w:autoSpaceDN w:val="0"/>
        <w:adjustRightInd w:val="0"/>
        <w:spacing w:before="0" w:after="0" w:line="240" w:lineRule="auto"/>
        <w:rPr>
          <w:rFonts w:eastAsia="Times New Roman" w:cstheme="minorHAnsi"/>
          <w:lang w:val="x-none" w:eastAsia="x-none"/>
        </w:rPr>
      </w:pPr>
    </w:p>
    <w:p w14:paraId="6BD70727" w14:textId="77777777" w:rsidR="00443D51" w:rsidRPr="006C4D4D" w:rsidRDefault="00443D51" w:rsidP="006C4D4D">
      <w:pPr>
        <w:autoSpaceDE w:val="0"/>
        <w:autoSpaceDN w:val="0"/>
        <w:adjustRightInd w:val="0"/>
        <w:spacing w:before="0" w:after="0" w:line="240" w:lineRule="auto"/>
        <w:rPr>
          <w:rFonts w:eastAsia="Times New Roman" w:cstheme="minorHAnsi"/>
          <w:lang w:val="x-none" w:eastAsia="x-none"/>
        </w:rPr>
      </w:pPr>
      <w:r w:rsidRPr="006C4D4D">
        <w:rPr>
          <w:rFonts w:eastAsia="Times New Roman" w:cstheme="minorHAnsi"/>
          <w:lang w:val="x-none" w:eastAsia="x-none"/>
        </w:rPr>
        <w:t>Placeringsbeslut skickas från beställare/placerande myndighet till oss. Placeringsavtal upprättas. Utredningar och vårdplan skickas till oss från beställare.</w:t>
      </w:r>
    </w:p>
    <w:p w14:paraId="333A42A1" w14:textId="77777777" w:rsidR="00443D51" w:rsidRPr="0064194C" w:rsidRDefault="00443D51" w:rsidP="006C4D4D">
      <w:pPr>
        <w:autoSpaceDE w:val="0"/>
        <w:autoSpaceDN w:val="0"/>
        <w:adjustRightInd w:val="0"/>
        <w:spacing w:before="0" w:after="0" w:line="240" w:lineRule="auto"/>
        <w:rPr>
          <w:rFonts w:eastAsia="Times New Roman" w:cstheme="minorHAnsi"/>
          <w:lang w:val="x-none" w:eastAsia="x-none"/>
        </w:rPr>
      </w:pPr>
    </w:p>
    <w:p w14:paraId="5D1ADDD9" w14:textId="52CB19C4" w:rsidR="00443D51" w:rsidRPr="006C4D4D" w:rsidRDefault="00443D51" w:rsidP="006C4D4D">
      <w:pPr>
        <w:autoSpaceDE w:val="0"/>
        <w:autoSpaceDN w:val="0"/>
        <w:adjustRightInd w:val="0"/>
        <w:spacing w:before="0" w:after="0" w:line="240" w:lineRule="auto"/>
        <w:rPr>
          <w:rFonts w:eastAsia="Times New Roman" w:cstheme="minorHAnsi"/>
          <w:lang w:val="x-none" w:eastAsia="x-none"/>
        </w:rPr>
      </w:pPr>
      <w:r w:rsidRPr="006C4D4D">
        <w:rPr>
          <w:rFonts w:eastAsia="Times New Roman" w:cstheme="minorHAnsi"/>
          <w:lang w:val="x-none" w:eastAsia="x-none"/>
        </w:rPr>
        <w:t>Planering av inskrivningsvecka sker mellan (företagets namn) och ungdom/boende och vårdnadshavare utifrån placeringsbeslutet.</w:t>
      </w:r>
    </w:p>
    <w:p w14:paraId="6ABDB2FC" w14:textId="77777777" w:rsidR="00443D51" w:rsidRPr="0064194C" w:rsidRDefault="00443D51" w:rsidP="0064194C">
      <w:pPr>
        <w:autoSpaceDE w:val="0"/>
        <w:autoSpaceDN w:val="0"/>
        <w:adjustRightInd w:val="0"/>
        <w:spacing w:before="0" w:after="0" w:line="240" w:lineRule="auto"/>
        <w:rPr>
          <w:rFonts w:eastAsia="Times New Roman" w:cstheme="minorHAnsi"/>
          <w:lang w:val="x-none" w:eastAsia="x-none"/>
        </w:rPr>
      </w:pPr>
    </w:p>
    <w:p w14:paraId="0A884FA2" w14:textId="77777777" w:rsidR="00443D51" w:rsidRPr="0064194C" w:rsidRDefault="00443D51"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2A63A46A" w14:textId="77777777" w:rsidR="00443D51" w:rsidRPr="0064194C" w:rsidRDefault="00443D51"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(Journal och behandlingsplan uppr</w:t>
      </w:r>
      <w:r w:rsidRPr="0064194C">
        <w:rPr>
          <w:rFonts w:eastAsia="Times New Roman" w:cstheme="minorHAnsi"/>
          <w:b/>
          <w:bCs/>
          <w:lang w:val="x-none" w:eastAsia="x-none"/>
        </w:rPr>
        <w:t>ättas av kontaktperson)</w:t>
      </w:r>
    </w:p>
    <w:p w14:paraId="1C4B1C43" w14:textId="7551D806" w:rsidR="001416E0" w:rsidRPr="0064194C" w:rsidRDefault="001416E0" w:rsidP="0064194C">
      <w:pPr>
        <w:spacing w:before="0" w:after="0" w:line="240" w:lineRule="auto"/>
        <w:rPr>
          <w:rFonts w:cstheme="minorHAnsi"/>
          <w:lang w:val="x-none"/>
        </w:rPr>
      </w:pPr>
    </w:p>
    <w:p w14:paraId="324AD36A" w14:textId="77777777" w:rsidR="004202F1" w:rsidRPr="0064194C" w:rsidRDefault="004202F1"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1ED3AED9" w14:textId="610FB2CA" w:rsidR="001C5B8E" w:rsidRPr="00E14E4A" w:rsidRDefault="00443D51" w:rsidP="00E14E4A">
      <w:pPr>
        <w:pStyle w:val="Rubrik3"/>
      </w:pPr>
      <w:bookmarkStart w:id="34" w:name="_Toc469309121"/>
      <w:r w:rsidRPr="00E14E4A">
        <w:lastRenderedPageBreak/>
        <w:t>4.1.4</w:t>
      </w:r>
      <w:r w:rsidR="0072798A" w:rsidRPr="00E14E4A">
        <w:t xml:space="preserve"> Inskrivning</w:t>
      </w:r>
      <w:bookmarkEnd w:id="34"/>
    </w:p>
    <w:p w14:paraId="1DFE5A21" w14:textId="77777777" w:rsidR="001C5B8E" w:rsidRPr="0064194C" w:rsidRDefault="001C5B8E" w:rsidP="0064194C">
      <w:pPr>
        <w:autoSpaceDE w:val="0"/>
        <w:autoSpaceDN w:val="0"/>
        <w:adjustRightInd w:val="0"/>
        <w:spacing w:before="0" w:after="0" w:line="240" w:lineRule="auto"/>
        <w:rPr>
          <w:rFonts w:cstheme="minorHAnsi"/>
          <w:lang w:val="x-none" w:eastAsia="x-none"/>
        </w:rPr>
      </w:pPr>
    </w:p>
    <w:p w14:paraId="41D47151" w14:textId="77777777" w:rsidR="001C5B8E" w:rsidRPr="00C760DE" w:rsidRDefault="001C5B8E" w:rsidP="00C760DE">
      <w:pPr>
        <w:widowControl w:val="0"/>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C760DE">
        <w:rPr>
          <w:rFonts w:cstheme="minorHAnsi"/>
          <w:lang w:val="x-none" w:eastAsia="x-none"/>
        </w:rPr>
        <w:t>Vi har en checklista att f</w:t>
      </w:r>
      <w:r w:rsidRPr="00C760DE">
        <w:rPr>
          <w:rFonts w:eastAsia="Times New Roman" w:cstheme="minorHAnsi"/>
          <w:lang w:val="x-none" w:eastAsia="x-none"/>
        </w:rPr>
        <w:t>ölja i samband med inskrivning. Vid inskrivningsmöte kan även vårdnadshavare och/eller socialsekreterare delta. Vi går igenom regler och rutiner på hemmet.</w:t>
      </w:r>
    </w:p>
    <w:p w14:paraId="0E0BF54A" w14:textId="77777777" w:rsidR="001C5B8E" w:rsidRPr="0064194C" w:rsidRDefault="001C5B8E" w:rsidP="00C760D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7BCDC895" w14:textId="77777777" w:rsidR="001C5B8E" w:rsidRPr="00C760DE" w:rsidRDefault="001C5B8E" w:rsidP="00C760DE">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C760DE">
        <w:rPr>
          <w:rFonts w:eastAsia="Times New Roman" w:cstheme="minorHAnsi"/>
          <w:lang w:val="x-none" w:eastAsia="x-none"/>
        </w:rPr>
        <w:t>Vårdnadshavare hjälper de första dagarna till med att iordningställa ungdom/boendes rum. Kontaktperson hjälper till med iordningsställande och introduktion där regler och rutiner gås igenom samt arbetar på att skapa förtroende och relation till ungdom/boende.</w:t>
      </w:r>
    </w:p>
    <w:p w14:paraId="2094FEE2" w14:textId="77777777" w:rsidR="001C5B8E" w:rsidRPr="0064194C" w:rsidRDefault="001C5B8E" w:rsidP="00C760D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0F02D63B" w14:textId="77777777" w:rsidR="001C5B8E" w:rsidRPr="00C760DE" w:rsidRDefault="001C5B8E" w:rsidP="00C760DE">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C760DE">
        <w:rPr>
          <w:rFonts w:eastAsia="Times New Roman" w:cstheme="minorHAnsi"/>
          <w:lang w:val="x-none" w:eastAsia="x-none"/>
        </w:rPr>
        <w:t>Utifrån vårdplanen upprättas en genomförandeplan/behandlingsplan i samråd med ungdom ev. vårdnadshavare och socialsekreterare. (</w:t>
      </w:r>
      <w:r w:rsidRPr="00C760DE">
        <w:rPr>
          <w:rFonts w:cstheme="minorHAnsi"/>
          <w:i/>
          <w:iCs/>
          <w:lang w:val="x-none" w:eastAsia="x-none"/>
        </w:rPr>
        <w:t>enl. BBIC/Barns behov i centrum).</w:t>
      </w:r>
      <w:r w:rsidRPr="00C760DE">
        <w:rPr>
          <w:rFonts w:cstheme="minorHAnsi"/>
          <w:lang w:val="x-none" w:eastAsia="x-none"/>
        </w:rPr>
        <w:t xml:space="preserve"> Finns ingen v</w:t>
      </w:r>
      <w:r w:rsidRPr="00C760DE">
        <w:rPr>
          <w:rFonts w:eastAsia="Times New Roman" w:cstheme="minorHAnsi"/>
          <w:lang w:val="x-none" w:eastAsia="x-none"/>
        </w:rPr>
        <w:t xml:space="preserve">årdplan så kan bakgrundsberättelser och problembeskrivningar ligga som grund för genomförandeplan/behandlingsplan. </w:t>
      </w:r>
      <w:r w:rsidRPr="00C760DE">
        <w:rPr>
          <w:rFonts w:cstheme="minorHAnsi"/>
          <w:i/>
          <w:iCs/>
          <w:lang w:val="x-none" w:eastAsia="x-none"/>
        </w:rPr>
        <w:t>(Ev. g</w:t>
      </w:r>
      <w:r w:rsidRPr="00C760DE">
        <w:rPr>
          <w:rFonts w:eastAsia="Times New Roman" w:cstheme="minorHAnsi"/>
          <w:i/>
          <w:iCs/>
          <w:lang w:val="x-none" w:eastAsia="x-none"/>
        </w:rPr>
        <w:t xml:space="preserve">örs inskrivningsintervjuer eller KASAM- undersökning). </w:t>
      </w:r>
      <w:r w:rsidRPr="00C760DE">
        <w:rPr>
          <w:rFonts w:cstheme="minorHAnsi"/>
          <w:lang w:val="x-none" w:eastAsia="x-none"/>
        </w:rPr>
        <w:t>Genomf</w:t>
      </w:r>
      <w:r w:rsidRPr="00C760DE">
        <w:rPr>
          <w:rFonts w:eastAsia="Times New Roman" w:cstheme="minorHAnsi"/>
          <w:lang w:val="x-none" w:eastAsia="x-none"/>
        </w:rPr>
        <w:t>örandeplanen/behandlingsplan ska upprättas inom 1 månad och undertecknas av berörda parter.</w:t>
      </w:r>
    </w:p>
    <w:p w14:paraId="7AE15CC3" w14:textId="77777777" w:rsidR="001C5B8E" w:rsidRPr="0064194C" w:rsidRDefault="001C5B8E" w:rsidP="00C760DE">
      <w:pPr>
        <w:autoSpaceDE w:val="0"/>
        <w:autoSpaceDN w:val="0"/>
        <w:adjustRightInd w:val="0"/>
        <w:spacing w:before="0" w:after="0" w:line="240" w:lineRule="auto"/>
        <w:rPr>
          <w:rFonts w:eastAsia="Times New Roman" w:cstheme="minorHAnsi"/>
          <w:lang w:val="x-none" w:eastAsia="x-none"/>
        </w:rPr>
      </w:pPr>
    </w:p>
    <w:p w14:paraId="32B0A20C" w14:textId="77777777" w:rsidR="001C5B8E" w:rsidRPr="00C760DE" w:rsidRDefault="001C5B8E" w:rsidP="00C760DE">
      <w:pPr>
        <w:tabs>
          <w:tab w:val="left" w:pos="720"/>
        </w:tabs>
        <w:autoSpaceDE w:val="0"/>
        <w:autoSpaceDN w:val="0"/>
        <w:adjustRightInd w:val="0"/>
        <w:spacing w:before="0" w:after="0" w:line="240" w:lineRule="auto"/>
        <w:rPr>
          <w:rFonts w:eastAsia="Times New Roman" w:cstheme="minorHAnsi"/>
          <w:lang w:val="x-none" w:eastAsia="x-none"/>
        </w:rPr>
      </w:pPr>
      <w:r w:rsidRPr="00C760DE">
        <w:rPr>
          <w:rFonts w:eastAsia="Times New Roman" w:cstheme="minorHAnsi"/>
          <w:lang w:val="x-none" w:eastAsia="x-none"/>
        </w:rPr>
        <w:t>Individuellt veckoschema upprättas för ungdom/boende för att ge denne struktur. Här ska både gruppaktiviteter och individuella aktiviteter skrivas in.</w:t>
      </w:r>
    </w:p>
    <w:p w14:paraId="3D456DEB" w14:textId="77777777" w:rsidR="001C5B8E" w:rsidRPr="0064194C" w:rsidRDefault="001C5B8E" w:rsidP="00C760DE">
      <w:pPr>
        <w:autoSpaceDE w:val="0"/>
        <w:autoSpaceDN w:val="0"/>
        <w:adjustRightInd w:val="0"/>
        <w:spacing w:before="0" w:after="0" w:line="240" w:lineRule="auto"/>
        <w:rPr>
          <w:rFonts w:eastAsia="Times New Roman" w:cstheme="minorHAnsi"/>
          <w:lang w:val="x-none" w:eastAsia="x-none"/>
        </w:rPr>
      </w:pPr>
    </w:p>
    <w:p w14:paraId="2B9695C2" w14:textId="77777777" w:rsidR="001C5B8E" w:rsidRPr="00C760DE" w:rsidRDefault="001C5B8E" w:rsidP="00C760DE">
      <w:pPr>
        <w:tabs>
          <w:tab w:val="left" w:pos="720"/>
        </w:tabs>
        <w:autoSpaceDE w:val="0"/>
        <w:autoSpaceDN w:val="0"/>
        <w:adjustRightInd w:val="0"/>
        <w:spacing w:before="0" w:after="0" w:line="240" w:lineRule="auto"/>
        <w:rPr>
          <w:rFonts w:eastAsia="Times New Roman" w:cstheme="minorHAnsi"/>
          <w:lang w:val="x-none" w:eastAsia="x-none"/>
        </w:rPr>
      </w:pPr>
      <w:r w:rsidRPr="00C760DE">
        <w:rPr>
          <w:rFonts w:eastAsia="Times New Roman" w:cstheme="minorHAnsi"/>
          <w:lang w:val="x-none" w:eastAsia="x-none"/>
        </w:rPr>
        <w:t>(Individuell utvecklingsplan och åtgärdsprogram för skolarbetet upprättas av aktuell skolas personal i samarbete med behandlingshemmet, eleven och vårdnadshavare).</w:t>
      </w:r>
    </w:p>
    <w:p w14:paraId="4AFBEE98" w14:textId="77777777" w:rsidR="001C5B8E" w:rsidRPr="0064194C" w:rsidRDefault="001C5B8E" w:rsidP="00C760DE">
      <w:pPr>
        <w:autoSpaceDE w:val="0"/>
        <w:autoSpaceDN w:val="0"/>
        <w:adjustRightInd w:val="0"/>
        <w:spacing w:before="0" w:after="0" w:line="240" w:lineRule="auto"/>
        <w:rPr>
          <w:rFonts w:eastAsia="Times New Roman" w:cstheme="minorHAnsi"/>
          <w:lang w:val="x-none" w:eastAsia="x-none"/>
        </w:rPr>
      </w:pPr>
    </w:p>
    <w:p w14:paraId="3DFD231F" w14:textId="77777777" w:rsidR="001C5B8E" w:rsidRPr="00C760DE" w:rsidRDefault="001C5B8E" w:rsidP="00C760DE">
      <w:pPr>
        <w:tabs>
          <w:tab w:val="left" w:pos="720"/>
        </w:tabs>
        <w:autoSpaceDE w:val="0"/>
        <w:autoSpaceDN w:val="0"/>
        <w:adjustRightInd w:val="0"/>
        <w:spacing w:before="0" w:after="0" w:line="240" w:lineRule="auto"/>
        <w:rPr>
          <w:rFonts w:eastAsia="Times New Roman" w:cstheme="minorHAnsi"/>
          <w:lang w:val="x-none" w:eastAsia="x-none"/>
        </w:rPr>
      </w:pPr>
      <w:r w:rsidRPr="00C760DE">
        <w:rPr>
          <w:rFonts w:eastAsia="Times New Roman" w:cstheme="minorHAnsi"/>
          <w:lang w:val="x-none" w:eastAsia="x-none"/>
        </w:rPr>
        <w:t>Då ungdom/boende tar någon medicin eller om behov av läkarbedömning finns ska vi boka in besök åt denne hos vår konsultläkare så snart som möjligt efter inskrivning. Konsultläkare beslutar i överenskommelse med ungdom/boendes tidigare läkare om ansvar för medicinering och uppföljning.</w:t>
      </w:r>
    </w:p>
    <w:p w14:paraId="3339374D" w14:textId="77777777" w:rsidR="001C5B8E" w:rsidRPr="0064194C" w:rsidRDefault="001C5B8E" w:rsidP="00C760DE">
      <w:pPr>
        <w:autoSpaceDE w:val="0"/>
        <w:autoSpaceDN w:val="0"/>
        <w:adjustRightInd w:val="0"/>
        <w:spacing w:before="0" w:after="0" w:line="240" w:lineRule="auto"/>
        <w:rPr>
          <w:rFonts w:eastAsia="Times New Roman" w:cstheme="minorHAnsi"/>
          <w:lang w:val="x-none" w:eastAsia="x-none"/>
        </w:rPr>
      </w:pPr>
    </w:p>
    <w:p w14:paraId="350B530D" w14:textId="6491B063" w:rsidR="001C5B8E" w:rsidRPr="00C760DE" w:rsidRDefault="001C5B8E" w:rsidP="00C760DE">
      <w:pPr>
        <w:tabs>
          <w:tab w:val="left" w:pos="720"/>
        </w:tabs>
        <w:autoSpaceDE w:val="0"/>
        <w:autoSpaceDN w:val="0"/>
        <w:adjustRightInd w:val="0"/>
        <w:spacing w:before="0" w:after="0" w:line="240" w:lineRule="auto"/>
        <w:rPr>
          <w:rFonts w:eastAsia="Times New Roman" w:cstheme="minorHAnsi"/>
          <w:lang w:val="x-none" w:eastAsia="x-none"/>
        </w:rPr>
      </w:pPr>
      <w:r w:rsidRPr="00C760DE">
        <w:rPr>
          <w:rFonts w:eastAsia="Times New Roman" w:cstheme="minorHAnsi"/>
          <w:lang w:val="x-none" w:eastAsia="x-none"/>
        </w:rPr>
        <w:t>Daganteckningar och journalanteckningar skrivs av personalen fr o m inskrivningsdagen.</w:t>
      </w:r>
    </w:p>
    <w:p w14:paraId="1E525472" w14:textId="7B73FD00" w:rsidR="00C760DE" w:rsidRDefault="00C760DE" w:rsidP="00C760DE">
      <w:pPr>
        <w:spacing w:before="0" w:after="0" w:line="240" w:lineRule="auto"/>
        <w:rPr>
          <w:rFonts w:eastAsia="Times New Roman" w:cstheme="minorHAnsi"/>
          <w:lang w:val="x-none" w:eastAsia="x-none"/>
        </w:rPr>
      </w:pPr>
    </w:p>
    <w:p w14:paraId="2BBDD533" w14:textId="77777777" w:rsidR="00C760DE" w:rsidRDefault="00C760DE" w:rsidP="00C760DE">
      <w:pPr>
        <w:spacing w:before="0" w:after="0" w:line="240" w:lineRule="auto"/>
        <w:rPr>
          <w:rFonts w:eastAsia="Times New Roman" w:cstheme="minorHAnsi"/>
          <w:lang w:val="x-none" w:eastAsia="x-none"/>
        </w:rPr>
      </w:pPr>
    </w:p>
    <w:p w14:paraId="6AA6B382" w14:textId="12EEA878" w:rsidR="00C760DE" w:rsidRPr="00C760DE" w:rsidRDefault="00C760DE" w:rsidP="00C760DE">
      <w:pPr>
        <w:spacing w:before="0" w:after="0" w:line="240" w:lineRule="auto"/>
        <w:rPr>
          <w:rFonts w:eastAsia="Times New Roman" w:cstheme="minorHAnsi"/>
          <w:b/>
          <w:lang w:eastAsia="x-none"/>
        </w:rPr>
      </w:pPr>
      <w:r w:rsidRPr="00C760DE">
        <w:rPr>
          <w:rFonts w:eastAsia="Times New Roman" w:cstheme="minorHAnsi"/>
          <w:b/>
          <w:lang w:eastAsia="x-none"/>
        </w:rPr>
        <w:t>Hänvisning</w:t>
      </w:r>
    </w:p>
    <w:p w14:paraId="3F78F592" w14:textId="77777777" w:rsidR="00C760DE" w:rsidRDefault="00C760DE" w:rsidP="00C760DE">
      <w:pPr>
        <w:pStyle w:val="Liststycke"/>
        <w:spacing w:before="0" w:after="0" w:line="240" w:lineRule="auto"/>
        <w:ind w:left="0"/>
      </w:pPr>
    </w:p>
    <w:p w14:paraId="71D1B903" w14:textId="49403689" w:rsidR="003C645F" w:rsidRPr="003C645F" w:rsidRDefault="00ED6CC7" w:rsidP="00C760DE">
      <w:pPr>
        <w:pStyle w:val="Liststycke"/>
        <w:spacing w:before="0" w:after="0" w:line="240" w:lineRule="auto"/>
        <w:ind w:left="0"/>
        <w:rPr>
          <w:rFonts w:eastAsia="Times New Roman" w:cstheme="minorHAnsi"/>
          <w:lang w:eastAsia="x-none"/>
        </w:rPr>
      </w:pPr>
      <w:hyperlink w:anchor="_7.1_Dokumentation" w:history="1">
        <w:r w:rsidR="003C645F" w:rsidRPr="003C645F">
          <w:rPr>
            <w:rStyle w:val="Hyperlnk"/>
            <w:rFonts w:eastAsia="Times New Roman" w:cstheme="minorHAnsi"/>
            <w:lang w:eastAsia="x-none"/>
          </w:rPr>
          <w:t>7.1 Dokumentation</w:t>
        </w:r>
      </w:hyperlink>
      <w:r w:rsidR="003C645F">
        <w:rPr>
          <w:rFonts w:eastAsia="Times New Roman" w:cstheme="minorHAnsi"/>
          <w:lang w:eastAsia="x-none"/>
        </w:rPr>
        <w:t>.</w:t>
      </w:r>
    </w:p>
    <w:p w14:paraId="2D759DC9" w14:textId="77777777" w:rsidR="003C645F" w:rsidRPr="003C645F" w:rsidRDefault="003C645F" w:rsidP="00C760DE">
      <w:pPr>
        <w:tabs>
          <w:tab w:val="left" w:pos="720"/>
        </w:tabs>
        <w:autoSpaceDE w:val="0"/>
        <w:autoSpaceDN w:val="0"/>
        <w:adjustRightInd w:val="0"/>
        <w:spacing w:before="0" w:after="0" w:line="240" w:lineRule="auto"/>
        <w:rPr>
          <w:rFonts w:eastAsia="Times New Roman" w:cstheme="minorHAnsi"/>
          <w:lang w:val="x-none" w:eastAsia="x-none"/>
        </w:rPr>
      </w:pPr>
    </w:p>
    <w:p w14:paraId="0C2F6261" w14:textId="77777777" w:rsidR="004F12AF" w:rsidRPr="0064194C" w:rsidRDefault="004F12AF" w:rsidP="00C760DE">
      <w:pPr>
        <w:pStyle w:val="Liststycke"/>
        <w:spacing w:before="0" w:after="0" w:line="240" w:lineRule="auto"/>
        <w:ind w:left="0"/>
        <w:rPr>
          <w:rFonts w:eastAsia="Times New Roman" w:cstheme="minorHAnsi"/>
          <w:lang w:val="x-none" w:eastAsia="x-none"/>
        </w:rPr>
      </w:pPr>
    </w:p>
    <w:p w14:paraId="4BA53804" w14:textId="77777777" w:rsidR="004F12AF" w:rsidRPr="0064194C" w:rsidRDefault="004F12AF" w:rsidP="00C760DE">
      <w:pPr>
        <w:pStyle w:val="Liststycke"/>
        <w:tabs>
          <w:tab w:val="left" w:pos="720"/>
        </w:tabs>
        <w:autoSpaceDE w:val="0"/>
        <w:autoSpaceDN w:val="0"/>
        <w:adjustRightInd w:val="0"/>
        <w:spacing w:before="0" w:after="0" w:line="240" w:lineRule="auto"/>
        <w:rPr>
          <w:rFonts w:eastAsia="Times New Roman" w:cstheme="minorHAnsi"/>
          <w:lang w:val="x-none" w:eastAsia="x-none"/>
        </w:rPr>
      </w:pPr>
    </w:p>
    <w:p w14:paraId="31621272" w14:textId="77777777" w:rsidR="00955C85" w:rsidRPr="0064194C" w:rsidRDefault="00955C85" w:rsidP="00C760DE">
      <w:pPr>
        <w:pStyle w:val="Rubrik3"/>
        <w:spacing w:before="0" w:line="240" w:lineRule="auto"/>
        <w:rPr>
          <w:rFonts w:asciiTheme="minorHAnsi" w:hAnsiTheme="minorHAnsi" w:cstheme="minorHAnsi"/>
          <w:sz w:val="22"/>
          <w:szCs w:val="22"/>
        </w:rPr>
      </w:pPr>
    </w:p>
    <w:p w14:paraId="45C30C7D" w14:textId="77777777" w:rsidR="00955C85" w:rsidRPr="0064194C" w:rsidRDefault="00955C85" w:rsidP="0064194C">
      <w:pPr>
        <w:pStyle w:val="Rubrik3"/>
        <w:spacing w:before="0" w:line="240" w:lineRule="auto"/>
        <w:rPr>
          <w:rFonts w:asciiTheme="minorHAnsi" w:hAnsiTheme="minorHAnsi" w:cstheme="minorHAnsi"/>
          <w:sz w:val="22"/>
          <w:szCs w:val="22"/>
        </w:rPr>
      </w:pPr>
    </w:p>
    <w:p w14:paraId="246AC7DB" w14:textId="477D2FD1" w:rsidR="00955C85" w:rsidRPr="0064194C" w:rsidRDefault="00955C85" w:rsidP="0064194C">
      <w:pPr>
        <w:spacing w:before="0" w:after="0" w:line="240" w:lineRule="auto"/>
        <w:rPr>
          <w:rFonts w:cstheme="minorHAnsi"/>
        </w:rPr>
      </w:pPr>
      <w:r w:rsidRPr="0064194C">
        <w:rPr>
          <w:rFonts w:cstheme="minorHAnsi"/>
        </w:rPr>
        <w:br w:type="page"/>
      </w:r>
    </w:p>
    <w:p w14:paraId="5F6285B0" w14:textId="64A8ED78" w:rsidR="009D3605" w:rsidRPr="00E14E4A" w:rsidRDefault="009D3605" w:rsidP="00E14E4A">
      <w:pPr>
        <w:pStyle w:val="Rubrik3"/>
      </w:pPr>
      <w:bookmarkStart w:id="35" w:name="_Toc469309122"/>
      <w:r w:rsidRPr="00E14E4A">
        <w:lastRenderedPageBreak/>
        <w:t>4.1.5 Samverkan</w:t>
      </w:r>
      <w:bookmarkEnd w:id="35"/>
    </w:p>
    <w:p w14:paraId="61AFA8BF" w14:textId="77777777" w:rsidR="009D3605" w:rsidRPr="0064194C" w:rsidRDefault="009D3605" w:rsidP="0064194C">
      <w:pPr>
        <w:widowControl w:val="0"/>
        <w:autoSpaceDE w:val="0"/>
        <w:autoSpaceDN w:val="0"/>
        <w:adjustRightInd w:val="0"/>
        <w:spacing w:before="0" w:after="0" w:line="240" w:lineRule="auto"/>
        <w:rPr>
          <w:rFonts w:cstheme="minorHAnsi"/>
          <w:lang w:eastAsia="sv-SE"/>
        </w:rPr>
      </w:pPr>
    </w:p>
    <w:p w14:paraId="2AE9923C" w14:textId="77777777" w:rsidR="009D3605" w:rsidRPr="0064194C" w:rsidRDefault="009D3605" w:rsidP="0064194C">
      <w:pPr>
        <w:widowControl w:val="0"/>
        <w:autoSpaceDE w:val="0"/>
        <w:autoSpaceDN w:val="0"/>
        <w:adjustRightInd w:val="0"/>
        <w:spacing w:before="0" w:after="0" w:line="240" w:lineRule="auto"/>
        <w:rPr>
          <w:rFonts w:eastAsia="Times New Roman" w:cstheme="minorHAnsi"/>
          <w:lang w:eastAsia="sv-SE"/>
        </w:rPr>
      </w:pPr>
      <w:r w:rsidRPr="0064194C">
        <w:rPr>
          <w:rFonts w:cstheme="minorHAnsi"/>
          <w:lang w:eastAsia="sv-SE"/>
        </w:rPr>
        <w:t>Vi har kontakt med socialtj</w:t>
      </w:r>
      <w:r w:rsidRPr="0064194C">
        <w:rPr>
          <w:rFonts w:eastAsia="Times New Roman" w:cstheme="minorHAnsi"/>
          <w:lang w:eastAsia="sv-SE"/>
        </w:rPr>
        <w:t xml:space="preserve">änsten i samband med inskrivning, behandlingskonferenser och utskrivning men också kontinuerligt efter behov under ungdomens placeringstid på ……... </w:t>
      </w:r>
    </w:p>
    <w:p w14:paraId="412B2FC3" w14:textId="49E5DBB5" w:rsidR="009D3605" w:rsidRPr="0064194C" w:rsidRDefault="009D3605" w:rsidP="0064194C">
      <w:pPr>
        <w:widowControl w:val="0"/>
        <w:autoSpaceDE w:val="0"/>
        <w:autoSpaceDN w:val="0"/>
        <w:adjustRightInd w:val="0"/>
        <w:spacing w:before="0" w:after="0" w:line="240" w:lineRule="auto"/>
        <w:rPr>
          <w:rFonts w:eastAsia="Times New Roman" w:cstheme="minorHAnsi"/>
          <w:lang w:eastAsia="sv-SE"/>
        </w:rPr>
      </w:pPr>
      <w:r w:rsidRPr="0064194C">
        <w:rPr>
          <w:rFonts w:eastAsia="Times New Roman" w:cstheme="minorHAnsi"/>
          <w:lang w:eastAsia="sv-SE"/>
        </w:rPr>
        <w:t xml:space="preserve">Vi har också tät kontakt med ungdomsskola/praktikplats enligt individuell planering samt efter behov. </w:t>
      </w:r>
      <w:r w:rsidR="003A2146">
        <w:rPr>
          <w:rFonts w:eastAsia="Times New Roman" w:cstheme="minorHAnsi"/>
          <w:lang w:eastAsia="sv-SE"/>
        </w:rPr>
        <w:t xml:space="preserve"> </w:t>
      </w:r>
      <w:r w:rsidRPr="0064194C">
        <w:rPr>
          <w:rFonts w:cstheme="minorHAnsi"/>
          <w:lang w:eastAsia="sv-SE"/>
        </w:rPr>
        <w:t>Samverkan ska ocks</w:t>
      </w:r>
      <w:r w:rsidRPr="0064194C">
        <w:rPr>
          <w:rFonts w:eastAsia="Times New Roman" w:cstheme="minorHAnsi"/>
          <w:lang w:eastAsia="sv-SE"/>
        </w:rPr>
        <w:t xml:space="preserve">å ske med övriga samarbetspartners som vi behöver ha kontakt med under ungdomens placeringstid hos oss, t ex specialister. </w:t>
      </w:r>
    </w:p>
    <w:p w14:paraId="29C4883D" w14:textId="5152EE18" w:rsidR="009D3605" w:rsidRPr="0064194C" w:rsidRDefault="009D3605" w:rsidP="0064194C">
      <w:pPr>
        <w:widowControl w:val="0"/>
        <w:autoSpaceDE w:val="0"/>
        <w:autoSpaceDN w:val="0"/>
        <w:adjustRightInd w:val="0"/>
        <w:spacing w:before="0" w:after="0" w:line="240" w:lineRule="auto"/>
        <w:rPr>
          <w:rFonts w:eastAsia="Times New Roman" w:cstheme="minorHAnsi"/>
          <w:lang w:eastAsia="sv-SE"/>
        </w:rPr>
      </w:pPr>
    </w:p>
    <w:p w14:paraId="7584EF00" w14:textId="736684E8" w:rsidR="009D3605" w:rsidRPr="003A2146" w:rsidRDefault="0028184D" w:rsidP="0064194C">
      <w:pPr>
        <w:widowControl w:val="0"/>
        <w:autoSpaceDE w:val="0"/>
        <w:autoSpaceDN w:val="0"/>
        <w:adjustRightInd w:val="0"/>
        <w:spacing w:before="0" w:after="0" w:line="240" w:lineRule="auto"/>
        <w:rPr>
          <w:rFonts w:eastAsia="Times New Roman" w:cstheme="minorHAnsi"/>
          <w:b/>
          <w:lang w:eastAsia="sv-SE"/>
        </w:rPr>
      </w:pPr>
      <w:r w:rsidRPr="003A2146">
        <w:rPr>
          <w:rFonts w:eastAsia="Times New Roman" w:cstheme="minorHAnsi"/>
          <w:b/>
          <w:lang w:eastAsia="sv-SE"/>
        </w:rPr>
        <w:t>Hänvisning</w:t>
      </w:r>
    </w:p>
    <w:p w14:paraId="3F05A766" w14:textId="2BB170FF" w:rsidR="0028184D" w:rsidRDefault="0028184D" w:rsidP="0064194C">
      <w:pPr>
        <w:widowControl w:val="0"/>
        <w:autoSpaceDE w:val="0"/>
        <w:autoSpaceDN w:val="0"/>
        <w:adjustRightInd w:val="0"/>
        <w:spacing w:before="0" w:after="0" w:line="240" w:lineRule="auto"/>
        <w:rPr>
          <w:rFonts w:eastAsia="Times New Roman" w:cstheme="minorHAnsi"/>
          <w:lang w:eastAsia="sv-SE"/>
        </w:rPr>
      </w:pPr>
    </w:p>
    <w:p w14:paraId="342D49EA" w14:textId="208D3769" w:rsidR="0028184D" w:rsidRPr="0064194C" w:rsidRDefault="00ED6CC7" w:rsidP="0028184D">
      <w:pPr>
        <w:widowControl w:val="0"/>
        <w:autoSpaceDE w:val="0"/>
        <w:autoSpaceDN w:val="0"/>
        <w:adjustRightInd w:val="0"/>
        <w:spacing w:before="0" w:after="0" w:line="240" w:lineRule="auto"/>
        <w:rPr>
          <w:rFonts w:cstheme="minorHAnsi"/>
          <w:lang w:eastAsia="sv-SE"/>
        </w:rPr>
      </w:pPr>
      <w:hyperlink w:anchor="_4.1.11_Skola_och" w:history="1">
        <w:r w:rsidR="0028184D" w:rsidRPr="0064194C">
          <w:rPr>
            <w:rStyle w:val="Hyperlnk"/>
            <w:rFonts w:eastAsia="Times New Roman" w:cstheme="minorHAnsi"/>
            <w:lang w:eastAsia="sv-SE"/>
          </w:rPr>
          <w:t xml:space="preserve">4.1.11 </w:t>
        </w:r>
        <w:r w:rsidR="0028184D" w:rsidRPr="0064194C">
          <w:rPr>
            <w:rStyle w:val="Hyperlnk"/>
            <w:rFonts w:cstheme="minorHAnsi"/>
            <w:lang w:eastAsia="sv-SE"/>
          </w:rPr>
          <w:t>Skola och praktik</w:t>
        </w:r>
      </w:hyperlink>
    </w:p>
    <w:p w14:paraId="5148C259" w14:textId="77777777" w:rsidR="0028184D" w:rsidRDefault="0028184D" w:rsidP="0064194C">
      <w:pPr>
        <w:widowControl w:val="0"/>
        <w:autoSpaceDE w:val="0"/>
        <w:autoSpaceDN w:val="0"/>
        <w:adjustRightInd w:val="0"/>
        <w:spacing w:before="0" w:after="0" w:line="240" w:lineRule="auto"/>
        <w:rPr>
          <w:rFonts w:eastAsia="Times New Roman" w:cstheme="minorHAnsi"/>
          <w:lang w:eastAsia="sv-SE"/>
        </w:rPr>
      </w:pPr>
    </w:p>
    <w:p w14:paraId="749FE163" w14:textId="77777777" w:rsidR="0028184D" w:rsidRPr="0064194C" w:rsidRDefault="0028184D" w:rsidP="0064194C">
      <w:pPr>
        <w:widowControl w:val="0"/>
        <w:autoSpaceDE w:val="0"/>
        <w:autoSpaceDN w:val="0"/>
        <w:adjustRightInd w:val="0"/>
        <w:spacing w:before="0" w:after="0" w:line="240" w:lineRule="auto"/>
        <w:rPr>
          <w:rFonts w:eastAsia="Times New Roman" w:cstheme="minorHAnsi"/>
          <w:lang w:eastAsia="sv-SE"/>
        </w:rPr>
      </w:pPr>
    </w:p>
    <w:p w14:paraId="28A03BD8" w14:textId="77777777" w:rsidR="009D3605" w:rsidRPr="0064194C" w:rsidRDefault="009D3605" w:rsidP="0064194C">
      <w:pPr>
        <w:spacing w:before="0" w:after="0" w:line="240" w:lineRule="auto"/>
        <w:rPr>
          <w:rFonts w:eastAsiaTheme="majorEastAsia" w:cstheme="minorHAnsi"/>
          <w:color w:val="1F4D78" w:themeColor="accent1" w:themeShade="7F"/>
        </w:rPr>
      </w:pPr>
    </w:p>
    <w:p w14:paraId="4EC5A37D" w14:textId="77777777" w:rsidR="008A4A27" w:rsidRPr="0064194C" w:rsidRDefault="008A4A27"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0A3E886A" w14:textId="65718344" w:rsidR="0072798A" w:rsidRPr="00E14E4A" w:rsidRDefault="009D3605" w:rsidP="00E14E4A">
      <w:pPr>
        <w:pStyle w:val="Rubrik3"/>
      </w:pPr>
      <w:bookmarkStart w:id="36" w:name="_Toc469309123"/>
      <w:r w:rsidRPr="00E14E4A">
        <w:lastRenderedPageBreak/>
        <w:t>4.1.6</w:t>
      </w:r>
      <w:r w:rsidR="0072798A" w:rsidRPr="00E14E4A">
        <w:t xml:space="preserve"> Behandlingsplanering (arbetsplanering)</w:t>
      </w:r>
      <w:bookmarkEnd w:id="36"/>
    </w:p>
    <w:p w14:paraId="1C0403E8" w14:textId="77777777" w:rsidR="0072798A" w:rsidRPr="0064194C" w:rsidRDefault="0072798A" w:rsidP="0064194C">
      <w:pPr>
        <w:widowControl w:val="0"/>
        <w:autoSpaceDE w:val="0"/>
        <w:autoSpaceDN w:val="0"/>
        <w:adjustRightInd w:val="0"/>
        <w:spacing w:before="0" w:after="0" w:line="240" w:lineRule="auto"/>
        <w:rPr>
          <w:rFonts w:cstheme="minorHAnsi"/>
          <w:lang w:val="x-none" w:eastAsia="x-none"/>
        </w:rPr>
      </w:pPr>
    </w:p>
    <w:p w14:paraId="61169400" w14:textId="77777777" w:rsidR="0072798A" w:rsidRPr="0064194C" w:rsidRDefault="0072798A"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H</w:t>
      </w:r>
      <w:r w:rsidRPr="0064194C">
        <w:rPr>
          <w:rFonts w:eastAsia="Times New Roman" w:cstheme="minorHAnsi"/>
          <w:lang w:val="x-none" w:eastAsia="x-none"/>
        </w:rPr>
        <w:t>är beskriver man hur bemanningen och arbetsupplägget ser ut för HVB-hemmet.</w:t>
      </w:r>
    </w:p>
    <w:p w14:paraId="3A38B119" w14:textId="77777777" w:rsidR="0072798A" w:rsidRPr="0064194C" w:rsidRDefault="0072798A" w:rsidP="0064194C">
      <w:pPr>
        <w:widowControl w:val="0"/>
        <w:autoSpaceDE w:val="0"/>
        <w:autoSpaceDN w:val="0"/>
        <w:adjustRightInd w:val="0"/>
        <w:spacing w:before="0" w:after="0" w:line="240" w:lineRule="auto"/>
        <w:rPr>
          <w:rFonts w:eastAsia="Times New Roman" w:cstheme="minorHAnsi"/>
          <w:lang w:val="x-none" w:eastAsia="x-none"/>
        </w:rPr>
      </w:pPr>
    </w:p>
    <w:p w14:paraId="2BEED18B" w14:textId="77777777" w:rsidR="0072798A" w:rsidRPr="0064194C" w:rsidRDefault="0072798A" w:rsidP="00BB418D">
      <w:pPr>
        <w:pStyle w:val="Liststycke"/>
        <w:widowControl w:val="0"/>
        <w:numPr>
          <w:ilvl w:val="0"/>
          <w:numId w:val="25"/>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Hur ser schemat ut för de gemensamma aktiviteterna som finns inom verksamheten?</w:t>
      </w:r>
    </w:p>
    <w:p w14:paraId="03E98396" w14:textId="77777777" w:rsidR="0072798A" w:rsidRPr="0064194C" w:rsidRDefault="0072798A" w:rsidP="00BB418D">
      <w:pPr>
        <w:pStyle w:val="Liststycke"/>
        <w:widowControl w:val="0"/>
        <w:numPr>
          <w:ilvl w:val="0"/>
          <w:numId w:val="25"/>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Hur lägger man t ex upp planeringen för ungdoms/boendes möte med kontaktpersonerna?</w:t>
      </w:r>
    </w:p>
    <w:p w14:paraId="4F493048" w14:textId="77777777" w:rsidR="00762868" w:rsidRPr="0064194C" w:rsidRDefault="0072798A" w:rsidP="00BB418D">
      <w:pPr>
        <w:pStyle w:val="Liststycke"/>
        <w:widowControl w:val="0"/>
        <w:numPr>
          <w:ilvl w:val="0"/>
          <w:numId w:val="25"/>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Hur sker planeringen vid personalens sjukfrånvaro? </w:t>
      </w:r>
    </w:p>
    <w:p w14:paraId="3069CCE9" w14:textId="787583AB" w:rsidR="0072798A" w:rsidRPr="0064194C" w:rsidRDefault="0072798A" w:rsidP="00BB418D">
      <w:pPr>
        <w:pStyle w:val="Liststycke"/>
        <w:widowControl w:val="0"/>
        <w:numPr>
          <w:ilvl w:val="0"/>
          <w:numId w:val="25"/>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Finns extrapersonal?</w:t>
      </w:r>
    </w:p>
    <w:p w14:paraId="65E6E20E" w14:textId="77777777" w:rsidR="0072798A" w:rsidRPr="0064194C" w:rsidRDefault="0072798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657B2400" w14:textId="77777777" w:rsidR="0072798A" w:rsidRPr="0064194C" w:rsidRDefault="0072798A" w:rsidP="0064194C">
      <w:pPr>
        <w:widowControl w:val="0"/>
        <w:autoSpaceDE w:val="0"/>
        <w:autoSpaceDN w:val="0"/>
        <w:adjustRightInd w:val="0"/>
        <w:spacing w:before="0" w:after="0" w:line="240" w:lineRule="auto"/>
        <w:rPr>
          <w:rFonts w:eastAsia="Times New Roman" w:cstheme="minorHAnsi"/>
          <w:lang w:val="x-none" w:eastAsia="x-none"/>
        </w:rPr>
      </w:pPr>
    </w:p>
    <w:p w14:paraId="7203F19D" w14:textId="77777777" w:rsidR="004202F1" w:rsidRPr="0064194C" w:rsidRDefault="004202F1"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293B9A0F" w14:textId="74C186D7" w:rsidR="0072798A" w:rsidRPr="00E14E4A" w:rsidRDefault="009D3605" w:rsidP="00E14E4A">
      <w:pPr>
        <w:pStyle w:val="Rubrik3"/>
      </w:pPr>
      <w:bookmarkStart w:id="37" w:name="_Toc469309124"/>
      <w:r w:rsidRPr="00E14E4A">
        <w:lastRenderedPageBreak/>
        <w:t>4.1.7</w:t>
      </w:r>
      <w:r w:rsidR="0072798A" w:rsidRPr="00E14E4A">
        <w:t xml:space="preserve"> Behandling</w:t>
      </w:r>
      <w:bookmarkEnd w:id="37"/>
    </w:p>
    <w:p w14:paraId="0AFCE982" w14:textId="5FFCBBF7" w:rsidR="001C5B8E" w:rsidRPr="0064194C" w:rsidRDefault="001C5B8E" w:rsidP="0064194C">
      <w:pPr>
        <w:spacing w:before="0" w:after="0" w:line="240" w:lineRule="auto"/>
        <w:rPr>
          <w:rFonts w:cstheme="minorHAnsi"/>
        </w:rPr>
      </w:pPr>
    </w:p>
    <w:p w14:paraId="27D7D33A" w14:textId="77777777" w:rsidR="001C5B8E" w:rsidRPr="0064194C" w:rsidRDefault="001C5B8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De anst</w:t>
      </w:r>
      <w:r w:rsidRPr="0064194C">
        <w:rPr>
          <w:rFonts w:eastAsia="Times New Roman" w:cstheme="minorHAnsi"/>
          <w:lang w:val="x-none" w:eastAsia="x-none"/>
        </w:rPr>
        <w:t xml:space="preserve">ällda utgår ifrån de scheman och genomförandeplaner som finns upprättade för varje ungdom/boende. </w:t>
      </w:r>
    </w:p>
    <w:p w14:paraId="1DCF216E" w14:textId="77777777" w:rsidR="001C5B8E" w:rsidRPr="0064194C" w:rsidRDefault="001C5B8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2E423145" w14:textId="3300D3E1" w:rsidR="001C5B8E" w:rsidRPr="0064194C" w:rsidRDefault="001C5B8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Behandlingshemsterapeuter är också kontaktpersoner för ungdom/boende vilket innebär kontinuerlig kontakt, t ex samtal, möten och aktiviteter. Kontaktpersonerna har också ett extra ansvar när det gäller kontakt med den specifika ungdomens/boendes vårdnadshavare, socialsekreterare, skola</w:t>
      </w:r>
      <w:r w:rsidR="00916A99" w:rsidRPr="0064194C">
        <w:rPr>
          <w:rFonts w:eastAsia="Times New Roman" w:cstheme="minorHAnsi"/>
          <w:lang w:eastAsia="x-none"/>
        </w:rPr>
        <w:t xml:space="preserve">, </w:t>
      </w:r>
      <w:r w:rsidRPr="0064194C">
        <w:rPr>
          <w:rFonts w:eastAsia="Times New Roman" w:cstheme="minorHAnsi"/>
          <w:lang w:val="x-none" w:eastAsia="x-none"/>
        </w:rPr>
        <w:t>sjuk</w:t>
      </w:r>
      <w:r w:rsidR="00916A99" w:rsidRPr="0064194C">
        <w:rPr>
          <w:rFonts w:eastAsia="Times New Roman" w:cstheme="minorHAnsi"/>
          <w:lang w:eastAsia="x-none"/>
        </w:rPr>
        <w:t>- och tand</w:t>
      </w:r>
      <w:r w:rsidRPr="0064194C">
        <w:rPr>
          <w:rFonts w:eastAsia="Times New Roman" w:cstheme="minorHAnsi"/>
          <w:lang w:val="x-none" w:eastAsia="x-none"/>
        </w:rPr>
        <w:t>vård. Dessa kontakter ska ske i samarbete med verksamhetschef.</w:t>
      </w:r>
    </w:p>
    <w:p w14:paraId="3C68FE05" w14:textId="77777777" w:rsidR="001C5B8E" w:rsidRPr="0064194C" w:rsidRDefault="001C5B8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22E5CEC3" w14:textId="77777777" w:rsidR="001C5B8E" w:rsidRPr="0064194C" w:rsidRDefault="001C5B8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 har också en del upprättade rutiner för vårt arbete. Samtliga anställda ska introduceras i dessa rutiner i samband med introduktionsutbildning och dessa rutiner finns i ..................</w:t>
      </w:r>
    </w:p>
    <w:p w14:paraId="3E722A15" w14:textId="77777777" w:rsidR="0054045C" w:rsidRDefault="0054045C"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75C0797F" w14:textId="77777777" w:rsidR="001C5B8E" w:rsidRPr="0064194C" w:rsidRDefault="001C5B8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7DC3DC27" w14:textId="77777777" w:rsidR="001C5B8E" w:rsidRPr="0064194C" w:rsidRDefault="001C5B8E" w:rsidP="0064194C">
      <w:pPr>
        <w:spacing w:before="0" w:after="0" w:line="240" w:lineRule="auto"/>
        <w:rPr>
          <w:rFonts w:cstheme="minorHAnsi"/>
          <w:lang w:val="x-none"/>
        </w:rPr>
      </w:pPr>
    </w:p>
    <w:p w14:paraId="41D566E0" w14:textId="77777777" w:rsidR="00955C85" w:rsidRPr="0064194C" w:rsidRDefault="00955C85"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6865092D" w14:textId="737DE6A7" w:rsidR="00443D51" w:rsidRPr="00E14E4A" w:rsidRDefault="009D3605" w:rsidP="00E14E4A">
      <w:pPr>
        <w:pStyle w:val="Rubrik3"/>
      </w:pPr>
      <w:bookmarkStart w:id="38" w:name="_4.1.7_Personalmöten"/>
      <w:bookmarkStart w:id="39" w:name="_4.1.8_Personalmöten"/>
      <w:bookmarkStart w:id="40" w:name="_Toc469309125"/>
      <w:bookmarkEnd w:id="38"/>
      <w:bookmarkEnd w:id="39"/>
      <w:r w:rsidRPr="00E14E4A">
        <w:lastRenderedPageBreak/>
        <w:t>4.1.8</w:t>
      </w:r>
      <w:r w:rsidR="00443D51" w:rsidRPr="00E14E4A">
        <w:t xml:space="preserve"> Personalmöten</w:t>
      </w:r>
      <w:bookmarkEnd w:id="40"/>
    </w:p>
    <w:p w14:paraId="4CD20E45" w14:textId="4CA70DE1" w:rsidR="001C5B8E" w:rsidRPr="0064194C" w:rsidRDefault="001C5B8E" w:rsidP="0064194C">
      <w:pPr>
        <w:spacing w:before="0" w:after="0" w:line="240" w:lineRule="auto"/>
        <w:rPr>
          <w:rFonts w:cstheme="minorHAnsi"/>
        </w:rPr>
      </w:pPr>
    </w:p>
    <w:p w14:paraId="5185E5D2" w14:textId="71B4712F" w:rsidR="001C5B8E" w:rsidRPr="0064194C" w:rsidRDefault="001C5B8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Personalm</w:t>
      </w:r>
      <w:r w:rsidRPr="0064194C">
        <w:rPr>
          <w:rFonts w:eastAsia="Times New Roman" w:cstheme="minorHAnsi"/>
          <w:lang w:val="x-none" w:eastAsia="x-none"/>
        </w:rPr>
        <w:t>öten ska hållas 1 gg</w:t>
      </w:r>
      <w:r w:rsidR="006377C7" w:rsidRPr="0064194C">
        <w:rPr>
          <w:rFonts w:eastAsia="Times New Roman" w:cstheme="minorHAnsi"/>
          <w:lang w:eastAsia="x-none"/>
        </w:rPr>
        <w:t>r</w:t>
      </w:r>
      <w:r w:rsidRPr="0064194C">
        <w:rPr>
          <w:rFonts w:eastAsia="Times New Roman" w:cstheme="minorHAnsi"/>
          <w:lang w:val="x-none" w:eastAsia="x-none"/>
        </w:rPr>
        <w:t>/vecka. Samtlig personal ska deltaga. Om någon anställd inte kan delta vid mötet ska verksamhetschef eller annan utsedd person se till att den anställde får all viktig information som behövs, som tagits upp på mötet.</w:t>
      </w:r>
    </w:p>
    <w:p w14:paraId="18CE8C92" w14:textId="77777777" w:rsidR="001C5B8E" w:rsidRPr="0064194C" w:rsidRDefault="001C5B8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46F38A5D" w14:textId="77777777" w:rsidR="001C5B8E" w:rsidRPr="0064194C" w:rsidRDefault="001C5B8E" w:rsidP="0064194C">
      <w:pPr>
        <w:widowControl w:val="0"/>
        <w:autoSpaceDE w:val="0"/>
        <w:autoSpaceDN w:val="0"/>
        <w:adjustRightInd w:val="0"/>
        <w:spacing w:before="0" w:after="0" w:line="240" w:lineRule="auto"/>
        <w:rPr>
          <w:rFonts w:cstheme="minorHAnsi"/>
          <w:lang w:val="x-none" w:eastAsia="x-none"/>
        </w:rPr>
      </w:pPr>
      <w:r w:rsidRPr="0064194C">
        <w:rPr>
          <w:rFonts w:eastAsia="Times New Roman" w:cstheme="minorHAnsi"/>
          <w:lang w:val="x-none" w:eastAsia="x-none"/>
        </w:rPr>
        <w:t xml:space="preserve">Vi har en dagordning som vi följer vid personalmöten och protokoll förs. Dagordningen nedan är ett exempel på dagordning. Vid behov lägger vi till och tar bort punkter från denna. Känslig information eller namn undviks med hänsyn till ungdom/boendes integritet. </w:t>
      </w:r>
    </w:p>
    <w:p w14:paraId="080FFD03" w14:textId="77777777" w:rsidR="001C5B8E" w:rsidRPr="0064194C" w:rsidRDefault="001C5B8E" w:rsidP="0064194C">
      <w:pPr>
        <w:widowControl w:val="0"/>
        <w:autoSpaceDE w:val="0"/>
        <w:autoSpaceDN w:val="0"/>
        <w:adjustRightInd w:val="0"/>
        <w:spacing w:before="0" w:after="0" w:line="240" w:lineRule="auto"/>
        <w:rPr>
          <w:rFonts w:cstheme="minorHAnsi"/>
          <w:lang w:val="x-none" w:eastAsia="x-none"/>
        </w:rPr>
      </w:pPr>
    </w:p>
    <w:p w14:paraId="686A0CCB" w14:textId="77777777" w:rsidR="001C5B8E" w:rsidRPr="0064194C" w:rsidRDefault="001C5B8E" w:rsidP="0064194C">
      <w:pPr>
        <w:widowControl w:val="0"/>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Dagordning f</w:t>
      </w:r>
      <w:r w:rsidRPr="0064194C">
        <w:rPr>
          <w:rFonts w:eastAsia="Times New Roman" w:cstheme="minorHAnsi"/>
          <w:b/>
          <w:bCs/>
          <w:lang w:val="x-none" w:eastAsia="x-none"/>
        </w:rPr>
        <w:t>ör personalmöten</w:t>
      </w:r>
    </w:p>
    <w:p w14:paraId="4779A422" w14:textId="77777777" w:rsidR="001C5B8E" w:rsidRPr="0064194C" w:rsidRDefault="001C5B8E" w:rsidP="0064194C">
      <w:pPr>
        <w:widowControl w:val="0"/>
        <w:autoSpaceDE w:val="0"/>
        <w:autoSpaceDN w:val="0"/>
        <w:adjustRightInd w:val="0"/>
        <w:spacing w:before="0" w:after="0" w:line="240" w:lineRule="auto"/>
        <w:rPr>
          <w:rFonts w:cstheme="minorHAnsi"/>
          <w:lang w:val="x-none" w:eastAsia="x-none"/>
        </w:rPr>
      </w:pPr>
    </w:p>
    <w:p w14:paraId="209A84C5" w14:textId="6F0C2CFC" w:rsidR="001C5B8E" w:rsidRPr="00BB418D" w:rsidRDefault="001C5B8E" w:rsidP="00BB418D">
      <w:pPr>
        <w:pStyle w:val="Liststycke"/>
        <w:widowControl w:val="0"/>
        <w:numPr>
          <w:ilvl w:val="0"/>
          <w:numId w:val="37"/>
        </w:numPr>
        <w:autoSpaceDE w:val="0"/>
        <w:autoSpaceDN w:val="0"/>
        <w:adjustRightInd w:val="0"/>
        <w:spacing w:before="0" w:after="0" w:line="240" w:lineRule="auto"/>
        <w:rPr>
          <w:rFonts w:cstheme="minorHAnsi"/>
          <w:lang w:val="x-none" w:eastAsia="x-none"/>
        </w:rPr>
      </w:pPr>
      <w:r w:rsidRPr="00BB418D">
        <w:rPr>
          <w:rFonts w:cstheme="minorHAnsi"/>
          <w:lang w:val="x-none" w:eastAsia="x-none"/>
        </w:rPr>
        <w:t>Schema</w:t>
      </w:r>
    </w:p>
    <w:p w14:paraId="62E439EE" w14:textId="6F5274B2" w:rsidR="001C5B8E" w:rsidRPr="00BB418D" w:rsidRDefault="001C5B8E" w:rsidP="00BB418D">
      <w:pPr>
        <w:pStyle w:val="Liststycke"/>
        <w:widowControl w:val="0"/>
        <w:numPr>
          <w:ilvl w:val="0"/>
          <w:numId w:val="37"/>
        </w:numPr>
        <w:autoSpaceDE w:val="0"/>
        <w:autoSpaceDN w:val="0"/>
        <w:adjustRightInd w:val="0"/>
        <w:spacing w:before="0" w:after="0" w:line="240" w:lineRule="auto"/>
        <w:rPr>
          <w:rFonts w:eastAsia="Times New Roman" w:cstheme="minorHAnsi"/>
          <w:lang w:val="x-none" w:eastAsia="x-none"/>
        </w:rPr>
      </w:pPr>
      <w:r w:rsidRPr="00BB418D">
        <w:rPr>
          <w:rFonts w:cstheme="minorHAnsi"/>
          <w:lang w:val="x-none" w:eastAsia="x-none"/>
        </w:rPr>
        <w:t>Planering f</w:t>
      </w:r>
      <w:r w:rsidRPr="00BB418D">
        <w:rPr>
          <w:rFonts w:eastAsia="Times New Roman" w:cstheme="minorHAnsi"/>
          <w:lang w:val="x-none" w:eastAsia="x-none"/>
        </w:rPr>
        <w:t>ör veckan</w:t>
      </w:r>
    </w:p>
    <w:p w14:paraId="688F3A6C" w14:textId="10E4818B" w:rsidR="001C5B8E" w:rsidRPr="00BB418D" w:rsidRDefault="001C5B8E" w:rsidP="00BB418D">
      <w:pPr>
        <w:pStyle w:val="Liststycke"/>
        <w:widowControl w:val="0"/>
        <w:numPr>
          <w:ilvl w:val="0"/>
          <w:numId w:val="37"/>
        </w:numPr>
        <w:autoSpaceDE w:val="0"/>
        <w:autoSpaceDN w:val="0"/>
        <w:adjustRightInd w:val="0"/>
        <w:spacing w:before="0" w:after="0" w:line="240" w:lineRule="auto"/>
        <w:rPr>
          <w:rFonts w:eastAsia="Times New Roman" w:cstheme="minorHAnsi"/>
          <w:lang w:val="x-none" w:eastAsia="x-none"/>
        </w:rPr>
      </w:pPr>
      <w:r w:rsidRPr="00BB418D">
        <w:rPr>
          <w:rFonts w:eastAsia="Times New Roman" w:cstheme="minorHAnsi"/>
          <w:lang w:val="x-none" w:eastAsia="x-none"/>
        </w:rPr>
        <w:t>Förfrågningar</w:t>
      </w:r>
    </w:p>
    <w:p w14:paraId="59C12EB4" w14:textId="4E852EB5" w:rsidR="001C5B8E" w:rsidRPr="00BB418D" w:rsidRDefault="001C5B8E" w:rsidP="00BB418D">
      <w:pPr>
        <w:pStyle w:val="Liststycke"/>
        <w:widowControl w:val="0"/>
        <w:numPr>
          <w:ilvl w:val="0"/>
          <w:numId w:val="37"/>
        </w:numPr>
        <w:autoSpaceDE w:val="0"/>
        <w:autoSpaceDN w:val="0"/>
        <w:adjustRightInd w:val="0"/>
        <w:spacing w:before="0" w:after="0" w:line="240" w:lineRule="auto"/>
        <w:rPr>
          <w:rFonts w:eastAsia="Times New Roman" w:cstheme="minorHAnsi"/>
          <w:lang w:val="x-none" w:eastAsia="x-none"/>
        </w:rPr>
      </w:pPr>
      <w:r w:rsidRPr="00BB418D">
        <w:rPr>
          <w:rFonts w:eastAsia="Times New Roman" w:cstheme="minorHAnsi"/>
          <w:lang w:val="x-none" w:eastAsia="x-none"/>
        </w:rPr>
        <w:t>Rutiner</w:t>
      </w:r>
    </w:p>
    <w:p w14:paraId="632997B0" w14:textId="0C3029B9" w:rsidR="001C5B8E" w:rsidRPr="00BB418D" w:rsidRDefault="001C5B8E" w:rsidP="00BB418D">
      <w:pPr>
        <w:pStyle w:val="Liststycke"/>
        <w:widowControl w:val="0"/>
        <w:numPr>
          <w:ilvl w:val="0"/>
          <w:numId w:val="37"/>
        </w:numPr>
        <w:autoSpaceDE w:val="0"/>
        <w:autoSpaceDN w:val="0"/>
        <w:adjustRightInd w:val="0"/>
        <w:spacing w:before="0" w:after="0" w:line="240" w:lineRule="auto"/>
        <w:rPr>
          <w:rFonts w:eastAsia="Times New Roman" w:cstheme="minorHAnsi"/>
          <w:lang w:val="x-none" w:eastAsia="x-none"/>
        </w:rPr>
      </w:pPr>
      <w:r w:rsidRPr="00BB418D">
        <w:rPr>
          <w:rFonts w:eastAsia="Times New Roman" w:cstheme="minorHAnsi"/>
          <w:lang w:val="x-none" w:eastAsia="x-none"/>
        </w:rPr>
        <w:t>Kvalitet</w:t>
      </w:r>
    </w:p>
    <w:p w14:paraId="4DAD3525" w14:textId="77777777" w:rsidR="001C5B8E" w:rsidRPr="0064194C" w:rsidRDefault="001C5B8E" w:rsidP="0064194C">
      <w:pPr>
        <w:widowControl w:val="0"/>
        <w:autoSpaceDE w:val="0"/>
        <w:autoSpaceDN w:val="0"/>
        <w:adjustRightInd w:val="0"/>
        <w:spacing w:before="0" w:after="0" w:line="240" w:lineRule="auto"/>
        <w:ind w:left="1304"/>
        <w:rPr>
          <w:rFonts w:eastAsia="Times New Roman" w:cstheme="minorHAnsi"/>
          <w:lang w:val="x-none" w:eastAsia="x-none"/>
        </w:rPr>
      </w:pPr>
      <w:r w:rsidRPr="0064194C">
        <w:rPr>
          <w:rFonts w:eastAsia="Times New Roman" w:cstheme="minorHAnsi"/>
          <w:lang w:val="x-none" w:eastAsia="x-none"/>
        </w:rPr>
        <w:t xml:space="preserve">  a) Ungdom/boendes önskemål, synpunkter och klagomål</w:t>
      </w:r>
    </w:p>
    <w:p w14:paraId="08DCB01A" w14:textId="77777777" w:rsidR="001C5B8E" w:rsidRPr="0064194C" w:rsidRDefault="001C5B8E" w:rsidP="0064194C">
      <w:pPr>
        <w:widowControl w:val="0"/>
        <w:autoSpaceDE w:val="0"/>
        <w:autoSpaceDN w:val="0"/>
        <w:adjustRightInd w:val="0"/>
        <w:spacing w:before="0" w:after="0" w:line="240" w:lineRule="auto"/>
        <w:ind w:left="1304"/>
        <w:rPr>
          <w:rFonts w:eastAsia="Times New Roman" w:cstheme="minorHAnsi"/>
          <w:lang w:val="x-none" w:eastAsia="x-none"/>
        </w:rPr>
      </w:pPr>
      <w:r w:rsidRPr="0064194C">
        <w:rPr>
          <w:rFonts w:eastAsia="Times New Roman" w:cstheme="minorHAnsi"/>
          <w:lang w:val="x-none" w:eastAsia="x-none"/>
        </w:rPr>
        <w:t xml:space="preserve">  b) Journalanteckningar</w:t>
      </w:r>
    </w:p>
    <w:p w14:paraId="155C78E4" w14:textId="01F3D0F8" w:rsidR="001C5B8E" w:rsidRPr="0064194C" w:rsidRDefault="001C5B8E" w:rsidP="0064194C">
      <w:pPr>
        <w:widowControl w:val="0"/>
        <w:autoSpaceDE w:val="0"/>
        <w:autoSpaceDN w:val="0"/>
        <w:adjustRightInd w:val="0"/>
        <w:spacing w:before="0" w:after="0" w:line="240" w:lineRule="auto"/>
        <w:ind w:left="1304"/>
        <w:rPr>
          <w:rFonts w:eastAsia="Times New Roman" w:cstheme="minorHAnsi"/>
          <w:lang w:val="x-none" w:eastAsia="x-none"/>
        </w:rPr>
      </w:pPr>
      <w:r w:rsidRPr="0064194C">
        <w:rPr>
          <w:rFonts w:eastAsia="Times New Roman" w:cstheme="minorHAnsi"/>
          <w:lang w:val="x-none" w:eastAsia="x-none"/>
        </w:rPr>
        <w:t xml:space="preserve">  c) Förbättringsförslag</w:t>
      </w:r>
    </w:p>
    <w:p w14:paraId="01A4736B" w14:textId="77777777" w:rsidR="007E41BF" w:rsidRPr="0064194C" w:rsidRDefault="007E41BF" w:rsidP="0064194C">
      <w:pPr>
        <w:widowControl w:val="0"/>
        <w:autoSpaceDE w:val="0"/>
        <w:autoSpaceDN w:val="0"/>
        <w:adjustRightInd w:val="0"/>
        <w:spacing w:before="0" w:after="0" w:line="240" w:lineRule="auto"/>
        <w:ind w:left="1304"/>
        <w:rPr>
          <w:rFonts w:eastAsia="Times New Roman" w:cstheme="minorHAnsi"/>
          <w:lang w:val="x-none" w:eastAsia="x-none"/>
        </w:rPr>
      </w:pPr>
    </w:p>
    <w:p w14:paraId="17967316" w14:textId="6DC4A062" w:rsidR="001C5B8E" w:rsidRPr="00BB418D" w:rsidRDefault="001C5B8E" w:rsidP="00BB418D">
      <w:pPr>
        <w:pStyle w:val="Liststycke"/>
        <w:widowControl w:val="0"/>
        <w:numPr>
          <w:ilvl w:val="0"/>
          <w:numId w:val="37"/>
        </w:numPr>
        <w:autoSpaceDE w:val="0"/>
        <w:autoSpaceDN w:val="0"/>
        <w:adjustRightInd w:val="0"/>
        <w:spacing w:before="0" w:after="0" w:line="240" w:lineRule="auto"/>
        <w:rPr>
          <w:rFonts w:eastAsia="Times New Roman" w:cstheme="minorHAnsi"/>
          <w:lang w:val="x-none" w:eastAsia="x-none"/>
        </w:rPr>
      </w:pPr>
      <w:r w:rsidRPr="00BB418D">
        <w:rPr>
          <w:rFonts w:eastAsia="Times New Roman" w:cstheme="minorHAnsi"/>
          <w:lang w:val="x-none" w:eastAsia="x-none"/>
        </w:rPr>
        <w:t>Värdegrund - bemötande</w:t>
      </w:r>
    </w:p>
    <w:p w14:paraId="01C9C593" w14:textId="7036CAD6" w:rsidR="001C5B8E" w:rsidRPr="00BB418D" w:rsidRDefault="001C5B8E" w:rsidP="00BB418D">
      <w:pPr>
        <w:pStyle w:val="Liststycke"/>
        <w:widowControl w:val="0"/>
        <w:numPr>
          <w:ilvl w:val="0"/>
          <w:numId w:val="37"/>
        </w:numPr>
        <w:autoSpaceDE w:val="0"/>
        <w:autoSpaceDN w:val="0"/>
        <w:adjustRightInd w:val="0"/>
        <w:spacing w:before="0" w:after="0" w:line="240" w:lineRule="auto"/>
        <w:rPr>
          <w:rFonts w:eastAsia="Times New Roman" w:cstheme="minorHAnsi"/>
          <w:lang w:val="x-none" w:eastAsia="x-none"/>
        </w:rPr>
      </w:pPr>
      <w:r w:rsidRPr="00BB418D">
        <w:rPr>
          <w:rFonts w:eastAsia="Times New Roman" w:cstheme="minorHAnsi"/>
          <w:lang w:val="x-none" w:eastAsia="x-none"/>
        </w:rPr>
        <w:t>Utbildning/fortbildning/kurser</w:t>
      </w:r>
    </w:p>
    <w:p w14:paraId="34AD3CD2" w14:textId="7ED576A6" w:rsidR="001C5B8E" w:rsidRPr="00BB418D" w:rsidRDefault="001C5B8E" w:rsidP="00BB418D">
      <w:pPr>
        <w:pStyle w:val="Liststycke"/>
        <w:widowControl w:val="0"/>
        <w:numPr>
          <w:ilvl w:val="0"/>
          <w:numId w:val="37"/>
        </w:numPr>
        <w:autoSpaceDE w:val="0"/>
        <w:autoSpaceDN w:val="0"/>
        <w:adjustRightInd w:val="0"/>
        <w:spacing w:before="0" w:after="0" w:line="240" w:lineRule="auto"/>
        <w:rPr>
          <w:rFonts w:eastAsia="Times New Roman" w:cstheme="minorHAnsi"/>
          <w:lang w:val="x-none" w:eastAsia="x-none"/>
        </w:rPr>
      </w:pPr>
      <w:r w:rsidRPr="00BB418D">
        <w:rPr>
          <w:rFonts w:eastAsia="Times New Roman" w:cstheme="minorHAnsi"/>
          <w:lang w:val="x-none" w:eastAsia="x-none"/>
        </w:rPr>
        <w:t>Information och utbildning i anmälan av:</w:t>
      </w:r>
    </w:p>
    <w:p w14:paraId="503C3152" w14:textId="77777777" w:rsidR="007E41BF" w:rsidRPr="0064194C" w:rsidRDefault="007E41BF" w:rsidP="0064194C">
      <w:pPr>
        <w:widowControl w:val="0"/>
        <w:autoSpaceDE w:val="0"/>
        <w:autoSpaceDN w:val="0"/>
        <w:adjustRightInd w:val="0"/>
        <w:spacing w:before="0" w:after="0" w:line="240" w:lineRule="auto"/>
        <w:rPr>
          <w:rFonts w:eastAsia="Times New Roman" w:cstheme="minorHAnsi"/>
          <w:lang w:val="x-none" w:eastAsia="x-none"/>
        </w:rPr>
      </w:pPr>
    </w:p>
    <w:p w14:paraId="75030267" w14:textId="77777777" w:rsidR="001C5B8E" w:rsidRPr="0064194C" w:rsidRDefault="001C5B8E" w:rsidP="0064194C">
      <w:pPr>
        <w:widowControl w:val="0"/>
        <w:autoSpaceDE w:val="0"/>
        <w:autoSpaceDN w:val="0"/>
        <w:adjustRightInd w:val="0"/>
        <w:spacing w:before="0" w:after="0" w:line="240" w:lineRule="auto"/>
        <w:ind w:left="1304"/>
        <w:rPr>
          <w:rFonts w:eastAsia="Times New Roman" w:cstheme="minorHAnsi"/>
          <w:lang w:val="x-none" w:eastAsia="x-none"/>
        </w:rPr>
      </w:pPr>
      <w:r w:rsidRPr="0064194C">
        <w:rPr>
          <w:rFonts w:eastAsia="Times New Roman" w:cstheme="minorHAnsi"/>
          <w:lang w:val="x-none" w:eastAsia="x-none"/>
        </w:rPr>
        <w:t xml:space="preserve">  a) lex Sarah, lex Maria</w:t>
      </w:r>
    </w:p>
    <w:p w14:paraId="0F803084" w14:textId="77777777" w:rsidR="001C5B8E" w:rsidRPr="0064194C" w:rsidRDefault="001C5B8E" w:rsidP="0064194C">
      <w:pPr>
        <w:widowControl w:val="0"/>
        <w:autoSpaceDE w:val="0"/>
        <w:autoSpaceDN w:val="0"/>
        <w:adjustRightInd w:val="0"/>
        <w:spacing w:before="0" w:after="0" w:line="240" w:lineRule="auto"/>
        <w:ind w:left="1304"/>
        <w:rPr>
          <w:rFonts w:eastAsia="Times New Roman" w:cstheme="minorHAnsi"/>
          <w:lang w:val="x-none" w:eastAsia="x-none"/>
        </w:rPr>
      </w:pPr>
      <w:r w:rsidRPr="0064194C">
        <w:rPr>
          <w:rFonts w:eastAsia="Times New Roman" w:cstheme="minorHAnsi"/>
          <w:lang w:val="x-none" w:eastAsia="x-none"/>
        </w:rPr>
        <w:t xml:space="preserve">  b) tillbud</w:t>
      </w:r>
    </w:p>
    <w:p w14:paraId="43D1FE9C" w14:textId="060E3A2C" w:rsidR="001C5B8E" w:rsidRPr="0064194C" w:rsidRDefault="001C5B8E" w:rsidP="0064194C">
      <w:pPr>
        <w:widowControl w:val="0"/>
        <w:autoSpaceDE w:val="0"/>
        <w:autoSpaceDN w:val="0"/>
        <w:adjustRightInd w:val="0"/>
        <w:spacing w:before="0" w:after="0" w:line="240" w:lineRule="auto"/>
        <w:ind w:left="1304"/>
        <w:rPr>
          <w:rFonts w:eastAsia="Times New Roman" w:cstheme="minorHAnsi"/>
          <w:lang w:val="x-none" w:eastAsia="x-none"/>
        </w:rPr>
      </w:pPr>
      <w:r w:rsidRPr="0064194C">
        <w:rPr>
          <w:rFonts w:eastAsia="Times New Roman" w:cstheme="minorHAnsi"/>
          <w:lang w:val="x-none" w:eastAsia="x-none"/>
        </w:rPr>
        <w:t xml:space="preserve">  c) missförhållande som berör barn</w:t>
      </w:r>
    </w:p>
    <w:p w14:paraId="6ADA5E35" w14:textId="77777777" w:rsidR="007E41BF" w:rsidRPr="0064194C" w:rsidRDefault="007E41BF" w:rsidP="0064194C">
      <w:pPr>
        <w:widowControl w:val="0"/>
        <w:autoSpaceDE w:val="0"/>
        <w:autoSpaceDN w:val="0"/>
        <w:adjustRightInd w:val="0"/>
        <w:spacing w:before="0" w:after="0" w:line="240" w:lineRule="auto"/>
        <w:ind w:left="1304"/>
        <w:rPr>
          <w:rFonts w:eastAsia="Times New Roman" w:cstheme="minorHAnsi"/>
          <w:lang w:val="x-none" w:eastAsia="x-none"/>
        </w:rPr>
      </w:pPr>
    </w:p>
    <w:p w14:paraId="6A218B86" w14:textId="034E8A40" w:rsidR="001C5B8E" w:rsidRPr="00BB418D" w:rsidRDefault="001C5B8E" w:rsidP="00BB418D">
      <w:pPr>
        <w:pStyle w:val="Liststycke"/>
        <w:widowControl w:val="0"/>
        <w:numPr>
          <w:ilvl w:val="0"/>
          <w:numId w:val="37"/>
        </w:numPr>
        <w:autoSpaceDE w:val="0"/>
        <w:autoSpaceDN w:val="0"/>
        <w:adjustRightInd w:val="0"/>
        <w:spacing w:before="0" w:after="0" w:line="240" w:lineRule="auto"/>
        <w:rPr>
          <w:rFonts w:eastAsia="Times New Roman" w:cstheme="minorHAnsi"/>
          <w:lang w:val="x-none" w:eastAsia="x-none"/>
        </w:rPr>
      </w:pPr>
      <w:r w:rsidRPr="00BB418D">
        <w:rPr>
          <w:rFonts w:eastAsia="Times New Roman" w:cstheme="minorHAnsi"/>
          <w:lang w:val="x-none" w:eastAsia="x-none"/>
        </w:rPr>
        <w:t xml:space="preserve">Nyheter, kurser mm. </w:t>
      </w:r>
    </w:p>
    <w:p w14:paraId="23F28041" w14:textId="1F522D11" w:rsidR="001C5B8E" w:rsidRPr="00BB418D" w:rsidRDefault="001C5B8E" w:rsidP="00BB418D">
      <w:pPr>
        <w:pStyle w:val="Liststycke"/>
        <w:widowControl w:val="0"/>
        <w:numPr>
          <w:ilvl w:val="0"/>
          <w:numId w:val="37"/>
        </w:numPr>
        <w:autoSpaceDE w:val="0"/>
        <w:autoSpaceDN w:val="0"/>
        <w:adjustRightInd w:val="0"/>
        <w:spacing w:before="0" w:after="0" w:line="240" w:lineRule="auto"/>
        <w:rPr>
          <w:rFonts w:eastAsia="Times New Roman" w:cstheme="minorHAnsi"/>
          <w:lang w:val="x-none" w:eastAsia="x-none"/>
        </w:rPr>
      </w:pPr>
      <w:r w:rsidRPr="00BB418D">
        <w:rPr>
          <w:rFonts w:eastAsia="Times New Roman" w:cstheme="minorHAnsi"/>
          <w:lang w:val="x-none" w:eastAsia="x-none"/>
        </w:rPr>
        <w:t>Arbetsmiljöfrågor</w:t>
      </w:r>
    </w:p>
    <w:p w14:paraId="292EF8A9" w14:textId="74052434" w:rsidR="001C5B8E" w:rsidRPr="00BB418D" w:rsidRDefault="001C5B8E" w:rsidP="00BB418D">
      <w:pPr>
        <w:pStyle w:val="Liststycke"/>
        <w:widowControl w:val="0"/>
        <w:numPr>
          <w:ilvl w:val="0"/>
          <w:numId w:val="37"/>
        </w:numPr>
        <w:autoSpaceDE w:val="0"/>
        <w:autoSpaceDN w:val="0"/>
        <w:adjustRightInd w:val="0"/>
        <w:spacing w:before="0" w:after="0" w:line="240" w:lineRule="auto"/>
        <w:rPr>
          <w:rFonts w:cstheme="minorHAnsi"/>
          <w:lang w:val="x-none" w:eastAsia="x-none"/>
        </w:rPr>
      </w:pPr>
      <w:r w:rsidRPr="00BB418D">
        <w:rPr>
          <w:rFonts w:eastAsia="Times New Roman" w:cstheme="minorHAnsi"/>
          <w:lang w:val="x-none" w:eastAsia="x-none"/>
        </w:rPr>
        <w:t>Övrigt</w:t>
      </w:r>
    </w:p>
    <w:p w14:paraId="0A0623F8" w14:textId="77777777" w:rsidR="001C5B8E" w:rsidRPr="0064194C" w:rsidRDefault="001C5B8E" w:rsidP="0064194C">
      <w:pPr>
        <w:widowControl w:val="0"/>
        <w:autoSpaceDE w:val="0"/>
        <w:autoSpaceDN w:val="0"/>
        <w:adjustRightInd w:val="0"/>
        <w:spacing w:before="0" w:after="0" w:line="240" w:lineRule="auto"/>
        <w:rPr>
          <w:rFonts w:cstheme="minorHAnsi"/>
          <w:lang w:val="x-none" w:eastAsia="x-none"/>
        </w:rPr>
      </w:pPr>
    </w:p>
    <w:p w14:paraId="2F51E317" w14:textId="77777777" w:rsidR="001C5B8E" w:rsidRPr="0064194C" w:rsidRDefault="001C5B8E" w:rsidP="0064194C">
      <w:pPr>
        <w:pStyle w:val="Rubrik3"/>
        <w:spacing w:before="0" w:line="240" w:lineRule="auto"/>
        <w:rPr>
          <w:rFonts w:asciiTheme="minorHAnsi" w:hAnsiTheme="minorHAnsi" w:cstheme="minorHAnsi"/>
          <w:sz w:val="22"/>
          <w:szCs w:val="22"/>
        </w:rPr>
      </w:pPr>
    </w:p>
    <w:p w14:paraId="2D0F0DED" w14:textId="77777777" w:rsidR="00955C85" w:rsidRPr="0064194C" w:rsidRDefault="00955C85"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4A026BFA" w14:textId="6860BF73" w:rsidR="0072798A" w:rsidRPr="00E14E4A" w:rsidRDefault="0072798A" w:rsidP="00E14E4A">
      <w:pPr>
        <w:pStyle w:val="Rubrik3"/>
      </w:pPr>
      <w:bookmarkStart w:id="41" w:name="_Toc469309126"/>
      <w:r w:rsidRPr="00E14E4A">
        <w:lastRenderedPageBreak/>
        <w:t>4.</w:t>
      </w:r>
      <w:r w:rsidR="00443D51" w:rsidRPr="00E14E4A">
        <w:t>1.</w:t>
      </w:r>
      <w:r w:rsidR="003C645F">
        <w:t>9</w:t>
      </w:r>
      <w:r w:rsidRPr="00E14E4A">
        <w:t xml:space="preserve"> Medicinering och läkarkontakt</w:t>
      </w:r>
      <w:bookmarkEnd w:id="41"/>
    </w:p>
    <w:p w14:paraId="375D1CC7" w14:textId="4C18F75F" w:rsidR="001C5B8E" w:rsidRPr="0064194C" w:rsidRDefault="001C5B8E" w:rsidP="0064194C">
      <w:pPr>
        <w:spacing w:before="0" w:after="0" w:line="240" w:lineRule="auto"/>
        <w:rPr>
          <w:rFonts w:cstheme="minorHAnsi"/>
        </w:rPr>
      </w:pPr>
    </w:p>
    <w:p w14:paraId="5111702D" w14:textId="69DC2338"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Medicinering sker genom egenv</w:t>
      </w:r>
      <w:r w:rsidRPr="0064194C">
        <w:rPr>
          <w:rFonts w:eastAsia="Times New Roman" w:cstheme="minorHAnsi"/>
          <w:lang w:val="x-none" w:eastAsia="x-none"/>
        </w:rPr>
        <w:t>ård. Ungdomar och dess vårdnadshavare eller boende har själva ansvaret för att det finns mediciner om ungdom/boende är förskriven sådan. Det överlämnas sedan till oss på (företagets namn) att förvara och administrera medicinen åt ungdom/boende.</w:t>
      </w:r>
    </w:p>
    <w:p w14:paraId="2509529B"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71B2B921"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Medicin ska förvaras inlåst i medicinskåp.</w:t>
      </w:r>
    </w:p>
    <w:p w14:paraId="7075295C" w14:textId="77777777" w:rsidR="001C5B8E" w:rsidRPr="0064194C" w:rsidRDefault="001C5B8E" w:rsidP="0064194C">
      <w:pPr>
        <w:widowControl w:val="0"/>
        <w:autoSpaceDE w:val="0"/>
        <w:autoSpaceDN w:val="0"/>
        <w:adjustRightInd w:val="0"/>
        <w:spacing w:before="0" w:after="0" w:line="240" w:lineRule="auto"/>
        <w:rPr>
          <w:rFonts w:eastAsia="Times New Roman" w:cstheme="minorHAnsi"/>
          <w:lang w:val="x-none" w:eastAsia="x-none"/>
        </w:rPr>
      </w:pPr>
    </w:p>
    <w:p w14:paraId="59C0B0B9" w14:textId="61AEBC06" w:rsidR="001C5B8E" w:rsidRPr="0064194C" w:rsidRDefault="001C5B8E"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Medicin tilldelas ungdom/boende av delegerad personal på (företagets namn).</w:t>
      </w:r>
    </w:p>
    <w:p w14:paraId="50487E40" w14:textId="77777777" w:rsidR="001C5B8E" w:rsidRPr="0064194C" w:rsidRDefault="001C5B8E" w:rsidP="0064194C">
      <w:pPr>
        <w:widowControl w:val="0"/>
        <w:autoSpaceDE w:val="0"/>
        <w:autoSpaceDN w:val="0"/>
        <w:adjustRightInd w:val="0"/>
        <w:spacing w:before="0" w:after="0" w:line="240" w:lineRule="auto"/>
        <w:rPr>
          <w:rFonts w:eastAsia="Times New Roman" w:cstheme="minorHAnsi"/>
          <w:lang w:val="x-none" w:eastAsia="x-none"/>
        </w:rPr>
      </w:pPr>
    </w:p>
    <w:p w14:paraId="08203D50" w14:textId="77777777" w:rsidR="001C5B8E" w:rsidRPr="0064194C" w:rsidRDefault="001C5B8E"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Tilldelad medicin signeras av personal på signeringslista samt skrivs in i journal.</w:t>
      </w:r>
    </w:p>
    <w:p w14:paraId="57DCD44B" w14:textId="77777777" w:rsidR="001C5B8E" w:rsidRPr="0064194C" w:rsidRDefault="001C5B8E" w:rsidP="0064194C">
      <w:pPr>
        <w:widowControl w:val="0"/>
        <w:autoSpaceDE w:val="0"/>
        <w:autoSpaceDN w:val="0"/>
        <w:adjustRightInd w:val="0"/>
        <w:spacing w:before="0" w:after="0" w:line="240" w:lineRule="auto"/>
        <w:rPr>
          <w:rFonts w:eastAsia="Times New Roman" w:cstheme="minorHAnsi"/>
          <w:lang w:val="x-none" w:eastAsia="x-none"/>
        </w:rPr>
      </w:pPr>
    </w:p>
    <w:p w14:paraId="4DC91DDB" w14:textId="77777777" w:rsidR="001C5B8E" w:rsidRPr="0064194C" w:rsidRDefault="001C5B8E" w:rsidP="0064194C">
      <w:pPr>
        <w:widowControl w:val="0"/>
        <w:autoSpaceDE w:val="0"/>
        <w:autoSpaceDN w:val="0"/>
        <w:adjustRightInd w:val="0"/>
        <w:spacing w:before="0" w:after="0" w:line="240" w:lineRule="auto"/>
        <w:rPr>
          <w:rFonts w:eastAsia="Times New Roman" w:cstheme="minorHAnsi"/>
          <w:lang w:val="x-none" w:eastAsia="x-none"/>
        </w:rPr>
      </w:pPr>
    </w:p>
    <w:p w14:paraId="6C3B192A" w14:textId="02DFEC04" w:rsidR="0072798A" w:rsidRPr="0064194C" w:rsidRDefault="0072798A" w:rsidP="0064194C">
      <w:pPr>
        <w:widowControl w:val="0"/>
        <w:autoSpaceDE w:val="0"/>
        <w:autoSpaceDN w:val="0"/>
        <w:adjustRightInd w:val="0"/>
        <w:spacing w:before="0" w:after="0" w:line="240" w:lineRule="auto"/>
        <w:rPr>
          <w:rFonts w:cstheme="minorHAnsi"/>
          <w:b/>
          <w:bCs/>
          <w:lang w:eastAsia="x-none"/>
        </w:rPr>
      </w:pPr>
    </w:p>
    <w:p w14:paraId="07E365F1" w14:textId="77777777" w:rsidR="00B720B1" w:rsidRPr="0064194C" w:rsidRDefault="00B720B1"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10400357" w14:textId="2B8F156C" w:rsidR="0072798A" w:rsidRPr="00E14E4A" w:rsidRDefault="0072798A" w:rsidP="00E14E4A">
      <w:pPr>
        <w:pStyle w:val="Rubrik3"/>
      </w:pPr>
      <w:bookmarkStart w:id="42" w:name="_4.1.11_Skola_och"/>
      <w:bookmarkStart w:id="43" w:name="_Toc469309127"/>
      <w:bookmarkEnd w:id="42"/>
      <w:r w:rsidRPr="00E14E4A">
        <w:lastRenderedPageBreak/>
        <w:t>4.</w:t>
      </w:r>
      <w:r w:rsidR="00443D51" w:rsidRPr="00E14E4A">
        <w:t>1.</w:t>
      </w:r>
      <w:r w:rsidR="003C645F">
        <w:t>10</w:t>
      </w:r>
      <w:r w:rsidRPr="00E14E4A">
        <w:t xml:space="preserve"> Skola och praktik</w:t>
      </w:r>
      <w:bookmarkEnd w:id="43"/>
    </w:p>
    <w:p w14:paraId="32A36A39" w14:textId="77777777" w:rsidR="001C5B8E" w:rsidRPr="0064194C" w:rsidRDefault="001C5B8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22ED58A" w14:textId="77777777" w:rsidR="001C5B8E" w:rsidRPr="00EC63DD" w:rsidRDefault="001C5B8E" w:rsidP="00EC63DD">
      <w:pPr>
        <w:autoSpaceDE w:val="0"/>
        <w:autoSpaceDN w:val="0"/>
        <w:adjustRightInd w:val="0"/>
        <w:spacing w:before="0" w:after="0" w:line="240" w:lineRule="auto"/>
        <w:rPr>
          <w:rFonts w:eastAsia="Times New Roman" w:cstheme="minorHAnsi"/>
          <w:lang w:val="x-none" w:eastAsia="x-none"/>
        </w:rPr>
      </w:pPr>
      <w:r w:rsidRPr="00EC63DD">
        <w:rPr>
          <w:rFonts w:cstheme="minorHAnsi"/>
          <w:lang w:val="x-none" w:eastAsia="x-none"/>
        </w:rPr>
        <w:t>Vi ska g</w:t>
      </w:r>
      <w:r w:rsidRPr="00EC63DD">
        <w:rPr>
          <w:rFonts w:eastAsia="Times New Roman" w:cstheme="minorHAnsi"/>
          <w:lang w:val="x-none" w:eastAsia="x-none"/>
        </w:rPr>
        <w:t>öra en individuell planering för varje ungdom/boende avseende skola/praktik samt fritid.</w:t>
      </w:r>
    </w:p>
    <w:p w14:paraId="19C2D7E4" w14:textId="77777777" w:rsidR="001C5B8E" w:rsidRPr="0064194C" w:rsidRDefault="001C5B8E" w:rsidP="00EC63DD">
      <w:pPr>
        <w:autoSpaceDE w:val="0"/>
        <w:autoSpaceDN w:val="0"/>
        <w:adjustRightInd w:val="0"/>
        <w:spacing w:before="0" w:after="0" w:line="240" w:lineRule="auto"/>
        <w:rPr>
          <w:rFonts w:eastAsia="Times New Roman" w:cstheme="minorHAnsi"/>
          <w:lang w:val="x-none" w:eastAsia="x-none"/>
        </w:rPr>
      </w:pPr>
    </w:p>
    <w:p w14:paraId="62E1079D" w14:textId="77777777" w:rsidR="001C5B8E" w:rsidRPr="00EC63DD" w:rsidRDefault="001C5B8E" w:rsidP="00EC63DD">
      <w:pPr>
        <w:autoSpaceDE w:val="0"/>
        <w:autoSpaceDN w:val="0"/>
        <w:adjustRightInd w:val="0"/>
        <w:spacing w:before="0" w:after="0" w:line="240" w:lineRule="auto"/>
        <w:rPr>
          <w:rFonts w:eastAsia="Times New Roman" w:cstheme="minorHAnsi"/>
          <w:lang w:val="x-none" w:eastAsia="x-none"/>
        </w:rPr>
      </w:pPr>
      <w:r w:rsidRPr="00EC63DD">
        <w:rPr>
          <w:rFonts w:eastAsia="Times New Roman" w:cstheme="minorHAnsi"/>
          <w:lang w:val="x-none" w:eastAsia="x-none"/>
        </w:rPr>
        <w:t>Om planeringen ska omfatta skola eller praktik beslutas denna tillsammans med ungdom/boende och vårdnadshavare. I första hand har vi som mål att ungdom/boende ska gå i skola men för de som inte är skolpliktiga eller som inte har studiemotivation är praktik ett alternativ för att komma in i en strukturerad vardag.</w:t>
      </w:r>
    </w:p>
    <w:p w14:paraId="6DEDFE4E" w14:textId="77777777" w:rsidR="001C5B8E" w:rsidRPr="0064194C" w:rsidRDefault="001C5B8E" w:rsidP="00EC63DD">
      <w:pPr>
        <w:autoSpaceDE w:val="0"/>
        <w:autoSpaceDN w:val="0"/>
        <w:adjustRightInd w:val="0"/>
        <w:spacing w:before="0" w:after="0" w:line="240" w:lineRule="auto"/>
        <w:rPr>
          <w:rFonts w:eastAsia="Times New Roman" w:cstheme="minorHAnsi"/>
          <w:lang w:val="x-none" w:eastAsia="x-none"/>
        </w:rPr>
      </w:pPr>
    </w:p>
    <w:p w14:paraId="5E41E23B" w14:textId="77777777" w:rsidR="001C5B8E" w:rsidRPr="00EC63DD" w:rsidRDefault="001C5B8E" w:rsidP="00EC63DD">
      <w:pPr>
        <w:autoSpaceDE w:val="0"/>
        <w:autoSpaceDN w:val="0"/>
        <w:adjustRightInd w:val="0"/>
        <w:spacing w:before="0" w:after="0" w:line="240" w:lineRule="auto"/>
        <w:rPr>
          <w:rFonts w:eastAsia="Times New Roman" w:cstheme="minorHAnsi"/>
          <w:lang w:val="x-none" w:eastAsia="x-none"/>
        </w:rPr>
      </w:pPr>
      <w:r w:rsidRPr="00EC63DD">
        <w:rPr>
          <w:rFonts w:eastAsia="Times New Roman" w:cstheme="minorHAnsi"/>
          <w:lang w:val="x-none" w:eastAsia="x-none"/>
        </w:rPr>
        <w:t xml:space="preserve">Kontaktperson och ungdom/boendes mentor/handledare på skola/praktikplats kommer gemensamt överens om hur deras kontakt ska se ut med avseende på rapportering/återkoppling för hur det går för ungdom/boende i skola/praktikplats. Detta sker vanligtvis i form av e-post men möten bokas också in vid behov. </w:t>
      </w:r>
    </w:p>
    <w:p w14:paraId="2090E0DB" w14:textId="77777777" w:rsidR="001C5B8E" w:rsidRPr="0064194C" w:rsidRDefault="001C5B8E" w:rsidP="00EC63DD">
      <w:pPr>
        <w:autoSpaceDE w:val="0"/>
        <w:autoSpaceDN w:val="0"/>
        <w:adjustRightInd w:val="0"/>
        <w:spacing w:before="0" w:after="0" w:line="240" w:lineRule="auto"/>
        <w:rPr>
          <w:rFonts w:eastAsia="Times New Roman" w:cstheme="minorHAnsi"/>
          <w:lang w:val="x-none" w:eastAsia="x-none"/>
        </w:rPr>
      </w:pPr>
    </w:p>
    <w:p w14:paraId="710EE8DA" w14:textId="77777777" w:rsidR="001C5B8E" w:rsidRPr="00EC63DD" w:rsidRDefault="001C5B8E" w:rsidP="00EC63DD">
      <w:pPr>
        <w:autoSpaceDE w:val="0"/>
        <w:autoSpaceDN w:val="0"/>
        <w:adjustRightInd w:val="0"/>
        <w:spacing w:before="0" w:after="0" w:line="240" w:lineRule="auto"/>
        <w:rPr>
          <w:rFonts w:eastAsia="Times New Roman" w:cstheme="minorHAnsi"/>
          <w:lang w:val="x-none" w:eastAsia="x-none"/>
        </w:rPr>
      </w:pPr>
      <w:r w:rsidRPr="00EC63DD">
        <w:rPr>
          <w:rFonts w:eastAsia="Times New Roman" w:cstheme="minorHAnsi"/>
          <w:lang w:val="x-none" w:eastAsia="x-none"/>
        </w:rPr>
        <w:t>Verksamhetschef och lärare/handledare håller kontinuerligt avstämningsmöte.</w:t>
      </w:r>
    </w:p>
    <w:p w14:paraId="6407F558"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205C1E71" w14:textId="77777777" w:rsidR="001C5B8E" w:rsidRPr="0064194C" w:rsidRDefault="001C5B8E" w:rsidP="0064194C">
      <w:pPr>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Fritid</w:t>
      </w:r>
    </w:p>
    <w:p w14:paraId="090896FE" w14:textId="77777777" w:rsidR="001C5B8E" w:rsidRPr="0064194C" w:rsidRDefault="001C5B8E" w:rsidP="0064194C">
      <w:pPr>
        <w:autoSpaceDE w:val="0"/>
        <w:autoSpaceDN w:val="0"/>
        <w:adjustRightInd w:val="0"/>
        <w:spacing w:before="0" w:after="0" w:line="240" w:lineRule="auto"/>
        <w:rPr>
          <w:rFonts w:cstheme="minorHAnsi"/>
          <w:lang w:val="x-none" w:eastAsia="x-none"/>
        </w:rPr>
      </w:pPr>
    </w:p>
    <w:p w14:paraId="29953BC2"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 arrangerar utflykter och aktiviteter som alla ungdomar/boende erbjuds att delta i. Vi uppmuntrar ungdom/boende att engagera sej i n</w:t>
      </w:r>
      <w:r w:rsidRPr="0064194C">
        <w:rPr>
          <w:rFonts w:eastAsia="Times New Roman" w:cstheme="minorHAnsi"/>
          <w:lang w:val="x-none" w:eastAsia="x-none"/>
        </w:rPr>
        <w:t>ågot fritidsintresse. Kontaktpersoner hjälper till att komma med förslag då vi har ett stort kontaktnät av föreningar, sportklubbar etc.</w:t>
      </w:r>
    </w:p>
    <w:p w14:paraId="5D223EC4" w14:textId="77777777" w:rsidR="001C5B8E" w:rsidRPr="0064194C" w:rsidRDefault="001C5B8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464AC47A" w14:textId="77777777" w:rsidR="001C5B8E" w:rsidRPr="0064194C" w:rsidRDefault="001C5B8E" w:rsidP="0064194C">
      <w:pPr>
        <w:spacing w:before="0" w:after="0" w:line="240" w:lineRule="auto"/>
        <w:rPr>
          <w:rFonts w:cstheme="minorHAnsi"/>
          <w:lang w:val="x-none"/>
        </w:rPr>
      </w:pPr>
    </w:p>
    <w:p w14:paraId="636E0209" w14:textId="3BC81422" w:rsidR="0072798A" w:rsidRPr="0064194C" w:rsidRDefault="0072798A" w:rsidP="0064194C">
      <w:pPr>
        <w:widowControl w:val="0"/>
        <w:autoSpaceDE w:val="0"/>
        <w:autoSpaceDN w:val="0"/>
        <w:adjustRightInd w:val="0"/>
        <w:spacing w:before="0" w:after="0" w:line="240" w:lineRule="auto"/>
        <w:rPr>
          <w:rFonts w:cstheme="minorHAnsi"/>
          <w:b/>
          <w:bCs/>
          <w:lang w:eastAsia="x-none"/>
        </w:rPr>
      </w:pPr>
    </w:p>
    <w:p w14:paraId="05B93538" w14:textId="77777777" w:rsidR="001C5B8E" w:rsidRPr="0064194C" w:rsidRDefault="001C5B8E" w:rsidP="0064194C">
      <w:pPr>
        <w:widowControl w:val="0"/>
        <w:autoSpaceDE w:val="0"/>
        <w:autoSpaceDN w:val="0"/>
        <w:adjustRightInd w:val="0"/>
        <w:spacing w:before="0" w:after="0" w:line="240" w:lineRule="auto"/>
        <w:rPr>
          <w:rFonts w:cstheme="minorHAnsi"/>
          <w:b/>
          <w:bCs/>
          <w:lang w:eastAsia="x-none"/>
        </w:rPr>
      </w:pPr>
    </w:p>
    <w:p w14:paraId="7AE550E9" w14:textId="77777777" w:rsidR="00955C85" w:rsidRPr="0064194C" w:rsidRDefault="00955C85"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7766B42E" w14:textId="3A23CE52" w:rsidR="00942F68" w:rsidRPr="00E14E4A" w:rsidRDefault="0072798A" w:rsidP="00E14E4A">
      <w:pPr>
        <w:pStyle w:val="Rubrik3"/>
      </w:pPr>
      <w:bookmarkStart w:id="44" w:name="_Toc469309128"/>
      <w:r w:rsidRPr="00E14E4A">
        <w:lastRenderedPageBreak/>
        <w:t>4.</w:t>
      </w:r>
      <w:r w:rsidR="00443D51" w:rsidRPr="00E14E4A">
        <w:t>1.</w:t>
      </w:r>
      <w:r w:rsidR="003C645F">
        <w:t>11</w:t>
      </w:r>
      <w:r w:rsidRPr="00E14E4A">
        <w:t xml:space="preserve"> </w:t>
      </w:r>
      <w:r w:rsidR="00942F68" w:rsidRPr="00E14E4A">
        <w:t>Ungdoms kontakt med föräldrar och kompisar</w:t>
      </w:r>
      <w:bookmarkEnd w:id="44"/>
    </w:p>
    <w:p w14:paraId="4DEFA17B" w14:textId="77777777" w:rsidR="00942F68" w:rsidRPr="0064194C" w:rsidRDefault="00942F68" w:rsidP="0064194C">
      <w:pPr>
        <w:spacing w:before="0" w:after="0" w:line="240" w:lineRule="auto"/>
        <w:rPr>
          <w:rFonts w:cstheme="minorHAnsi"/>
        </w:rPr>
      </w:pPr>
    </w:p>
    <w:p w14:paraId="3C901672" w14:textId="77777777" w:rsidR="00942F68" w:rsidRPr="0064194C" w:rsidRDefault="00942F68" w:rsidP="0064194C">
      <w:pPr>
        <w:autoSpaceDE w:val="0"/>
        <w:autoSpaceDN w:val="0"/>
        <w:adjustRightInd w:val="0"/>
        <w:spacing w:before="0" w:after="0" w:line="240" w:lineRule="auto"/>
        <w:rPr>
          <w:rFonts w:eastAsia="Times New Roman" w:cstheme="minorHAnsi"/>
          <w:lang w:val="zh-CN" w:eastAsia="zh-CN"/>
        </w:rPr>
      </w:pPr>
      <w:r w:rsidRPr="0064194C">
        <w:rPr>
          <w:rFonts w:cstheme="minorHAnsi"/>
          <w:lang w:val="zh-CN" w:eastAsia="zh-CN"/>
        </w:rPr>
        <w:t>Barnet/ungdomen ska f</w:t>
      </w:r>
      <w:r w:rsidRPr="0064194C">
        <w:rPr>
          <w:rFonts w:eastAsia="Times New Roman" w:cstheme="minorHAnsi"/>
          <w:lang w:val="zh-CN" w:eastAsia="zh-CN"/>
        </w:rPr>
        <w:t>å information om hur dess kontakt med föräldrar, syskon och kompisar kan se ut och vad de har rätt till.</w:t>
      </w:r>
    </w:p>
    <w:p w14:paraId="7EB9D5CC" w14:textId="77777777" w:rsidR="00942F68" w:rsidRPr="0064194C" w:rsidRDefault="00942F68" w:rsidP="0064194C">
      <w:pPr>
        <w:autoSpaceDE w:val="0"/>
        <w:autoSpaceDN w:val="0"/>
        <w:adjustRightInd w:val="0"/>
        <w:spacing w:before="0" w:after="0" w:line="240" w:lineRule="auto"/>
        <w:rPr>
          <w:rFonts w:eastAsia="Times New Roman" w:cstheme="minorHAnsi"/>
          <w:lang w:val="zh-CN" w:eastAsia="zh-CN"/>
        </w:rPr>
      </w:pPr>
    </w:p>
    <w:p w14:paraId="3A4BF0C4" w14:textId="77777777" w:rsidR="00942F68" w:rsidRPr="0064194C" w:rsidRDefault="00942F68" w:rsidP="0064194C">
      <w:pPr>
        <w:autoSpaceDE w:val="0"/>
        <w:autoSpaceDN w:val="0"/>
        <w:adjustRightInd w:val="0"/>
        <w:spacing w:before="0" w:after="0" w:line="240" w:lineRule="auto"/>
        <w:rPr>
          <w:rFonts w:eastAsia="Times New Roman" w:cstheme="minorHAnsi"/>
          <w:lang w:val="zh-CN" w:eastAsia="zh-CN"/>
        </w:rPr>
      </w:pPr>
      <w:r w:rsidRPr="0064194C">
        <w:rPr>
          <w:rFonts w:eastAsia="Times New Roman" w:cstheme="minorHAnsi"/>
          <w:lang w:val="zh-CN" w:eastAsia="zh-CN"/>
        </w:rPr>
        <w:t xml:space="preserve">Oftast har barnet/ungdomen rätt till att ha kontakt med föräldrar, syskon, kompisar etc som är viktiga för barnet/ungdomen. Barnet/ungdomen får också skriva brev eller ringa vem de vill om det inte finns ett beslut som säger att de inte får detta. </w:t>
      </w:r>
    </w:p>
    <w:p w14:paraId="0E605A36" w14:textId="77777777" w:rsidR="00942F68" w:rsidRPr="0064194C" w:rsidRDefault="00942F68" w:rsidP="0064194C">
      <w:pPr>
        <w:autoSpaceDE w:val="0"/>
        <w:autoSpaceDN w:val="0"/>
        <w:adjustRightInd w:val="0"/>
        <w:spacing w:before="0" w:after="0" w:line="240" w:lineRule="auto"/>
        <w:rPr>
          <w:rFonts w:eastAsia="Times New Roman" w:cstheme="minorHAnsi"/>
          <w:lang w:val="zh-CN" w:eastAsia="zh-CN"/>
        </w:rPr>
      </w:pPr>
      <w:r w:rsidRPr="0064194C">
        <w:rPr>
          <w:rFonts w:eastAsia="Times New Roman" w:cstheme="minorHAnsi"/>
          <w:lang w:val="zh-CN" w:eastAsia="zh-CN"/>
        </w:rPr>
        <w:t>................ ska stödja barnet/ungdomen i kontakten med närstående.</w:t>
      </w:r>
    </w:p>
    <w:p w14:paraId="21717647" w14:textId="77777777" w:rsidR="00942F68" w:rsidRPr="0064194C" w:rsidRDefault="00942F68" w:rsidP="0064194C">
      <w:pPr>
        <w:autoSpaceDE w:val="0"/>
        <w:autoSpaceDN w:val="0"/>
        <w:adjustRightInd w:val="0"/>
        <w:spacing w:before="0" w:after="0" w:line="240" w:lineRule="auto"/>
        <w:rPr>
          <w:rFonts w:eastAsia="Times New Roman" w:cstheme="minorHAnsi"/>
          <w:lang w:val="zh-CN" w:eastAsia="zh-CN"/>
        </w:rPr>
      </w:pPr>
    </w:p>
    <w:p w14:paraId="18D33F29" w14:textId="77777777" w:rsidR="00942F68" w:rsidRPr="0064194C" w:rsidRDefault="00942F68" w:rsidP="0064194C">
      <w:pPr>
        <w:autoSpaceDE w:val="0"/>
        <w:autoSpaceDN w:val="0"/>
        <w:adjustRightInd w:val="0"/>
        <w:spacing w:before="0" w:after="0" w:line="240" w:lineRule="auto"/>
        <w:rPr>
          <w:rFonts w:eastAsia="Times New Roman" w:cstheme="minorHAnsi"/>
          <w:lang w:val="zh-CN" w:eastAsia="zh-CN"/>
        </w:rPr>
      </w:pPr>
      <w:r w:rsidRPr="0064194C">
        <w:rPr>
          <w:rFonts w:eastAsia="Times New Roman" w:cstheme="minorHAnsi"/>
          <w:lang w:val="zh-CN" w:eastAsia="zh-CN"/>
        </w:rPr>
        <w:t>…………………. och socialsekretare har i genomförandeplanen satt upp mål för familj och sociala situationer.</w:t>
      </w:r>
    </w:p>
    <w:p w14:paraId="7B2AD8AA" w14:textId="77777777" w:rsidR="00942F68" w:rsidRPr="0064194C" w:rsidRDefault="00942F68" w:rsidP="0064194C">
      <w:pPr>
        <w:autoSpaceDE w:val="0"/>
        <w:autoSpaceDN w:val="0"/>
        <w:adjustRightInd w:val="0"/>
        <w:spacing w:before="0" w:after="0" w:line="240" w:lineRule="auto"/>
        <w:rPr>
          <w:rFonts w:eastAsia="Times New Roman" w:cstheme="minorHAnsi"/>
          <w:lang w:val="zh-CN" w:eastAsia="zh-CN"/>
        </w:rPr>
      </w:pPr>
    </w:p>
    <w:p w14:paraId="35C6EA9E" w14:textId="77777777" w:rsidR="00942F68" w:rsidRPr="0064194C" w:rsidRDefault="00942F68" w:rsidP="0064194C">
      <w:pPr>
        <w:autoSpaceDE w:val="0"/>
        <w:autoSpaceDN w:val="0"/>
        <w:adjustRightInd w:val="0"/>
        <w:spacing w:before="0" w:after="0" w:line="240" w:lineRule="auto"/>
        <w:rPr>
          <w:rFonts w:eastAsia="Times New Roman" w:cstheme="minorHAnsi"/>
          <w:lang w:val="zh-CN" w:eastAsia="zh-CN"/>
        </w:rPr>
      </w:pPr>
      <w:r w:rsidRPr="0064194C">
        <w:rPr>
          <w:rFonts w:eastAsia="Times New Roman" w:cstheme="minorHAnsi"/>
          <w:lang w:val="zh-CN" w:eastAsia="zh-CN"/>
        </w:rPr>
        <w:t>Om det är så att barnet/ungdomen är placerat enligt LVU bestämmer socialtjänsten hur din kontakten med bl a föräldrarna ska se ut.</w:t>
      </w:r>
    </w:p>
    <w:p w14:paraId="2B2388CA" w14:textId="77777777" w:rsidR="00942F68" w:rsidRPr="0064194C" w:rsidRDefault="00942F68" w:rsidP="0064194C">
      <w:pPr>
        <w:autoSpaceDE w:val="0"/>
        <w:autoSpaceDN w:val="0"/>
        <w:adjustRightInd w:val="0"/>
        <w:spacing w:before="0" w:after="0" w:line="240" w:lineRule="auto"/>
        <w:rPr>
          <w:rFonts w:eastAsia="Times New Roman" w:cstheme="minorHAnsi"/>
          <w:lang w:val="zh-CN" w:eastAsia="zh-CN"/>
        </w:rPr>
      </w:pPr>
    </w:p>
    <w:p w14:paraId="0D437B9D" w14:textId="77777777" w:rsidR="00942F68" w:rsidRPr="0064194C" w:rsidRDefault="00942F68" w:rsidP="0064194C">
      <w:pPr>
        <w:autoSpaceDE w:val="0"/>
        <w:autoSpaceDN w:val="0"/>
        <w:adjustRightInd w:val="0"/>
        <w:spacing w:before="0" w:after="0" w:line="240" w:lineRule="auto"/>
        <w:rPr>
          <w:rFonts w:cstheme="minorHAnsi"/>
          <w:lang w:val="zh-CN" w:eastAsia="zh-CN"/>
        </w:rPr>
      </w:pPr>
      <w:r w:rsidRPr="0064194C">
        <w:rPr>
          <w:rFonts w:eastAsia="Times New Roman" w:cstheme="minorHAnsi"/>
          <w:lang w:val="zh-CN" w:eastAsia="zh-CN"/>
        </w:rPr>
        <w:t>Barnet/ungdomen ska få information om att de kan överklaga ett sådant beslut om de fyllt 15 år.</w:t>
      </w:r>
    </w:p>
    <w:p w14:paraId="70E9DB6C" w14:textId="77777777" w:rsidR="00942F68" w:rsidRPr="0064194C" w:rsidRDefault="00942F68" w:rsidP="0064194C">
      <w:pPr>
        <w:widowControl w:val="0"/>
        <w:autoSpaceDE w:val="0"/>
        <w:autoSpaceDN w:val="0"/>
        <w:adjustRightInd w:val="0"/>
        <w:spacing w:before="0" w:after="0" w:line="240" w:lineRule="auto"/>
        <w:rPr>
          <w:rFonts w:cstheme="minorHAnsi"/>
          <w:lang w:val="x-none" w:eastAsia="x-none"/>
        </w:rPr>
      </w:pPr>
    </w:p>
    <w:p w14:paraId="7AE9D86E" w14:textId="70411141" w:rsidR="00942F68" w:rsidRPr="0064194C" w:rsidRDefault="00ED1DEE" w:rsidP="0064194C">
      <w:pPr>
        <w:widowControl w:val="0"/>
        <w:autoSpaceDE w:val="0"/>
        <w:autoSpaceDN w:val="0"/>
        <w:adjustRightInd w:val="0"/>
        <w:spacing w:before="0" w:after="0" w:line="240" w:lineRule="auto"/>
        <w:rPr>
          <w:rFonts w:cstheme="minorHAnsi"/>
          <w:lang w:eastAsia="x-none"/>
        </w:rPr>
      </w:pPr>
      <w:r w:rsidRPr="0064194C">
        <w:rPr>
          <w:rFonts w:cstheme="minorHAnsi"/>
          <w:b/>
          <w:bCs/>
          <w:lang w:eastAsia="x-none"/>
        </w:rPr>
        <w:t>Hänvisning</w:t>
      </w:r>
    </w:p>
    <w:p w14:paraId="7820FCC7" w14:textId="77777777" w:rsidR="00942F68" w:rsidRPr="0064194C" w:rsidRDefault="00942F68" w:rsidP="0064194C">
      <w:pPr>
        <w:widowControl w:val="0"/>
        <w:autoSpaceDE w:val="0"/>
        <w:autoSpaceDN w:val="0"/>
        <w:adjustRightInd w:val="0"/>
        <w:spacing w:before="0" w:after="0" w:line="240" w:lineRule="auto"/>
        <w:rPr>
          <w:rFonts w:cstheme="minorHAnsi"/>
          <w:lang w:val="x-none" w:eastAsia="x-none"/>
        </w:rPr>
      </w:pPr>
    </w:p>
    <w:p w14:paraId="248E5236" w14:textId="77777777" w:rsidR="00942F68" w:rsidRPr="00B10BB7" w:rsidRDefault="00ED6CC7" w:rsidP="0064194C">
      <w:pPr>
        <w:widowControl w:val="0"/>
        <w:autoSpaceDE w:val="0"/>
        <w:autoSpaceDN w:val="0"/>
        <w:adjustRightInd w:val="0"/>
        <w:spacing w:before="0" w:after="0" w:line="240" w:lineRule="auto"/>
        <w:rPr>
          <w:rFonts w:cstheme="minorHAnsi"/>
          <w:color w:val="4472C4" w:themeColor="accent5"/>
          <w:lang w:val="x-none" w:eastAsia="x-none"/>
        </w:rPr>
      </w:pPr>
      <w:hyperlink r:id="rId16" w:history="1">
        <w:r w:rsidR="00942F68" w:rsidRPr="00B10BB7">
          <w:rPr>
            <w:rFonts w:cstheme="minorHAnsi"/>
            <w:bCs/>
            <w:color w:val="4472C4" w:themeColor="accent5"/>
            <w:u w:val="single"/>
            <w:lang w:val="x-none" w:eastAsia="x-none"/>
          </w:rPr>
          <w:t>Dina r</w:t>
        </w:r>
        <w:r w:rsidR="00942F68" w:rsidRPr="00B10BB7">
          <w:rPr>
            <w:rFonts w:eastAsia="Times New Roman" w:cstheme="minorHAnsi"/>
            <w:bCs/>
            <w:color w:val="4472C4" w:themeColor="accent5"/>
            <w:u w:val="single"/>
            <w:lang w:val="x-none" w:eastAsia="x-none"/>
          </w:rPr>
          <w:t>ättigheter på HVB</w:t>
        </w:r>
      </w:hyperlink>
      <w:r w:rsidR="00942F68" w:rsidRPr="00B10BB7">
        <w:rPr>
          <w:rFonts w:cstheme="minorHAnsi"/>
          <w:color w:val="4472C4" w:themeColor="accent5"/>
          <w:lang w:val="x-none" w:eastAsia="x-none"/>
        </w:rPr>
        <w:t xml:space="preserve"> </w:t>
      </w:r>
    </w:p>
    <w:p w14:paraId="02F49519" w14:textId="77777777" w:rsidR="00942F68" w:rsidRPr="0064194C" w:rsidRDefault="00942F68" w:rsidP="0064194C">
      <w:pPr>
        <w:widowControl w:val="0"/>
        <w:autoSpaceDE w:val="0"/>
        <w:autoSpaceDN w:val="0"/>
        <w:adjustRightInd w:val="0"/>
        <w:spacing w:before="0" w:after="0" w:line="240" w:lineRule="auto"/>
        <w:rPr>
          <w:rFonts w:cstheme="minorHAnsi"/>
          <w:lang w:val="x-none" w:eastAsia="x-none"/>
        </w:rPr>
      </w:pPr>
      <w:r w:rsidRPr="0064194C">
        <w:rPr>
          <w:rFonts w:cstheme="minorHAnsi"/>
          <w:lang w:val="x-none" w:eastAsia="x-none"/>
        </w:rPr>
        <w:t>http://www.ivo.se/for-privatpersoner/for-placerade-barn-och-unga/hem-for-vard-eller-boende-hvb/</w:t>
      </w:r>
    </w:p>
    <w:p w14:paraId="202E068A" w14:textId="77777777" w:rsidR="00942F68" w:rsidRPr="0064194C" w:rsidRDefault="00942F68" w:rsidP="0064194C">
      <w:pPr>
        <w:spacing w:before="0" w:after="0" w:line="240" w:lineRule="auto"/>
        <w:rPr>
          <w:rFonts w:cstheme="minorHAnsi"/>
          <w:lang w:val="x-none"/>
        </w:rPr>
      </w:pPr>
    </w:p>
    <w:p w14:paraId="72B7B5EB" w14:textId="77777777" w:rsidR="00942F68" w:rsidRPr="0064194C" w:rsidRDefault="00942F68" w:rsidP="0064194C">
      <w:pPr>
        <w:pStyle w:val="Rubrik3"/>
        <w:spacing w:before="0" w:line="240" w:lineRule="auto"/>
        <w:rPr>
          <w:rFonts w:asciiTheme="minorHAnsi" w:hAnsiTheme="minorHAnsi" w:cstheme="minorHAnsi"/>
          <w:sz w:val="22"/>
          <w:szCs w:val="22"/>
        </w:rPr>
      </w:pPr>
    </w:p>
    <w:p w14:paraId="069F960B" w14:textId="77777777" w:rsidR="00ED1DEE" w:rsidRPr="0064194C" w:rsidRDefault="00ED1DEE"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589CCAD3" w14:textId="50619E84" w:rsidR="0072798A" w:rsidRPr="00E14E4A" w:rsidRDefault="003C645F" w:rsidP="00E14E4A">
      <w:pPr>
        <w:pStyle w:val="Rubrik3"/>
      </w:pPr>
      <w:bookmarkStart w:id="45" w:name="_Toc469309129"/>
      <w:r>
        <w:lastRenderedPageBreak/>
        <w:t>4.1.12</w:t>
      </w:r>
      <w:r w:rsidR="00942F68" w:rsidRPr="00E14E4A">
        <w:t xml:space="preserve"> </w:t>
      </w:r>
      <w:r w:rsidR="0072798A" w:rsidRPr="00E14E4A">
        <w:t>Behandlingskonferenser</w:t>
      </w:r>
      <w:bookmarkEnd w:id="45"/>
    </w:p>
    <w:p w14:paraId="4B23B549" w14:textId="0A0AF152" w:rsidR="000B12DF" w:rsidRPr="0064194C" w:rsidRDefault="000B12DF" w:rsidP="0064194C">
      <w:pPr>
        <w:spacing w:before="0" w:after="0" w:line="240" w:lineRule="auto"/>
        <w:rPr>
          <w:rFonts w:cstheme="minorHAnsi"/>
        </w:rPr>
      </w:pPr>
    </w:p>
    <w:p w14:paraId="2933A04F" w14:textId="77777777" w:rsidR="001C5B8E" w:rsidRPr="0064194C" w:rsidRDefault="001C5B8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Behandlingskonferenser h</w:t>
      </w:r>
      <w:r w:rsidRPr="0064194C">
        <w:rPr>
          <w:rFonts w:eastAsia="Times New Roman" w:cstheme="minorHAnsi"/>
          <w:lang w:val="x-none" w:eastAsia="x-none"/>
        </w:rPr>
        <w:t>ålls oftast var 6:e vecka men kan variera utefter behov.</w:t>
      </w:r>
    </w:p>
    <w:p w14:paraId="3C99CFF0"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73CB10D6"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Deltagare vid behandlingskonferenserna är berörd ungdom/boende, vårdnadshavare, socialsekreterare, kontaktperson samt föreståndare.</w:t>
      </w:r>
    </w:p>
    <w:p w14:paraId="5051DC19"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6F759CBF"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Kontaktpersonerna ska planera och förbereda behandlingskonferensen.</w:t>
      </w:r>
    </w:p>
    <w:p w14:paraId="0E0B3A49"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5FC7AF66" w14:textId="79EDF819"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Vid behandlingskonferensen talar vi om: vad som har hänt och hur allting fungerar sedan förra behandlingskonferensen. Den unge/boende, vårdnadshavare  och socialsekreteraren får lämna synpunkter. Vi går också igenom vad som planeras till nästa behandlingskonferens. I samband med detta utvärderar vi och uppdaterar genomförandeplanen. Behandlingskonferens ska</w:t>
      </w:r>
      <w:r w:rsidR="000B12DF" w:rsidRPr="0064194C">
        <w:rPr>
          <w:rFonts w:eastAsia="Times New Roman" w:cstheme="minorHAnsi"/>
          <w:lang w:eastAsia="x-none"/>
        </w:rPr>
        <w:t xml:space="preserve"> protokollföras</w:t>
      </w:r>
      <w:r w:rsidRPr="0064194C">
        <w:rPr>
          <w:rFonts w:eastAsia="Times New Roman" w:cstheme="minorHAnsi"/>
          <w:lang w:val="x-none" w:eastAsia="x-none"/>
        </w:rPr>
        <w:t xml:space="preserve"> av kontak</w:t>
      </w:r>
      <w:r w:rsidR="00955C85" w:rsidRPr="0064194C">
        <w:rPr>
          <w:rFonts w:eastAsia="Times New Roman" w:cstheme="minorHAnsi"/>
          <w:lang w:eastAsia="x-none"/>
        </w:rPr>
        <w:t>t</w:t>
      </w:r>
      <w:r w:rsidRPr="0064194C">
        <w:rPr>
          <w:rFonts w:eastAsia="Times New Roman" w:cstheme="minorHAnsi"/>
          <w:lang w:val="x-none" w:eastAsia="x-none"/>
        </w:rPr>
        <w:t>personerna.</w:t>
      </w:r>
    </w:p>
    <w:p w14:paraId="0AA0D4B1"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570C4EB6" w14:textId="77777777" w:rsidR="001C5B8E" w:rsidRPr="0064194C" w:rsidRDefault="001C5B8E" w:rsidP="0064194C">
      <w:pPr>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H</w:t>
      </w:r>
      <w:r w:rsidRPr="0064194C">
        <w:rPr>
          <w:rFonts w:eastAsia="Times New Roman" w:cstheme="minorHAnsi"/>
          <w:b/>
          <w:bCs/>
          <w:lang w:val="x-none" w:eastAsia="x-none"/>
        </w:rPr>
        <w:t>änvisning</w:t>
      </w:r>
    </w:p>
    <w:p w14:paraId="0E346FBE" w14:textId="77777777" w:rsidR="001C5B8E" w:rsidRPr="0064194C" w:rsidRDefault="001C5B8E" w:rsidP="0064194C">
      <w:pPr>
        <w:autoSpaceDE w:val="0"/>
        <w:autoSpaceDN w:val="0"/>
        <w:adjustRightInd w:val="0"/>
        <w:spacing w:before="0" w:after="0" w:line="240" w:lineRule="auto"/>
        <w:rPr>
          <w:rFonts w:cstheme="minorHAnsi"/>
          <w:lang w:val="x-none" w:eastAsia="x-none"/>
        </w:rPr>
      </w:pPr>
    </w:p>
    <w:p w14:paraId="0CAF746A"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Genomf</w:t>
      </w:r>
      <w:r w:rsidRPr="0064194C">
        <w:rPr>
          <w:rFonts w:eastAsia="Times New Roman" w:cstheme="minorHAnsi"/>
          <w:lang w:val="x-none" w:eastAsia="x-none"/>
        </w:rPr>
        <w:t>örandeplan</w:t>
      </w:r>
    </w:p>
    <w:p w14:paraId="4211B650" w14:textId="77777777" w:rsidR="001C5B8E" w:rsidRPr="0064194C" w:rsidRDefault="001C5B8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Protokoll - behandlingskonferens</w:t>
      </w:r>
    </w:p>
    <w:p w14:paraId="236C5CC5" w14:textId="77777777" w:rsidR="001C5B8E" w:rsidRPr="0064194C" w:rsidRDefault="001C5B8E" w:rsidP="0064194C">
      <w:pPr>
        <w:spacing w:before="0" w:after="0" w:line="240" w:lineRule="auto"/>
        <w:rPr>
          <w:rFonts w:cstheme="minorHAnsi"/>
        </w:rPr>
      </w:pPr>
    </w:p>
    <w:p w14:paraId="04946DA8" w14:textId="70983655" w:rsidR="0072798A" w:rsidRPr="0064194C" w:rsidRDefault="0072798A" w:rsidP="0064194C">
      <w:pPr>
        <w:widowControl w:val="0"/>
        <w:autoSpaceDE w:val="0"/>
        <w:autoSpaceDN w:val="0"/>
        <w:adjustRightInd w:val="0"/>
        <w:spacing w:before="0" w:after="0" w:line="240" w:lineRule="auto"/>
        <w:rPr>
          <w:rFonts w:cstheme="minorHAnsi"/>
          <w:b/>
          <w:bCs/>
          <w:lang w:eastAsia="x-none"/>
        </w:rPr>
      </w:pPr>
    </w:p>
    <w:p w14:paraId="02DCBB17" w14:textId="77777777" w:rsidR="00955C85" w:rsidRPr="0064194C" w:rsidRDefault="00955C85"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0D8E4581" w14:textId="77777777" w:rsidR="000A3EF4" w:rsidRPr="0064194C" w:rsidRDefault="0072798A" w:rsidP="000A3EF4">
      <w:pPr>
        <w:pStyle w:val="Rubrik3"/>
      </w:pPr>
      <w:bookmarkStart w:id="46" w:name="_Toc469309130"/>
      <w:r w:rsidRPr="00E14E4A">
        <w:lastRenderedPageBreak/>
        <w:t>4.</w:t>
      </w:r>
      <w:r w:rsidR="00443D51" w:rsidRPr="00E14E4A">
        <w:t>1.</w:t>
      </w:r>
      <w:r w:rsidR="003C645F">
        <w:t>13</w:t>
      </w:r>
      <w:r w:rsidRPr="00E14E4A">
        <w:t xml:space="preserve"> </w:t>
      </w:r>
      <w:r w:rsidR="000A3EF4" w:rsidRPr="0064194C">
        <w:t>Utslussning och avslut</w:t>
      </w:r>
      <w:bookmarkEnd w:id="46"/>
    </w:p>
    <w:p w14:paraId="0A0F486D" w14:textId="4734FB9D" w:rsidR="000A3EF4" w:rsidRDefault="000A3EF4" w:rsidP="0064194C">
      <w:pPr>
        <w:autoSpaceDE w:val="0"/>
        <w:autoSpaceDN w:val="0"/>
        <w:adjustRightInd w:val="0"/>
        <w:spacing w:before="0" w:after="0" w:line="240" w:lineRule="auto"/>
        <w:rPr>
          <w:rFonts w:cstheme="minorHAnsi"/>
          <w:lang w:val="x-none" w:eastAsia="x-none"/>
        </w:rPr>
      </w:pPr>
    </w:p>
    <w:p w14:paraId="48B7134C" w14:textId="4B5B566C"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N</w:t>
      </w:r>
      <w:r w:rsidRPr="0064194C">
        <w:rPr>
          <w:rFonts w:eastAsia="Times New Roman" w:cstheme="minorHAnsi"/>
          <w:lang w:val="x-none" w:eastAsia="x-none"/>
        </w:rPr>
        <w:t>är vår insats med ungdom/boende ska avslutas ska ett avslutnings-/överlämnandemöte planeras in med ungdom/boende, vårdnadshavare, socialsekreterare och ev. kommande vårdgivare.</w:t>
      </w:r>
    </w:p>
    <w:p w14:paraId="326C35FC"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7C5FC32F" w14:textId="05C6A48E"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På</w:t>
      </w:r>
      <w:r w:rsidR="000A3EF4">
        <w:rPr>
          <w:rFonts w:eastAsia="Times New Roman" w:cstheme="minorHAnsi"/>
          <w:lang w:eastAsia="x-none"/>
        </w:rPr>
        <w:t xml:space="preserve"> </w:t>
      </w:r>
      <w:r w:rsidRPr="0064194C">
        <w:rPr>
          <w:rFonts w:eastAsia="Times New Roman" w:cstheme="minorHAnsi"/>
          <w:lang w:val="x-none" w:eastAsia="x-none"/>
        </w:rPr>
        <w:t>(företagets namn) har vi utslussningsboende som vi kan erbjuda i mån av plats. Eventuellt utslussningsboende planeras in tillsammans med ungdom/boende, vårdnadshavare och socialsekreterare i samband med ett överlämnandemöte.</w:t>
      </w:r>
    </w:p>
    <w:p w14:paraId="00CFDC96"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414E195E"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En utvärdering ska göras av ungdom/boendes vistelse på HVB-hemmet. Alla i personalgruppen som arbetet med insatsen för den specifike ungdomen/boende träffas och diskuterar hur insatsen fungerat och vad som gått bra och vad vi kunde gjort bättre.</w:t>
      </w:r>
    </w:p>
    <w:p w14:paraId="6C3011CD"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0B27C4EF"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Om ungdom/boende gjort en KASAM-undersökning i samband med inskrivning, görs även en sådan i samband med avslut så att vi kan jämföra. Ungdom/boende samt vårdnadshavare får även fylla i enkät där de får svara på frågor om trivsel, hur de uppfattat och kunnat ta till sej insatserna mm. Detta görs i samband med ett avslutningssamtal tillsammans med kontaktpersoner.</w:t>
      </w:r>
    </w:p>
    <w:p w14:paraId="0FBAC830"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0B9E983B"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Kontaktpersoner ska sammanställa ungdom/boendes journal och överlämna denna till beställare/socialsekreterare.</w:t>
      </w:r>
    </w:p>
    <w:p w14:paraId="5E42CB26"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43786817"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Avslutningsaktivitet eller avslutningsmiddag bokas in med övriga ungdomar/boende på HVB-hem.</w:t>
      </w:r>
    </w:p>
    <w:p w14:paraId="7D3E1AC9"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52968874"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Kontaktpersoner håller en uppföljande kontakt med ungdom/boende de närmaste veckorna efter avslutad insats i form av telefonsamtal, träffas och fikar eller liknande.</w:t>
      </w:r>
    </w:p>
    <w:p w14:paraId="73FDB8A8"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67A20229"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4D39C5EC" w14:textId="77777777" w:rsidR="001C5B8E" w:rsidRPr="0064194C" w:rsidRDefault="001C5B8E" w:rsidP="0064194C">
      <w:pPr>
        <w:autoSpaceDE w:val="0"/>
        <w:autoSpaceDN w:val="0"/>
        <w:adjustRightInd w:val="0"/>
        <w:spacing w:before="0" w:after="0" w:line="240" w:lineRule="auto"/>
        <w:rPr>
          <w:rFonts w:eastAsia="Times New Roman" w:cstheme="minorHAnsi"/>
          <w:lang w:val="x-none" w:eastAsia="x-none"/>
        </w:rPr>
      </w:pPr>
    </w:p>
    <w:p w14:paraId="6AB1F5C6" w14:textId="77777777" w:rsidR="001C5B8E" w:rsidRPr="0064194C" w:rsidRDefault="001C5B8E" w:rsidP="0064194C">
      <w:pPr>
        <w:spacing w:before="0" w:after="0" w:line="240" w:lineRule="auto"/>
        <w:rPr>
          <w:rFonts w:cstheme="minorHAnsi"/>
          <w:lang w:val="x-none"/>
        </w:rPr>
      </w:pPr>
    </w:p>
    <w:p w14:paraId="762D5871" w14:textId="23FCECFF" w:rsidR="0072798A" w:rsidRPr="0064194C" w:rsidRDefault="0072798A" w:rsidP="0064194C">
      <w:pPr>
        <w:widowControl w:val="0"/>
        <w:autoSpaceDE w:val="0"/>
        <w:autoSpaceDN w:val="0"/>
        <w:adjustRightInd w:val="0"/>
        <w:spacing w:before="0" w:after="0" w:line="240" w:lineRule="auto"/>
        <w:rPr>
          <w:rFonts w:cstheme="minorHAnsi"/>
          <w:b/>
          <w:bCs/>
          <w:lang w:eastAsia="x-none"/>
        </w:rPr>
      </w:pPr>
    </w:p>
    <w:p w14:paraId="5FD94475" w14:textId="77777777" w:rsidR="0072798A" w:rsidRPr="0064194C" w:rsidRDefault="0072798A" w:rsidP="0064194C">
      <w:pPr>
        <w:spacing w:before="0" w:after="0" w:line="240" w:lineRule="auto"/>
        <w:rPr>
          <w:rFonts w:cstheme="minorHAnsi"/>
        </w:rPr>
      </w:pPr>
    </w:p>
    <w:p w14:paraId="7D02FB9D" w14:textId="77777777" w:rsidR="00BA084A" w:rsidRPr="0064194C" w:rsidRDefault="00BA084A" w:rsidP="0064194C">
      <w:pPr>
        <w:pStyle w:val="Rubrik2"/>
        <w:spacing w:before="0" w:line="240" w:lineRule="auto"/>
        <w:rPr>
          <w:rFonts w:asciiTheme="minorHAnsi" w:hAnsiTheme="minorHAnsi" w:cstheme="minorHAnsi"/>
          <w:sz w:val="22"/>
          <w:szCs w:val="22"/>
        </w:rPr>
      </w:pPr>
    </w:p>
    <w:p w14:paraId="55084FD6" w14:textId="77777777" w:rsidR="00BA084A" w:rsidRPr="0064194C" w:rsidRDefault="00BA084A" w:rsidP="0064194C">
      <w:pPr>
        <w:pStyle w:val="Rubrik2"/>
        <w:spacing w:before="0" w:line="240" w:lineRule="auto"/>
        <w:rPr>
          <w:rFonts w:asciiTheme="minorHAnsi" w:hAnsiTheme="minorHAnsi" w:cstheme="minorHAnsi"/>
          <w:sz w:val="22"/>
          <w:szCs w:val="22"/>
        </w:rPr>
      </w:pPr>
    </w:p>
    <w:p w14:paraId="0E62625B" w14:textId="77777777" w:rsidR="00BA084A" w:rsidRPr="0064194C" w:rsidRDefault="00BA084A" w:rsidP="0064194C">
      <w:pPr>
        <w:pStyle w:val="Rubrik2"/>
        <w:spacing w:before="0" w:line="240" w:lineRule="auto"/>
        <w:rPr>
          <w:rFonts w:asciiTheme="minorHAnsi" w:hAnsiTheme="minorHAnsi" w:cstheme="minorHAnsi"/>
          <w:sz w:val="22"/>
          <w:szCs w:val="22"/>
        </w:rPr>
      </w:pPr>
    </w:p>
    <w:p w14:paraId="4145EC4E" w14:textId="77777777" w:rsidR="00BA084A" w:rsidRPr="0064194C" w:rsidRDefault="00BA084A" w:rsidP="0064194C">
      <w:pPr>
        <w:pStyle w:val="Rubrik2"/>
        <w:spacing w:before="0" w:line="240" w:lineRule="auto"/>
        <w:rPr>
          <w:rFonts w:asciiTheme="minorHAnsi" w:hAnsiTheme="minorHAnsi" w:cstheme="minorHAnsi"/>
          <w:sz w:val="22"/>
          <w:szCs w:val="22"/>
        </w:rPr>
      </w:pPr>
    </w:p>
    <w:p w14:paraId="20034275" w14:textId="77777777" w:rsidR="00BA084A" w:rsidRPr="0064194C" w:rsidRDefault="00BA084A" w:rsidP="0064194C">
      <w:pPr>
        <w:pStyle w:val="Rubrik2"/>
        <w:spacing w:before="0" w:line="240" w:lineRule="auto"/>
        <w:rPr>
          <w:rFonts w:asciiTheme="minorHAnsi" w:hAnsiTheme="minorHAnsi" w:cstheme="minorHAnsi"/>
          <w:sz w:val="22"/>
          <w:szCs w:val="22"/>
        </w:rPr>
      </w:pPr>
    </w:p>
    <w:p w14:paraId="167798B1" w14:textId="77777777" w:rsidR="00BA084A" w:rsidRPr="0064194C" w:rsidRDefault="00BA084A" w:rsidP="0064194C">
      <w:pPr>
        <w:pStyle w:val="Rubrik2"/>
        <w:spacing w:before="0" w:line="240" w:lineRule="auto"/>
        <w:rPr>
          <w:rFonts w:asciiTheme="minorHAnsi" w:hAnsiTheme="minorHAnsi" w:cstheme="minorHAnsi"/>
          <w:sz w:val="22"/>
          <w:szCs w:val="22"/>
        </w:rPr>
      </w:pPr>
    </w:p>
    <w:p w14:paraId="7B661F34" w14:textId="77777777" w:rsidR="00BA084A" w:rsidRPr="0064194C" w:rsidRDefault="00BA084A" w:rsidP="0064194C">
      <w:pPr>
        <w:pStyle w:val="Rubrik2"/>
        <w:spacing w:before="0" w:line="240" w:lineRule="auto"/>
        <w:rPr>
          <w:rFonts w:asciiTheme="minorHAnsi" w:hAnsiTheme="minorHAnsi" w:cstheme="minorHAnsi"/>
          <w:sz w:val="22"/>
          <w:szCs w:val="22"/>
        </w:rPr>
      </w:pPr>
    </w:p>
    <w:p w14:paraId="591B6E56" w14:textId="77777777" w:rsidR="00BA084A" w:rsidRPr="0064194C" w:rsidRDefault="00BA084A" w:rsidP="0064194C">
      <w:pPr>
        <w:pStyle w:val="Rubrik2"/>
        <w:spacing w:before="0" w:line="240" w:lineRule="auto"/>
        <w:rPr>
          <w:rFonts w:asciiTheme="minorHAnsi" w:hAnsiTheme="minorHAnsi" w:cstheme="minorHAnsi"/>
          <w:sz w:val="22"/>
          <w:szCs w:val="22"/>
        </w:rPr>
      </w:pPr>
    </w:p>
    <w:p w14:paraId="2B63895B" w14:textId="77777777" w:rsidR="00BA084A" w:rsidRPr="0064194C" w:rsidRDefault="00BA084A" w:rsidP="0064194C">
      <w:pPr>
        <w:pStyle w:val="Rubrik2"/>
        <w:spacing w:before="0" w:line="240" w:lineRule="auto"/>
        <w:rPr>
          <w:rFonts w:asciiTheme="minorHAnsi" w:hAnsiTheme="minorHAnsi" w:cstheme="minorHAnsi"/>
          <w:sz w:val="22"/>
          <w:szCs w:val="22"/>
        </w:rPr>
      </w:pPr>
    </w:p>
    <w:p w14:paraId="05B064D2" w14:textId="77777777" w:rsidR="00C23A65" w:rsidRPr="0064194C" w:rsidRDefault="00C23A65"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595CCF4F" w14:textId="15D41EDB" w:rsidR="001416E0" w:rsidRPr="00E14E4A" w:rsidRDefault="001C5B8E" w:rsidP="00E14E4A">
      <w:pPr>
        <w:pStyle w:val="Rubrik2"/>
      </w:pPr>
      <w:bookmarkStart w:id="47" w:name="_Toc469309131"/>
      <w:r w:rsidRPr="00E14E4A">
        <w:lastRenderedPageBreak/>
        <w:t>4.2 Process – Introduktion och kompetensutveckling</w:t>
      </w:r>
      <w:bookmarkEnd w:id="47"/>
    </w:p>
    <w:p w14:paraId="75EA56B2" w14:textId="4B687294" w:rsidR="001416E0" w:rsidRPr="0064194C" w:rsidRDefault="001416E0" w:rsidP="0064194C">
      <w:pPr>
        <w:spacing w:before="0" w:after="0" w:line="240" w:lineRule="auto"/>
        <w:rPr>
          <w:rFonts w:cstheme="minorHAnsi"/>
        </w:rPr>
      </w:pPr>
    </w:p>
    <w:p w14:paraId="4BD4421C" w14:textId="77777777" w:rsidR="00BA084A" w:rsidRPr="0064194C" w:rsidRDefault="00BA084A" w:rsidP="0064194C">
      <w:pPr>
        <w:spacing w:before="0" w:after="0" w:line="240" w:lineRule="auto"/>
        <w:rPr>
          <w:rFonts w:cstheme="minorHAnsi"/>
        </w:rPr>
      </w:pPr>
      <w:r w:rsidRPr="0064194C">
        <w:rPr>
          <w:rFonts w:cstheme="minorHAnsi"/>
          <w:noProof/>
          <w:lang w:eastAsia="sv-SE"/>
        </w:rPr>
        <w:t>Process - Rekrytering</w:t>
      </w:r>
    </w:p>
    <w:p w14:paraId="242C229B" w14:textId="28CB4587" w:rsidR="000F6EFC" w:rsidRPr="0064194C" w:rsidRDefault="006F2718"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27200" behindDoc="0" locked="0" layoutInCell="1" allowOverlap="1" wp14:anchorId="38E92D53" wp14:editId="47F2F650">
                <wp:simplePos x="0" y="0"/>
                <wp:positionH relativeFrom="column">
                  <wp:posOffset>2934970</wp:posOffset>
                </wp:positionH>
                <wp:positionV relativeFrom="paragraph">
                  <wp:posOffset>996950</wp:posOffset>
                </wp:positionV>
                <wp:extent cx="36195" cy="2326005"/>
                <wp:effectExtent l="0" t="0" r="20955" b="36195"/>
                <wp:wrapNone/>
                <wp:docPr id="204" name="Rak koppling 204"/>
                <wp:cNvGraphicFramePr/>
                <a:graphic xmlns:a="http://schemas.openxmlformats.org/drawingml/2006/main">
                  <a:graphicData uri="http://schemas.microsoft.com/office/word/2010/wordprocessingShape">
                    <wps:wsp>
                      <wps:cNvCnPr/>
                      <wps:spPr>
                        <a:xfrm>
                          <a:off x="0" y="0"/>
                          <a:ext cx="36195" cy="23260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80F76" id="Rak koppling 204"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1pt,78.5pt" to="233.95pt,26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" strokecolor="#5b9bd5 [3204]" strokeweight=".5pt">
                <v:stroke joinstyle="miter"/>
              </v:line>
            </w:pict>
          </mc:Fallback>
        </mc:AlternateContent>
      </w:r>
      <w:r w:rsidR="009B3606" w:rsidRPr="0064194C">
        <w:rPr>
          <w:rFonts w:cstheme="minorHAnsi"/>
          <w:noProof/>
          <w:lang w:eastAsia="sv-SE"/>
        </w:rPr>
        <mc:AlternateContent>
          <mc:Choice Requires="wps">
            <w:drawing>
              <wp:anchor distT="0" distB="0" distL="114300" distR="114300" simplePos="0" relativeHeight="251893760" behindDoc="0" locked="0" layoutInCell="1" allowOverlap="1" wp14:anchorId="2DA068AB" wp14:editId="05642C5D">
                <wp:simplePos x="0" y="0"/>
                <wp:positionH relativeFrom="column">
                  <wp:posOffset>1711325</wp:posOffset>
                </wp:positionH>
                <wp:positionV relativeFrom="paragraph">
                  <wp:posOffset>1925955</wp:posOffset>
                </wp:positionV>
                <wp:extent cx="2347595" cy="28575"/>
                <wp:effectExtent l="0" t="0" r="33655" b="28575"/>
                <wp:wrapNone/>
                <wp:docPr id="18" name="Rak koppling 18"/>
                <wp:cNvGraphicFramePr/>
                <a:graphic xmlns:a="http://schemas.openxmlformats.org/drawingml/2006/main">
                  <a:graphicData uri="http://schemas.microsoft.com/office/word/2010/wordprocessingShape">
                    <wps:wsp>
                      <wps:cNvCnPr/>
                      <wps:spPr>
                        <a:xfrm>
                          <a:off x="0" y="0"/>
                          <a:ext cx="234759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FC303" id="Rak koppling 18" o:spid="_x0000_s1026" style="position:absolute;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75pt,151.65pt" to="319.6pt,1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" strokecolor="#5b9bd5 [3204]" strokeweight=".5pt">
                <v:stroke joinstyle="miter"/>
              </v:line>
            </w:pict>
          </mc:Fallback>
        </mc:AlternateContent>
      </w:r>
      <w:r w:rsidR="00AB1651" w:rsidRPr="0064194C">
        <w:rPr>
          <w:rFonts w:cstheme="minorHAnsi"/>
          <w:noProof/>
          <w:lang w:eastAsia="sv-SE"/>
        </w:rPr>
        <mc:AlternateContent>
          <mc:Choice Requires="wps">
            <w:drawing>
              <wp:anchor distT="0" distB="0" distL="114300" distR="114300" simplePos="0" relativeHeight="251894784" behindDoc="0" locked="0" layoutInCell="1" allowOverlap="1" wp14:anchorId="065ADFE2" wp14:editId="2CA48B04">
                <wp:simplePos x="0" y="0"/>
                <wp:positionH relativeFrom="column">
                  <wp:posOffset>1711730</wp:posOffset>
                </wp:positionH>
                <wp:positionV relativeFrom="paragraph">
                  <wp:posOffset>3611499</wp:posOffset>
                </wp:positionV>
                <wp:extent cx="2333549" cy="21946"/>
                <wp:effectExtent l="0" t="0" r="29210" b="35560"/>
                <wp:wrapNone/>
                <wp:docPr id="19" name="Rak koppling 19"/>
                <wp:cNvGraphicFramePr/>
                <a:graphic xmlns:a="http://schemas.openxmlformats.org/drawingml/2006/main">
                  <a:graphicData uri="http://schemas.microsoft.com/office/word/2010/wordprocessingShape">
                    <wps:wsp>
                      <wps:cNvCnPr/>
                      <wps:spPr>
                        <a:xfrm>
                          <a:off x="0" y="0"/>
                          <a:ext cx="2333549" cy="219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BDAE50" id="Rak koppling 19" o:spid="_x0000_s1026" style="position:absolute;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8pt,284.35pt" to="318.55pt,28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" strokecolor="#5b9bd5 [3204]" strokeweight=".5pt">
                <v:stroke joinstyle="miter"/>
              </v:line>
            </w:pict>
          </mc:Fallback>
        </mc:AlternateContent>
      </w:r>
      <w:r w:rsidR="00A95C01" w:rsidRPr="0064194C">
        <w:rPr>
          <w:rFonts w:cstheme="minorHAnsi"/>
          <w:noProof/>
          <w:lang w:eastAsia="sv-SE"/>
        </w:rPr>
        <mc:AlternateContent>
          <mc:Choice Requires="wps">
            <w:drawing>
              <wp:anchor distT="0" distB="0" distL="114300" distR="114300" simplePos="0" relativeHeight="251831296" behindDoc="0" locked="0" layoutInCell="1" allowOverlap="1" wp14:anchorId="75B1DC6C" wp14:editId="0E4A0473">
                <wp:simplePos x="0" y="0"/>
                <wp:positionH relativeFrom="column">
                  <wp:posOffset>1682472</wp:posOffset>
                </wp:positionH>
                <wp:positionV relativeFrom="paragraph">
                  <wp:posOffset>663473</wp:posOffset>
                </wp:positionV>
                <wp:extent cx="563270" cy="0"/>
                <wp:effectExtent l="0" t="0" r="27305" b="19050"/>
                <wp:wrapNone/>
                <wp:docPr id="208" name="Rak koppling 208"/>
                <wp:cNvGraphicFramePr/>
                <a:graphic xmlns:a="http://schemas.openxmlformats.org/drawingml/2006/main">
                  <a:graphicData uri="http://schemas.microsoft.com/office/word/2010/wordprocessingShape">
                    <wps:wsp>
                      <wps:cNvCnPr/>
                      <wps:spPr>
                        <a:xfrm>
                          <a:off x="0" y="0"/>
                          <a:ext cx="5632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76AB19" id="Rak koppling 208" o:spid="_x0000_s1026" style="position:absolute;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5pt,52.25pt" to="176.85pt,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" strokecolor="#5b9bd5 [3204]" strokeweight=".5pt">
                <v:stroke joinstyle="miter"/>
              </v:line>
            </w:pict>
          </mc:Fallback>
        </mc:AlternateContent>
      </w:r>
      <w:r w:rsidR="00A95C01" w:rsidRPr="0064194C">
        <w:rPr>
          <w:rFonts w:cstheme="minorHAnsi"/>
          <w:noProof/>
          <w:lang w:eastAsia="sv-SE"/>
        </w:rPr>
        <mc:AlternateContent>
          <mc:Choice Requires="wps">
            <w:drawing>
              <wp:anchor distT="0" distB="0" distL="114300" distR="114300" simplePos="0" relativeHeight="251824128" behindDoc="0" locked="0" layoutInCell="1" allowOverlap="1" wp14:anchorId="58CFF0E7" wp14:editId="7D75BD0F">
                <wp:simplePos x="0" y="0"/>
                <wp:positionH relativeFrom="column">
                  <wp:posOffset>4084320</wp:posOffset>
                </wp:positionH>
                <wp:positionV relativeFrom="paragraph">
                  <wp:posOffset>1655445</wp:posOffset>
                </wp:positionV>
                <wp:extent cx="1371600" cy="692150"/>
                <wp:effectExtent l="0" t="0" r="19050" b="12700"/>
                <wp:wrapNone/>
                <wp:docPr id="201" name="Rektangel 201"/>
                <wp:cNvGraphicFramePr/>
                <a:graphic xmlns:a="http://schemas.openxmlformats.org/drawingml/2006/main">
                  <a:graphicData uri="http://schemas.microsoft.com/office/word/2010/wordprocessingShape">
                    <wps:wsp>
                      <wps:cNvSpPr/>
                      <wps:spPr>
                        <a:xfrm>
                          <a:off x="0" y="0"/>
                          <a:ext cx="1371600" cy="692150"/>
                        </a:xfrm>
                        <a:prstGeom prst="rect">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79D655C8" w14:textId="77777777" w:rsidR="003C645F" w:rsidRDefault="003C645F" w:rsidP="00BA084A">
                            <w:pPr>
                              <w:jc w:val="center"/>
                            </w:pPr>
                            <w:r>
                              <w:t>Anställningsavtal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CFF0E7" id="Rektangel 201" o:spid="_x0000_s1069" style="position:absolute;margin-left:321.6pt;margin-top:130.35pt;width:108pt;height:54.5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" fillcolor="#5b9bd5 [3204]" strokecolor="#1f3763 [1608]" strokeweight="1pt">
                <v:textbox>
                  <w:txbxContent>
                    <w:p w14:paraId="79D655C8" w14:textId="77777777" w:rsidR="003C645F" w:rsidRDefault="003C645F" w:rsidP="00BA084A">
                      <w:pPr>
                        <w:jc w:val="center"/>
                      </w:pPr>
                      <w:r>
                        <w:t>Anställningsavtal</w:t>
                      </w:r>
                    </w:p>
                  </w:txbxContent>
                </v:textbox>
              </v:rect>
            </w:pict>
          </mc:Fallback>
        </mc:AlternateContent>
      </w:r>
      <w:r w:rsidR="00A95C01" w:rsidRPr="0064194C">
        <w:rPr>
          <w:rFonts w:cstheme="minorHAnsi"/>
          <w:noProof/>
          <w:lang w:eastAsia="sv-SE"/>
        </w:rPr>
        <mc:AlternateContent>
          <mc:Choice Requires="wps">
            <w:drawing>
              <wp:anchor distT="0" distB="0" distL="114300" distR="114300" simplePos="0" relativeHeight="251822080" behindDoc="0" locked="0" layoutInCell="1" allowOverlap="1" wp14:anchorId="5AEE26B9" wp14:editId="28E2E3EF">
                <wp:simplePos x="0" y="0"/>
                <wp:positionH relativeFrom="column">
                  <wp:posOffset>4053510</wp:posOffset>
                </wp:positionH>
                <wp:positionV relativeFrom="paragraph">
                  <wp:posOffset>3326765</wp:posOffset>
                </wp:positionV>
                <wp:extent cx="1371600" cy="590550"/>
                <wp:effectExtent l="0" t="0" r="19050" b="19050"/>
                <wp:wrapNone/>
                <wp:docPr id="198" name="Rektangel 198"/>
                <wp:cNvGraphicFramePr/>
                <a:graphic xmlns:a="http://schemas.openxmlformats.org/drawingml/2006/main">
                  <a:graphicData uri="http://schemas.microsoft.com/office/word/2010/wordprocessingShape">
                    <wps:wsp>
                      <wps:cNvSpPr/>
                      <wps:spPr>
                        <a:xfrm>
                          <a:off x="0" y="0"/>
                          <a:ext cx="1371600" cy="590550"/>
                        </a:xfrm>
                        <a:prstGeom prst="rect">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2ABAAF75" w14:textId="77777777" w:rsidR="003C645F" w:rsidRDefault="003C645F" w:rsidP="00BA084A">
                            <w:pPr>
                              <w:jc w:val="center"/>
                            </w:pPr>
                            <w:r>
                              <w:t>Uppföljning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EE26B9" id="Rektangel 198" o:spid="_x0000_s1070" style="position:absolute;margin-left:319.15pt;margin-top:261.95pt;width:108pt;height:46.5pt;z-index:25182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" fillcolor="#5b9bd5 [3204]" strokecolor="#1f3763 [1608]" strokeweight="1pt">
                <v:textbox>
                  <w:txbxContent>
                    <w:p w14:paraId="2ABAAF75" w14:textId="77777777" w:rsidR="003C645F" w:rsidRDefault="003C645F" w:rsidP="00BA084A">
                      <w:pPr>
                        <w:jc w:val="center"/>
                      </w:pPr>
                      <w:r>
                        <w:t>Uppföljning</w:t>
                      </w:r>
                    </w:p>
                  </w:txbxContent>
                </v:textbox>
              </v:rect>
            </w:pict>
          </mc:Fallback>
        </mc:AlternateContent>
      </w:r>
      <w:r w:rsidR="00A95C01" w:rsidRPr="0064194C">
        <w:rPr>
          <w:rFonts w:cstheme="minorHAnsi"/>
          <w:noProof/>
          <w:lang w:eastAsia="sv-SE"/>
        </w:rPr>
        <mc:AlternateContent>
          <mc:Choice Requires="wps">
            <w:drawing>
              <wp:anchor distT="0" distB="0" distL="114300" distR="114300" simplePos="0" relativeHeight="251819008" behindDoc="0" locked="0" layoutInCell="1" allowOverlap="1" wp14:anchorId="271F39B6" wp14:editId="234F087D">
                <wp:simplePos x="0" y="0"/>
                <wp:positionH relativeFrom="margin">
                  <wp:posOffset>2234565</wp:posOffset>
                </wp:positionH>
                <wp:positionV relativeFrom="paragraph">
                  <wp:posOffset>280670</wp:posOffset>
                </wp:positionV>
                <wp:extent cx="1371600" cy="733425"/>
                <wp:effectExtent l="0" t="0" r="19050" b="28575"/>
                <wp:wrapNone/>
                <wp:docPr id="195" name="Rektangel 195"/>
                <wp:cNvGraphicFramePr/>
                <a:graphic xmlns:a="http://schemas.openxmlformats.org/drawingml/2006/main">
                  <a:graphicData uri="http://schemas.microsoft.com/office/word/2010/wordprocessingShape">
                    <wps:wsp>
                      <wps:cNvSpPr/>
                      <wps:spPr>
                        <a:xfrm>
                          <a:off x="0" y="0"/>
                          <a:ext cx="1371600" cy="733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1CE60F" w14:textId="77777777" w:rsidR="003C645F" w:rsidRDefault="003C645F" w:rsidP="00BA084A">
                            <w:pPr>
                              <w:jc w:val="center"/>
                            </w:pPr>
                            <w:r>
                              <w:t>Krav/</w:t>
                            </w:r>
                          </w:p>
                          <w:p w14:paraId="43B2B646" w14:textId="5A1F8D9B" w:rsidR="003C645F" w:rsidRDefault="003C645F" w:rsidP="00BA084A">
                            <w:pPr>
                              <w:jc w:val="center"/>
                            </w:pPr>
                            <w:r>
                              <w:t>Önskemål på personal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1F39B6" id="Rektangel 195" o:spid="_x0000_s1071" style="position:absolute;margin-left:175.95pt;margin-top:22.1pt;width:108pt;height:57.75pt;z-index:251819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" fillcolor="#5b9bd5 [3204]" strokecolor="#1f4d78 [1604]" strokeweight="1pt">
                <v:textbox>
                  <w:txbxContent>
                    <w:p w14:paraId="641CE60F" w14:textId="77777777" w:rsidR="003C645F" w:rsidRDefault="003C645F" w:rsidP="00BA084A">
                      <w:pPr>
                        <w:jc w:val="center"/>
                      </w:pPr>
                      <w:r>
                        <w:t>Krav/</w:t>
                      </w:r>
                    </w:p>
                    <w:p w14:paraId="43B2B646" w14:textId="5A1F8D9B" w:rsidR="003C645F" w:rsidRDefault="003C645F" w:rsidP="00BA084A">
                      <w:pPr>
                        <w:jc w:val="center"/>
                      </w:pPr>
                      <w:r>
                        <w:t>Önskemål på personal</w:t>
                      </w:r>
                    </w:p>
                  </w:txbxContent>
                </v:textbox>
                <w10:wrap anchorx="margin"/>
              </v:rect>
            </w:pict>
          </mc:Fallback>
        </mc:AlternateContent>
      </w:r>
      <w:r w:rsidR="00A95C01" w:rsidRPr="0064194C">
        <w:rPr>
          <w:rFonts w:cstheme="minorHAnsi"/>
          <w:noProof/>
          <w:lang w:eastAsia="sv-SE"/>
        </w:rPr>
        <mc:AlternateContent>
          <mc:Choice Requires="wps">
            <w:drawing>
              <wp:anchor distT="0" distB="0" distL="114300" distR="114300" simplePos="0" relativeHeight="251820032" behindDoc="0" locked="0" layoutInCell="1" allowOverlap="1" wp14:anchorId="079AD53F" wp14:editId="2A0573E3">
                <wp:simplePos x="0" y="0"/>
                <wp:positionH relativeFrom="margin">
                  <wp:posOffset>2256155</wp:posOffset>
                </wp:positionH>
                <wp:positionV relativeFrom="paragraph">
                  <wp:posOffset>1631315</wp:posOffset>
                </wp:positionV>
                <wp:extent cx="1371600" cy="733425"/>
                <wp:effectExtent l="0" t="0" r="19050" b="28575"/>
                <wp:wrapNone/>
                <wp:docPr id="196" name="Rektangel 196"/>
                <wp:cNvGraphicFramePr/>
                <a:graphic xmlns:a="http://schemas.openxmlformats.org/drawingml/2006/main">
                  <a:graphicData uri="http://schemas.microsoft.com/office/word/2010/wordprocessingShape">
                    <wps:wsp>
                      <wps:cNvSpPr/>
                      <wps:spPr>
                        <a:xfrm>
                          <a:off x="0" y="0"/>
                          <a:ext cx="1371600" cy="733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4D115E" w14:textId="77777777" w:rsidR="003C645F" w:rsidRDefault="003C645F" w:rsidP="00BA084A">
                            <w:pPr>
                              <w:jc w:val="center"/>
                            </w:pPr>
                            <w:r>
                              <w:t>Rekrytering</w:t>
                            </w:r>
                          </w:p>
                          <w:p w14:paraId="51A0011D" w14:textId="77777777" w:rsidR="003C645F" w:rsidRDefault="003C645F" w:rsidP="00BA084A">
                            <w:pPr>
                              <w:jc w:val="center"/>
                            </w:pPr>
                            <w:r>
                              <w:t>Rekrytering vid akut behov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9AD53F" id="Rektangel 196" o:spid="_x0000_s1072" style="position:absolute;margin-left:177.65pt;margin-top:128.45pt;width:108pt;height:57.75pt;z-index:2518200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" fillcolor="#5b9bd5 [3204]" strokecolor="#1f4d78 [1604]" strokeweight="1pt">
                <v:textbox>
                  <w:txbxContent>
                    <w:p w14:paraId="324D115E" w14:textId="77777777" w:rsidR="003C645F" w:rsidRDefault="003C645F" w:rsidP="00BA084A">
                      <w:pPr>
                        <w:jc w:val="center"/>
                      </w:pPr>
                      <w:r>
                        <w:t>Rekrytering</w:t>
                      </w:r>
                    </w:p>
                    <w:p w14:paraId="51A0011D" w14:textId="77777777" w:rsidR="003C645F" w:rsidRDefault="003C645F" w:rsidP="00BA084A">
                      <w:pPr>
                        <w:jc w:val="center"/>
                      </w:pPr>
                      <w:r>
                        <w:t>Rekrytering vid akut behov</w:t>
                      </w:r>
                    </w:p>
                  </w:txbxContent>
                </v:textbox>
                <w10:wrap anchorx="margin"/>
              </v:rect>
            </w:pict>
          </mc:Fallback>
        </mc:AlternateContent>
      </w:r>
      <w:r w:rsidR="00A95C01" w:rsidRPr="0064194C">
        <w:rPr>
          <w:rFonts w:cstheme="minorHAnsi"/>
          <w:noProof/>
          <w:lang w:eastAsia="sv-SE"/>
        </w:rPr>
        <mc:AlternateContent>
          <mc:Choice Requires="wps">
            <w:drawing>
              <wp:anchor distT="0" distB="0" distL="114300" distR="114300" simplePos="0" relativeHeight="251821056" behindDoc="0" locked="0" layoutInCell="1" allowOverlap="1" wp14:anchorId="0F3A547D" wp14:editId="2E3B8217">
                <wp:simplePos x="0" y="0"/>
                <wp:positionH relativeFrom="margin">
                  <wp:posOffset>2279955</wp:posOffset>
                </wp:positionH>
                <wp:positionV relativeFrom="paragraph">
                  <wp:posOffset>3324225</wp:posOffset>
                </wp:positionV>
                <wp:extent cx="1371600" cy="590550"/>
                <wp:effectExtent l="0" t="0" r="19050" b="19050"/>
                <wp:wrapNone/>
                <wp:docPr id="197" name="Rektangel 197"/>
                <wp:cNvGraphicFramePr/>
                <a:graphic xmlns:a="http://schemas.openxmlformats.org/drawingml/2006/main">
                  <a:graphicData uri="http://schemas.microsoft.com/office/word/2010/wordprocessingShape">
                    <wps:wsp>
                      <wps:cNvSpPr/>
                      <wps:spPr>
                        <a:xfrm>
                          <a:off x="0" y="0"/>
                          <a:ext cx="1371600"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83DE55" w14:textId="77777777" w:rsidR="003C645F" w:rsidRDefault="003C645F" w:rsidP="00BA084A">
                            <w:pPr>
                              <w:jc w:val="center"/>
                            </w:pPr>
                            <w:r>
                              <w:t>Introduktion av nyanställd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3A547D" id="Rektangel 197" o:spid="_x0000_s1073" style="position:absolute;margin-left:179.5pt;margin-top:261.75pt;width:108pt;height:46.5pt;z-index:251821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" fillcolor="#5b9bd5 [3204]" strokecolor="#1f4d78 [1604]" strokeweight="1pt">
                <v:textbox>
                  <w:txbxContent>
                    <w:p w14:paraId="0983DE55" w14:textId="77777777" w:rsidR="003C645F" w:rsidRDefault="003C645F" w:rsidP="00BA084A">
                      <w:pPr>
                        <w:jc w:val="center"/>
                      </w:pPr>
                      <w:r>
                        <w:t>Introduktion av nyanställd</w:t>
                      </w:r>
                    </w:p>
                  </w:txbxContent>
                </v:textbox>
                <w10:wrap anchorx="margin"/>
              </v:rect>
            </w:pict>
          </mc:Fallback>
        </mc:AlternateContent>
      </w:r>
      <w:r w:rsidR="00042F18" w:rsidRPr="0064194C">
        <w:rPr>
          <w:rFonts w:cstheme="minorHAnsi"/>
          <w:noProof/>
          <w:lang w:eastAsia="sv-SE"/>
        </w:rPr>
        <mc:AlternateContent>
          <mc:Choice Requires="wps">
            <w:drawing>
              <wp:anchor distT="0" distB="0" distL="114300" distR="114300" simplePos="0" relativeHeight="251840512" behindDoc="0" locked="0" layoutInCell="1" allowOverlap="1" wp14:anchorId="3DF895E3" wp14:editId="3BFA6FCB">
                <wp:simplePos x="0" y="0"/>
                <wp:positionH relativeFrom="column">
                  <wp:posOffset>4081855</wp:posOffset>
                </wp:positionH>
                <wp:positionV relativeFrom="paragraph">
                  <wp:posOffset>4855083</wp:posOffset>
                </wp:positionV>
                <wp:extent cx="1441095" cy="552450"/>
                <wp:effectExtent l="0" t="0" r="26035" b="19050"/>
                <wp:wrapNone/>
                <wp:docPr id="222" name="Rektangel 222"/>
                <wp:cNvGraphicFramePr/>
                <a:graphic xmlns:a="http://schemas.openxmlformats.org/drawingml/2006/main">
                  <a:graphicData uri="http://schemas.microsoft.com/office/word/2010/wordprocessingShape">
                    <wps:wsp>
                      <wps:cNvSpPr/>
                      <wps:spPr>
                        <a:xfrm>
                          <a:off x="0" y="0"/>
                          <a:ext cx="1441095" cy="552450"/>
                        </a:xfrm>
                        <a:prstGeom prst="rect">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35AFD2AA" w14:textId="77777777" w:rsidR="003C645F" w:rsidRDefault="003C645F" w:rsidP="00BA084A">
                            <w:pPr>
                              <w:jc w:val="center"/>
                            </w:pPr>
                            <w:r>
                              <w:t>Protokoll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895E3" id="Rektangel 222" o:spid="_x0000_s1074" style="position:absolute;margin-left:321.4pt;margin-top:382.3pt;width:113.45pt;height:43.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" fillcolor="#5b9bd5 [3204]" strokecolor="#1f3763 [1608]" strokeweight="1pt">
                <v:textbox>
                  <w:txbxContent>
                    <w:p w14:paraId="35AFD2AA" w14:textId="77777777" w:rsidR="003C645F" w:rsidRDefault="003C645F" w:rsidP="00BA084A">
                      <w:pPr>
                        <w:jc w:val="center"/>
                      </w:pPr>
                      <w:r>
                        <w:t>Protokoll</w:t>
                      </w:r>
                    </w:p>
                  </w:txbxContent>
                </v:textbox>
              </v:rect>
            </w:pict>
          </mc:Fallback>
        </mc:AlternateContent>
      </w:r>
      <w:r w:rsidR="002F1286" w:rsidRPr="0064194C">
        <w:rPr>
          <w:rFonts w:cstheme="minorHAnsi"/>
          <w:noProof/>
          <w:lang w:eastAsia="sv-SE"/>
        </w:rPr>
        <mc:AlternateContent>
          <mc:Choice Requires="wps">
            <w:drawing>
              <wp:anchor distT="0" distB="0" distL="114300" distR="114300" simplePos="0" relativeHeight="251844608" behindDoc="0" locked="0" layoutInCell="1" allowOverlap="1" wp14:anchorId="54E60106" wp14:editId="119F8482">
                <wp:simplePos x="0" y="0"/>
                <wp:positionH relativeFrom="margin">
                  <wp:posOffset>3686835</wp:posOffset>
                </wp:positionH>
                <wp:positionV relativeFrom="paragraph">
                  <wp:posOffset>6103417</wp:posOffset>
                </wp:positionV>
                <wp:extent cx="409652" cy="0"/>
                <wp:effectExtent l="0" t="0" r="28575" b="19050"/>
                <wp:wrapNone/>
                <wp:docPr id="227" name="Rak koppling 227"/>
                <wp:cNvGraphicFramePr/>
                <a:graphic xmlns:a="http://schemas.openxmlformats.org/drawingml/2006/main">
                  <a:graphicData uri="http://schemas.microsoft.com/office/word/2010/wordprocessingShape">
                    <wps:wsp>
                      <wps:cNvCnPr/>
                      <wps:spPr>
                        <a:xfrm>
                          <a:off x="0" y="0"/>
                          <a:ext cx="40965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D8D241" id="Rak koppling 227" o:spid="_x0000_s1026" style="position:absolute;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0.3pt,480.6pt" to="322.55pt,4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" strokecolor="#5b9bd5 [3204]" strokeweight=".5pt">
                <v:stroke joinstyle="miter"/>
                <w10:wrap anchorx="margin"/>
              </v:line>
            </w:pict>
          </mc:Fallback>
        </mc:AlternateContent>
      </w:r>
      <w:r w:rsidR="002F1286" w:rsidRPr="0064194C">
        <w:rPr>
          <w:rFonts w:cstheme="minorHAnsi"/>
          <w:noProof/>
          <w:lang w:eastAsia="sv-SE"/>
        </w:rPr>
        <mc:AlternateContent>
          <mc:Choice Requires="wps">
            <w:drawing>
              <wp:anchor distT="0" distB="0" distL="114300" distR="114300" simplePos="0" relativeHeight="251845632" behindDoc="0" locked="0" layoutInCell="1" allowOverlap="1" wp14:anchorId="602A24FD" wp14:editId="2FAB26D3">
                <wp:simplePos x="0" y="0"/>
                <wp:positionH relativeFrom="column">
                  <wp:posOffset>4114495</wp:posOffset>
                </wp:positionH>
                <wp:positionV relativeFrom="paragraph">
                  <wp:posOffset>6732270</wp:posOffset>
                </wp:positionV>
                <wp:extent cx="1447800" cy="581025"/>
                <wp:effectExtent l="0" t="0" r="19050" b="28575"/>
                <wp:wrapNone/>
                <wp:docPr id="228" name="Rektangel 228"/>
                <wp:cNvGraphicFramePr/>
                <a:graphic xmlns:a="http://schemas.openxmlformats.org/drawingml/2006/main">
                  <a:graphicData uri="http://schemas.microsoft.com/office/word/2010/wordprocessingShape">
                    <wps:wsp>
                      <wps:cNvSpPr/>
                      <wps:spPr>
                        <a:xfrm>
                          <a:off x="0" y="0"/>
                          <a:ext cx="1447800" cy="581025"/>
                        </a:xfrm>
                        <a:prstGeom prst="rect">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0399DD7B" w14:textId="77777777" w:rsidR="003C645F" w:rsidRDefault="003C645F" w:rsidP="00BA084A">
                            <w:pPr>
                              <w:jc w:val="center"/>
                            </w:pPr>
                            <w:r>
                              <w:t xml:space="preserve">Utvärdering av </w:t>
                            </w:r>
                          </w:p>
                          <w:p w14:paraId="40D269BC" w14:textId="77777777" w:rsidR="003C645F" w:rsidRDefault="003C645F" w:rsidP="00BA084A">
                            <w:pPr>
                              <w:jc w:val="center"/>
                            </w:pPr>
                            <w:r>
                              <w:t>utbildning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A24FD" id="Rektangel 228" o:spid="_x0000_s1075" style="position:absolute;margin-left:324pt;margin-top:530.1pt;width:114pt;height:45.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" fillcolor="#5b9bd5 [3204]" strokecolor="#1f3763 [1608]" strokeweight="1pt">
                <v:textbox>
                  <w:txbxContent>
                    <w:p w14:paraId="0399DD7B" w14:textId="77777777" w:rsidR="003C645F" w:rsidRDefault="003C645F" w:rsidP="00BA084A">
                      <w:pPr>
                        <w:jc w:val="center"/>
                      </w:pPr>
                      <w:r>
                        <w:t xml:space="preserve">Utvärdering av </w:t>
                      </w:r>
                    </w:p>
                    <w:p w14:paraId="40D269BC" w14:textId="77777777" w:rsidR="003C645F" w:rsidRDefault="003C645F" w:rsidP="00BA084A">
                      <w:pPr>
                        <w:jc w:val="center"/>
                      </w:pPr>
                      <w:r>
                        <w:t>utbildning</w:t>
                      </w:r>
                    </w:p>
                  </w:txbxContent>
                </v:textbox>
              </v:rect>
            </w:pict>
          </mc:Fallback>
        </mc:AlternateContent>
      </w:r>
      <w:r w:rsidR="002F1286" w:rsidRPr="0064194C">
        <w:rPr>
          <w:rFonts w:cstheme="minorHAnsi"/>
          <w:noProof/>
          <w:lang w:eastAsia="sv-SE"/>
        </w:rPr>
        <mc:AlternateContent>
          <mc:Choice Requires="wps">
            <w:drawing>
              <wp:anchor distT="0" distB="0" distL="114300" distR="114300" simplePos="0" relativeHeight="251843584" behindDoc="0" locked="0" layoutInCell="1" allowOverlap="1" wp14:anchorId="0392003F" wp14:editId="53FD3DF3">
                <wp:simplePos x="0" y="0"/>
                <wp:positionH relativeFrom="column">
                  <wp:posOffset>4094175</wp:posOffset>
                </wp:positionH>
                <wp:positionV relativeFrom="paragraph">
                  <wp:posOffset>5788660</wp:posOffset>
                </wp:positionV>
                <wp:extent cx="1447800" cy="592455"/>
                <wp:effectExtent l="0" t="0" r="19050" b="17145"/>
                <wp:wrapNone/>
                <wp:docPr id="226" name="Rektangel 226"/>
                <wp:cNvGraphicFramePr/>
                <a:graphic xmlns:a="http://schemas.openxmlformats.org/drawingml/2006/main">
                  <a:graphicData uri="http://schemas.microsoft.com/office/word/2010/wordprocessingShape">
                    <wps:wsp>
                      <wps:cNvSpPr/>
                      <wps:spPr>
                        <a:xfrm>
                          <a:off x="0" y="0"/>
                          <a:ext cx="1447800" cy="592455"/>
                        </a:xfrm>
                        <a:prstGeom prst="rect">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25851925" w14:textId="77777777" w:rsidR="003C645F" w:rsidRDefault="003C645F" w:rsidP="00BA084A">
                            <w:pPr>
                              <w:jc w:val="center"/>
                            </w:pPr>
                            <w:r>
                              <w:t xml:space="preserve">Plan för </w:t>
                            </w:r>
                          </w:p>
                          <w:p w14:paraId="7E22678B" w14:textId="77777777" w:rsidR="003C645F" w:rsidRDefault="003C645F" w:rsidP="00BA084A">
                            <w:pPr>
                              <w:jc w:val="center"/>
                            </w:pPr>
                            <w:r>
                              <w:t>kompetensutveckling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2003F" id="Rektangel 226" o:spid="_x0000_s1076" style="position:absolute;margin-left:322.4pt;margin-top:455.8pt;width:114pt;height:46.6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" fillcolor="#5b9bd5 [3204]" strokecolor="#1f3763 [1608]" strokeweight="1pt">
                <v:textbox>
                  <w:txbxContent>
                    <w:p w14:paraId="25851925" w14:textId="77777777" w:rsidR="003C645F" w:rsidRDefault="003C645F" w:rsidP="00BA084A">
                      <w:pPr>
                        <w:jc w:val="center"/>
                      </w:pPr>
                      <w:r>
                        <w:t xml:space="preserve">Plan för </w:t>
                      </w:r>
                    </w:p>
                    <w:p w14:paraId="7E22678B" w14:textId="77777777" w:rsidR="003C645F" w:rsidRDefault="003C645F" w:rsidP="00BA084A">
                      <w:pPr>
                        <w:jc w:val="center"/>
                      </w:pPr>
                      <w:r>
                        <w:t>kompetensutveckling</w:t>
                      </w:r>
                    </w:p>
                  </w:txbxContent>
                </v:textbox>
              </v:rect>
            </w:pict>
          </mc:Fallback>
        </mc:AlternateContent>
      </w:r>
      <w:r w:rsidR="00BC781F" w:rsidRPr="0064194C">
        <w:rPr>
          <w:rFonts w:cstheme="minorHAnsi"/>
          <w:noProof/>
          <w:lang w:eastAsia="sv-SE"/>
        </w:rPr>
        <mc:AlternateContent>
          <mc:Choice Requires="wps">
            <w:drawing>
              <wp:anchor distT="0" distB="0" distL="114300" distR="114300" simplePos="0" relativeHeight="251835392" behindDoc="0" locked="0" layoutInCell="1" allowOverlap="1" wp14:anchorId="2FF71974" wp14:editId="353E7030">
                <wp:simplePos x="0" y="0"/>
                <wp:positionH relativeFrom="margin">
                  <wp:posOffset>2258060</wp:posOffset>
                </wp:positionH>
                <wp:positionV relativeFrom="paragraph">
                  <wp:posOffset>6731330</wp:posOffset>
                </wp:positionV>
                <wp:extent cx="1483995" cy="581025"/>
                <wp:effectExtent l="0" t="0" r="20955" b="28575"/>
                <wp:wrapNone/>
                <wp:docPr id="212" name="Rektangel 212"/>
                <wp:cNvGraphicFramePr/>
                <a:graphic xmlns:a="http://schemas.openxmlformats.org/drawingml/2006/main">
                  <a:graphicData uri="http://schemas.microsoft.com/office/word/2010/wordprocessingShape">
                    <wps:wsp>
                      <wps:cNvSpPr/>
                      <wps:spPr>
                        <a:xfrm>
                          <a:off x="0" y="0"/>
                          <a:ext cx="148399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224EBD" w14:textId="77777777" w:rsidR="003C645F" w:rsidRDefault="003C645F" w:rsidP="00BA084A">
                            <w:pPr>
                              <w:jc w:val="center"/>
                            </w:pPr>
                            <w:r>
                              <w:t>Kompetensutveckling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71974" id="Rektangel 212" o:spid="_x0000_s1077" style="position:absolute;margin-left:177.8pt;margin-top:530.05pt;width:116.85pt;height:45.7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" fillcolor="#5b9bd5 [3204]" strokecolor="#1f4d78 [1604]" strokeweight="1pt">
                <v:textbox>
                  <w:txbxContent>
                    <w:p w14:paraId="46224EBD" w14:textId="77777777" w:rsidR="003C645F" w:rsidRDefault="003C645F" w:rsidP="00BA084A">
                      <w:pPr>
                        <w:jc w:val="center"/>
                      </w:pPr>
                      <w:r>
                        <w:t>Kompetensutveckling</w:t>
                      </w:r>
                    </w:p>
                  </w:txbxContent>
                </v:textbox>
                <w10:wrap anchorx="margin"/>
              </v:rect>
            </w:pict>
          </mc:Fallback>
        </mc:AlternateContent>
      </w:r>
      <w:r w:rsidR="00BC781F" w:rsidRPr="0064194C">
        <w:rPr>
          <w:rFonts w:cstheme="minorHAnsi"/>
          <w:noProof/>
          <w:lang w:eastAsia="sv-SE"/>
        </w:rPr>
        <mc:AlternateContent>
          <mc:Choice Requires="wps">
            <w:drawing>
              <wp:anchor distT="0" distB="0" distL="114300" distR="114300" simplePos="0" relativeHeight="251847680" behindDoc="1" locked="0" layoutInCell="1" allowOverlap="1" wp14:anchorId="799131EF" wp14:editId="3762C445">
                <wp:simplePos x="0" y="0"/>
                <wp:positionH relativeFrom="margin">
                  <wp:posOffset>1936140</wp:posOffset>
                </wp:positionH>
                <wp:positionV relativeFrom="paragraph">
                  <wp:posOffset>7010502</wp:posOffset>
                </wp:positionV>
                <wp:extent cx="2262683" cy="14630"/>
                <wp:effectExtent l="0" t="0" r="23495" b="23495"/>
                <wp:wrapNone/>
                <wp:docPr id="230" name="Rak koppling 230"/>
                <wp:cNvGraphicFramePr/>
                <a:graphic xmlns:a="http://schemas.openxmlformats.org/drawingml/2006/main">
                  <a:graphicData uri="http://schemas.microsoft.com/office/word/2010/wordprocessingShape">
                    <wps:wsp>
                      <wps:cNvCnPr/>
                      <wps:spPr>
                        <a:xfrm flipV="1">
                          <a:off x="0" y="0"/>
                          <a:ext cx="2262683" cy="146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9C5EED" id="Rak koppling 230" o:spid="_x0000_s1026" style="position:absolute;flip:y;z-index:-25146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2.45pt,552pt" to="330.6pt,5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" strokecolor="#5b9bd5 [3204]" strokeweight=".5pt">
                <v:stroke joinstyle="miter"/>
                <w10:wrap anchorx="margin"/>
              </v:line>
            </w:pict>
          </mc:Fallback>
        </mc:AlternateContent>
      </w:r>
      <w:r w:rsidR="00BC781F" w:rsidRPr="0064194C">
        <w:rPr>
          <w:rFonts w:cstheme="minorHAnsi"/>
          <w:noProof/>
          <w:lang w:eastAsia="sv-SE"/>
        </w:rPr>
        <mc:AlternateContent>
          <mc:Choice Requires="wps">
            <w:drawing>
              <wp:anchor distT="0" distB="0" distL="114300" distR="114300" simplePos="0" relativeHeight="251896832" behindDoc="0" locked="0" layoutInCell="1" allowOverlap="1" wp14:anchorId="6BE74B54" wp14:editId="631054F2">
                <wp:simplePos x="0" y="0"/>
                <wp:positionH relativeFrom="column">
                  <wp:posOffset>2991891</wp:posOffset>
                </wp:positionH>
                <wp:positionV relativeFrom="paragraph">
                  <wp:posOffset>5459678</wp:posOffset>
                </wp:positionV>
                <wp:extent cx="7316" cy="1258215"/>
                <wp:effectExtent l="0" t="0" r="31115" b="37465"/>
                <wp:wrapNone/>
                <wp:docPr id="21" name="Rak koppling 21"/>
                <wp:cNvGraphicFramePr/>
                <a:graphic xmlns:a="http://schemas.openxmlformats.org/drawingml/2006/main">
                  <a:graphicData uri="http://schemas.microsoft.com/office/word/2010/wordprocessingShape">
                    <wps:wsp>
                      <wps:cNvCnPr/>
                      <wps:spPr>
                        <a:xfrm>
                          <a:off x="0" y="0"/>
                          <a:ext cx="7316" cy="12582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DDCA51" id="Rak koppling 21" o:spid="_x0000_s1026" style="position:absolute;z-index:251896832;visibility:visible;mso-wrap-style:square;mso-wrap-distance-left:9pt;mso-wrap-distance-top:0;mso-wrap-distance-right:9pt;mso-wrap-distance-bottom:0;mso-position-horizontal:absolute;mso-position-horizontal-relative:text;mso-position-vertical:absolute;mso-position-vertical-relative:text" from="235.6pt,429.9pt" to="236.2pt,5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" strokecolor="#5b9bd5 [3204]" strokeweight=".5pt">
                <v:stroke joinstyle="miter"/>
              </v:line>
            </w:pict>
          </mc:Fallback>
        </mc:AlternateContent>
      </w:r>
      <w:r w:rsidR="00BC781F" w:rsidRPr="0064194C">
        <w:rPr>
          <w:rFonts w:cstheme="minorHAnsi"/>
          <w:noProof/>
          <w:lang w:eastAsia="sv-SE"/>
        </w:rPr>
        <mc:AlternateContent>
          <mc:Choice Requires="wps">
            <w:drawing>
              <wp:anchor distT="0" distB="0" distL="114300" distR="114300" simplePos="0" relativeHeight="251895808" behindDoc="1" locked="0" layoutInCell="1" allowOverlap="1" wp14:anchorId="7A9A3B22" wp14:editId="0497A581">
                <wp:simplePos x="0" y="0"/>
                <wp:positionH relativeFrom="column">
                  <wp:posOffset>1916430</wp:posOffset>
                </wp:positionH>
                <wp:positionV relativeFrom="paragraph">
                  <wp:posOffset>5136185</wp:posOffset>
                </wp:positionV>
                <wp:extent cx="2157730" cy="14605"/>
                <wp:effectExtent l="0" t="0" r="33020" b="23495"/>
                <wp:wrapNone/>
                <wp:docPr id="20" name="Rak koppling 20"/>
                <wp:cNvGraphicFramePr/>
                <a:graphic xmlns:a="http://schemas.openxmlformats.org/drawingml/2006/main">
                  <a:graphicData uri="http://schemas.microsoft.com/office/word/2010/wordprocessingShape">
                    <wps:wsp>
                      <wps:cNvCnPr/>
                      <wps:spPr>
                        <a:xfrm>
                          <a:off x="0" y="0"/>
                          <a:ext cx="2157730" cy="146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B3291A" id="Rak koppling 20" o:spid="_x0000_s1026" style="position:absolute;z-index:-251420672;visibility:visible;mso-wrap-style:square;mso-wrap-distance-left:9pt;mso-wrap-distance-top:0;mso-wrap-distance-right:9pt;mso-wrap-distance-bottom:0;mso-position-horizontal:absolute;mso-position-horizontal-relative:text;mso-position-vertical:absolute;mso-position-vertical-relative:text" from="150.9pt,404.4pt" to="320.8pt,40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" strokecolor="#5b9bd5 [3204]" strokeweight=".5pt">
                <v:stroke joinstyle="miter"/>
              </v:line>
            </w:pict>
          </mc:Fallback>
        </mc:AlternateContent>
      </w:r>
      <w:r w:rsidR="00915EB7" w:rsidRPr="0064194C">
        <w:rPr>
          <w:rFonts w:cstheme="minorHAnsi"/>
          <w:noProof/>
          <w:lang w:eastAsia="sv-SE"/>
        </w:rPr>
        <mc:AlternateContent>
          <mc:Choice Requires="wps">
            <w:drawing>
              <wp:anchor distT="0" distB="0" distL="114300" distR="114300" simplePos="0" relativeHeight="251823104" behindDoc="0" locked="0" layoutInCell="1" allowOverlap="1" wp14:anchorId="5F2D8B31" wp14:editId="48B4F452">
                <wp:simplePos x="0" y="0"/>
                <wp:positionH relativeFrom="column">
                  <wp:posOffset>29235</wp:posOffset>
                </wp:positionH>
                <wp:positionV relativeFrom="paragraph">
                  <wp:posOffset>3023718</wp:posOffset>
                </wp:positionV>
                <wp:extent cx="1672667" cy="1181100"/>
                <wp:effectExtent l="0" t="0" r="22860" b="19050"/>
                <wp:wrapNone/>
                <wp:docPr id="200" name="Rektangel 200"/>
                <wp:cNvGraphicFramePr/>
                <a:graphic xmlns:a="http://schemas.openxmlformats.org/drawingml/2006/main">
                  <a:graphicData uri="http://schemas.microsoft.com/office/word/2010/wordprocessingShape">
                    <wps:wsp>
                      <wps:cNvSpPr/>
                      <wps:spPr>
                        <a:xfrm>
                          <a:off x="0" y="0"/>
                          <a:ext cx="1672667" cy="1181100"/>
                        </a:xfrm>
                        <a:prstGeom prst="rect">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64D58C69" w14:textId="77777777" w:rsidR="003C645F" w:rsidRDefault="003C645F" w:rsidP="00BA084A">
                            <w:pPr>
                              <w:jc w:val="center"/>
                            </w:pPr>
                            <w:r>
                              <w:t>Introduktionsutbildning</w:t>
                            </w:r>
                          </w:p>
                          <w:p w14:paraId="6F788C48" w14:textId="77777777" w:rsidR="003C645F" w:rsidRDefault="003C645F" w:rsidP="00BA084A">
                            <w:pPr>
                              <w:jc w:val="center"/>
                            </w:pPr>
                            <w:r>
                              <w:t>Tystnadsplikt</w:t>
                            </w:r>
                          </w:p>
                          <w:p w14:paraId="7EAA94D2" w14:textId="77777777" w:rsidR="003C645F" w:rsidRDefault="003C645F" w:rsidP="00BA084A">
                            <w:pPr>
                              <w:jc w:val="center"/>
                            </w:pPr>
                            <w:r>
                              <w:t>Bemötande</w:t>
                            </w:r>
                          </w:p>
                          <w:p w14:paraId="711C476E" w14:textId="77777777" w:rsidR="003C645F" w:rsidRDefault="003C645F" w:rsidP="00BA084A">
                            <w:pPr>
                              <w:jc w:val="center"/>
                            </w:pPr>
                            <w:r>
                              <w:t>Rapporteringsskyldighet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D8B31" id="Rektangel 200" o:spid="_x0000_s1078" style="position:absolute;margin-left:2.3pt;margin-top:238.1pt;width:131.7pt;height:93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" fillcolor="#5b9bd5 [3204]" strokecolor="#1f3763 [1608]" strokeweight="1pt">
                <v:textbox>
                  <w:txbxContent>
                    <w:p w14:paraId="64D58C69" w14:textId="77777777" w:rsidR="003C645F" w:rsidRDefault="003C645F" w:rsidP="00BA084A">
                      <w:pPr>
                        <w:jc w:val="center"/>
                      </w:pPr>
                      <w:r>
                        <w:t>Introduktionsutbildning</w:t>
                      </w:r>
                    </w:p>
                    <w:p w14:paraId="6F788C48" w14:textId="77777777" w:rsidR="003C645F" w:rsidRDefault="003C645F" w:rsidP="00BA084A">
                      <w:pPr>
                        <w:jc w:val="center"/>
                      </w:pPr>
                      <w:r>
                        <w:t>Tystnadsplikt</w:t>
                      </w:r>
                    </w:p>
                    <w:p w14:paraId="7EAA94D2" w14:textId="77777777" w:rsidR="003C645F" w:rsidRDefault="003C645F" w:rsidP="00BA084A">
                      <w:pPr>
                        <w:jc w:val="center"/>
                      </w:pPr>
                      <w:r>
                        <w:t>Bemötande</w:t>
                      </w:r>
                    </w:p>
                    <w:p w14:paraId="711C476E" w14:textId="77777777" w:rsidR="003C645F" w:rsidRDefault="003C645F" w:rsidP="00BA084A">
                      <w:pPr>
                        <w:jc w:val="center"/>
                      </w:pPr>
                      <w:r>
                        <w:t>Rapporteringsskyldighet</w:t>
                      </w:r>
                    </w:p>
                  </w:txbxContent>
                </v:textbox>
              </v:rect>
            </w:pict>
          </mc:Fallback>
        </mc:AlternateContent>
      </w:r>
      <w:r w:rsidR="00915EB7" w:rsidRPr="0064194C">
        <w:rPr>
          <w:rFonts w:cstheme="minorHAnsi"/>
          <w:noProof/>
          <w:lang w:eastAsia="sv-SE"/>
        </w:rPr>
        <mc:AlternateContent>
          <mc:Choice Requires="wps">
            <w:drawing>
              <wp:anchor distT="0" distB="0" distL="114300" distR="114300" simplePos="0" relativeHeight="251825152" behindDoc="0" locked="0" layoutInCell="1" allowOverlap="1" wp14:anchorId="15CC7BCB" wp14:editId="610DB8F1">
                <wp:simplePos x="0" y="0"/>
                <wp:positionH relativeFrom="margin">
                  <wp:align>left</wp:align>
                </wp:positionH>
                <wp:positionV relativeFrom="paragraph">
                  <wp:posOffset>1355852</wp:posOffset>
                </wp:positionV>
                <wp:extent cx="1700784" cy="1314450"/>
                <wp:effectExtent l="0" t="0" r="13970" b="19050"/>
                <wp:wrapNone/>
                <wp:docPr id="202" name="Rektangel 202"/>
                <wp:cNvGraphicFramePr/>
                <a:graphic xmlns:a="http://schemas.openxmlformats.org/drawingml/2006/main">
                  <a:graphicData uri="http://schemas.microsoft.com/office/word/2010/wordprocessingShape">
                    <wps:wsp>
                      <wps:cNvSpPr/>
                      <wps:spPr>
                        <a:xfrm>
                          <a:off x="0" y="0"/>
                          <a:ext cx="1700784" cy="1314450"/>
                        </a:xfrm>
                        <a:prstGeom prst="rect">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2CC5F189" w14:textId="77777777" w:rsidR="003C645F" w:rsidRDefault="003C645F" w:rsidP="00BA084A">
                            <w:pPr>
                              <w:jc w:val="center"/>
                            </w:pPr>
                            <w:r>
                              <w:t>Utdrag – belastningsregistret</w:t>
                            </w:r>
                          </w:p>
                          <w:p w14:paraId="40CFCD91" w14:textId="77777777" w:rsidR="003C645F" w:rsidRDefault="003C645F" w:rsidP="00BA084A">
                            <w:pPr>
                              <w:jc w:val="center"/>
                            </w:pPr>
                            <w:r>
                              <w:t>CV</w:t>
                            </w:r>
                          </w:p>
                          <w:p w14:paraId="7F0E015F" w14:textId="77777777" w:rsidR="003C645F" w:rsidRDefault="003C645F" w:rsidP="00BA084A">
                            <w:pPr>
                              <w:jc w:val="center"/>
                            </w:pPr>
                            <w:r>
                              <w:t>Intervju</w:t>
                            </w:r>
                          </w:p>
                          <w:p w14:paraId="5757A793" w14:textId="77777777" w:rsidR="003C645F" w:rsidRDefault="003C645F" w:rsidP="00BA084A">
                            <w:pPr>
                              <w:jc w:val="center"/>
                            </w:pPr>
                            <w:r>
                              <w:t>Referenser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C7BCB" id="Rektangel 202" o:spid="_x0000_s1079" style="position:absolute;margin-left:0;margin-top:106.75pt;width:133.9pt;height:103.5pt;z-index:251825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" fillcolor="#5b9bd5 [3204]" strokecolor="#1f3763 [1608]" strokeweight="1pt">
                <v:textbox>
                  <w:txbxContent>
                    <w:p w14:paraId="2CC5F189" w14:textId="77777777" w:rsidR="003C645F" w:rsidRDefault="003C645F" w:rsidP="00BA084A">
                      <w:pPr>
                        <w:jc w:val="center"/>
                      </w:pPr>
                      <w:r>
                        <w:t>Utdrag – belastningsregistret</w:t>
                      </w:r>
                    </w:p>
                    <w:p w14:paraId="40CFCD91" w14:textId="77777777" w:rsidR="003C645F" w:rsidRDefault="003C645F" w:rsidP="00BA084A">
                      <w:pPr>
                        <w:jc w:val="center"/>
                      </w:pPr>
                      <w:r>
                        <w:t>CV</w:t>
                      </w:r>
                    </w:p>
                    <w:p w14:paraId="7F0E015F" w14:textId="77777777" w:rsidR="003C645F" w:rsidRDefault="003C645F" w:rsidP="00BA084A">
                      <w:pPr>
                        <w:jc w:val="center"/>
                      </w:pPr>
                      <w:r>
                        <w:t>Intervju</w:t>
                      </w:r>
                    </w:p>
                    <w:p w14:paraId="5757A793" w14:textId="77777777" w:rsidR="003C645F" w:rsidRDefault="003C645F" w:rsidP="00BA084A">
                      <w:pPr>
                        <w:jc w:val="center"/>
                      </w:pPr>
                      <w:r>
                        <w:t>Referenser</w:t>
                      </w:r>
                    </w:p>
                  </w:txbxContent>
                </v:textbox>
                <w10:wrap anchorx="margin"/>
              </v:rect>
            </w:pict>
          </mc:Fallback>
        </mc:AlternateContent>
      </w:r>
      <w:r w:rsidR="00915EB7" w:rsidRPr="0064194C">
        <w:rPr>
          <w:rFonts w:cstheme="minorHAnsi"/>
          <w:noProof/>
          <w:lang w:eastAsia="sv-SE"/>
        </w:rPr>
        <mc:AlternateContent>
          <mc:Choice Requires="wps">
            <w:drawing>
              <wp:anchor distT="0" distB="0" distL="114300" distR="114300" simplePos="0" relativeHeight="251826176" behindDoc="0" locked="0" layoutInCell="1" allowOverlap="1" wp14:anchorId="6C6D282E" wp14:editId="667CD682">
                <wp:simplePos x="0" y="0"/>
                <wp:positionH relativeFrom="margin">
                  <wp:align>left</wp:align>
                </wp:positionH>
                <wp:positionV relativeFrom="paragraph">
                  <wp:posOffset>295148</wp:posOffset>
                </wp:positionV>
                <wp:extent cx="1678838" cy="718185"/>
                <wp:effectExtent l="0" t="0" r="17145" b="24765"/>
                <wp:wrapNone/>
                <wp:docPr id="203" name="Rektangel 203"/>
                <wp:cNvGraphicFramePr/>
                <a:graphic xmlns:a="http://schemas.openxmlformats.org/drawingml/2006/main">
                  <a:graphicData uri="http://schemas.microsoft.com/office/word/2010/wordprocessingShape">
                    <wps:wsp>
                      <wps:cNvSpPr/>
                      <wps:spPr>
                        <a:xfrm>
                          <a:off x="0" y="0"/>
                          <a:ext cx="1678838" cy="718185"/>
                        </a:xfrm>
                        <a:prstGeom prst="rect">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75633930" w14:textId="77777777" w:rsidR="003C645F" w:rsidRDefault="003C645F" w:rsidP="00BA084A">
                            <w:pPr>
                              <w:jc w:val="center"/>
                            </w:pPr>
                            <w:r>
                              <w:t>Kravlista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D282E" id="Rektangel 203" o:spid="_x0000_s1080" style="position:absolute;margin-left:0;margin-top:23.25pt;width:132.2pt;height:56.55pt;z-index:251826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" fillcolor="#5b9bd5 [3204]" strokecolor="#1f3763 [1608]" strokeweight="1pt">
                <v:textbox>
                  <w:txbxContent>
                    <w:p w14:paraId="75633930" w14:textId="77777777" w:rsidR="003C645F" w:rsidRDefault="003C645F" w:rsidP="00BA084A">
                      <w:pPr>
                        <w:jc w:val="center"/>
                      </w:pPr>
                      <w:r>
                        <w:t>Kravlista</w:t>
                      </w:r>
                    </w:p>
                  </w:txbxContent>
                </v:textbox>
                <w10:wrap anchorx="margin"/>
              </v:rect>
            </w:pict>
          </mc:Fallback>
        </mc:AlternateContent>
      </w:r>
      <w:r w:rsidR="00BA084A" w:rsidRPr="0064194C">
        <w:rPr>
          <w:rFonts w:cstheme="minorHAnsi"/>
          <w:noProof/>
          <w:lang w:eastAsia="sv-SE"/>
        </w:rPr>
        <mc:AlternateContent>
          <mc:Choice Requires="wps">
            <w:drawing>
              <wp:anchor distT="0" distB="0" distL="114300" distR="114300" simplePos="0" relativeHeight="251849728" behindDoc="0" locked="0" layoutInCell="1" allowOverlap="1" wp14:anchorId="79D99D83" wp14:editId="5E3E14B6">
                <wp:simplePos x="0" y="0"/>
                <wp:positionH relativeFrom="column">
                  <wp:posOffset>43181</wp:posOffset>
                </wp:positionH>
                <wp:positionV relativeFrom="paragraph">
                  <wp:posOffset>4395470</wp:posOffset>
                </wp:positionV>
                <wp:extent cx="2561590" cy="371475"/>
                <wp:effectExtent l="0" t="0" r="0" b="9525"/>
                <wp:wrapNone/>
                <wp:docPr id="232" name="Textruta 232"/>
                <wp:cNvGraphicFramePr/>
                <a:graphic xmlns:a="http://schemas.openxmlformats.org/drawingml/2006/main">
                  <a:graphicData uri="http://schemas.microsoft.com/office/word/2010/wordprocessingShape">
                    <wps:wsp>
                      <wps:cNvSpPr txBox="1"/>
                      <wps:spPr>
                        <a:xfrm>
                          <a:off x="0" y="0"/>
                          <a:ext cx="2561590" cy="371475"/>
                        </a:xfrm>
                        <a:prstGeom prst="rect">
                          <a:avLst/>
                        </a:prstGeom>
                        <a:solidFill>
                          <a:schemeClr val="lt1"/>
                        </a:solidFill>
                        <a:ln w="6350">
                          <a:noFill/>
                        </a:ln>
                      </wps:spPr>
                      <wps:txbx>
                        <w:txbxContent>
                          <w:p w14:paraId="7D06AFBF" w14:textId="77777777" w:rsidR="003C645F" w:rsidRDefault="003C645F" w:rsidP="00BA084A">
                            <w:r>
                              <w:t xml:space="preserve">Process - </w:t>
                            </w:r>
                            <w:r w:rsidRPr="00097B1F">
                              <w:rPr>
                                <w14:textOutline w14:w="9525" w14:cap="rnd" w14:cmpd="sng" w14:algn="ctr">
                                  <w14:noFill/>
                                  <w14:prstDash w14:val="solid"/>
                                  <w14:bevel/>
                                </w14:textOutline>
                              </w:rPr>
                              <w:t>kompetensutveckling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99D83" id="_x0000_t202" coordsize="21600,21600" o:spt="202" path="m,l,21600r21600,l21600,xe">
                <v:stroke joinstyle="miter"/>
                <v:path gradientshapeok="t" o:connecttype="rect"/>
              </v:shapetype>
              <v:shape id="Textruta 232" o:spid="_x0000_s1081" type="#_x0000_t202" style="position:absolute;margin-left:3.4pt;margin-top:346.1pt;width:201.7pt;height:29.2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" fillcolor="white [3201]" stroked="f" strokeweight=".5pt">
                <v:textbox>
                  <w:txbxContent>
                    <w:p w14:paraId="7D06AFBF" w14:textId="77777777" w:rsidR="003C645F" w:rsidRDefault="003C645F" w:rsidP="00BA084A">
                      <w:r>
                        <w:t xml:space="preserve">Process - </w:t>
                      </w:r>
                      <w:r w:rsidRPr="00097B1F">
                        <w:rPr>
                          <w14:textOutline w14:w="9525" w14:cap="rnd" w14:cmpd="sng" w14:algn="ctr">
                            <w14:noFill/>
                            <w14:prstDash w14:val="solid"/>
                            <w14:bevel/>
                          </w14:textOutline>
                        </w:rPr>
                        <w:t>kompetensutveckling</w:t>
                      </w:r>
                    </w:p>
                  </w:txbxContent>
                </v:textbox>
              </v:shape>
            </w:pict>
          </mc:Fallback>
        </mc:AlternateContent>
      </w:r>
      <w:r w:rsidR="00BA084A" w:rsidRPr="0064194C">
        <w:rPr>
          <w:rFonts w:cstheme="minorHAnsi"/>
          <w:noProof/>
          <w:lang w:eastAsia="sv-SE"/>
        </w:rPr>
        <mc:AlternateContent>
          <mc:Choice Requires="wps">
            <w:drawing>
              <wp:anchor distT="0" distB="0" distL="114300" distR="114300" simplePos="0" relativeHeight="251836416" behindDoc="0" locked="0" layoutInCell="1" allowOverlap="1" wp14:anchorId="4FB54FB7" wp14:editId="0EAD8201">
                <wp:simplePos x="0" y="0"/>
                <wp:positionH relativeFrom="margin">
                  <wp:posOffset>2329180</wp:posOffset>
                </wp:positionH>
                <wp:positionV relativeFrom="paragraph">
                  <wp:posOffset>5785485</wp:posOffset>
                </wp:positionV>
                <wp:extent cx="1352550" cy="600075"/>
                <wp:effectExtent l="0" t="0" r="19050" b="28575"/>
                <wp:wrapNone/>
                <wp:docPr id="213" name="Rektangel 213"/>
                <wp:cNvGraphicFramePr/>
                <a:graphic xmlns:a="http://schemas.openxmlformats.org/drawingml/2006/main">
                  <a:graphicData uri="http://schemas.microsoft.com/office/word/2010/wordprocessingShape">
                    <wps:wsp>
                      <wps:cNvSpPr/>
                      <wps:spPr>
                        <a:xfrm>
                          <a:off x="0" y="0"/>
                          <a:ext cx="1352550" cy="600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360240" w14:textId="77777777" w:rsidR="003C645F" w:rsidRDefault="003C645F" w:rsidP="00BA084A">
                            <w:r>
                              <w:t>Utvecklingssamtal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54FB7" id="Rektangel 213" o:spid="_x0000_s1082" style="position:absolute;margin-left:183.4pt;margin-top:455.55pt;width:106.5pt;height:47.2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" fillcolor="#5b9bd5 [3204]" strokecolor="#1f4d78 [1604]" strokeweight="1pt">
                <v:textbox>
                  <w:txbxContent>
                    <w:p w14:paraId="49360240" w14:textId="77777777" w:rsidR="003C645F" w:rsidRDefault="003C645F" w:rsidP="00BA084A">
                      <w:r>
                        <w:t>Utvecklingssamtal</w:t>
                      </w:r>
                    </w:p>
                  </w:txbxContent>
                </v:textbox>
                <w10:wrap anchorx="margin"/>
              </v:rect>
            </w:pict>
          </mc:Fallback>
        </mc:AlternateContent>
      </w:r>
      <w:r w:rsidR="00BA084A" w:rsidRPr="0064194C">
        <w:rPr>
          <w:rFonts w:cstheme="minorHAnsi"/>
          <w:noProof/>
          <w:lang w:eastAsia="sv-SE"/>
        </w:rPr>
        <mc:AlternateContent>
          <mc:Choice Requires="wps">
            <w:drawing>
              <wp:anchor distT="0" distB="0" distL="114300" distR="114300" simplePos="0" relativeHeight="251834368" behindDoc="0" locked="0" layoutInCell="1" allowOverlap="1" wp14:anchorId="54765457" wp14:editId="31612BD1">
                <wp:simplePos x="0" y="0"/>
                <wp:positionH relativeFrom="margin">
                  <wp:posOffset>2300605</wp:posOffset>
                </wp:positionH>
                <wp:positionV relativeFrom="paragraph">
                  <wp:posOffset>4843145</wp:posOffset>
                </wp:positionV>
                <wp:extent cx="1371600" cy="590550"/>
                <wp:effectExtent l="0" t="0" r="19050" b="19050"/>
                <wp:wrapNone/>
                <wp:docPr id="211" name="Rektangel 211"/>
                <wp:cNvGraphicFramePr/>
                <a:graphic xmlns:a="http://schemas.openxmlformats.org/drawingml/2006/main">
                  <a:graphicData uri="http://schemas.microsoft.com/office/word/2010/wordprocessingShape">
                    <wps:wsp>
                      <wps:cNvSpPr/>
                      <wps:spPr>
                        <a:xfrm>
                          <a:off x="0" y="0"/>
                          <a:ext cx="1371600"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74DED6" w14:textId="62E892F0" w:rsidR="003C645F" w:rsidRDefault="003C645F" w:rsidP="00BA084A">
                            <w:pPr>
                              <w:jc w:val="center"/>
                            </w:pPr>
                            <w:r>
                              <w:t>Möten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765457" id="Rektangel 211" o:spid="_x0000_s1083" style="position:absolute;margin-left:181.15pt;margin-top:381.35pt;width:108pt;height:46.5pt;z-index:2518343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" fillcolor="#5b9bd5 [3204]" strokecolor="#1f4d78 [1604]" strokeweight="1pt">
                <v:textbox>
                  <w:txbxContent>
                    <w:p w14:paraId="1D74DED6" w14:textId="62E892F0" w:rsidR="003C645F" w:rsidRDefault="003C645F" w:rsidP="00BA084A">
                      <w:pPr>
                        <w:jc w:val="center"/>
                      </w:pPr>
                      <w:r>
                        <w:t>Möten</w:t>
                      </w:r>
                    </w:p>
                  </w:txbxContent>
                </v:textbox>
                <w10:wrap anchorx="margin"/>
              </v:rect>
            </w:pict>
          </mc:Fallback>
        </mc:AlternateContent>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p>
    <w:p w14:paraId="4F187910" w14:textId="77777777" w:rsidR="000F6EFC" w:rsidRPr="0064194C" w:rsidRDefault="000F6EFC" w:rsidP="0064194C">
      <w:pPr>
        <w:spacing w:before="0" w:after="0" w:line="240" w:lineRule="auto"/>
        <w:rPr>
          <w:rFonts w:cstheme="minorHAnsi"/>
        </w:rPr>
      </w:pPr>
    </w:p>
    <w:p w14:paraId="167F4B25" w14:textId="77777777" w:rsidR="000F6EFC" w:rsidRPr="0064194C" w:rsidRDefault="000F6EFC" w:rsidP="0064194C">
      <w:pPr>
        <w:spacing w:before="0" w:after="0" w:line="240" w:lineRule="auto"/>
        <w:rPr>
          <w:rFonts w:cstheme="minorHAnsi"/>
        </w:rPr>
      </w:pPr>
    </w:p>
    <w:p w14:paraId="47652D6F" w14:textId="799D79E1" w:rsidR="000F6EFC" w:rsidRPr="0064194C" w:rsidRDefault="00AB1651"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42560" behindDoc="0" locked="0" layoutInCell="1" allowOverlap="1" wp14:anchorId="30253652" wp14:editId="77DAC764">
                <wp:simplePos x="0" y="0"/>
                <wp:positionH relativeFrom="column">
                  <wp:posOffset>7290</wp:posOffset>
                </wp:positionH>
                <wp:positionV relativeFrom="paragraph">
                  <wp:posOffset>72568</wp:posOffset>
                </wp:positionV>
                <wp:extent cx="1895551" cy="570230"/>
                <wp:effectExtent l="0" t="0" r="28575" b="20320"/>
                <wp:wrapNone/>
                <wp:docPr id="225" name="Rektangel 225"/>
                <wp:cNvGraphicFramePr/>
                <a:graphic xmlns:a="http://schemas.openxmlformats.org/drawingml/2006/main">
                  <a:graphicData uri="http://schemas.microsoft.com/office/word/2010/wordprocessingShape">
                    <wps:wsp>
                      <wps:cNvSpPr/>
                      <wps:spPr>
                        <a:xfrm>
                          <a:off x="0" y="0"/>
                          <a:ext cx="1895551" cy="570230"/>
                        </a:xfrm>
                        <a:prstGeom prst="rect">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2D9AC93B" w14:textId="77777777" w:rsidR="003C645F" w:rsidRDefault="003C645F" w:rsidP="00BA084A">
                            <w:pPr>
                              <w:jc w:val="center"/>
                            </w:pPr>
                            <w:r>
                              <w:t>Dagordning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53652" id="Rektangel 225" o:spid="_x0000_s1084" style="position:absolute;margin-left:.55pt;margin-top:5.7pt;width:149.25pt;height:44.9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" fillcolor="#5b9bd5 [3204]" strokecolor="#1f3763 [1608]" strokeweight="1pt">
                <v:textbox>
                  <w:txbxContent>
                    <w:p w14:paraId="2D9AC93B" w14:textId="77777777" w:rsidR="003C645F" w:rsidRDefault="003C645F" w:rsidP="00BA084A">
                      <w:pPr>
                        <w:jc w:val="center"/>
                      </w:pPr>
                      <w:r>
                        <w:t>Dagordning</w:t>
                      </w:r>
                    </w:p>
                  </w:txbxContent>
                </v:textbox>
              </v:rect>
            </w:pict>
          </mc:Fallback>
        </mc:AlternateContent>
      </w:r>
    </w:p>
    <w:p w14:paraId="281B08D1" w14:textId="23EB4D1F" w:rsidR="000F6EFC" w:rsidRPr="0064194C" w:rsidRDefault="00AB1651"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48704" behindDoc="0" locked="0" layoutInCell="1" allowOverlap="1" wp14:anchorId="4266C576" wp14:editId="1F2038B2">
                <wp:simplePos x="0" y="0"/>
                <wp:positionH relativeFrom="margin">
                  <wp:align>left</wp:align>
                </wp:positionH>
                <wp:positionV relativeFrom="paragraph">
                  <wp:posOffset>1804340</wp:posOffset>
                </wp:positionV>
                <wp:extent cx="1914093" cy="561975"/>
                <wp:effectExtent l="0" t="0" r="10160" b="28575"/>
                <wp:wrapNone/>
                <wp:docPr id="231" name="Rektangel 231"/>
                <wp:cNvGraphicFramePr/>
                <a:graphic xmlns:a="http://schemas.openxmlformats.org/drawingml/2006/main">
                  <a:graphicData uri="http://schemas.microsoft.com/office/word/2010/wordprocessingShape">
                    <wps:wsp>
                      <wps:cNvSpPr/>
                      <wps:spPr>
                        <a:xfrm>
                          <a:off x="0" y="0"/>
                          <a:ext cx="1914093" cy="561975"/>
                        </a:xfrm>
                        <a:prstGeom prst="rect">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4800D5D5" w14:textId="2947C288" w:rsidR="003C645F" w:rsidRDefault="003C645F" w:rsidP="00BA084A">
                            <w:pPr>
                              <w:jc w:val="center"/>
                            </w:pPr>
                            <w:r>
                              <w:t>Utbildningar enl. kompetensutvecklingsplan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6C576" id="Rektangel 231" o:spid="_x0000_s1085" style="position:absolute;margin-left:0;margin-top:142.05pt;width:150.7pt;height:44.25pt;z-index:251848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" fillcolor="#5b9bd5 [3204]" strokecolor="#1f3763 [1608]" strokeweight="1pt">
                <v:textbox>
                  <w:txbxContent>
                    <w:p w14:paraId="4800D5D5" w14:textId="2947C288" w:rsidR="003C645F" w:rsidRDefault="003C645F" w:rsidP="00BA084A">
                      <w:pPr>
                        <w:jc w:val="center"/>
                      </w:pPr>
                      <w:r>
                        <w:t>Utbildningar enl. kompetensutvecklingsplan</w:t>
                      </w:r>
                    </w:p>
                  </w:txbxContent>
                </v:textbox>
                <w10:wrap anchorx="margin"/>
              </v:rect>
            </w:pict>
          </mc:Fallback>
        </mc:AlternateContent>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r w:rsidR="002F1286" w:rsidRPr="0064194C">
        <w:rPr>
          <w:rFonts w:cstheme="minorHAnsi"/>
        </w:rPr>
        <w:tab/>
      </w:r>
      <w:bookmarkStart w:id="48" w:name="_Toc468033196"/>
    </w:p>
    <w:p w14:paraId="01007E7F" w14:textId="1BAD79B1" w:rsidR="001416E0" w:rsidRPr="00624C0C" w:rsidRDefault="00BA084A" w:rsidP="00624C0C">
      <w:pPr>
        <w:pStyle w:val="Rubrik3"/>
      </w:pPr>
      <w:bookmarkStart w:id="49" w:name="_Toc469309132"/>
      <w:r w:rsidRPr="00624C0C">
        <w:lastRenderedPageBreak/>
        <w:t>4.</w:t>
      </w:r>
      <w:r w:rsidR="005075F1" w:rsidRPr="00624C0C">
        <w:t>2</w:t>
      </w:r>
      <w:r w:rsidRPr="00624C0C">
        <w:t>.1 Processbeskrivning – Introduktion, kompetensutveckling</w:t>
      </w:r>
      <w:bookmarkEnd w:id="48"/>
      <w:bookmarkEnd w:id="49"/>
    </w:p>
    <w:p w14:paraId="5FC30D20" w14:textId="00B285B4" w:rsidR="001416E0" w:rsidRPr="0064194C" w:rsidRDefault="001416E0" w:rsidP="0064194C">
      <w:pPr>
        <w:spacing w:before="0" w:after="0" w:line="240" w:lineRule="auto"/>
        <w:rPr>
          <w:rFonts w:cstheme="minorHAnsi"/>
        </w:rPr>
      </w:pPr>
    </w:p>
    <w:p w14:paraId="64A766F3"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Vid rekrytering utg</w:t>
      </w:r>
      <w:r w:rsidRPr="0064194C">
        <w:rPr>
          <w:rFonts w:eastAsia="Times New Roman" w:cstheme="minorHAnsi"/>
          <w:lang w:val="x-none" w:eastAsia="x-none"/>
        </w:rPr>
        <w:t>år vi från de krav och önskemål vi har på ny medarbetare. Vid nyanställning är det viktigt att medarbetaren får den introduktion och all den information som krävs för att kunna utföra arbetet i enlighet med våra målsättningar. Vid personalmöten informerar vi bland annat om kurser och föreläsningar som just nu är aktuella och personalen kan komma med förslag på utbildningar som de är intresserade av. I samband med medarbetarsamtal läggs kompetensutvecklingsplan och utifrån denna sker kompetensutveckling.</w:t>
      </w:r>
    </w:p>
    <w:p w14:paraId="05255D82"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058106EB"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Process</w:t>
      </w:r>
      <w:r w:rsidRPr="0064194C">
        <w:rPr>
          <w:rFonts w:eastAsia="Times New Roman" w:cstheme="minorHAnsi"/>
          <w:b/>
          <w:bCs/>
          <w:lang w:val="x-none" w:eastAsia="x-none"/>
        </w:rPr>
        <w:t>ägare</w:t>
      </w:r>
    </w:p>
    <w:p w14:paraId="41F30BCF"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2418E502"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w:t>
      </w:r>
    </w:p>
    <w:p w14:paraId="6A164B46"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7452BC8E"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Involverade befattningar</w:t>
      </w:r>
    </w:p>
    <w:p w14:paraId="251884A8"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38A5D841"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4D660A6E"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M</w:t>
      </w:r>
      <w:r w:rsidRPr="0064194C">
        <w:rPr>
          <w:rFonts w:eastAsia="Times New Roman" w:cstheme="minorHAnsi"/>
          <w:b/>
          <w:bCs/>
          <w:lang w:val="x-none" w:eastAsia="x-none"/>
        </w:rPr>
        <w:t>ål</w:t>
      </w:r>
    </w:p>
    <w:p w14:paraId="5EAB0F7A"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637D9C47"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F</w:t>
      </w:r>
      <w:r w:rsidRPr="0064194C">
        <w:rPr>
          <w:rFonts w:eastAsia="Times New Roman" w:cstheme="minorHAnsi"/>
          <w:lang w:val="x-none" w:eastAsia="x-none"/>
        </w:rPr>
        <w:t xml:space="preserve">örse företaget med kompetenta personalresurser </w:t>
      </w:r>
    </w:p>
    <w:p w14:paraId="64E12B47"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2D463AAE"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Insats</w:t>
      </w:r>
    </w:p>
    <w:p w14:paraId="7A45F0A9"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682E8039"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Kompetensbehov, Behov av ny personal</w:t>
      </w:r>
    </w:p>
    <w:p w14:paraId="5AF9FC39"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434DF7AA"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Utfall</w:t>
      </w:r>
    </w:p>
    <w:p w14:paraId="2123103F"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59331268"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Ökad kompetens</w:t>
      </w:r>
    </w:p>
    <w:p w14:paraId="1756119A"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5BEDF10C"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Aktiviteter</w:t>
      </w:r>
    </w:p>
    <w:p w14:paraId="52454ABA"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64878491" w14:textId="684E7BA2" w:rsidR="00816B24" w:rsidRPr="0064194C" w:rsidRDefault="00ED6CC7"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hyperlink w:anchor="_4.2.2_Rekrytering_och_1" w:history="1">
        <w:r w:rsidR="005075F1" w:rsidRPr="007F1CCC">
          <w:rPr>
            <w:rStyle w:val="Hyperlnk"/>
            <w:rFonts w:cstheme="minorHAnsi"/>
            <w:lang w:val="x-none" w:eastAsia="x-none"/>
          </w:rPr>
          <w:t>Anst</w:t>
        </w:r>
        <w:r w:rsidR="005075F1" w:rsidRPr="007F1CCC">
          <w:rPr>
            <w:rStyle w:val="Hyperlnk"/>
            <w:rFonts w:eastAsia="Times New Roman" w:cstheme="minorHAnsi"/>
            <w:lang w:val="x-none" w:eastAsia="x-none"/>
          </w:rPr>
          <w:t>ällningsintervju</w:t>
        </w:r>
      </w:hyperlink>
      <w:r w:rsidR="005075F1" w:rsidRPr="0064194C">
        <w:rPr>
          <w:rFonts w:eastAsia="Times New Roman" w:cstheme="minorHAnsi"/>
          <w:lang w:val="x-none" w:eastAsia="x-none"/>
        </w:rPr>
        <w:t xml:space="preserve"> </w:t>
      </w:r>
    </w:p>
    <w:p w14:paraId="11C70F56" w14:textId="4E47DA8A" w:rsidR="00816B24" w:rsidRPr="0064194C" w:rsidRDefault="00ED6CC7"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hyperlink w:anchor="_4.2.2_Rekrytering_och_1" w:history="1">
        <w:r w:rsidR="005075F1" w:rsidRPr="007F1CCC">
          <w:rPr>
            <w:rStyle w:val="Hyperlnk"/>
            <w:rFonts w:cstheme="minorHAnsi"/>
            <w:lang w:val="x-none" w:eastAsia="x-none"/>
          </w:rPr>
          <w:t xml:space="preserve">Rekrytering  </w:t>
        </w:r>
      </w:hyperlink>
      <w:r w:rsidR="008F5406">
        <w:rPr>
          <w:rFonts w:cstheme="minorHAnsi"/>
          <w:lang w:val="x-none" w:eastAsia="x-none"/>
        </w:rPr>
        <w:t xml:space="preserve"> </w:t>
      </w:r>
    </w:p>
    <w:p w14:paraId="07C4A0F3" w14:textId="3DEB8BC8" w:rsidR="00816B24" w:rsidRDefault="00ED6CC7"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hyperlink w:anchor="_4.2.2_Rekrytering_och_1" w:history="1">
        <w:r w:rsidR="005075F1" w:rsidRPr="007F1CCC">
          <w:rPr>
            <w:rStyle w:val="Hyperlnk"/>
            <w:rFonts w:cstheme="minorHAnsi"/>
            <w:lang w:val="x-none" w:eastAsia="x-none"/>
          </w:rPr>
          <w:t>Introduktion av nyanst</w:t>
        </w:r>
        <w:r w:rsidR="005075F1" w:rsidRPr="007F1CCC">
          <w:rPr>
            <w:rStyle w:val="Hyperlnk"/>
            <w:rFonts w:eastAsia="Times New Roman" w:cstheme="minorHAnsi"/>
            <w:lang w:val="x-none" w:eastAsia="x-none"/>
          </w:rPr>
          <w:t xml:space="preserve">älld </w:t>
        </w:r>
      </w:hyperlink>
      <w:r w:rsidR="005075F1" w:rsidRPr="0064194C">
        <w:rPr>
          <w:rFonts w:cstheme="minorHAnsi"/>
          <w:lang w:val="x-none" w:eastAsia="x-none"/>
        </w:rPr>
        <w:t xml:space="preserve"> </w:t>
      </w:r>
    </w:p>
    <w:p w14:paraId="27F7FC04" w14:textId="77777777" w:rsidR="006F2718" w:rsidRPr="0064194C" w:rsidRDefault="00ED6CC7" w:rsidP="006F271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Style w:val="Hyperlnk"/>
          <w:rFonts w:cstheme="minorHAnsi"/>
          <w:lang w:val="x-none" w:eastAsia="x-none"/>
        </w:rPr>
      </w:pPr>
      <w:hyperlink w:anchor="_4.2.5_Kompetensutveckling" w:history="1">
        <w:r w:rsidR="006F2718" w:rsidRPr="0064194C">
          <w:rPr>
            <w:rStyle w:val="Hyperlnk"/>
            <w:rFonts w:cstheme="minorHAnsi"/>
            <w:lang w:val="x-none" w:eastAsia="x-none"/>
          </w:rPr>
          <w:t>Medarbetarsamtal</w:t>
        </w:r>
      </w:hyperlink>
    </w:p>
    <w:p w14:paraId="47509497" w14:textId="20B20619" w:rsidR="005075F1" w:rsidRPr="0064194C" w:rsidRDefault="00ED6CC7"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hyperlink w:anchor="_4.1.8_Personalmöten" w:history="1">
        <w:r w:rsidR="00103EE7" w:rsidRPr="00103EE7">
          <w:rPr>
            <w:rStyle w:val="Hyperlnk"/>
            <w:rFonts w:cstheme="minorHAnsi"/>
            <w:lang w:eastAsia="x-none"/>
          </w:rPr>
          <w:t>4.1.8</w:t>
        </w:r>
        <w:r w:rsidR="00C23A65" w:rsidRPr="00103EE7">
          <w:rPr>
            <w:rStyle w:val="Hyperlnk"/>
            <w:rFonts w:cstheme="minorHAnsi"/>
            <w:lang w:eastAsia="x-none"/>
          </w:rPr>
          <w:t xml:space="preserve"> </w:t>
        </w:r>
        <w:r w:rsidR="005075F1" w:rsidRPr="00103EE7">
          <w:rPr>
            <w:rStyle w:val="Hyperlnk"/>
            <w:rFonts w:cstheme="minorHAnsi"/>
            <w:lang w:val="x-none" w:eastAsia="x-none"/>
          </w:rPr>
          <w:t>Personalm</w:t>
        </w:r>
        <w:r w:rsidR="005075F1" w:rsidRPr="00103EE7">
          <w:rPr>
            <w:rStyle w:val="Hyperlnk"/>
            <w:rFonts w:eastAsia="Times New Roman" w:cstheme="minorHAnsi"/>
            <w:lang w:val="x-none" w:eastAsia="x-none"/>
          </w:rPr>
          <w:t>öten</w:t>
        </w:r>
      </w:hyperlink>
      <w:r w:rsidR="005075F1" w:rsidRPr="0064194C">
        <w:rPr>
          <w:rFonts w:cstheme="minorHAnsi"/>
          <w:lang w:val="x-none" w:eastAsia="x-none"/>
        </w:rPr>
        <w:t xml:space="preserve"> </w:t>
      </w:r>
    </w:p>
    <w:p w14:paraId="79614895" w14:textId="033A255E" w:rsidR="005075F1" w:rsidRPr="0064194C" w:rsidRDefault="00ED6CC7"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hyperlink w:anchor="_4.2.5_Kompetensutveckling" w:history="1">
        <w:r w:rsidR="00C23A65" w:rsidRPr="0064194C">
          <w:rPr>
            <w:rStyle w:val="Hyperlnk"/>
            <w:rFonts w:cstheme="minorHAnsi"/>
            <w:lang w:eastAsia="x-none"/>
          </w:rPr>
          <w:t xml:space="preserve">4.2.5 </w:t>
        </w:r>
        <w:r w:rsidR="005075F1" w:rsidRPr="0064194C">
          <w:rPr>
            <w:rStyle w:val="Hyperlnk"/>
            <w:rFonts w:cstheme="minorHAnsi"/>
            <w:lang w:val="x-none" w:eastAsia="x-none"/>
          </w:rPr>
          <w:t>Kompetensutveckling</w:t>
        </w:r>
      </w:hyperlink>
      <w:r w:rsidR="005075F1" w:rsidRPr="0064194C">
        <w:rPr>
          <w:rFonts w:cstheme="minorHAnsi"/>
          <w:lang w:val="x-none" w:eastAsia="x-none"/>
        </w:rPr>
        <w:t xml:space="preserve"> </w:t>
      </w:r>
    </w:p>
    <w:p w14:paraId="242A7344"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0B94CA5A"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Dokumentation</w:t>
      </w:r>
    </w:p>
    <w:p w14:paraId="66239F95"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7FADFC81"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Anst</w:t>
      </w:r>
      <w:r w:rsidRPr="0064194C">
        <w:rPr>
          <w:rFonts w:eastAsia="Times New Roman" w:cstheme="minorHAnsi"/>
          <w:lang w:val="x-none" w:eastAsia="x-none"/>
        </w:rPr>
        <w:t>ällningsavtal, Utdrag ur belastningsregistret, Plan för kompetensutveckling</w:t>
      </w:r>
    </w:p>
    <w:p w14:paraId="50BCD7D9"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77B18AC0"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br w:type="page"/>
      </w:r>
      <w:r w:rsidRPr="0064194C">
        <w:rPr>
          <w:rFonts w:cstheme="minorHAnsi"/>
          <w:b/>
          <w:bCs/>
          <w:lang w:val="x-none" w:eastAsia="x-none"/>
        </w:rPr>
        <w:lastRenderedPageBreak/>
        <w:t>M</w:t>
      </w:r>
      <w:r w:rsidRPr="0064194C">
        <w:rPr>
          <w:rFonts w:eastAsia="Times New Roman" w:cstheme="minorHAnsi"/>
          <w:b/>
          <w:bCs/>
          <w:lang w:val="x-none" w:eastAsia="x-none"/>
        </w:rPr>
        <w:t>ätning och övervakning</w:t>
      </w:r>
    </w:p>
    <w:p w14:paraId="7124EFAB"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310B6025"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Kontrollera att:</w:t>
      </w:r>
    </w:p>
    <w:p w14:paraId="1C742A02" w14:textId="77777777" w:rsidR="005075F1" w:rsidRPr="0064194C" w:rsidRDefault="005075F1"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2F7C5BE7" w14:textId="77777777" w:rsidR="005075F1" w:rsidRPr="0064194C" w:rsidRDefault="005075F1" w:rsidP="00BB418D">
      <w:pPr>
        <w:pStyle w:val="Liststycke"/>
        <w:numPr>
          <w:ilvl w:val="0"/>
          <w:numId w:val="9"/>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r w:rsidRPr="0064194C">
        <w:rPr>
          <w:rFonts w:cstheme="minorHAnsi"/>
          <w:lang w:val="x-none" w:eastAsia="x-none"/>
        </w:rPr>
        <w:t>att vi i samband med rekrytering kontrollerar mot belastningsregistret enligt Rutin - Utdrag ur belastningsregistret</w:t>
      </w:r>
    </w:p>
    <w:p w14:paraId="50DE8A34" w14:textId="5B4C1E38" w:rsidR="005075F1" w:rsidRPr="0064194C" w:rsidRDefault="005075F1" w:rsidP="00BB418D">
      <w:pPr>
        <w:pStyle w:val="Liststycke"/>
        <w:numPr>
          <w:ilvl w:val="0"/>
          <w:numId w:val="9"/>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r w:rsidRPr="0064194C">
        <w:rPr>
          <w:rFonts w:cstheme="minorHAnsi"/>
          <w:lang w:val="x-none" w:eastAsia="x-none"/>
        </w:rPr>
        <w:t>att vi vid rekrytering f</w:t>
      </w:r>
      <w:r w:rsidRPr="0064194C">
        <w:rPr>
          <w:rFonts w:eastAsia="Times New Roman" w:cstheme="minorHAnsi"/>
          <w:lang w:val="x-none" w:eastAsia="x-none"/>
        </w:rPr>
        <w:t xml:space="preserve">öljer </w:t>
      </w:r>
      <w:hyperlink w:anchor="_4.2.2_Rekrytering_och" w:history="1">
        <w:r w:rsidRPr="0064194C">
          <w:rPr>
            <w:rStyle w:val="Hyperlnk"/>
            <w:rFonts w:cstheme="minorHAnsi"/>
            <w:lang w:val="x-none" w:eastAsia="x-none"/>
          </w:rPr>
          <w:t>4.2</w:t>
        </w:r>
        <w:r w:rsidR="00C23A65" w:rsidRPr="0064194C">
          <w:rPr>
            <w:rStyle w:val="Hyperlnk"/>
            <w:rFonts w:cstheme="minorHAnsi"/>
            <w:lang w:eastAsia="x-none"/>
          </w:rPr>
          <w:t>.2</w:t>
        </w:r>
        <w:r w:rsidRPr="0064194C">
          <w:rPr>
            <w:rStyle w:val="Hyperlnk"/>
            <w:rFonts w:cstheme="minorHAnsi"/>
            <w:lang w:val="x-none" w:eastAsia="x-none"/>
          </w:rPr>
          <w:t xml:space="preserve"> Rekrytering och introduktion</w:t>
        </w:r>
      </w:hyperlink>
      <w:r w:rsidRPr="0064194C">
        <w:rPr>
          <w:rFonts w:cstheme="minorHAnsi"/>
          <w:lang w:val="x-none" w:eastAsia="x-none"/>
        </w:rPr>
        <w:t xml:space="preserve"> </w:t>
      </w:r>
    </w:p>
    <w:p w14:paraId="0468CC34" w14:textId="532FC6BE" w:rsidR="005075F1" w:rsidRPr="0064194C" w:rsidRDefault="005075F1" w:rsidP="00BB418D">
      <w:pPr>
        <w:pStyle w:val="Liststycke"/>
        <w:numPr>
          <w:ilvl w:val="0"/>
          <w:numId w:val="9"/>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r w:rsidRPr="0064194C">
        <w:rPr>
          <w:rFonts w:cstheme="minorHAnsi"/>
          <w:lang w:val="x-none" w:eastAsia="x-none"/>
        </w:rPr>
        <w:t>att samtliga nyanst</w:t>
      </w:r>
      <w:r w:rsidRPr="0064194C">
        <w:rPr>
          <w:rFonts w:eastAsia="Times New Roman" w:cstheme="minorHAnsi"/>
          <w:lang w:val="x-none" w:eastAsia="x-none"/>
        </w:rPr>
        <w:t xml:space="preserve">ällda får introduktionsutbildning enligt </w:t>
      </w:r>
      <w:hyperlink w:anchor="_4.2.2_Rekrytering_och" w:history="1">
        <w:r w:rsidR="00C23A65" w:rsidRPr="0064194C">
          <w:rPr>
            <w:rStyle w:val="Hyperlnk"/>
            <w:rFonts w:cstheme="minorHAnsi"/>
            <w:lang w:val="x-none" w:eastAsia="x-none"/>
          </w:rPr>
          <w:t>4.2</w:t>
        </w:r>
        <w:r w:rsidR="00C23A65" w:rsidRPr="0064194C">
          <w:rPr>
            <w:rStyle w:val="Hyperlnk"/>
            <w:rFonts w:cstheme="minorHAnsi"/>
            <w:lang w:eastAsia="x-none"/>
          </w:rPr>
          <w:t>.2</w:t>
        </w:r>
        <w:r w:rsidR="00C23A65" w:rsidRPr="0064194C">
          <w:rPr>
            <w:rStyle w:val="Hyperlnk"/>
            <w:rFonts w:cstheme="minorHAnsi"/>
            <w:lang w:val="x-none" w:eastAsia="x-none"/>
          </w:rPr>
          <w:t xml:space="preserve"> Rekrytering och introduktion</w:t>
        </w:r>
      </w:hyperlink>
      <w:r w:rsidRPr="0064194C">
        <w:rPr>
          <w:rFonts w:cstheme="minorHAnsi"/>
          <w:lang w:val="x-none" w:eastAsia="x-none"/>
        </w:rPr>
        <w:t>.</w:t>
      </w:r>
    </w:p>
    <w:p w14:paraId="0569D6B8" w14:textId="3DF2C3B5" w:rsidR="005075F1" w:rsidRPr="0064194C" w:rsidRDefault="005075F1" w:rsidP="00BB418D">
      <w:pPr>
        <w:pStyle w:val="Liststycke"/>
        <w:numPr>
          <w:ilvl w:val="0"/>
          <w:numId w:val="9"/>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r w:rsidRPr="0064194C">
        <w:rPr>
          <w:rFonts w:cstheme="minorHAnsi"/>
          <w:lang w:val="x-none" w:eastAsia="x-none"/>
        </w:rPr>
        <w:t>Att personalm</w:t>
      </w:r>
      <w:r w:rsidRPr="0064194C">
        <w:rPr>
          <w:rFonts w:eastAsia="Times New Roman" w:cstheme="minorHAnsi"/>
          <w:lang w:val="x-none" w:eastAsia="x-none"/>
        </w:rPr>
        <w:t xml:space="preserve">öten sker enligt </w:t>
      </w:r>
      <w:hyperlink w:anchor="_4.1.7_Personalmöten" w:history="1">
        <w:r w:rsidR="00103EE7">
          <w:rPr>
            <w:rStyle w:val="Hyperlnk"/>
            <w:rFonts w:eastAsia="Times New Roman" w:cstheme="minorHAnsi"/>
            <w:lang w:eastAsia="x-none"/>
          </w:rPr>
          <w:t>4.1.8</w:t>
        </w:r>
        <w:r w:rsidR="00C23A65" w:rsidRPr="0064194C">
          <w:rPr>
            <w:rStyle w:val="Hyperlnk"/>
            <w:rFonts w:eastAsia="Times New Roman" w:cstheme="minorHAnsi"/>
            <w:lang w:eastAsia="x-none"/>
          </w:rPr>
          <w:t xml:space="preserve"> </w:t>
        </w:r>
        <w:r w:rsidRPr="0064194C">
          <w:rPr>
            <w:rStyle w:val="Hyperlnk"/>
            <w:rFonts w:cstheme="minorHAnsi"/>
            <w:lang w:val="x-none" w:eastAsia="x-none"/>
          </w:rPr>
          <w:t>Personalm</w:t>
        </w:r>
        <w:r w:rsidRPr="0064194C">
          <w:rPr>
            <w:rStyle w:val="Hyperlnk"/>
            <w:rFonts w:eastAsia="Times New Roman" w:cstheme="minorHAnsi"/>
            <w:lang w:val="x-none" w:eastAsia="x-none"/>
          </w:rPr>
          <w:t>öten</w:t>
        </w:r>
      </w:hyperlink>
      <w:r w:rsidR="00185836" w:rsidRPr="0064194C">
        <w:rPr>
          <w:rStyle w:val="Hyperlnk"/>
          <w:rFonts w:eastAsia="Times New Roman" w:cstheme="minorHAnsi"/>
          <w:lang w:eastAsia="x-none"/>
        </w:rPr>
        <w:t xml:space="preserve">. </w:t>
      </w:r>
      <w:r w:rsidRPr="0064194C">
        <w:rPr>
          <w:rFonts w:cstheme="minorHAnsi"/>
          <w:lang w:val="x-none" w:eastAsia="x-none"/>
        </w:rPr>
        <w:t xml:space="preserve"> Att medarbetarsamtal h</w:t>
      </w:r>
      <w:r w:rsidRPr="0064194C">
        <w:rPr>
          <w:rFonts w:eastAsia="Times New Roman" w:cstheme="minorHAnsi"/>
          <w:lang w:val="x-none" w:eastAsia="x-none"/>
        </w:rPr>
        <w:t>ålls årligen med varje medarbetare</w:t>
      </w:r>
    </w:p>
    <w:p w14:paraId="485F140E" w14:textId="77777777" w:rsidR="005075F1" w:rsidRPr="0064194C" w:rsidRDefault="005075F1" w:rsidP="00BB418D">
      <w:pPr>
        <w:pStyle w:val="Liststycke"/>
        <w:numPr>
          <w:ilvl w:val="0"/>
          <w:numId w:val="9"/>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att kompetensutvecklingsplan årligen läggs</w:t>
      </w:r>
    </w:p>
    <w:p w14:paraId="0291344E" w14:textId="77777777" w:rsidR="005075F1" w:rsidRPr="0064194C" w:rsidRDefault="005075F1" w:rsidP="00BB418D">
      <w:pPr>
        <w:pStyle w:val="Liststycke"/>
        <w:numPr>
          <w:ilvl w:val="0"/>
          <w:numId w:val="9"/>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att kompetensutveckling sker kontinuerligt och att alla anställda får den utbildning som krävs för att kunna utföra sitt arbete i enlighet med våra mål.</w:t>
      </w:r>
    </w:p>
    <w:p w14:paraId="1790584C" w14:textId="77777777" w:rsidR="005075F1" w:rsidRPr="0064194C" w:rsidRDefault="005075F1" w:rsidP="0064194C">
      <w:pPr>
        <w:widowControl w:val="0"/>
        <w:autoSpaceDE w:val="0"/>
        <w:autoSpaceDN w:val="0"/>
        <w:adjustRightInd w:val="0"/>
        <w:spacing w:before="0" w:after="0" w:line="240" w:lineRule="auto"/>
        <w:rPr>
          <w:rFonts w:eastAsia="Times New Roman" w:cstheme="minorHAnsi"/>
          <w:lang w:val="x-none" w:eastAsia="x-none"/>
        </w:rPr>
      </w:pPr>
    </w:p>
    <w:p w14:paraId="43D49623" w14:textId="3488C2F1" w:rsidR="005075F1" w:rsidRPr="0064194C" w:rsidRDefault="005075F1" w:rsidP="0064194C">
      <w:pPr>
        <w:widowControl w:val="0"/>
        <w:autoSpaceDE w:val="0"/>
        <w:autoSpaceDN w:val="0"/>
        <w:adjustRightInd w:val="0"/>
        <w:spacing w:before="0" w:after="0" w:line="240" w:lineRule="auto"/>
        <w:rPr>
          <w:rFonts w:cstheme="minorHAnsi"/>
          <w:lang w:val="x-none" w:eastAsia="x-none"/>
        </w:rPr>
      </w:pPr>
    </w:p>
    <w:p w14:paraId="7DAB6E64" w14:textId="2B81A4DE" w:rsidR="009E6817" w:rsidRPr="0064194C" w:rsidRDefault="009E6817" w:rsidP="0064194C">
      <w:pPr>
        <w:widowControl w:val="0"/>
        <w:autoSpaceDE w:val="0"/>
        <w:autoSpaceDN w:val="0"/>
        <w:adjustRightInd w:val="0"/>
        <w:spacing w:before="0" w:after="0" w:line="240" w:lineRule="auto"/>
        <w:rPr>
          <w:rFonts w:cstheme="minorHAnsi"/>
          <w:b/>
          <w:lang w:eastAsia="x-none"/>
        </w:rPr>
      </w:pPr>
      <w:r w:rsidRPr="0064194C">
        <w:rPr>
          <w:rFonts w:cstheme="minorHAnsi"/>
          <w:b/>
          <w:lang w:eastAsia="x-none"/>
        </w:rPr>
        <w:t>Hänvisning</w:t>
      </w:r>
    </w:p>
    <w:p w14:paraId="279EB051" w14:textId="7952A037" w:rsidR="009E6817" w:rsidRPr="0064194C" w:rsidRDefault="009E6817" w:rsidP="0064194C">
      <w:pPr>
        <w:widowControl w:val="0"/>
        <w:autoSpaceDE w:val="0"/>
        <w:autoSpaceDN w:val="0"/>
        <w:adjustRightInd w:val="0"/>
        <w:spacing w:before="0" w:after="0" w:line="240" w:lineRule="auto"/>
        <w:rPr>
          <w:rFonts w:cstheme="minorHAnsi"/>
          <w:lang w:eastAsia="x-none"/>
        </w:rPr>
      </w:pPr>
    </w:p>
    <w:p w14:paraId="71D94621" w14:textId="204FCBDF" w:rsidR="009E6817" w:rsidRPr="0064194C" w:rsidRDefault="00ED6CC7" w:rsidP="0064194C">
      <w:pPr>
        <w:widowControl w:val="0"/>
        <w:autoSpaceDE w:val="0"/>
        <w:autoSpaceDN w:val="0"/>
        <w:adjustRightInd w:val="0"/>
        <w:spacing w:before="0" w:after="0" w:line="240" w:lineRule="auto"/>
        <w:rPr>
          <w:rFonts w:cstheme="minorHAnsi"/>
          <w:lang w:eastAsia="x-none"/>
        </w:rPr>
      </w:pPr>
      <w:hyperlink w:anchor="_4.2.2_Rekrytering_och" w:history="1">
        <w:r w:rsidR="00185836" w:rsidRPr="0064194C">
          <w:rPr>
            <w:rStyle w:val="Hyperlnk"/>
            <w:rFonts w:cstheme="minorHAnsi"/>
            <w:lang w:val="x-none" w:eastAsia="x-none"/>
          </w:rPr>
          <w:t>4.2</w:t>
        </w:r>
        <w:r w:rsidR="00185836" w:rsidRPr="0064194C">
          <w:rPr>
            <w:rStyle w:val="Hyperlnk"/>
            <w:rFonts w:cstheme="minorHAnsi"/>
            <w:lang w:eastAsia="x-none"/>
          </w:rPr>
          <w:t>.2</w:t>
        </w:r>
        <w:r w:rsidR="00185836" w:rsidRPr="0064194C">
          <w:rPr>
            <w:rStyle w:val="Hyperlnk"/>
            <w:rFonts w:cstheme="minorHAnsi"/>
            <w:lang w:val="x-none" w:eastAsia="x-none"/>
          </w:rPr>
          <w:t xml:space="preserve"> Rekrytering och introduktion</w:t>
        </w:r>
      </w:hyperlink>
    </w:p>
    <w:p w14:paraId="5BBFFBC4" w14:textId="0E965D07" w:rsidR="001416E0" w:rsidRPr="0064194C" w:rsidRDefault="00ED6CC7" w:rsidP="0064194C">
      <w:pPr>
        <w:spacing w:before="0" w:after="0" w:line="240" w:lineRule="auto"/>
        <w:rPr>
          <w:rFonts w:cstheme="minorHAnsi"/>
        </w:rPr>
      </w:pPr>
      <w:hyperlink w:anchor="_4.1.7_Personalmöten" w:history="1">
        <w:r w:rsidR="00103EE7">
          <w:rPr>
            <w:rStyle w:val="Hyperlnk"/>
            <w:rFonts w:eastAsia="Times New Roman" w:cstheme="minorHAnsi"/>
            <w:lang w:eastAsia="x-none"/>
          </w:rPr>
          <w:t>4.1.8</w:t>
        </w:r>
        <w:r w:rsidR="00185836" w:rsidRPr="0064194C">
          <w:rPr>
            <w:rStyle w:val="Hyperlnk"/>
            <w:rFonts w:eastAsia="Times New Roman" w:cstheme="minorHAnsi"/>
            <w:lang w:eastAsia="x-none"/>
          </w:rPr>
          <w:t xml:space="preserve"> </w:t>
        </w:r>
        <w:r w:rsidR="00185836" w:rsidRPr="0064194C">
          <w:rPr>
            <w:rStyle w:val="Hyperlnk"/>
            <w:rFonts w:cstheme="minorHAnsi"/>
            <w:lang w:val="x-none" w:eastAsia="x-none"/>
          </w:rPr>
          <w:t>Personalm</w:t>
        </w:r>
        <w:r w:rsidR="00185836" w:rsidRPr="0064194C">
          <w:rPr>
            <w:rStyle w:val="Hyperlnk"/>
            <w:rFonts w:eastAsia="Times New Roman" w:cstheme="minorHAnsi"/>
            <w:lang w:val="x-none" w:eastAsia="x-none"/>
          </w:rPr>
          <w:t>öten</w:t>
        </w:r>
      </w:hyperlink>
    </w:p>
    <w:p w14:paraId="7A137053" w14:textId="6EE74DDC" w:rsidR="0037712E" w:rsidRPr="0064194C" w:rsidRDefault="0037712E" w:rsidP="0064194C">
      <w:pPr>
        <w:spacing w:before="0" w:after="0" w:line="240" w:lineRule="auto"/>
        <w:rPr>
          <w:rFonts w:cstheme="minorHAnsi"/>
        </w:rPr>
      </w:pPr>
    </w:p>
    <w:p w14:paraId="6A93289E" w14:textId="77777777" w:rsidR="00ED1DEE" w:rsidRPr="0064194C" w:rsidRDefault="00ED1DEE" w:rsidP="0064194C">
      <w:pPr>
        <w:spacing w:before="0" w:after="0" w:line="240" w:lineRule="auto"/>
        <w:rPr>
          <w:rFonts w:eastAsiaTheme="majorEastAsia" w:cstheme="minorHAnsi"/>
          <w:color w:val="1F4D78" w:themeColor="accent1" w:themeShade="7F"/>
        </w:rPr>
      </w:pPr>
      <w:bookmarkStart w:id="50" w:name="_4.2.2_Rekrytering_och"/>
      <w:bookmarkEnd w:id="50"/>
      <w:r w:rsidRPr="0064194C">
        <w:rPr>
          <w:rFonts w:cstheme="minorHAnsi"/>
        </w:rPr>
        <w:br w:type="page"/>
      </w:r>
    </w:p>
    <w:p w14:paraId="23D9316D" w14:textId="31B43CF4" w:rsidR="0037712E" w:rsidRPr="00E65B59" w:rsidRDefault="0037712E" w:rsidP="00E65B59">
      <w:pPr>
        <w:pStyle w:val="Rubrik3"/>
      </w:pPr>
      <w:bookmarkStart w:id="51" w:name="_4.2.2_Rekrytering_och_1"/>
      <w:bookmarkStart w:id="52" w:name="_Toc469309133"/>
      <w:bookmarkEnd w:id="51"/>
      <w:r w:rsidRPr="00E65B59">
        <w:lastRenderedPageBreak/>
        <w:t>4.2.2 Rekrytering och introduktion</w:t>
      </w:r>
      <w:bookmarkEnd w:id="52"/>
    </w:p>
    <w:p w14:paraId="5E49E3C9" w14:textId="77777777"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53B470E8" w14:textId="77777777" w:rsidR="0037712E" w:rsidRPr="0064194C" w:rsidRDefault="0037712E" w:rsidP="0064194C">
      <w:pPr>
        <w:widowControl w:val="0"/>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Krav/</w:t>
      </w:r>
      <w:r w:rsidRPr="0064194C">
        <w:rPr>
          <w:rFonts w:eastAsia="Times New Roman" w:cstheme="minorHAnsi"/>
          <w:b/>
          <w:bCs/>
          <w:lang w:val="x-none" w:eastAsia="x-none"/>
        </w:rPr>
        <w:t>önskemål, krav på utbildning</w:t>
      </w:r>
    </w:p>
    <w:p w14:paraId="4C5C5AC8"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p>
    <w:p w14:paraId="434A5181" w14:textId="77777777" w:rsidR="00E472B5" w:rsidRDefault="0037712E" w:rsidP="00BB418D">
      <w:pPr>
        <w:pStyle w:val="Liststycke"/>
        <w:numPr>
          <w:ilvl w:val="0"/>
          <w:numId w:val="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bed</w:t>
      </w:r>
      <w:r w:rsidRPr="0064194C">
        <w:rPr>
          <w:rFonts w:eastAsia="Times New Roman" w:cstheme="minorHAnsi"/>
          <w:lang w:val="x-none" w:eastAsia="x-none"/>
        </w:rPr>
        <w:t xml:space="preserve">öma vilka krav som ska ställas på den person som ska anställas. </w:t>
      </w:r>
    </w:p>
    <w:p w14:paraId="5C0D46E5" w14:textId="77777777" w:rsidR="00E472B5" w:rsidRDefault="0037712E" w:rsidP="00BB418D">
      <w:pPr>
        <w:pStyle w:val="Liststycke"/>
        <w:numPr>
          <w:ilvl w:val="0"/>
          <w:numId w:val="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Det kan handla om krav på viss utbildning, särskilda kunskaper/erfarenheter eller personliga egenskaper. </w:t>
      </w:r>
    </w:p>
    <w:p w14:paraId="0E139715" w14:textId="76C41958" w:rsidR="0037712E" w:rsidRPr="0064194C" w:rsidRDefault="0037712E" w:rsidP="00BB418D">
      <w:pPr>
        <w:pStyle w:val="Liststycke"/>
        <w:numPr>
          <w:ilvl w:val="0"/>
          <w:numId w:val="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Skapa en kravlista för den tilltänkta tjänsten. </w:t>
      </w:r>
    </w:p>
    <w:p w14:paraId="2097ADBD"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
    <w:p w14:paraId="75F0EC78"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cstheme="minorHAnsi"/>
          <w:b/>
          <w:bCs/>
          <w:lang w:val="x-none" w:eastAsia="x-none"/>
        </w:rPr>
        <w:t>Val av rekryteringsv</w:t>
      </w:r>
      <w:r w:rsidRPr="0064194C">
        <w:rPr>
          <w:rFonts w:eastAsia="Times New Roman" w:cstheme="minorHAnsi"/>
          <w:b/>
          <w:bCs/>
          <w:lang w:val="x-none" w:eastAsia="x-none"/>
        </w:rPr>
        <w:t>äg</w:t>
      </w:r>
      <w:r w:rsidRPr="0064194C">
        <w:rPr>
          <w:rFonts w:cstheme="minorHAnsi"/>
          <w:lang w:val="x-none" w:eastAsia="x-none"/>
        </w:rPr>
        <w:t xml:space="preserve"> </w:t>
      </w:r>
      <w:r w:rsidRPr="0064194C">
        <w:rPr>
          <w:rFonts w:eastAsia="Times New Roman" w:cstheme="minorHAnsi"/>
          <w:lang w:val="x-none" w:eastAsia="x-none"/>
        </w:rPr>
        <w:t>– ta beslut om rekryteringsväg, t ex annonsering.</w:t>
      </w:r>
    </w:p>
    <w:p w14:paraId="36ACBC5E" w14:textId="77777777" w:rsidR="0037712E" w:rsidRPr="0064194C" w:rsidRDefault="0037712E" w:rsidP="0064194C">
      <w:pPr>
        <w:tabs>
          <w:tab w:val="left" w:pos="36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ind w:left="360"/>
        <w:rPr>
          <w:rFonts w:eastAsia="Times New Roman" w:cstheme="minorHAnsi"/>
          <w:lang w:val="x-none" w:eastAsia="x-none"/>
        </w:rPr>
      </w:pPr>
    </w:p>
    <w:p w14:paraId="1BC336E5" w14:textId="77777777" w:rsidR="0037712E" w:rsidRPr="0064194C" w:rsidRDefault="0037712E" w:rsidP="0064194C">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 xml:space="preserve">Information om arbetet </w:t>
      </w:r>
    </w:p>
    <w:p w14:paraId="2B1DB361" w14:textId="77777777" w:rsidR="0037712E" w:rsidRPr="0064194C" w:rsidRDefault="0037712E" w:rsidP="0064194C">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29939553" w14:textId="77777777" w:rsidR="0003249F" w:rsidRDefault="0037712E" w:rsidP="00BB418D">
      <w:pPr>
        <w:pStyle w:val="Liststycke"/>
        <w:numPr>
          <w:ilvl w:val="0"/>
          <w:numId w:val="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beskriva arbetsuppgifterna s</w:t>
      </w:r>
      <w:r w:rsidRPr="0064194C">
        <w:rPr>
          <w:rFonts w:eastAsia="Times New Roman" w:cstheme="minorHAnsi"/>
          <w:lang w:val="x-none" w:eastAsia="x-none"/>
        </w:rPr>
        <w:t xml:space="preserve">å att arbetssökande förstår vad tjänsten handlar om. </w:t>
      </w:r>
    </w:p>
    <w:p w14:paraId="2D774EF4" w14:textId="1DB7A722" w:rsidR="0037712E" w:rsidRPr="0064194C" w:rsidRDefault="0037712E" w:rsidP="00BB418D">
      <w:pPr>
        <w:pStyle w:val="Liststycke"/>
        <w:numPr>
          <w:ilvl w:val="0"/>
          <w:numId w:val="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Det kan handla om vilka arbetsuppgifter som är ofta förekommande och vilket ansvar tjänsten innebär.</w:t>
      </w:r>
    </w:p>
    <w:p w14:paraId="551CC1C1" w14:textId="77777777" w:rsidR="0037712E" w:rsidRPr="0064194C" w:rsidRDefault="0037712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4B41DE28" w14:textId="77777777" w:rsidR="0037712E" w:rsidRPr="0064194C" w:rsidRDefault="0037712E" w:rsidP="0064194C">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Annonsering</w:t>
      </w:r>
    </w:p>
    <w:p w14:paraId="38F48497" w14:textId="77777777" w:rsidR="0037712E" w:rsidRPr="0064194C" w:rsidRDefault="0037712E" w:rsidP="0064194C">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178F6974" w14:textId="77777777" w:rsidR="0037712E" w:rsidRPr="0064194C" w:rsidRDefault="0037712E" w:rsidP="00BB418D">
      <w:pPr>
        <w:pStyle w:val="Liststycke"/>
        <w:numPr>
          <w:ilvl w:val="0"/>
          <w:numId w:val="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Kontakta Arbetsf</w:t>
      </w:r>
      <w:r w:rsidRPr="0064194C">
        <w:rPr>
          <w:rFonts w:eastAsia="Times New Roman" w:cstheme="minorHAnsi"/>
          <w:lang w:val="x-none" w:eastAsia="x-none"/>
        </w:rPr>
        <w:t xml:space="preserve">örmedlingen </w:t>
      </w:r>
    </w:p>
    <w:p w14:paraId="73CD3D63" w14:textId="77777777" w:rsidR="0037712E" w:rsidRPr="0064194C" w:rsidRDefault="0037712E" w:rsidP="00BB418D">
      <w:pPr>
        <w:pStyle w:val="Liststycke"/>
        <w:numPr>
          <w:ilvl w:val="0"/>
          <w:numId w:val="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Ev. annonsera i ytterligare någon tidning. </w:t>
      </w:r>
    </w:p>
    <w:p w14:paraId="23B8EC4A" w14:textId="77777777" w:rsidR="0037712E" w:rsidRPr="0064194C" w:rsidRDefault="0037712E" w:rsidP="00BB418D">
      <w:pPr>
        <w:pStyle w:val="Liststycke"/>
        <w:numPr>
          <w:ilvl w:val="0"/>
          <w:numId w:val="4"/>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Ev. annonsera på vår egen hemsida</w:t>
      </w:r>
    </w:p>
    <w:p w14:paraId="084D86F6" w14:textId="77777777" w:rsidR="0037712E" w:rsidRPr="0064194C" w:rsidRDefault="0037712E" w:rsidP="0064194C">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ind w:left="360"/>
        <w:rPr>
          <w:rFonts w:eastAsia="Times New Roman" w:cstheme="minorHAnsi"/>
          <w:lang w:val="x-none" w:eastAsia="x-none"/>
        </w:rPr>
      </w:pPr>
    </w:p>
    <w:p w14:paraId="213F4810" w14:textId="54F2CA30" w:rsidR="0037712E" w:rsidRPr="0064194C" w:rsidRDefault="0037712E" w:rsidP="0064194C">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Urval</w:t>
      </w:r>
    </w:p>
    <w:p w14:paraId="01437885" w14:textId="77777777" w:rsidR="0037712E" w:rsidRPr="0064194C" w:rsidRDefault="0037712E" w:rsidP="0064194C">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13BC463D" w14:textId="77777777" w:rsidR="0037712E" w:rsidRPr="0064194C" w:rsidRDefault="0037712E" w:rsidP="00BB418D">
      <w:pPr>
        <w:pStyle w:val="Liststycke"/>
        <w:numPr>
          <w:ilvl w:val="0"/>
          <w:numId w:val="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Bed</w:t>
      </w:r>
      <w:r w:rsidRPr="0064194C">
        <w:rPr>
          <w:rFonts w:eastAsia="Times New Roman" w:cstheme="minorHAnsi"/>
          <w:lang w:val="x-none" w:eastAsia="x-none"/>
        </w:rPr>
        <w:t>öma de sökandes ansöknings</w:t>
      </w:r>
      <w:r w:rsidRPr="0064194C">
        <w:rPr>
          <w:rFonts w:eastAsia="Times New Roman" w:cstheme="minorHAnsi"/>
          <w:lang w:val="x-none" w:eastAsia="x-none"/>
        </w:rPr>
        <w:softHyphen/>
        <w:t>handlingar: personligt brev, CV, betyg, arbetsbetyg.</w:t>
      </w:r>
    </w:p>
    <w:p w14:paraId="38DF3D05" w14:textId="77777777" w:rsidR="0037712E" w:rsidRPr="0064194C" w:rsidRDefault="0037712E" w:rsidP="00BB418D">
      <w:pPr>
        <w:pStyle w:val="Liststycke"/>
        <w:numPr>
          <w:ilvl w:val="0"/>
          <w:numId w:val="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Kontrollera med referenspersoner</w:t>
      </w:r>
    </w:p>
    <w:p w14:paraId="6734BEC2" w14:textId="77777777" w:rsidR="0037712E" w:rsidRPr="0064194C" w:rsidRDefault="0037712E" w:rsidP="00BB418D">
      <w:pPr>
        <w:pStyle w:val="Liststycke"/>
        <w:numPr>
          <w:ilvl w:val="0"/>
          <w:numId w:val="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Kontrollera mot belastningsregistret</w:t>
      </w:r>
    </w:p>
    <w:p w14:paraId="6D86FF6D" w14:textId="77777777" w:rsidR="0037712E" w:rsidRPr="0064194C" w:rsidRDefault="0037712E" w:rsidP="00BB418D">
      <w:pPr>
        <w:pStyle w:val="Liststycke"/>
        <w:numPr>
          <w:ilvl w:val="0"/>
          <w:numId w:val="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Anställningsintervju</w:t>
      </w:r>
    </w:p>
    <w:p w14:paraId="6F01E877"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
    <w:p w14:paraId="373FFE6A"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Anst</w:t>
      </w:r>
      <w:r w:rsidRPr="0064194C">
        <w:rPr>
          <w:rFonts w:eastAsia="Times New Roman" w:cstheme="minorHAnsi"/>
          <w:b/>
          <w:bCs/>
          <w:lang w:val="x-none" w:eastAsia="x-none"/>
        </w:rPr>
        <w:t>ällningsintervju</w:t>
      </w:r>
    </w:p>
    <w:p w14:paraId="2D0FF29D"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p>
    <w:p w14:paraId="57DB3D29"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F</w:t>
      </w:r>
      <w:r w:rsidRPr="0064194C">
        <w:rPr>
          <w:rFonts w:eastAsia="Times New Roman" w:cstheme="minorHAnsi"/>
          <w:lang w:val="x-none" w:eastAsia="x-none"/>
        </w:rPr>
        <w:t xml:space="preserve">örbered intervjun noggrant. Skapa ett underlag för frågor genom att utgå från checklista, ställ frågor som dykt upp när du gått igenom ansökningshandlingarna. </w:t>
      </w:r>
    </w:p>
    <w:p w14:paraId="10C63CB7"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
    <w:p w14:paraId="201404C2"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Anst</w:t>
      </w:r>
      <w:r w:rsidRPr="0064194C">
        <w:rPr>
          <w:rFonts w:eastAsia="Times New Roman" w:cstheme="minorHAnsi"/>
          <w:b/>
          <w:bCs/>
          <w:lang w:val="x-none" w:eastAsia="x-none"/>
        </w:rPr>
        <w:t>ällning</w:t>
      </w:r>
    </w:p>
    <w:p w14:paraId="3B075CDF"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b/>
          <w:bCs/>
          <w:lang w:val="x-none" w:eastAsia="x-none"/>
        </w:rPr>
      </w:pPr>
    </w:p>
    <w:p w14:paraId="24829B0C"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D</w:t>
      </w:r>
      <w:r w:rsidRPr="0064194C">
        <w:rPr>
          <w:rFonts w:eastAsia="Times New Roman" w:cstheme="minorHAnsi"/>
          <w:lang w:val="x-none" w:eastAsia="x-none"/>
        </w:rPr>
        <w:t xml:space="preserve">å beslut tagits om vem som ska tillsättas, ring och boka tid för möte för att skriva anställningsavtal. </w:t>
      </w:r>
    </w:p>
    <w:p w14:paraId="4182F280"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Avtala vid detta möte tid för när anställningen ska börja och informera kring hur introduktion kommer att gå till.</w:t>
      </w:r>
    </w:p>
    <w:p w14:paraId="579DFBDB"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
    <w:p w14:paraId="62D3D4DA"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Tillbakas</w:t>
      </w:r>
      <w:r w:rsidRPr="0064194C">
        <w:rPr>
          <w:rFonts w:eastAsia="Times New Roman" w:cstheme="minorHAnsi"/>
          <w:b/>
          <w:bCs/>
          <w:lang w:val="x-none" w:eastAsia="x-none"/>
        </w:rPr>
        <w:t>ändande av anställningshandlingar</w:t>
      </w:r>
    </w:p>
    <w:p w14:paraId="7399964B" w14:textId="77777777" w:rsidR="0037712E" w:rsidRPr="0064194C" w:rsidRDefault="0037712E" w:rsidP="0064194C">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p>
    <w:p w14:paraId="6627B90C" w14:textId="77777777" w:rsidR="0037712E" w:rsidRPr="0064194C" w:rsidRDefault="0037712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D</w:t>
      </w:r>
      <w:r w:rsidRPr="0064194C">
        <w:rPr>
          <w:rFonts w:eastAsia="Times New Roman" w:cstheme="minorHAnsi"/>
          <w:lang w:val="x-none" w:eastAsia="x-none"/>
        </w:rPr>
        <w:t xml:space="preserve">å anställningsavtal skrivits sänds ansökningshandlingar tillbaka till övriga sökande så snart som möjligt. Om ansökan sparas ska den sökande informeras om detta enligt personuppgiftslagen (PUL). </w:t>
      </w:r>
    </w:p>
    <w:p w14:paraId="1CF300AA" w14:textId="77777777"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6DB004DA" w14:textId="77777777" w:rsidR="00ED1DEE" w:rsidRPr="0064194C" w:rsidRDefault="00ED1DEE" w:rsidP="0064194C">
      <w:pPr>
        <w:spacing w:before="0" w:after="0" w:line="240" w:lineRule="auto"/>
        <w:rPr>
          <w:rFonts w:cstheme="minorHAnsi"/>
          <w:b/>
          <w:bCs/>
          <w:lang w:val="x-none" w:eastAsia="x-none"/>
        </w:rPr>
      </w:pPr>
      <w:r w:rsidRPr="0064194C">
        <w:rPr>
          <w:rFonts w:cstheme="minorHAnsi"/>
          <w:b/>
          <w:bCs/>
          <w:lang w:val="x-none" w:eastAsia="x-none"/>
        </w:rPr>
        <w:br w:type="page"/>
      </w:r>
    </w:p>
    <w:p w14:paraId="316D448A" w14:textId="0791567F"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lastRenderedPageBreak/>
        <w:t>Introduktionsutbildning</w:t>
      </w:r>
    </w:p>
    <w:p w14:paraId="47EB2040" w14:textId="77777777"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224100FB" w14:textId="3230FF13" w:rsidR="0037712E" w:rsidRPr="0064194C" w:rsidRDefault="0037712E"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Vid anst</w:t>
      </w:r>
      <w:r w:rsidRPr="0064194C">
        <w:rPr>
          <w:rFonts w:eastAsia="Times New Roman" w:cstheme="minorHAnsi"/>
          <w:lang w:val="x-none" w:eastAsia="x-none"/>
        </w:rPr>
        <w:t xml:space="preserve">ällningstillfället kommer nyanställd att få information om verksamhetens omfattning, inriktning och innehåll. .................... ansvarar för introduktionsutbildningen men vissa delar av introduktionsutbildningen kan tilldelas andra medarbetare. På introduktionsutbildningen går vi igenom våra rutiner inom företaget och andra viktiga punkter som t ex möten, raster, nycklar, målsättning, </w:t>
      </w:r>
      <w:r w:rsidR="00ED1DEE" w:rsidRPr="0064194C">
        <w:rPr>
          <w:rFonts w:eastAsia="Times New Roman" w:cstheme="minorHAnsi"/>
          <w:lang w:val="x-none" w:eastAsia="x-none"/>
        </w:rPr>
        <w:t>policyers</w:t>
      </w:r>
      <w:r w:rsidRPr="0064194C">
        <w:rPr>
          <w:rFonts w:eastAsia="Times New Roman" w:cstheme="minorHAnsi"/>
          <w:lang w:val="x-none" w:eastAsia="x-none"/>
        </w:rPr>
        <w:t xml:space="preserve">. Vi har en introduktionspärm för nyanställda som vi använder oss av vid introduktion av nyanställd/praktikant. </w:t>
      </w:r>
    </w:p>
    <w:p w14:paraId="32CF6CD5" w14:textId="77777777" w:rsidR="0037712E" w:rsidRPr="0064194C" w:rsidRDefault="0037712E"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De första dagarna kommer den nyanställda att utföra sina arbetsuppgifter i samarbete med en kollega som arbetat en längre tid inom verksamheten. </w:t>
      </w:r>
    </w:p>
    <w:p w14:paraId="5A8F0470" w14:textId="77777777" w:rsidR="0037712E" w:rsidRPr="0064194C" w:rsidRDefault="0037712E" w:rsidP="0064194C">
      <w:pPr>
        <w:autoSpaceDE w:val="0"/>
        <w:autoSpaceDN w:val="0"/>
        <w:adjustRightInd w:val="0"/>
        <w:spacing w:before="0" w:after="0" w:line="240" w:lineRule="auto"/>
        <w:rPr>
          <w:rFonts w:eastAsia="Times New Roman" w:cstheme="minorHAnsi"/>
          <w:lang w:val="x-none" w:eastAsia="x-none"/>
        </w:rPr>
      </w:pPr>
    </w:p>
    <w:p w14:paraId="3BAA2D75" w14:textId="77777777" w:rsidR="0037712E" w:rsidRPr="0064194C" w:rsidRDefault="0037712E" w:rsidP="0064194C">
      <w:pPr>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H</w:t>
      </w:r>
      <w:r w:rsidRPr="0064194C">
        <w:rPr>
          <w:rFonts w:eastAsia="Times New Roman" w:cstheme="minorHAnsi"/>
          <w:b/>
          <w:bCs/>
          <w:lang w:val="x-none" w:eastAsia="x-none"/>
        </w:rPr>
        <w:t>änvisning</w:t>
      </w:r>
    </w:p>
    <w:p w14:paraId="0A9EA325" w14:textId="77777777" w:rsidR="0037712E" w:rsidRPr="0064194C" w:rsidRDefault="0037712E" w:rsidP="0064194C">
      <w:pPr>
        <w:autoSpaceDE w:val="0"/>
        <w:autoSpaceDN w:val="0"/>
        <w:adjustRightInd w:val="0"/>
        <w:spacing w:before="0" w:after="0" w:line="240" w:lineRule="auto"/>
        <w:rPr>
          <w:rFonts w:eastAsia="Times New Roman" w:cstheme="minorHAnsi"/>
          <w:b/>
          <w:bCs/>
          <w:lang w:val="x-none" w:eastAsia="x-none"/>
        </w:rPr>
      </w:pPr>
    </w:p>
    <w:p w14:paraId="02E57A6B" w14:textId="054CC9B3" w:rsidR="0037712E" w:rsidRPr="0064194C" w:rsidRDefault="00136560" w:rsidP="0064194C">
      <w:pPr>
        <w:autoSpaceDE w:val="0"/>
        <w:autoSpaceDN w:val="0"/>
        <w:adjustRightInd w:val="0"/>
        <w:spacing w:before="0" w:after="0" w:line="240" w:lineRule="auto"/>
        <w:rPr>
          <w:rFonts w:cstheme="minorHAnsi"/>
          <w:b/>
          <w:bCs/>
          <w:lang w:val="x-none" w:eastAsia="x-none"/>
        </w:rPr>
      </w:pPr>
      <w:r w:rsidRPr="0064194C">
        <w:rPr>
          <w:rFonts w:cstheme="minorHAnsi"/>
        </w:rPr>
        <w:t xml:space="preserve">Bilaga Introduktionsutbildning </w:t>
      </w:r>
    </w:p>
    <w:p w14:paraId="6DE272D3" w14:textId="77777777" w:rsidR="0037712E" w:rsidRPr="0064194C" w:rsidRDefault="0037712E" w:rsidP="0064194C">
      <w:pPr>
        <w:autoSpaceDE w:val="0"/>
        <w:autoSpaceDN w:val="0"/>
        <w:adjustRightInd w:val="0"/>
        <w:spacing w:before="0" w:after="0" w:line="240" w:lineRule="auto"/>
        <w:rPr>
          <w:rFonts w:cstheme="minorHAnsi"/>
          <w:lang w:val="x-none" w:eastAsia="x-none"/>
        </w:rPr>
      </w:pPr>
    </w:p>
    <w:p w14:paraId="235C045C" w14:textId="77777777" w:rsidR="0037712E" w:rsidRPr="0064194C" w:rsidRDefault="0037712E" w:rsidP="0064194C">
      <w:pPr>
        <w:autoSpaceDE w:val="0"/>
        <w:autoSpaceDN w:val="0"/>
        <w:adjustRightInd w:val="0"/>
        <w:spacing w:before="0" w:after="0" w:line="240" w:lineRule="auto"/>
        <w:rPr>
          <w:rFonts w:cstheme="minorHAnsi"/>
          <w:lang w:val="x-none" w:eastAsia="x-none"/>
        </w:rPr>
      </w:pPr>
    </w:p>
    <w:p w14:paraId="0F94CE47" w14:textId="77777777" w:rsidR="00136560" w:rsidRPr="0064194C" w:rsidRDefault="00136560"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3593B32A" w14:textId="5EDF1ABD" w:rsidR="0037712E" w:rsidRPr="0041633A" w:rsidRDefault="0037712E" w:rsidP="0041633A">
      <w:pPr>
        <w:pStyle w:val="Rubrik3"/>
      </w:pPr>
      <w:bookmarkStart w:id="53" w:name="_Toc469309134"/>
      <w:r w:rsidRPr="0041633A">
        <w:lastRenderedPageBreak/>
        <w:t xml:space="preserve">4.2.3 </w:t>
      </w:r>
      <w:r w:rsidR="0041633A" w:rsidRPr="0041633A">
        <w:t>U</w:t>
      </w:r>
      <w:r w:rsidRPr="0041633A">
        <w:t>tdrag ur belastningsregistret</w:t>
      </w:r>
      <w:bookmarkEnd w:id="53"/>
    </w:p>
    <w:p w14:paraId="5FDA5DC3" w14:textId="643170EB" w:rsidR="0037712E" w:rsidRPr="0064194C" w:rsidRDefault="0037712E" w:rsidP="0064194C">
      <w:pPr>
        <w:spacing w:before="0" w:after="0" w:line="240" w:lineRule="auto"/>
        <w:rPr>
          <w:rFonts w:cstheme="minorHAnsi"/>
        </w:rPr>
      </w:pPr>
    </w:p>
    <w:p w14:paraId="1DA25EDB" w14:textId="77777777"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N</w:t>
      </w:r>
      <w:r w:rsidRPr="0064194C">
        <w:rPr>
          <w:rFonts w:eastAsia="Times New Roman" w:cstheme="minorHAnsi"/>
          <w:lang w:val="x-none" w:eastAsia="x-none"/>
        </w:rPr>
        <w:t xml:space="preserve">är vi bokar intervju ombeds de sökande till tjänsten att begära in utdrag ur belastnings- och misstankeregistret. </w:t>
      </w:r>
    </w:p>
    <w:p w14:paraId="791DBAD7" w14:textId="77777777"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495CEA8" w14:textId="77777777"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Detta g</w:t>
      </w:r>
      <w:r w:rsidRPr="0064194C">
        <w:rPr>
          <w:rFonts w:eastAsia="Times New Roman" w:cstheme="minorHAnsi"/>
          <w:b/>
          <w:bCs/>
          <w:lang w:val="x-none" w:eastAsia="x-none"/>
        </w:rPr>
        <w:t>örs via blankett som hämtas på polisens hemsida, hänvisa till länk:</w:t>
      </w:r>
    </w:p>
    <w:p w14:paraId="0225C2F3" w14:textId="77777777" w:rsidR="0037712E" w:rsidRPr="0064194C" w:rsidRDefault="00ED6CC7" w:rsidP="0064194C">
      <w:pPr>
        <w:widowControl w:val="0"/>
        <w:autoSpaceDE w:val="0"/>
        <w:autoSpaceDN w:val="0"/>
        <w:adjustRightInd w:val="0"/>
        <w:spacing w:before="0" w:after="0" w:line="240" w:lineRule="auto"/>
        <w:rPr>
          <w:rFonts w:cstheme="minorHAnsi"/>
          <w:lang w:val="x-none" w:eastAsia="x-none"/>
        </w:rPr>
      </w:pPr>
      <w:hyperlink r:id="rId17" w:history="1">
        <w:r w:rsidR="0037712E" w:rsidRPr="0064194C">
          <w:rPr>
            <w:rFonts w:cstheme="minorHAnsi"/>
            <w:color w:val="000000"/>
            <w:u w:val="single"/>
            <w:lang w:val="x-none" w:eastAsia="x-none"/>
          </w:rPr>
          <w:t>http://polisen.se/Service/Belastningsregistret-begar-utdrag/</w:t>
        </w:r>
      </w:hyperlink>
      <w:r w:rsidR="0037712E" w:rsidRPr="0064194C">
        <w:rPr>
          <w:rFonts w:cstheme="minorHAnsi"/>
          <w:color w:val="000000"/>
          <w:lang w:val="x-none" w:eastAsia="x-none"/>
        </w:rPr>
        <w:t xml:space="preserve"> </w:t>
      </w:r>
    </w:p>
    <w:p w14:paraId="7DB4956D" w14:textId="77777777"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13D57CCD" w14:textId="77777777" w:rsidR="0037712E" w:rsidRPr="0064194C" w:rsidRDefault="0037712E" w:rsidP="0064194C">
      <w:pPr>
        <w:autoSpaceDE w:val="0"/>
        <w:autoSpaceDN w:val="0"/>
        <w:adjustRightInd w:val="0"/>
        <w:spacing w:before="0" w:after="0" w:line="240" w:lineRule="auto"/>
        <w:rPr>
          <w:rFonts w:cstheme="minorHAnsi"/>
          <w:lang w:val="x-none" w:eastAsia="x-none"/>
        </w:rPr>
      </w:pPr>
    </w:p>
    <w:p w14:paraId="002174CE" w14:textId="77777777" w:rsidR="0037712E" w:rsidRPr="0064194C" w:rsidRDefault="0037712E"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Den arbetss</w:t>
      </w:r>
      <w:r w:rsidRPr="0064194C">
        <w:rPr>
          <w:rFonts w:eastAsia="Times New Roman" w:cstheme="minorHAnsi"/>
          <w:lang w:val="x-none" w:eastAsia="x-none"/>
        </w:rPr>
        <w:t>ökande kan också få denna blankett av ....................................... på ...................</w:t>
      </w:r>
    </w:p>
    <w:p w14:paraId="1E8ABC62" w14:textId="77777777" w:rsidR="0037712E" w:rsidRPr="0064194C" w:rsidRDefault="0037712E" w:rsidP="0064194C">
      <w:pPr>
        <w:autoSpaceDE w:val="0"/>
        <w:autoSpaceDN w:val="0"/>
        <w:adjustRightInd w:val="0"/>
        <w:spacing w:before="0" w:after="0" w:line="240" w:lineRule="auto"/>
        <w:rPr>
          <w:rFonts w:eastAsia="Times New Roman" w:cstheme="minorHAnsi"/>
          <w:lang w:val="x-none" w:eastAsia="x-none"/>
        </w:rPr>
      </w:pPr>
    </w:p>
    <w:p w14:paraId="4B69C243" w14:textId="77777777" w:rsidR="0037712E" w:rsidRPr="0064194C" w:rsidRDefault="0037712E" w:rsidP="0064194C">
      <w:pPr>
        <w:autoSpaceDE w:val="0"/>
        <w:autoSpaceDN w:val="0"/>
        <w:adjustRightInd w:val="0"/>
        <w:spacing w:before="0" w:after="0" w:line="240" w:lineRule="auto"/>
        <w:rPr>
          <w:rFonts w:cstheme="minorHAnsi"/>
          <w:lang w:val="x-none" w:eastAsia="x-none"/>
        </w:rPr>
      </w:pPr>
      <w:r w:rsidRPr="0064194C">
        <w:rPr>
          <w:rFonts w:eastAsia="Times New Roman" w:cstheme="minorHAnsi"/>
          <w:lang w:val="x-none" w:eastAsia="x-none"/>
        </w:rPr>
        <w:t>Det är endast den som söker tjänsten som kan begära ut ett underlag från belastnings- och misstankeregistret. Normal handläggningstid hos Rikspolisstyrelsen är cirka två veckor. På polisens hemsida finns också mer information om hur registerutdraget fungerar.</w:t>
      </w:r>
    </w:p>
    <w:p w14:paraId="334E5138" w14:textId="77777777" w:rsidR="0037712E" w:rsidRPr="0064194C" w:rsidRDefault="0037712E" w:rsidP="0064194C">
      <w:pPr>
        <w:autoSpaceDE w:val="0"/>
        <w:autoSpaceDN w:val="0"/>
        <w:adjustRightInd w:val="0"/>
        <w:spacing w:before="0" w:after="0" w:line="240" w:lineRule="auto"/>
        <w:rPr>
          <w:rFonts w:cstheme="minorHAnsi"/>
          <w:lang w:val="x-none" w:eastAsia="x-none"/>
        </w:rPr>
      </w:pPr>
    </w:p>
    <w:p w14:paraId="5E8E92C1" w14:textId="77777777" w:rsidR="0037712E" w:rsidRPr="0064194C" w:rsidRDefault="0037712E" w:rsidP="0064194C">
      <w:pPr>
        <w:autoSpaceDE w:val="0"/>
        <w:autoSpaceDN w:val="0"/>
        <w:adjustRightInd w:val="0"/>
        <w:spacing w:before="0" w:after="0" w:line="240" w:lineRule="auto"/>
        <w:rPr>
          <w:rFonts w:cstheme="minorHAnsi"/>
          <w:lang w:val="x-none" w:eastAsia="x-none"/>
        </w:rPr>
      </w:pPr>
      <w:r w:rsidRPr="0064194C">
        <w:rPr>
          <w:rFonts w:cstheme="minorHAnsi"/>
          <w:lang w:val="x-none" w:eastAsia="x-none"/>
        </w:rPr>
        <w:t>Belastningsregistret tar enbart upp d</w:t>
      </w:r>
      <w:r w:rsidRPr="0064194C">
        <w:rPr>
          <w:rFonts w:eastAsia="Times New Roman" w:cstheme="minorHAnsi"/>
          <w:lang w:val="x-none" w:eastAsia="x-none"/>
        </w:rPr>
        <w:t>ömda brott relevanta för tjänsten. Registret sållas också med vissa intervaller, och den absolut längsta tid ett brott kan finnas med är 20 år. Att ta ordentliga referenser är därför fortfarande av yttersta vikt.</w:t>
      </w:r>
    </w:p>
    <w:p w14:paraId="1EA0E5E9" w14:textId="77777777" w:rsidR="0037712E" w:rsidRPr="0064194C" w:rsidRDefault="0037712E" w:rsidP="0064194C">
      <w:pPr>
        <w:autoSpaceDE w:val="0"/>
        <w:autoSpaceDN w:val="0"/>
        <w:adjustRightInd w:val="0"/>
        <w:spacing w:before="0" w:after="0" w:line="240" w:lineRule="auto"/>
        <w:rPr>
          <w:rFonts w:cstheme="minorHAnsi"/>
          <w:lang w:val="x-none" w:eastAsia="x-none"/>
        </w:rPr>
      </w:pPr>
    </w:p>
    <w:p w14:paraId="1DA0CF6C" w14:textId="77777777" w:rsidR="0037712E" w:rsidRPr="0064194C" w:rsidRDefault="0037712E" w:rsidP="0064194C">
      <w:pPr>
        <w:autoSpaceDE w:val="0"/>
        <w:autoSpaceDN w:val="0"/>
        <w:adjustRightInd w:val="0"/>
        <w:spacing w:before="0" w:after="0" w:line="240" w:lineRule="auto"/>
        <w:rPr>
          <w:rFonts w:cstheme="minorHAnsi"/>
          <w:lang w:val="x-none" w:eastAsia="x-none"/>
        </w:rPr>
      </w:pPr>
      <w:r w:rsidRPr="0064194C">
        <w:rPr>
          <w:rFonts w:cstheme="minorHAnsi"/>
          <w:lang w:val="x-none" w:eastAsia="x-none"/>
        </w:rPr>
        <w:t>Registerutdraget f</w:t>
      </w:r>
      <w:r w:rsidRPr="0064194C">
        <w:rPr>
          <w:rFonts w:eastAsia="Times New Roman" w:cstheme="minorHAnsi"/>
          <w:lang w:val="x-none" w:eastAsia="x-none"/>
        </w:rPr>
        <w:t>år inte vara äldre än 1 år.</w:t>
      </w:r>
    </w:p>
    <w:p w14:paraId="3D42296B" w14:textId="77777777" w:rsidR="0037712E" w:rsidRPr="0064194C" w:rsidRDefault="0037712E" w:rsidP="0064194C">
      <w:pPr>
        <w:autoSpaceDE w:val="0"/>
        <w:autoSpaceDN w:val="0"/>
        <w:adjustRightInd w:val="0"/>
        <w:spacing w:before="0" w:after="0" w:line="240" w:lineRule="auto"/>
        <w:rPr>
          <w:rFonts w:cstheme="minorHAnsi"/>
          <w:lang w:val="x-none" w:eastAsia="x-none"/>
        </w:rPr>
      </w:pPr>
    </w:p>
    <w:p w14:paraId="2E3BB6C7" w14:textId="77777777" w:rsidR="0037712E" w:rsidRPr="0064194C" w:rsidRDefault="0037712E" w:rsidP="0064194C">
      <w:pPr>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Vi beg</w:t>
      </w:r>
      <w:r w:rsidRPr="0064194C">
        <w:rPr>
          <w:rFonts w:eastAsia="Times New Roman" w:cstheme="minorHAnsi"/>
          <w:b/>
          <w:bCs/>
          <w:lang w:val="x-none" w:eastAsia="x-none"/>
        </w:rPr>
        <w:t>är även registerutdrag för:</w:t>
      </w:r>
    </w:p>
    <w:p w14:paraId="43DFC004" w14:textId="77777777" w:rsidR="0037712E" w:rsidRPr="0064194C" w:rsidRDefault="0037712E" w:rsidP="0064194C">
      <w:pPr>
        <w:autoSpaceDE w:val="0"/>
        <w:autoSpaceDN w:val="0"/>
        <w:adjustRightInd w:val="0"/>
        <w:spacing w:before="0" w:after="0" w:line="240" w:lineRule="auto"/>
        <w:rPr>
          <w:rFonts w:cstheme="minorHAnsi"/>
          <w:lang w:val="x-none" w:eastAsia="x-none"/>
        </w:rPr>
      </w:pPr>
    </w:p>
    <w:p w14:paraId="79D63D7B" w14:textId="77777777" w:rsidR="0037712E" w:rsidRPr="0064194C" w:rsidRDefault="0037712E" w:rsidP="00BB418D">
      <w:pPr>
        <w:pStyle w:val="Liststycke"/>
        <w:numPr>
          <w:ilvl w:val="0"/>
          <w:numId w:val="8"/>
        </w:numPr>
        <w:tabs>
          <w:tab w:val="left" w:pos="720"/>
        </w:tabs>
        <w:autoSpaceDE w:val="0"/>
        <w:autoSpaceDN w:val="0"/>
        <w:adjustRightInd w:val="0"/>
        <w:spacing w:before="0" w:after="0" w:line="240" w:lineRule="auto"/>
        <w:rPr>
          <w:rFonts w:cstheme="minorHAnsi"/>
          <w:lang w:val="x-none" w:eastAsia="x-none"/>
        </w:rPr>
      </w:pPr>
      <w:r w:rsidRPr="0064194C">
        <w:rPr>
          <w:rFonts w:cstheme="minorHAnsi"/>
          <w:lang w:val="x-none" w:eastAsia="x-none"/>
        </w:rPr>
        <w:t>Vikarier</w:t>
      </w:r>
    </w:p>
    <w:p w14:paraId="2B018455" w14:textId="77777777" w:rsidR="0037712E" w:rsidRPr="0064194C" w:rsidRDefault="0037712E" w:rsidP="00BB418D">
      <w:pPr>
        <w:pStyle w:val="Liststycke"/>
        <w:numPr>
          <w:ilvl w:val="0"/>
          <w:numId w:val="8"/>
        </w:numPr>
        <w:tabs>
          <w:tab w:val="left" w:pos="720"/>
        </w:tabs>
        <w:autoSpaceDE w:val="0"/>
        <w:autoSpaceDN w:val="0"/>
        <w:adjustRightInd w:val="0"/>
        <w:spacing w:before="0" w:after="0" w:line="240" w:lineRule="auto"/>
        <w:rPr>
          <w:rFonts w:cstheme="minorHAnsi"/>
          <w:lang w:val="x-none" w:eastAsia="x-none"/>
        </w:rPr>
      </w:pPr>
      <w:r w:rsidRPr="0064194C">
        <w:rPr>
          <w:rFonts w:cstheme="minorHAnsi"/>
          <w:lang w:val="x-none" w:eastAsia="x-none"/>
        </w:rPr>
        <w:t>Praktikanter</w:t>
      </w:r>
    </w:p>
    <w:p w14:paraId="743E730A" w14:textId="77777777" w:rsidR="0037712E" w:rsidRPr="0064194C" w:rsidRDefault="0037712E" w:rsidP="0064194C">
      <w:pPr>
        <w:tabs>
          <w:tab w:val="left" w:pos="720"/>
        </w:tabs>
        <w:autoSpaceDE w:val="0"/>
        <w:autoSpaceDN w:val="0"/>
        <w:adjustRightInd w:val="0"/>
        <w:spacing w:before="0" w:after="0" w:line="240" w:lineRule="auto"/>
        <w:rPr>
          <w:rFonts w:cstheme="minorHAnsi"/>
          <w:lang w:val="x-none" w:eastAsia="x-none"/>
        </w:rPr>
      </w:pPr>
    </w:p>
    <w:p w14:paraId="1AD02F63" w14:textId="77777777" w:rsidR="0037712E" w:rsidRPr="0064194C" w:rsidRDefault="0037712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Utdragen ges till ....................................... i o</w:t>
      </w:r>
      <w:r w:rsidRPr="0064194C">
        <w:rPr>
          <w:rFonts w:eastAsia="Times New Roman" w:cstheme="minorHAnsi"/>
          <w:lang w:val="x-none" w:eastAsia="x-none"/>
        </w:rPr>
        <w:t>öppnat kuvert.  Utdragen förvaras i personal-</w:t>
      </w:r>
    </w:p>
    <w:p w14:paraId="3FB69A0B" w14:textId="77777777" w:rsidR="0037712E" w:rsidRPr="0064194C" w:rsidRDefault="0037712E" w:rsidP="0064194C">
      <w:pPr>
        <w:tabs>
          <w:tab w:val="left" w:pos="720"/>
        </w:tabs>
        <w:autoSpaceDE w:val="0"/>
        <w:autoSpaceDN w:val="0"/>
        <w:adjustRightInd w:val="0"/>
        <w:spacing w:before="0" w:after="0" w:line="240" w:lineRule="auto"/>
        <w:rPr>
          <w:rFonts w:cstheme="minorHAnsi"/>
          <w:lang w:val="x-none" w:eastAsia="x-none"/>
        </w:rPr>
      </w:pPr>
      <w:r w:rsidRPr="0064194C">
        <w:rPr>
          <w:rFonts w:eastAsia="Times New Roman" w:cstheme="minorHAnsi"/>
          <w:lang w:val="x-none" w:eastAsia="x-none"/>
        </w:rPr>
        <w:t>pärm på kontoret.</w:t>
      </w:r>
      <w:r w:rsidRPr="0064194C">
        <w:rPr>
          <w:rFonts w:cstheme="minorHAnsi"/>
          <w:lang w:val="x-none" w:eastAsia="x-none"/>
        </w:rPr>
        <w:t xml:space="preserve"> Vi bevarar registerutdraget eller en kopia p</w:t>
      </w:r>
      <w:r w:rsidRPr="0064194C">
        <w:rPr>
          <w:rFonts w:eastAsia="Times New Roman" w:cstheme="minorHAnsi"/>
          <w:lang w:val="x-none" w:eastAsia="x-none"/>
        </w:rPr>
        <w:t>å det i minst två år. Om den anställde begär att få tillbaka originalet ska vi lämna tillbaka det.</w:t>
      </w:r>
    </w:p>
    <w:p w14:paraId="5B4070DC" w14:textId="77777777"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52369218" w14:textId="77777777"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H</w:t>
      </w:r>
      <w:r w:rsidRPr="0064194C">
        <w:rPr>
          <w:rFonts w:eastAsia="Times New Roman" w:cstheme="minorHAnsi"/>
          <w:b/>
          <w:bCs/>
          <w:lang w:val="x-none" w:eastAsia="x-none"/>
        </w:rPr>
        <w:t>änvisning</w:t>
      </w:r>
    </w:p>
    <w:p w14:paraId="128F8B52" w14:textId="77777777"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p>
    <w:p w14:paraId="27E09225" w14:textId="77777777" w:rsidR="0037712E" w:rsidRPr="00103EE7" w:rsidRDefault="00ED6CC7"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Cs/>
          <w:color w:val="4472C4" w:themeColor="accent5"/>
          <w:u w:val="single"/>
          <w:lang w:val="x-none" w:eastAsia="x-none"/>
        </w:rPr>
      </w:pPr>
      <w:hyperlink r:id="rId18" w:history="1">
        <w:r w:rsidR="0037712E" w:rsidRPr="00103EE7">
          <w:rPr>
            <w:rFonts w:cstheme="minorHAnsi"/>
            <w:bCs/>
            <w:color w:val="4472C4" w:themeColor="accent5"/>
            <w:u w:val="single"/>
            <w:lang w:val="x-none" w:eastAsia="x-none"/>
          </w:rPr>
          <w:t>http://www.polisen.se/Service/Blanketter/Blanketter-belastningsregistret/blankett-4427-hvbhem-belastningsregistret/</w:t>
        </w:r>
      </w:hyperlink>
    </w:p>
    <w:p w14:paraId="57C5C5C8" w14:textId="10E3922B" w:rsidR="0037712E" w:rsidRPr="0064194C" w:rsidRDefault="0037712E" w:rsidP="0064194C">
      <w:pPr>
        <w:spacing w:before="0" w:after="0" w:line="240" w:lineRule="auto"/>
        <w:rPr>
          <w:rFonts w:cstheme="minorHAnsi"/>
        </w:rPr>
      </w:pPr>
    </w:p>
    <w:p w14:paraId="056B3E29" w14:textId="12EEE826" w:rsidR="0037712E" w:rsidRPr="0064194C" w:rsidRDefault="0037712E" w:rsidP="0064194C">
      <w:pPr>
        <w:spacing w:before="0" w:after="0" w:line="240" w:lineRule="auto"/>
        <w:rPr>
          <w:rFonts w:cstheme="minorHAnsi"/>
        </w:rPr>
      </w:pPr>
    </w:p>
    <w:p w14:paraId="290272DB" w14:textId="77777777" w:rsidR="00136560" w:rsidRPr="0064194C" w:rsidRDefault="00136560"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28C492DE" w14:textId="0807A99C" w:rsidR="0037712E" w:rsidRPr="00E65B59" w:rsidRDefault="0037712E" w:rsidP="00E65B59">
      <w:pPr>
        <w:pStyle w:val="Rubrik3"/>
      </w:pPr>
      <w:bookmarkStart w:id="54" w:name="_Toc469309135"/>
      <w:r w:rsidRPr="00E65B59">
        <w:lastRenderedPageBreak/>
        <w:t>4.2.4 Tystnadsplikt</w:t>
      </w:r>
      <w:bookmarkEnd w:id="54"/>
    </w:p>
    <w:p w14:paraId="2D9BCB39" w14:textId="56CC0145" w:rsidR="0037712E" w:rsidRPr="0064194C" w:rsidRDefault="0037712E" w:rsidP="0064194C">
      <w:pPr>
        <w:spacing w:before="0" w:after="0" w:line="240" w:lineRule="auto"/>
        <w:rPr>
          <w:rFonts w:cstheme="minorHAnsi"/>
        </w:rPr>
      </w:pPr>
    </w:p>
    <w:p w14:paraId="3BD2EE51" w14:textId="77777777" w:rsidR="0037712E" w:rsidRPr="0064194C" w:rsidRDefault="0037712E" w:rsidP="0064194C">
      <w:pPr>
        <w:spacing w:before="0" w:after="0" w:line="240" w:lineRule="auto"/>
        <w:rPr>
          <w:rFonts w:eastAsia="Times New Roman" w:cstheme="minorHAnsi"/>
          <w:lang w:eastAsia="x-none"/>
        </w:rPr>
      </w:pPr>
      <w:r w:rsidRPr="0064194C">
        <w:rPr>
          <w:rFonts w:cstheme="minorHAnsi"/>
          <w:lang w:eastAsia="x-none"/>
        </w:rPr>
        <w:t>All personal ska skriva p</w:t>
      </w:r>
      <w:r w:rsidRPr="0064194C">
        <w:rPr>
          <w:rFonts w:eastAsia="Times New Roman" w:cstheme="minorHAnsi"/>
          <w:lang w:eastAsia="x-none"/>
        </w:rPr>
        <w:t>å ett sekretessavtal i samband med att de påbörjar sin anställning.</w:t>
      </w:r>
    </w:p>
    <w:p w14:paraId="6E33DC0D" w14:textId="72D51DDE" w:rsidR="0037712E" w:rsidRPr="0064194C" w:rsidRDefault="00ED1DEE" w:rsidP="0064194C">
      <w:pPr>
        <w:spacing w:before="0" w:after="0" w:line="240" w:lineRule="auto"/>
        <w:rPr>
          <w:rFonts w:cstheme="minorHAnsi"/>
        </w:rPr>
      </w:pPr>
      <w:r w:rsidRPr="0064194C">
        <w:rPr>
          <w:rFonts w:cstheme="minorHAnsi"/>
        </w:rPr>
        <w:t>T</w:t>
      </w:r>
      <w:r w:rsidR="0037712E" w:rsidRPr="0064194C">
        <w:rPr>
          <w:rFonts w:cstheme="minorHAnsi"/>
        </w:rPr>
        <w:t xml:space="preserve">ystnadsplikt följer enligt Socialtjänstlagen 15 kap § 1, vilken innebär att hemmet och dess personal förbinder sig att inte för obehöriga röja vad de erfarit eller kommer att erfara rörande den placerade och dennes anhöriga under den tid placeringen gäller eller tid därefter. Hemmet förbinder sig att förvara sekretessbelagda handlingar i godkända säkerhetsskåp så att de inte är tillgängliga för obehöriga. </w:t>
      </w:r>
    </w:p>
    <w:p w14:paraId="568DDC00" w14:textId="77777777" w:rsidR="0037712E" w:rsidRPr="0064194C" w:rsidRDefault="0037712E" w:rsidP="0064194C">
      <w:pPr>
        <w:spacing w:before="0" w:after="0" w:line="240" w:lineRule="auto"/>
        <w:rPr>
          <w:rFonts w:eastAsia="Times New Roman" w:cstheme="minorHAnsi"/>
          <w:lang w:eastAsia="x-none"/>
        </w:rPr>
      </w:pPr>
    </w:p>
    <w:p w14:paraId="1B3DE0D1" w14:textId="77777777" w:rsidR="0037712E" w:rsidRPr="0064194C" w:rsidRDefault="0037712E" w:rsidP="0064194C">
      <w:pPr>
        <w:spacing w:before="0" w:after="0" w:line="240" w:lineRule="auto"/>
        <w:rPr>
          <w:rFonts w:eastAsia="Times New Roman" w:cstheme="minorHAnsi"/>
          <w:b/>
          <w:bCs/>
          <w:lang w:eastAsia="x-none"/>
        </w:rPr>
      </w:pPr>
      <w:r w:rsidRPr="0064194C">
        <w:rPr>
          <w:rFonts w:cstheme="minorHAnsi"/>
          <w:b/>
          <w:bCs/>
          <w:lang w:eastAsia="x-none"/>
        </w:rPr>
        <w:t>H</w:t>
      </w:r>
      <w:r w:rsidRPr="0064194C">
        <w:rPr>
          <w:rFonts w:eastAsia="Times New Roman" w:cstheme="minorHAnsi"/>
          <w:b/>
          <w:bCs/>
          <w:lang w:eastAsia="x-none"/>
        </w:rPr>
        <w:t>änvisning</w:t>
      </w:r>
    </w:p>
    <w:p w14:paraId="2FE66C39" w14:textId="77777777" w:rsidR="0037712E" w:rsidRPr="0064194C" w:rsidRDefault="0037712E" w:rsidP="0064194C">
      <w:pPr>
        <w:spacing w:before="0" w:after="0" w:line="240" w:lineRule="auto"/>
        <w:rPr>
          <w:rFonts w:cstheme="minorHAnsi"/>
          <w:lang w:eastAsia="x-none"/>
        </w:rPr>
      </w:pPr>
    </w:p>
    <w:p w14:paraId="35D28652" w14:textId="77777777" w:rsidR="0037712E" w:rsidRPr="00103EE7" w:rsidRDefault="00ED6CC7" w:rsidP="0064194C">
      <w:pPr>
        <w:spacing w:before="0" w:after="0" w:line="240" w:lineRule="auto"/>
        <w:rPr>
          <w:rFonts w:cstheme="minorHAnsi"/>
          <w:color w:val="4472C4" w:themeColor="accent5"/>
          <w:lang w:eastAsia="x-none"/>
        </w:rPr>
      </w:pPr>
      <w:hyperlink r:id="rId19" w:history="1">
        <w:r w:rsidR="0037712E" w:rsidRPr="00103EE7">
          <w:rPr>
            <w:rFonts w:cstheme="minorHAnsi"/>
            <w:bCs/>
            <w:color w:val="4472C4" w:themeColor="accent5"/>
            <w:u w:val="single"/>
            <w:lang w:eastAsia="x-none"/>
          </w:rPr>
          <w:t xml:space="preserve">Offentlighets- och sekretesslagen </w:t>
        </w:r>
        <w:proofErr w:type="spellStart"/>
        <w:r w:rsidR="0037712E" w:rsidRPr="00103EE7">
          <w:rPr>
            <w:rFonts w:cstheme="minorHAnsi"/>
            <w:bCs/>
            <w:color w:val="4472C4" w:themeColor="accent5"/>
            <w:u w:val="single"/>
            <w:lang w:eastAsia="x-none"/>
          </w:rPr>
          <w:t>sfs</w:t>
        </w:r>
        <w:proofErr w:type="spellEnd"/>
        <w:r w:rsidR="0037712E" w:rsidRPr="00103EE7">
          <w:rPr>
            <w:rFonts w:cstheme="minorHAnsi"/>
            <w:bCs/>
            <w:color w:val="4472C4" w:themeColor="accent5"/>
            <w:u w:val="single"/>
            <w:lang w:eastAsia="x-none"/>
          </w:rPr>
          <w:t xml:space="preserve"> 2009:400</w:t>
        </w:r>
      </w:hyperlink>
      <w:r w:rsidR="0037712E" w:rsidRPr="00103EE7">
        <w:rPr>
          <w:rFonts w:cstheme="minorHAnsi"/>
          <w:color w:val="4472C4" w:themeColor="accent5"/>
          <w:lang w:eastAsia="x-none"/>
        </w:rPr>
        <w:t xml:space="preserve"> </w:t>
      </w:r>
    </w:p>
    <w:p w14:paraId="6877D9CB" w14:textId="77777777" w:rsidR="0037712E" w:rsidRPr="00103EE7" w:rsidRDefault="00ED6CC7" w:rsidP="0064194C">
      <w:pPr>
        <w:pStyle w:val="Normal0"/>
        <w:rPr>
          <w:rFonts w:asciiTheme="minorHAnsi" w:hAnsiTheme="minorHAnsi" w:cstheme="minorHAnsi"/>
          <w:color w:val="4472C4" w:themeColor="accent5"/>
          <w:sz w:val="22"/>
          <w:szCs w:val="22"/>
          <w:lang w:eastAsia="x-none"/>
        </w:rPr>
      </w:pPr>
      <w:hyperlink r:id="rId20" w:history="1">
        <w:r w:rsidR="0037712E" w:rsidRPr="00103EE7">
          <w:rPr>
            <w:rFonts w:asciiTheme="minorHAnsi" w:hAnsiTheme="minorHAnsi" w:cstheme="minorHAnsi"/>
            <w:bCs/>
            <w:color w:val="4472C4" w:themeColor="accent5"/>
            <w:sz w:val="22"/>
            <w:szCs w:val="22"/>
            <w:u w:val="single"/>
            <w:lang w:eastAsia="x-none"/>
          </w:rPr>
          <w:t>Socialtj</w:t>
        </w:r>
        <w:r w:rsidR="0037712E" w:rsidRPr="00103EE7">
          <w:rPr>
            <w:rFonts w:asciiTheme="minorHAnsi" w:eastAsia="Times New Roman" w:hAnsiTheme="minorHAnsi" w:cstheme="minorHAnsi"/>
            <w:bCs/>
            <w:color w:val="4472C4" w:themeColor="accent5"/>
            <w:sz w:val="22"/>
            <w:szCs w:val="22"/>
            <w:u w:val="single"/>
            <w:lang w:eastAsia="x-none"/>
          </w:rPr>
          <w:t>änstlagen 15 kap § 1</w:t>
        </w:r>
      </w:hyperlink>
      <w:r w:rsidR="0037712E" w:rsidRPr="00103EE7">
        <w:rPr>
          <w:rFonts w:asciiTheme="minorHAnsi" w:hAnsiTheme="minorHAnsi" w:cstheme="minorHAnsi"/>
          <w:color w:val="4472C4" w:themeColor="accent5"/>
          <w:sz w:val="22"/>
          <w:szCs w:val="22"/>
          <w:lang w:eastAsia="x-none"/>
        </w:rPr>
        <w:t xml:space="preserve"> </w:t>
      </w:r>
    </w:p>
    <w:p w14:paraId="51C6175E" w14:textId="609B9078" w:rsidR="0037712E" w:rsidRPr="0064194C" w:rsidRDefault="00972187" w:rsidP="0064194C">
      <w:pPr>
        <w:pStyle w:val="Normal0"/>
        <w:rPr>
          <w:rFonts w:asciiTheme="minorHAnsi" w:hAnsiTheme="minorHAnsi" w:cstheme="minorHAnsi"/>
          <w:sz w:val="22"/>
          <w:szCs w:val="22"/>
          <w:lang w:val="sv-SE" w:eastAsia="x-none"/>
        </w:rPr>
      </w:pPr>
      <w:r w:rsidRPr="0064194C">
        <w:rPr>
          <w:rFonts w:asciiTheme="minorHAnsi" w:hAnsiTheme="minorHAnsi" w:cstheme="minorHAnsi"/>
          <w:sz w:val="22"/>
          <w:szCs w:val="22"/>
          <w:lang w:val="sv-SE" w:eastAsia="x-none"/>
        </w:rPr>
        <w:t xml:space="preserve">Bilaga </w:t>
      </w:r>
      <w:r w:rsidR="0037712E" w:rsidRPr="0064194C">
        <w:rPr>
          <w:rFonts w:asciiTheme="minorHAnsi" w:hAnsiTheme="minorHAnsi" w:cstheme="minorHAnsi"/>
          <w:sz w:val="22"/>
          <w:szCs w:val="22"/>
          <w:lang w:val="sv-SE" w:eastAsia="x-none"/>
        </w:rPr>
        <w:t>– tystnadsplikt underskrift</w:t>
      </w:r>
    </w:p>
    <w:p w14:paraId="6B598E6D" w14:textId="77777777" w:rsidR="0037712E" w:rsidRPr="0064194C" w:rsidRDefault="0037712E" w:rsidP="0064194C">
      <w:pPr>
        <w:spacing w:before="0" w:after="0" w:line="240" w:lineRule="auto"/>
        <w:rPr>
          <w:rFonts w:cstheme="minorHAnsi"/>
        </w:rPr>
      </w:pPr>
    </w:p>
    <w:p w14:paraId="724CAB42" w14:textId="77777777" w:rsidR="0037712E" w:rsidRPr="0064194C" w:rsidRDefault="0037712E" w:rsidP="0064194C">
      <w:pPr>
        <w:spacing w:before="0" w:after="0" w:line="240" w:lineRule="auto"/>
        <w:rPr>
          <w:rFonts w:cstheme="minorHAnsi"/>
        </w:rPr>
      </w:pPr>
    </w:p>
    <w:p w14:paraId="6F209EE3" w14:textId="77777777" w:rsidR="00136560" w:rsidRPr="0064194C" w:rsidRDefault="00136560" w:rsidP="0064194C">
      <w:pPr>
        <w:spacing w:before="0" w:after="0" w:line="240" w:lineRule="auto"/>
        <w:rPr>
          <w:rFonts w:eastAsiaTheme="majorEastAsia" w:cstheme="minorHAnsi"/>
          <w:color w:val="1F4D78" w:themeColor="accent1" w:themeShade="7F"/>
        </w:rPr>
      </w:pPr>
      <w:bookmarkStart w:id="55" w:name="_4.2.5_Kompetensutveckling"/>
      <w:bookmarkEnd w:id="55"/>
      <w:r w:rsidRPr="0064194C">
        <w:rPr>
          <w:rFonts w:cstheme="minorHAnsi"/>
        </w:rPr>
        <w:br w:type="page"/>
      </w:r>
    </w:p>
    <w:p w14:paraId="1C201311" w14:textId="3B6364D9" w:rsidR="0037712E" w:rsidRPr="00E65B59" w:rsidRDefault="00D1461B" w:rsidP="00E65B59">
      <w:pPr>
        <w:pStyle w:val="Rubrik3"/>
      </w:pPr>
      <w:bookmarkStart w:id="56" w:name="_4.2.5_Kompetensutveckling_1"/>
      <w:bookmarkStart w:id="57" w:name="_Toc469309136"/>
      <w:bookmarkEnd w:id="56"/>
      <w:r w:rsidRPr="00E65B59">
        <w:lastRenderedPageBreak/>
        <w:t>4.2.5 Kompetensutveckling</w:t>
      </w:r>
      <w:bookmarkEnd w:id="57"/>
    </w:p>
    <w:p w14:paraId="571A88BB" w14:textId="2C4B15D1" w:rsidR="00D1461B" w:rsidRPr="0064194C" w:rsidRDefault="00D1461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x-none"/>
        </w:rPr>
      </w:pPr>
    </w:p>
    <w:p w14:paraId="3E0843FF" w14:textId="77777777" w:rsidR="00D1461B" w:rsidRPr="0064194C" w:rsidRDefault="00D1461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Effektiviteten av det arbete som vi bedriver och kvaliteten av behandling som vi erbjuder v</w:t>
      </w:r>
      <w:r w:rsidRPr="0064194C">
        <w:rPr>
          <w:rFonts w:eastAsia="Times New Roman" w:cstheme="minorHAnsi"/>
          <w:lang w:val="x-none" w:eastAsia="x-none"/>
        </w:rPr>
        <w:t xml:space="preserve">åra boende är beroende av vår personals kompetens och kunskap och vi lägger därför stor vikt på utbildning och kompetensutveckling. .......................... ska se till att personal kontinuerligt får den utbildning som krävs för att vi ska kunna ge våra boende </w:t>
      </w:r>
      <w:r w:rsidRPr="0064194C">
        <w:rPr>
          <w:rFonts w:cstheme="minorHAnsi"/>
          <w:lang w:val="x-none" w:eastAsia="x-none"/>
        </w:rPr>
        <w:t>trygghet, omsorg, personlig bekr</w:t>
      </w:r>
      <w:r w:rsidRPr="0064194C">
        <w:rPr>
          <w:rFonts w:eastAsia="Times New Roman" w:cstheme="minorHAnsi"/>
          <w:lang w:val="x-none" w:eastAsia="x-none"/>
        </w:rPr>
        <w:t xml:space="preserve">äftelse, självinsikt, utvecklingsmöjligheter samt en bra fritid.  </w:t>
      </w:r>
      <w:r w:rsidRPr="0064194C">
        <w:rPr>
          <w:rFonts w:cstheme="minorHAnsi"/>
          <w:lang w:val="x-none" w:eastAsia="x-none"/>
        </w:rPr>
        <w:t>Vi l</w:t>
      </w:r>
      <w:r w:rsidRPr="0064194C">
        <w:rPr>
          <w:rFonts w:eastAsia="Times New Roman" w:cstheme="minorHAnsi"/>
          <w:lang w:val="x-none" w:eastAsia="x-none"/>
        </w:rPr>
        <w:t>ägger stor vikt på våra anställdas sociala kompetens för att kunna skapa och upprätthålla en god kontakt med våra boende och för att skapa ett gott samarbete med externa samarbetspartners och övrig personal på ............................</w:t>
      </w:r>
    </w:p>
    <w:p w14:paraId="58A12BCA" w14:textId="77777777" w:rsidR="00D1461B" w:rsidRPr="0064194C" w:rsidRDefault="00D1461B"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Kompetenskrav och behov av specialkunskap skall kontinuerligt inventeras och skall vara grunden till utvecklingsplanen för varje anställd. Utvecklingsplanen kommer kontinuerligt att följas upp och revideras.</w:t>
      </w:r>
    </w:p>
    <w:p w14:paraId="3A19C677" w14:textId="77777777" w:rsidR="00D1461B" w:rsidRPr="0064194C" w:rsidRDefault="00D1461B" w:rsidP="0064194C">
      <w:pPr>
        <w:autoSpaceDE w:val="0"/>
        <w:autoSpaceDN w:val="0"/>
        <w:adjustRightInd w:val="0"/>
        <w:spacing w:before="0" w:after="0" w:line="240" w:lineRule="auto"/>
        <w:rPr>
          <w:rFonts w:eastAsia="Times New Roman" w:cstheme="minorHAnsi"/>
          <w:lang w:val="x-none" w:eastAsia="x-none"/>
        </w:rPr>
      </w:pPr>
    </w:p>
    <w:p w14:paraId="09DF9428" w14:textId="77777777" w:rsidR="00D1461B" w:rsidRPr="0064194C" w:rsidRDefault="00D1461B"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M</w:t>
      </w:r>
      <w:r w:rsidRPr="0064194C">
        <w:rPr>
          <w:rFonts w:eastAsia="Times New Roman" w:cstheme="minorHAnsi"/>
          <w:b/>
          <w:bCs/>
          <w:lang w:val="x-none" w:eastAsia="x-none"/>
        </w:rPr>
        <w:t>ål</w:t>
      </w:r>
      <w:r w:rsidRPr="0064194C">
        <w:rPr>
          <w:rFonts w:eastAsia="Times New Roman" w:cstheme="minorHAnsi"/>
          <w:b/>
          <w:bCs/>
          <w:lang w:val="x-none" w:eastAsia="x-none"/>
        </w:rPr>
        <w:tab/>
      </w:r>
    </w:p>
    <w:p w14:paraId="61437C99" w14:textId="77777777" w:rsidR="00D1461B" w:rsidRPr="0064194C" w:rsidRDefault="00D1461B"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750FF104" w14:textId="77777777" w:rsidR="00D1461B" w:rsidRPr="0064194C" w:rsidRDefault="00D1461B"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Tillsvidareanst</w:t>
      </w:r>
      <w:r w:rsidRPr="0064194C">
        <w:rPr>
          <w:rFonts w:eastAsia="Times New Roman" w:cstheme="minorHAnsi"/>
          <w:lang w:val="x-none" w:eastAsia="x-none"/>
        </w:rPr>
        <w:t xml:space="preserve">ällda skall ha den kompetens som krävs för att utföra sina arbetsuppgifter på ett kvalitativt sätt. </w:t>
      </w:r>
    </w:p>
    <w:p w14:paraId="7F9E14D2" w14:textId="77777777" w:rsidR="00D1461B" w:rsidRPr="0064194C" w:rsidRDefault="00D1461B"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firstLine="1304"/>
        <w:rPr>
          <w:rFonts w:eastAsia="Times New Roman" w:cstheme="minorHAnsi"/>
          <w:lang w:val="x-none" w:eastAsia="x-none"/>
        </w:rPr>
      </w:pPr>
    </w:p>
    <w:p w14:paraId="6E91AB8E" w14:textId="77777777" w:rsidR="00D1461B" w:rsidRPr="0064194C" w:rsidRDefault="00D1461B"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1304" w:hanging="1304"/>
        <w:rPr>
          <w:rFonts w:cstheme="minorHAnsi"/>
          <w:b/>
          <w:bCs/>
          <w:lang w:val="x-none" w:eastAsia="x-none"/>
        </w:rPr>
      </w:pPr>
      <w:r w:rsidRPr="0064194C">
        <w:rPr>
          <w:rFonts w:cstheme="minorHAnsi"/>
          <w:b/>
          <w:bCs/>
          <w:lang w:val="x-none" w:eastAsia="x-none"/>
        </w:rPr>
        <w:t>Behov</w:t>
      </w:r>
    </w:p>
    <w:p w14:paraId="656F5CBF" w14:textId="77777777" w:rsidR="00D1461B" w:rsidRPr="0064194C" w:rsidRDefault="00D1461B"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7C45F675" w14:textId="77777777" w:rsidR="00D1461B" w:rsidRPr="0064194C" w:rsidRDefault="00D1461B"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Tillsvidareanst</w:t>
      </w:r>
      <w:r w:rsidRPr="0064194C">
        <w:rPr>
          <w:rFonts w:eastAsia="Times New Roman" w:cstheme="minorHAnsi"/>
          <w:lang w:val="x-none" w:eastAsia="x-none"/>
        </w:rPr>
        <w:t>älld behandlingspersonal skall ges fortbildning i den mån utbildningsbehov finns i följande kunskapsområden:</w:t>
      </w:r>
    </w:p>
    <w:p w14:paraId="7CAF0E4D" w14:textId="6616E955" w:rsidR="00D1461B" w:rsidRPr="0064194C" w:rsidRDefault="00D1461B" w:rsidP="0064194C">
      <w:pPr>
        <w:autoSpaceDE w:val="0"/>
        <w:autoSpaceDN w:val="0"/>
        <w:adjustRightInd w:val="0"/>
        <w:spacing w:before="0" w:after="0" w:line="240" w:lineRule="auto"/>
        <w:rPr>
          <w:rFonts w:eastAsia="Times New Roman" w:cstheme="minorHAnsi"/>
          <w:lang w:val="x-none" w:eastAsia="x-none"/>
        </w:rPr>
      </w:pPr>
    </w:p>
    <w:p w14:paraId="6E0E3A62" w14:textId="77777777" w:rsidR="00C55C10" w:rsidRPr="0064194C" w:rsidRDefault="00C55C10" w:rsidP="0064194C">
      <w:pPr>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 xml:space="preserve">Handledning </w:t>
      </w:r>
    </w:p>
    <w:p w14:paraId="32E2A3AF" w14:textId="77777777" w:rsidR="00C55C10" w:rsidRPr="0064194C" w:rsidRDefault="00C55C10" w:rsidP="0064194C">
      <w:pPr>
        <w:autoSpaceDE w:val="0"/>
        <w:autoSpaceDN w:val="0"/>
        <w:adjustRightInd w:val="0"/>
        <w:spacing w:before="0" w:after="0" w:line="240" w:lineRule="auto"/>
        <w:rPr>
          <w:rFonts w:cstheme="minorHAnsi"/>
          <w:lang w:val="x-none" w:eastAsia="x-none"/>
        </w:rPr>
      </w:pPr>
    </w:p>
    <w:p w14:paraId="3BAE4193" w14:textId="4C636D8B" w:rsidR="00C55C10" w:rsidRPr="0064194C" w:rsidRDefault="00C55C10"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w:t>
      </w:r>
      <w:r w:rsidRPr="0064194C">
        <w:rPr>
          <w:rFonts w:eastAsia="Times New Roman" w:cstheme="minorHAnsi"/>
          <w:lang w:val="x-none" w:eastAsia="x-none"/>
        </w:rPr>
        <w:t>år personal har handledning 1 gg</w:t>
      </w:r>
      <w:r w:rsidR="00E65B59">
        <w:rPr>
          <w:rFonts w:eastAsia="Times New Roman" w:cstheme="minorHAnsi"/>
          <w:lang w:eastAsia="x-none"/>
        </w:rPr>
        <w:t>r</w:t>
      </w:r>
      <w:r w:rsidRPr="0064194C">
        <w:rPr>
          <w:rFonts w:eastAsia="Times New Roman" w:cstheme="minorHAnsi"/>
          <w:lang w:val="x-none" w:eastAsia="x-none"/>
        </w:rPr>
        <w:t>/månad. Personal har också möjlighet till handledning/samtal mellan dessa inplanerade möten om detta önskas för att få möjlighet att ventilera och diskutera svårigheter och problem i sitt arbete.</w:t>
      </w:r>
    </w:p>
    <w:p w14:paraId="6F776C51" w14:textId="77777777" w:rsidR="00C55C10" w:rsidRPr="0064194C" w:rsidRDefault="00C55C10" w:rsidP="0064194C">
      <w:pPr>
        <w:autoSpaceDE w:val="0"/>
        <w:autoSpaceDN w:val="0"/>
        <w:adjustRightInd w:val="0"/>
        <w:spacing w:before="0" w:after="0" w:line="240" w:lineRule="auto"/>
        <w:rPr>
          <w:rFonts w:eastAsia="Times New Roman" w:cstheme="minorHAnsi"/>
          <w:lang w:val="x-none" w:eastAsia="x-none"/>
        </w:rPr>
      </w:pPr>
    </w:p>
    <w:p w14:paraId="62C4A75E" w14:textId="77777777" w:rsidR="00D1461B" w:rsidRPr="0064194C" w:rsidRDefault="00D1461B" w:rsidP="0064194C">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Kompetensmatris</w:t>
      </w:r>
    </w:p>
    <w:p w14:paraId="2D55A3AE" w14:textId="77777777" w:rsidR="00D1461B" w:rsidRPr="0064194C" w:rsidRDefault="00D1461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49751E94" w14:textId="77777777" w:rsidR="00D1461B" w:rsidRPr="0064194C" w:rsidRDefault="00D1461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Medarbetarna har genom det personliga medarbetarsamtalet m</w:t>
      </w:r>
      <w:r w:rsidRPr="0064194C">
        <w:rPr>
          <w:rFonts w:eastAsia="Times New Roman" w:cstheme="minorHAnsi"/>
          <w:lang w:val="x-none" w:eastAsia="x-none"/>
        </w:rPr>
        <w:t>öjlighet att påverka sin kompetensutveckling. Vi använder oss av en kompetensmatris för att lättare kunna se vilken kompetens vi har inom olika områden och för att se vilka utbildningar vi har behov av inom företaget. Kompetensmatris ska ses över och uppdateras årligen.</w:t>
      </w:r>
    </w:p>
    <w:p w14:paraId="2D2301D6" w14:textId="77777777" w:rsidR="00D1461B" w:rsidRPr="0064194C" w:rsidRDefault="00D1461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330A4210" w14:textId="77777777" w:rsidR="00D1461B" w:rsidRPr="0064194C" w:rsidRDefault="00D1461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Medarbetarsamtal</w:t>
      </w:r>
    </w:p>
    <w:p w14:paraId="2B95390E" w14:textId="77777777" w:rsidR="00D1461B" w:rsidRPr="0064194C" w:rsidRDefault="00D1461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16BA8E61" w14:textId="77777777" w:rsidR="00D1461B" w:rsidRPr="0064194C" w:rsidRDefault="00D1461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Medarbetarsamtal sker en g</w:t>
      </w:r>
      <w:r w:rsidRPr="0064194C">
        <w:rPr>
          <w:rFonts w:eastAsia="Times New Roman" w:cstheme="minorHAnsi"/>
          <w:lang w:val="x-none" w:eastAsia="x-none"/>
        </w:rPr>
        <w:t>ång per år och protokollförs. Protokollförda medarbetarsamtal är sekretessbelagda.</w:t>
      </w:r>
    </w:p>
    <w:p w14:paraId="0DF4CCDF" w14:textId="77777777" w:rsidR="00D1461B" w:rsidRPr="0064194C" w:rsidRDefault="00D1461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0364523E" w14:textId="77777777" w:rsidR="00D1461B" w:rsidRPr="0064194C" w:rsidRDefault="00D1461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Lex Sarah, missf</w:t>
      </w:r>
      <w:r w:rsidRPr="0064194C">
        <w:rPr>
          <w:rFonts w:eastAsia="Times New Roman" w:cstheme="minorHAnsi"/>
          <w:b/>
          <w:bCs/>
          <w:lang w:val="x-none" w:eastAsia="x-none"/>
        </w:rPr>
        <w:t>örhållande - barn, tillbudsrapportering</w:t>
      </w:r>
    </w:p>
    <w:p w14:paraId="3AB3D616" w14:textId="77777777" w:rsidR="00D1461B" w:rsidRPr="0064194C" w:rsidRDefault="00D1461B"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14:paraId="2028E15C" w14:textId="77777777" w:rsidR="00D1461B" w:rsidRPr="0064194C" w:rsidRDefault="00D1461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xml:space="preserve">Varje </w:t>
      </w:r>
      <w:r w:rsidRPr="0064194C">
        <w:rPr>
          <w:rFonts w:eastAsia="Times New Roman" w:cstheme="minorHAnsi"/>
          <w:lang w:val="x-none" w:eastAsia="x-none"/>
        </w:rPr>
        <w:t xml:space="preserve">år utbildar och informerar ....................................... samtlig personal om Lex Sarah, missförhållande som berör barn och om hur man ska gå tillväga vid tillbudsanmälan. Utbildningen och informationen sker vid något av våra personalmöten. ....................................... går då tillsammans med personalen igenom de lagar som berör detta samt rutinerna kring hanteringen av dessa anmälningar. Vi går tillsammans igenom och diskuterar de olika blanketterna så att alla vet hur de ska användas. Alla blir påminda om skyldigheten att göra anmälan enligt våra rutiner. </w:t>
      </w:r>
    </w:p>
    <w:p w14:paraId="5B5A5851" w14:textId="77777777" w:rsidR="00D1461B" w:rsidRPr="0064194C" w:rsidRDefault="00D1461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35963FF3" w14:textId="77777777" w:rsidR="00E65B59" w:rsidRDefault="00E65B59">
      <w:pPr>
        <w:jc w:val="center"/>
        <w:rPr>
          <w:rFonts w:cstheme="minorHAnsi"/>
          <w:b/>
          <w:bCs/>
          <w:lang w:val="x-none" w:eastAsia="x-none"/>
        </w:rPr>
      </w:pPr>
      <w:r>
        <w:rPr>
          <w:rFonts w:cstheme="minorHAnsi"/>
          <w:b/>
          <w:bCs/>
          <w:lang w:val="x-none" w:eastAsia="x-none"/>
        </w:rPr>
        <w:br w:type="page"/>
      </w:r>
    </w:p>
    <w:p w14:paraId="33FB09B9" w14:textId="5D91988D" w:rsidR="00D1461B" w:rsidRPr="0064194C" w:rsidRDefault="00D1461B"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lastRenderedPageBreak/>
        <w:t>H</w:t>
      </w:r>
      <w:r w:rsidRPr="0064194C">
        <w:rPr>
          <w:rFonts w:eastAsia="Times New Roman" w:cstheme="minorHAnsi"/>
          <w:b/>
          <w:bCs/>
          <w:lang w:val="x-none" w:eastAsia="x-none"/>
        </w:rPr>
        <w:t>änvisning</w:t>
      </w:r>
    </w:p>
    <w:p w14:paraId="36415B80" w14:textId="77777777" w:rsidR="00BE730C" w:rsidRPr="0064194C" w:rsidRDefault="00BE730C"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14:paraId="39381582" w14:textId="4C95CF59" w:rsidR="00BE730C" w:rsidRPr="0064194C" w:rsidRDefault="00136560"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Cs/>
          <w:lang w:eastAsia="x-none"/>
        </w:rPr>
      </w:pPr>
      <w:r w:rsidRPr="0064194C">
        <w:rPr>
          <w:rFonts w:eastAsia="Times New Roman" w:cstheme="minorHAnsi"/>
          <w:bCs/>
          <w:lang w:eastAsia="x-none"/>
        </w:rPr>
        <w:t>Bilaga Introduktionsutbildning</w:t>
      </w:r>
    </w:p>
    <w:p w14:paraId="0739CAF9" w14:textId="38093572" w:rsidR="00BE730C" w:rsidRPr="0064194C" w:rsidRDefault="00136560"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Cs/>
          <w:lang w:eastAsia="x-none"/>
        </w:rPr>
      </w:pPr>
      <w:r w:rsidRPr="0064194C">
        <w:rPr>
          <w:rFonts w:eastAsia="Times New Roman" w:cstheme="minorHAnsi"/>
          <w:bCs/>
          <w:lang w:eastAsia="x-none"/>
        </w:rPr>
        <w:t>Bilaga Utvecklingsplan</w:t>
      </w:r>
      <w:r w:rsidR="003541C8" w:rsidRPr="0064194C">
        <w:rPr>
          <w:rFonts w:eastAsia="Times New Roman" w:cstheme="minorHAnsi"/>
          <w:bCs/>
          <w:lang w:eastAsia="x-none"/>
        </w:rPr>
        <w:t xml:space="preserve"> </w:t>
      </w:r>
    </w:p>
    <w:p w14:paraId="40F23959" w14:textId="1BAE427F" w:rsidR="00136560" w:rsidRPr="0064194C" w:rsidRDefault="00136560"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Cs/>
          <w:lang w:eastAsia="x-none"/>
        </w:rPr>
      </w:pPr>
      <w:r w:rsidRPr="0064194C">
        <w:rPr>
          <w:rFonts w:eastAsia="Times New Roman" w:cstheme="minorHAnsi"/>
          <w:bCs/>
          <w:lang w:eastAsia="x-none"/>
        </w:rPr>
        <w:t>Bilaga Kompetensmatris</w:t>
      </w:r>
    </w:p>
    <w:p w14:paraId="76144E6A" w14:textId="77777777" w:rsidR="00D1461B" w:rsidRPr="0064194C" w:rsidRDefault="00D1461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0AC1209" w14:textId="77777777" w:rsidR="00BE730C" w:rsidRPr="0064194C" w:rsidRDefault="00BE730C"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263F2812" w14:textId="08F6D73E" w:rsidR="00D1461B" w:rsidRPr="00343B90" w:rsidRDefault="00D1461B" w:rsidP="00343B90">
      <w:pPr>
        <w:pStyle w:val="Rubrik3"/>
      </w:pPr>
      <w:bookmarkStart w:id="58" w:name="_Toc469309137"/>
      <w:r w:rsidRPr="00343B90">
        <w:lastRenderedPageBreak/>
        <w:t>4.2.6 Bemötande</w:t>
      </w:r>
      <w:bookmarkEnd w:id="58"/>
    </w:p>
    <w:p w14:paraId="15883E42" w14:textId="77777777" w:rsidR="0037712E" w:rsidRPr="0064194C" w:rsidRDefault="0037712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53326FA4" w14:textId="77777777" w:rsidR="00D1461B" w:rsidRPr="0064194C" w:rsidRDefault="00D1461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..................:s verksamhet ska bygga p</w:t>
      </w:r>
      <w:r w:rsidRPr="0064194C">
        <w:rPr>
          <w:rFonts w:eastAsia="Times New Roman" w:cstheme="minorHAnsi"/>
          <w:lang w:val="x-none" w:eastAsia="x-none"/>
        </w:rPr>
        <w:t>å ömsesidig respekt för människors självbestämmande och integritet. Detta ska vi tänka på vid alla former av samtal och möten som sker med ungdomar, anhöriga, medarbetare och beställare/uppdragsgivare.</w:t>
      </w:r>
    </w:p>
    <w:p w14:paraId="50F1BDA5" w14:textId="77777777" w:rsidR="00D1461B" w:rsidRPr="0064194C" w:rsidRDefault="00D1461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65053F53" w14:textId="77777777" w:rsidR="00D1461B" w:rsidRPr="0064194C" w:rsidRDefault="00D1461B"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Våra medarbetare har ett könsneutralt tänkande och alla ungdomar har samma rättigheter, oavsett nationalitet, religion, funktionshinder och sexuell läggning. Medarbetare och boende på ............. ska bedriva ett aktivt arbete för att förhindra kränkande särbehandling och verka för en trygg och säker miljö med hög trivsel.</w:t>
      </w:r>
    </w:p>
    <w:p w14:paraId="155B51EF" w14:textId="77777777" w:rsidR="00D1461B" w:rsidRPr="0064194C" w:rsidRDefault="00D1461B" w:rsidP="0064194C">
      <w:pPr>
        <w:widowControl w:val="0"/>
        <w:autoSpaceDE w:val="0"/>
        <w:autoSpaceDN w:val="0"/>
        <w:adjustRightInd w:val="0"/>
        <w:spacing w:before="0" w:after="0" w:line="240" w:lineRule="auto"/>
        <w:rPr>
          <w:rFonts w:eastAsia="Times New Roman" w:cstheme="minorHAnsi"/>
          <w:lang w:val="x-none" w:eastAsia="x-none"/>
        </w:rPr>
      </w:pPr>
    </w:p>
    <w:p w14:paraId="6B62FE2F" w14:textId="77777777" w:rsidR="00D1461B" w:rsidRPr="0064194C" w:rsidRDefault="00D1461B"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Vi har en humanistisk grundsyn och därför tror vi att alla kan utvecklas positivt vid bra bemötande och visad respekt för individens integritet. </w:t>
      </w:r>
    </w:p>
    <w:p w14:paraId="4FBE5266" w14:textId="77777777" w:rsidR="00D1461B" w:rsidRPr="0064194C" w:rsidRDefault="00D1461B"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Vi bemöter varandra respektfullt och naturligt och förutsätter att var och en sköter sina uppgifter och sitt ansvar. Vi vill att ungdomarna ska känna sig uppmärksammade, sedda och bekräftade. </w:t>
      </w:r>
    </w:p>
    <w:p w14:paraId="536C00AD" w14:textId="77777777" w:rsidR="00D1461B" w:rsidRPr="0064194C" w:rsidRDefault="00D1461B" w:rsidP="0064194C">
      <w:pPr>
        <w:widowControl w:val="0"/>
        <w:autoSpaceDE w:val="0"/>
        <w:autoSpaceDN w:val="0"/>
        <w:adjustRightInd w:val="0"/>
        <w:spacing w:before="0" w:after="0" w:line="240" w:lineRule="auto"/>
        <w:rPr>
          <w:rFonts w:eastAsia="Times New Roman" w:cstheme="minorHAnsi"/>
          <w:lang w:val="x-none" w:eastAsia="x-none"/>
        </w:rPr>
      </w:pPr>
    </w:p>
    <w:p w14:paraId="7162BCB8" w14:textId="77777777" w:rsidR="00D1461B" w:rsidRPr="0064194C" w:rsidRDefault="00D1461B"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I vår hemmiljö blir medarbetarna nya förebilder för ungdomarna. Genom de relationer som skapas ger vi ungdomarna nya mönster och förhållningssätt, som de kan använda sig av i framtiden. </w:t>
      </w:r>
    </w:p>
    <w:p w14:paraId="73EED0CF" w14:textId="77777777" w:rsidR="00D1461B" w:rsidRPr="0064194C" w:rsidRDefault="00D1461B" w:rsidP="0064194C">
      <w:pPr>
        <w:widowControl w:val="0"/>
        <w:autoSpaceDE w:val="0"/>
        <w:autoSpaceDN w:val="0"/>
        <w:adjustRightInd w:val="0"/>
        <w:spacing w:before="0" w:after="0" w:line="240" w:lineRule="auto"/>
        <w:rPr>
          <w:rFonts w:eastAsia="Times New Roman" w:cstheme="minorHAnsi"/>
          <w:lang w:val="x-none" w:eastAsia="x-none"/>
        </w:rPr>
      </w:pPr>
    </w:p>
    <w:p w14:paraId="2BCD79AE" w14:textId="77777777" w:rsidR="00D1461B" w:rsidRPr="0064194C" w:rsidRDefault="00D1461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För oss är det viktigt att medarbetarna är trygga vuxna, gärna med olika utbildningsbakgrund och yrkeserfarenhet i arbetet med ungdomar och föräldrar. </w:t>
      </w:r>
    </w:p>
    <w:p w14:paraId="04C1D205" w14:textId="77777777" w:rsidR="00D1461B" w:rsidRPr="0064194C" w:rsidRDefault="00D1461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AA2DA59" w14:textId="1B4B8EFC" w:rsidR="0037712E" w:rsidRPr="0064194C" w:rsidRDefault="0037712E" w:rsidP="0064194C">
      <w:pPr>
        <w:pStyle w:val="Rubrik2"/>
        <w:spacing w:before="0" w:line="240" w:lineRule="auto"/>
        <w:rPr>
          <w:rFonts w:asciiTheme="minorHAnsi" w:hAnsiTheme="minorHAnsi" w:cstheme="minorHAnsi"/>
          <w:sz w:val="22"/>
          <w:szCs w:val="22"/>
        </w:rPr>
      </w:pPr>
    </w:p>
    <w:p w14:paraId="20D01809" w14:textId="77777777" w:rsidR="00136560" w:rsidRPr="0064194C" w:rsidRDefault="00136560"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3CB90BAD" w14:textId="39B6470A" w:rsidR="00D1461B" w:rsidRPr="00343B90" w:rsidRDefault="00D1461B" w:rsidP="00343B90">
      <w:pPr>
        <w:pStyle w:val="Rubrik2"/>
      </w:pPr>
      <w:bookmarkStart w:id="59" w:name="_Toc469309138"/>
      <w:r w:rsidRPr="00343B90">
        <w:lastRenderedPageBreak/>
        <w:t>4.3 Arbetsmiljö</w:t>
      </w:r>
      <w:bookmarkEnd w:id="59"/>
    </w:p>
    <w:p w14:paraId="0157DAC0" w14:textId="77777777" w:rsidR="00D1461B" w:rsidRPr="0064194C" w:rsidRDefault="00D1461B" w:rsidP="0064194C">
      <w:pPr>
        <w:spacing w:before="0" w:after="0" w:line="240" w:lineRule="auto"/>
        <w:rPr>
          <w:rFonts w:cstheme="minorHAnsi"/>
        </w:rPr>
      </w:pPr>
    </w:p>
    <w:p w14:paraId="4DD771F8" w14:textId="77777777" w:rsidR="00D1461B" w:rsidRPr="0064194C" w:rsidRDefault="00D1461B"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P</w:t>
      </w:r>
      <w:r w:rsidRPr="0064194C">
        <w:rPr>
          <w:rFonts w:eastAsia="Times New Roman" w:cstheme="minorHAnsi"/>
          <w:lang w:val="x-none" w:eastAsia="x-none"/>
        </w:rPr>
        <w:t>å ...................... vill vi att våra anställda ska ha en god arbetsmiljö och att våra boende ska ha en trivsam boendemiljö. I avsnitten nedan behandlar vi viktiga arbetsmiljöfrågor, bland annat uppdatering av lagar och lagefterlevnad, hot om våld, alkohol- och drogpolicy och krishantering.</w:t>
      </w:r>
    </w:p>
    <w:p w14:paraId="5D3C05B1" w14:textId="77777777" w:rsidR="00D1461B" w:rsidRPr="0064194C" w:rsidRDefault="00D1461B" w:rsidP="0064194C">
      <w:pPr>
        <w:widowControl w:val="0"/>
        <w:autoSpaceDE w:val="0"/>
        <w:autoSpaceDN w:val="0"/>
        <w:adjustRightInd w:val="0"/>
        <w:spacing w:before="0" w:after="0" w:line="240" w:lineRule="auto"/>
        <w:rPr>
          <w:rFonts w:eastAsia="Times New Roman" w:cstheme="minorHAnsi"/>
          <w:lang w:val="x-none" w:eastAsia="x-none"/>
        </w:rPr>
      </w:pPr>
    </w:p>
    <w:p w14:paraId="62B345E5" w14:textId="77777777" w:rsidR="00D1461B" w:rsidRPr="0064194C" w:rsidRDefault="00D1461B"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För att våra medarbetare skall vara informerade om vad som gäller finns Arbetsmiljöverkets utgivna arbetsmiljöregler i en pärm på vårt personalrum. </w:t>
      </w:r>
    </w:p>
    <w:p w14:paraId="128D3FEE" w14:textId="77777777" w:rsidR="00D1461B" w:rsidRPr="0064194C" w:rsidRDefault="00D1461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FDA49DA" w14:textId="77777777" w:rsidR="00D1461B" w:rsidRPr="0064194C" w:rsidRDefault="00D1461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1EB422E6" w14:textId="77777777" w:rsidR="00C667D0" w:rsidRPr="0064194C" w:rsidRDefault="00C667D0"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3FEDC1D0" w14:textId="5268EF60" w:rsidR="00D1461B" w:rsidRPr="00343B90" w:rsidRDefault="00D1461B" w:rsidP="00343B90">
      <w:pPr>
        <w:pStyle w:val="Rubrik3"/>
      </w:pPr>
      <w:bookmarkStart w:id="60" w:name="_Toc469309139"/>
      <w:r w:rsidRPr="00343B90">
        <w:lastRenderedPageBreak/>
        <w:t>4.3.1 Arbetsmiljöpolicy</w:t>
      </w:r>
      <w:bookmarkEnd w:id="60"/>
    </w:p>
    <w:p w14:paraId="58E67673" w14:textId="48131477" w:rsidR="003B297E" w:rsidRPr="0064194C" w:rsidRDefault="003B297E" w:rsidP="0064194C">
      <w:pPr>
        <w:spacing w:before="0" w:after="0" w:line="240" w:lineRule="auto"/>
        <w:rPr>
          <w:rFonts w:cstheme="minorHAnsi"/>
        </w:rPr>
      </w:pPr>
    </w:p>
    <w:p w14:paraId="1360A5DC" w14:textId="77777777" w:rsidR="003B297E" w:rsidRPr="0064194C" w:rsidRDefault="003B297E"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Arbetsplatser inom .................... ska vara s</w:t>
      </w:r>
      <w:r w:rsidRPr="0064194C">
        <w:rPr>
          <w:rFonts w:eastAsia="Times New Roman" w:cstheme="minorHAnsi"/>
          <w:lang w:val="x-none" w:eastAsia="x-none"/>
        </w:rPr>
        <w:t>äkra och trivsamma. Våra anställda ska kunna känna sig trygga på arbetsplatsen. Våra anställda arbetar med människor som har ................. problematik.</w:t>
      </w:r>
    </w:p>
    <w:p w14:paraId="7DC7A589"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6F2676F2"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Den fysiska arbetsmilj</w:t>
      </w:r>
      <w:r w:rsidRPr="0064194C">
        <w:rPr>
          <w:rFonts w:eastAsia="Times New Roman" w:cstheme="minorHAnsi"/>
          <w:b/>
          <w:bCs/>
          <w:lang w:val="x-none" w:eastAsia="x-none"/>
        </w:rPr>
        <w:t>ön</w:t>
      </w:r>
    </w:p>
    <w:p w14:paraId="31AE1D9F"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14:paraId="7FB33267"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xml:space="preserve">En del av arbetet </w:t>
      </w:r>
      <w:r w:rsidRPr="0064194C">
        <w:rPr>
          <w:rFonts w:eastAsia="Times New Roman" w:cstheme="minorHAnsi"/>
          <w:lang w:val="x-none" w:eastAsia="x-none"/>
        </w:rPr>
        <w:t xml:space="preserve">är att betrakta som hushållsarbete som kan innebära risker vid oaktsamhet. Arbetsplatsen ska vara så ergonomiskt utformad som möjligt. Företagets målsättning med allt arbetsmiljöarbete är förebyggande. Ingen ska utsättas för risker, ohälsa eller olycksfall i arbetet inom företagets verksamhetsområde. </w:t>
      </w:r>
    </w:p>
    <w:p w14:paraId="18A18ADD"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i/>
          <w:iCs/>
          <w:lang w:val="x-none" w:eastAsia="x-none"/>
        </w:rPr>
      </w:pPr>
    </w:p>
    <w:p w14:paraId="0858F410"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Den psykiska arbetsmilj</w:t>
      </w:r>
      <w:r w:rsidRPr="0064194C">
        <w:rPr>
          <w:rFonts w:eastAsia="Times New Roman" w:cstheme="minorHAnsi"/>
          <w:b/>
          <w:bCs/>
          <w:lang w:val="x-none" w:eastAsia="x-none"/>
        </w:rPr>
        <w:t xml:space="preserve">ön </w:t>
      </w:r>
    </w:p>
    <w:p w14:paraId="5797D0FE"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14:paraId="76398F8A"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w:t>
      </w:r>
      <w:r w:rsidRPr="0064194C">
        <w:rPr>
          <w:rFonts w:eastAsia="Times New Roman" w:cstheme="minorHAnsi"/>
          <w:lang w:val="x-none" w:eastAsia="x-none"/>
        </w:rPr>
        <w:t>åra arbetsplatser präglas av hur samspelet mellan människor sker.</w:t>
      </w:r>
    </w:p>
    <w:p w14:paraId="19449739"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64194C">
        <w:rPr>
          <w:rFonts w:cstheme="minorHAnsi"/>
          <w:color w:val="000000"/>
          <w:lang w:val="x-none" w:eastAsia="x-none"/>
        </w:rPr>
        <w:t>Att arbeta p</w:t>
      </w:r>
      <w:r w:rsidRPr="0064194C">
        <w:rPr>
          <w:rFonts w:eastAsia="Times New Roman" w:cstheme="minorHAnsi"/>
          <w:color w:val="000000"/>
          <w:lang w:val="x-none" w:eastAsia="x-none"/>
        </w:rPr>
        <w:t xml:space="preserve">å ett HVB-hem kräver oftast stor skicklighet i att kunna anpassa sig. </w:t>
      </w:r>
    </w:p>
    <w:p w14:paraId="776A235F"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Utbr</w:t>
      </w:r>
      <w:r w:rsidRPr="0064194C">
        <w:rPr>
          <w:rFonts w:eastAsia="Times New Roman" w:cstheme="minorHAnsi"/>
          <w:lang w:val="x-none" w:eastAsia="x-none"/>
        </w:rPr>
        <w:t xml:space="preserve">ändhet, stress eller att känna otillräcklighet är problem som vi ska undvika genom ett aktivt arbetsmiljöarbete. Mobbning och trakasserier är inte acceptabelt på ……………….:s arbetsplatser. Var och en har ett ansvar för att arbetsplatsen ska vara en trivsam och säker plats att arbeta på. </w:t>
      </w:r>
    </w:p>
    <w:p w14:paraId="3DDBE029"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3733470F"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Medarbetarna ska rapportera till ledningen om man anser att det förekommer psykiska trakasserier. Ledningen kommer då att tillsammans med berörd personal utreda händelserna. Medicinhanteringen ingår ofta som en del i arbetet på våra arbetsplatser. För att minska riskerna för psykisk press ska medicinerna förvaras separat och en noggrann kontroll utövas över dessa. </w:t>
      </w:r>
    </w:p>
    <w:p w14:paraId="4539CCD6" w14:textId="77777777" w:rsidR="003B297E" w:rsidRPr="0064194C" w:rsidRDefault="003B297E" w:rsidP="0064194C">
      <w:pPr>
        <w:widowControl w:val="0"/>
        <w:autoSpaceDE w:val="0"/>
        <w:autoSpaceDN w:val="0"/>
        <w:adjustRightInd w:val="0"/>
        <w:spacing w:before="0" w:after="0" w:line="240" w:lineRule="auto"/>
        <w:rPr>
          <w:rFonts w:eastAsia="Times New Roman" w:cstheme="minorHAnsi"/>
          <w:lang w:val="x-none" w:eastAsia="x-none"/>
        </w:rPr>
      </w:pPr>
    </w:p>
    <w:p w14:paraId="55740508" w14:textId="0423EDD6" w:rsidR="003B297E" w:rsidRPr="0064194C" w:rsidRDefault="003B297E"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 strävar efter en medvetenhet hos varje anställd om arbetsmiljöns betydelse, att de alltid anmäler tillbud eller andra händelser som skulle ha kunnat urarta i en olycka, inte bara arbetsplatsolyckor. All personal har tillgång till arbetsmiljöpärm som ska fungera som hjälp och vägvisare för vår personal. Den innehåller bl.a. arbetsmiljölagstiftning och blanketter för arbetsskada och tillbuds rapportering, företagets </w:t>
      </w:r>
      <w:r w:rsidR="00C667D0" w:rsidRPr="0064194C">
        <w:rPr>
          <w:rFonts w:eastAsia="Times New Roman" w:cstheme="minorHAnsi"/>
          <w:lang w:val="x-none" w:eastAsia="x-none"/>
        </w:rPr>
        <w:t>polic</w:t>
      </w:r>
      <w:r w:rsidR="00103EE7">
        <w:rPr>
          <w:rFonts w:eastAsia="Times New Roman" w:cstheme="minorHAnsi"/>
          <w:lang w:eastAsia="x-none"/>
        </w:rPr>
        <w:t>yer</w:t>
      </w:r>
      <w:r w:rsidRPr="0064194C">
        <w:rPr>
          <w:rFonts w:eastAsia="Times New Roman" w:cstheme="minorHAnsi"/>
          <w:lang w:val="x-none" w:eastAsia="x-none"/>
        </w:rPr>
        <w:t xml:space="preserve"> m.m.</w:t>
      </w:r>
    </w:p>
    <w:p w14:paraId="5EF1F532" w14:textId="77777777" w:rsidR="003B297E" w:rsidRPr="0064194C" w:rsidRDefault="003B297E" w:rsidP="0064194C">
      <w:pPr>
        <w:widowControl w:val="0"/>
        <w:autoSpaceDE w:val="0"/>
        <w:autoSpaceDN w:val="0"/>
        <w:adjustRightInd w:val="0"/>
        <w:spacing w:before="0" w:after="0" w:line="240" w:lineRule="auto"/>
        <w:rPr>
          <w:rFonts w:cstheme="minorHAnsi"/>
          <w:color w:val="000000"/>
          <w:lang w:val="x-none" w:eastAsia="x-none"/>
        </w:rPr>
      </w:pPr>
    </w:p>
    <w:p w14:paraId="03587195"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64194C">
        <w:rPr>
          <w:rFonts w:cstheme="minorHAnsi"/>
          <w:b/>
          <w:bCs/>
          <w:color w:val="000000"/>
          <w:lang w:val="x-none" w:eastAsia="x-none"/>
        </w:rPr>
        <w:t>Systematisk arbetsmilj</w:t>
      </w:r>
      <w:r w:rsidRPr="0064194C">
        <w:rPr>
          <w:rFonts w:eastAsia="Times New Roman" w:cstheme="minorHAnsi"/>
          <w:b/>
          <w:bCs/>
          <w:color w:val="000000"/>
          <w:lang w:val="x-none" w:eastAsia="x-none"/>
        </w:rPr>
        <w:t xml:space="preserve">öarbete </w:t>
      </w:r>
    </w:p>
    <w:p w14:paraId="730A229D"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p>
    <w:p w14:paraId="66DED7CB"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M</w:t>
      </w:r>
      <w:r w:rsidRPr="0064194C">
        <w:rPr>
          <w:rFonts w:eastAsia="Times New Roman" w:cstheme="minorHAnsi"/>
          <w:lang w:val="x-none" w:eastAsia="x-none"/>
        </w:rPr>
        <w:t>ålet når vi genom ett systematiskt arbetsmiljöarbete, vilket innebär att främja, undersöka, förebygga, genomföra och följa upp. Varje år ska det genomföras en årlig riskbedömning av arbetsplatsen. Riskbedömningen görs i samarbete med personalen.</w:t>
      </w:r>
    </w:p>
    <w:p w14:paraId="0E098335"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1DFB306B"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64194C">
        <w:rPr>
          <w:rFonts w:cstheme="minorHAnsi"/>
          <w:b/>
          <w:bCs/>
          <w:color w:val="000000"/>
          <w:lang w:val="x-none" w:eastAsia="x-none"/>
        </w:rPr>
        <w:t>F</w:t>
      </w:r>
      <w:r w:rsidRPr="0064194C">
        <w:rPr>
          <w:rFonts w:eastAsia="Times New Roman" w:cstheme="minorHAnsi"/>
          <w:b/>
          <w:bCs/>
          <w:color w:val="000000"/>
          <w:lang w:val="x-none" w:eastAsia="x-none"/>
        </w:rPr>
        <w:t xml:space="preserve">örebygga och undersöka </w:t>
      </w:r>
    </w:p>
    <w:p w14:paraId="487D3A22"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p>
    <w:p w14:paraId="072C0C36"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Medarbetarsamtal med varje anst</w:t>
      </w:r>
      <w:r w:rsidRPr="0064194C">
        <w:rPr>
          <w:rFonts w:eastAsia="Times New Roman" w:cstheme="minorHAnsi"/>
          <w:lang w:val="x-none" w:eastAsia="x-none"/>
        </w:rPr>
        <w:t>älld erbjuds årligen. Arbetsmiljön ska vara en stående punkt på personalmöten. Dessa insatser ger företaget möjlighet att regelbundet diskutera eventuella risker och åtgärder som minimerar dessa. Det bidrar till att alla former av arbetsskador och missförhållanden kan upptäckas och identifieras innan skadan uppstår. Arbetsmiljöarbetet ska ses som en möjlighet att skapa goda arbetsförhållanden. För att uppnå en säker arbetsmiljö krävs det att ledningen och personalen samverkar. Man skall även sträva efter att medvetandegöra och införliva de boende i detta arbete.</w:t>
      </w:r>
    </w:p>
    <w:p w14:paraId="3FDD2FA3"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i/>
          <w:iCs/>
          <w:color w:val="000000"/>
          <w:lang w:val="x-none" w:eastAsia="x-none"/>
        </w:rPr>
      </w:pPr>
    </w:p>
    <w:p w14:paraId="77FD25A2" w14:textId="77777777" w:rsidR="00C667D0" w:rsidRPr="0064194C" w:rsidRDefault="00C667D0" w:rsidP="0064194C">
      <w:pPr>
        <w:spacing w:before="0" w:after="0" w:line="240" w:lineRule="auto"/>
        <w:rPr>
          <w:rFonts w:cstheme="minorHAnsi"/>
          <w:b/>
          <w:bCs/>
          <w:color w:val="000000"/>
          <w:lang w:val="x-none" w:eastAsia="x-none"/>
        </w:rPr>
      </w:pPr>
      <w:r w:rsidRPr="0064194C">
        <w:rPr>
          <w:rFonts w:cstheme="minorHAnsi"/>
          <w:b/>
          <w:bCs/>
          <w:color w:val="000000"/>
          <w:lang w:val="x-none" w:eastAsia="x-none"/>
        </w:rPr>
        <w:br w:type="page"/>
      </w:r>
    </w:p>
    <w:p w14:paraId="237946A6" w14:textId="776BA746"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64194C">
        <w:rPr>
          <w:rFonts w:cstheme="minorHAnsi"/>
          <w:b/>
          <w:bCs/>
          <w:color w:val="000000"/>
          <w:lang w:val="x-none" w:eastAsia="x-none"/>
        </w:rPr>
        <w:lastRenderedPageBreak/>
        <w:t>M</w:t>
      </w:r>
      <w:r w:rsidRPr="0064194C">
        <w:rPr>
          <w:rFonts w:eastAsia="Times New Roman" w:cstheme="minorHAnsi"/>
          <w:b/>
          <w:bCs/>
          <w:color w:val="000000"/>
          <w:lang w:val="x-none" w:eastAsia="x-none"/>
        </w:rPr>
        <w:t xml:space="preserve">ål </w:t>
      </w:r>
    </w:p>
    <w:p w14:paraId="7E981E40"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p>
    <w:p w14:paraId="2CCD7630"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64194C">
        <w:rPr>
          <w:rFonts w:cstheme="minorHAnsi"/>
          <w:color w:val="000000"/>
          <w:lang w:val="x-none" w:eastAsia="x-none"/>
        </w:rPr>
        <w:t>En bra och fungerande arbetsmilj</w:t>
      </w:r>
      <w:r w:rsidRPr="0064194C">
        <w:rPr>
          <w:rFonts w:eastAsia="Times New Roman" w:cstheme="minorHAnsi"/>
          <w:color w:val="000000"/>
          <w:lang w:val="x-none" w:eastAsia="x-none"/>
        </w:rPr>
        <w:t>ö gynnar både våra boende och personal.</w:t>
      </w:r>
    </w:p>
    <w:p w14:paraId="613BC981" w14:textId="77777777" w:rsidR="003B297E" w:rsidRPr="0064194C" w:rsidRDefault="003B297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i/>
          <w:iCs/>
          <w:lang w:val="x-none" w:eastAsia="x-none"/>
        </w:rPr>
      </w:pPr>
      <w:r w:rsidRPr="0064194C">
        <w:rPr>
          <w:rFonts w:eastAsia="Times New Roman" w:cstheme="minorHAnsi"/>
          <w:color w:val="000000"/>
          <w:lang w:val="x-none" w:eastAsia="x-none"/>
        </w:rPr>
        <w:t xml:space="preserve">Företagets mål är att alla våra anställda ska ha en bra och fungerande arbetsmiljö på sin arbetsplats. Vi ska ha en god arbetsmiljö där alla trivs och mår bra. </w:t>
      </w:r>
    </w:p>
    <w:p w14:paraId="4DAE514C" w14:textId="77777777" w:rsidR="003B297E" w:rsidRPr="0064194C" w:rsidRDefault="003B297E" w:rsidP="0064194C">
      <w:pPr>
        <w:widowControl w:val="0"/>
        <w:autoSpaceDE w:val="0"/>
        <w:autoSpaceDN w:val="0"/>
        <w:adjustRightInd w:val="0"/>
        <w:spacing w:before="0" w:after="0" w:line="240" w:lineRule="auto"/>
        <w:rPr>
          <w:rFonts w:cstheme="minorHAnsi"/>
          <w:i/>
          <w:iCs/>
          <w:lang w:val="x-none" w:eastAsia="x-none"/>
        </w:rPr>
      </w:pPr>
    </w:p>
    <w:p w14:paraId="3371BEFB" w14:textId="77777777" w:rsidR="003B297E" w:rsidRPr="0064194C" w:rsidRDefault="003B297E" w:rsidP="0064194C">
      <w:pPr>
        <w:widowControl w:val="0"/>
        <w:autoSpaceDE w:val="0"/>
        <w:autoSpaceDN w:val="0"/>
        <w:adjustRightInd w:val="0"/>
        <w:spacing w:before="0" w:after="0" w:line="240" w:lineRule="auto"/>
        <w:rPr>
          <w:rFonts w:cstheme="minorHAnsi"/>
          <w:i/>
          <w:iCs/>
          <w:lang w:val="x-none" w:eastAsia="x-none"/>
        </w:rPr>
      </w:pPr>
    </w:p>
    <w:p w14:paraId="2DB86C04" w14:textId="051BD6C2" w:rsidR="003B297E" w:rsidRPr="0064194C" w:rsidRDefault="003B297E" w:rsidP="0064194C">
      <w:pPr>
        <w:widowControl w:val="0"/>
        <w:autoSpaceDE w:val="0"/>
        <w:autoSpaceDN w:val="0"/>
        <w:adjustRightInd w:val="0"/>
        <w:spacing w:before="0" w:after="0" w:line="240" w:lineRule="auto"/>
        <w:rPr>
          <w:rFonts w:cstheme="minorHAnsi"/>
          <w:b/>
          <w:bCs/>
          <w:lang w:eastAsia="x-none"/>
        </w:rPr>
      </w:pPr>
      <w:r w:rsidRPr="0064194C">
        <w:rPr>
          <w:rFonts w:cstheme="minorHAnsi"/>
          <w:b/>
          <w:bCs/>
          <w:lang w:val="x-none" w:eastAsia="x-none"/>
        </w:rPr>
        <w:t>Verksamhets</w:t>
      </w:r>
      <w:r w:rsidR="008F34ED" w:rsidRPr="0064194C">
        <w:rPr>
          <w:rFonts w:cstheme="minorHAnsi"/>
          <w:b/>
          <w:bCs/>
          <w:lang w:eastAsia="x-none"/>
        </w:rPr>
        <w:t>chef</w:t>
      </w:r>
    </w:p>
    <w:p w14:paraId="17149E36" w14:textId="77777777" w:rsidR="003B297E" w:rsidRPr="0064194C" w:rsidRDefault="003B297E" w:rsidP="0064194C">
      <w:pPr>
        <w:widowControl w:val="0"/>
        <w:autoSpaceDE w:val="0"/>
        <w:autoSpaceDN w:val="0"/>
        <w:adjustRightInd w:val="0"/>
        <w:spacing w:before="0" w:after="0" w:line="240" w:lineRule="auto"/>
        <w:rPr>
          <w:rFonts w:cstheme="minorHAnsi"/>
          <w:b/>
          <w:bCs/>
          <w:lang w:val="x-none" w:eastAsia="x-none"/>
        </w:rPr>
      </w:pPr>
    </w:p>
    <w:p w14:paraId="0D063F68" w14:textId="3CDBE533" w:rsidR="003B297E" w:rsidRPr="0064194C" w:rsidRDefault="003B297E" w:rsidP="0064194C">
      <w:pPr>
        <w:widowControl w:val="0"/>
        <w:autoSpaceDE w:val="0"/>
        <w:autoSpaceDN w:val="0"/>
        <w:adjustRightInd w:val="0"/>
        <w:spacing w:before="0" w:after="0" w:line="240" w:lineRule="auto"/>
        <w:rPr>
          <w:rFonts w:cstheme="minorHAnsi"/>
          <w:lang w:val="x-none" w:eastAsia="x-none"/>
        </w:rPr>
      </w:pPr>
      <w:r w:rsidRPr="0064194C">
        <w:rPr>
          <w:rFonts w:cstheme="minorHAnsi"/>
          <w:lang w:val="x-none" w:eastAsia="x-none"/>
        </w:rPr>
        <w:t>.....................................................</w:t>
      </w:r>
    </w:p>
    <w:p w14:paraId="5AF4ACE4" w14:textId="2C2386E7" w:rsidR="005C3174" w:rsidRPr="0064194C" w:rsidRDefault="005C3174" w:rsidP="0064194C">
      <w:pPr>
        <w:widowControl w:val="0"/>
        <w:autoSpaceDE w:val="0"/>
        <w:autoSpaceDN w:val="0"/>
        <w:adjustRightInd w:val="0"/>
        <w:spacing w:before="0" w:after="0" w:line="240" w:lineRule="auto"/>
        <w:rPr>
          <w:rFonts w:cstheme="minorHAnsi"/>
          <w:lang w:val="x-none" w:eastAsia="x-none"/>
        </w:rPr>
      </w:pPr>
    </w:p>
    <w:p w14:paraId="69FB1220" w14:textId="3F6E956C" w:rsidR="005C3174" w:rsidRPr="0064194C" w:rsidRDefault="005C3174" w:rsidP="0064194C">
      <w:pPr>
        <w:widowControl w:val="0"/>
        <w:autoSpaceDE w:val="0"/>
        <w:autoSpaceDN w:val="0"/>
        <w:adjustRightInd w:val="0"/>
        <w:spacing w:before="0" w:after="0" w:line="240" w:lineRule="auto"/>
        <w:rPr>
          <w:rFonts w:cstheme="minorHAnsi"/>
          <w:lang w:val="x-none" w:eastAsia="x-none"/>
        </w:rPr>
      </w:pPr>
    </w:p>
    <w:p w14:paraId="10672D86" w14:textId="0C4B599E" w:rsidR="005C3174" w:rsidRPr="0064194C" w:rsidRDefault="005C3174" w:rsidP="0064194C">
      <w:pPr>
        <w:widowControl w:val="0"/>
        <w:autoSpaceDE w:val="0"/>
        <w:autoSpaceDN w:val="0"/>
        <w:adjustRightInd w:val="0"/>
        <w:spacing w:before="0" w:after="0" w:line="240" w:lineRule="auto"/>
        <w:rPr>
          <w:rFonts w:cstheme="minorHAnsi"/>
          <w:lang w:val="x-none" w:eastAsia="x-none"/>
        </w:rPr>
      </w:pPr>
    </w:p>
    <w:p w14:paraId="41B9C84F" w14:textId="0D63CAAB" w:rsidR="005C3174" w:rsidRPr="0064194C" w:rsidRDefault="005C3174" w:rsidP="0064194C">
      <w:pPr>
        <w:widowControl w:val="0"/>
        <w:autoSpaceDE w:val="0"/>
        <w:autoSpaceDN w:val="0"/>
        <w:adjustRightInd w:val="0"/>
        <w:spacing w:before="0" w:after="0" w:line="240" w:lineRule="auto"/>
        <w:rPr>
          <w:rFonts w:cstheme="minorHAnsi"/>
          <w:lang w:val="x-none" w:eastAsia="x-none"/>
        </w:rPr>
      </w:pPr>
    </w:p>
    <w:p w14:paraId="2E9E8B5C" w14:textId="77777777" w:rsidR="00136560" w:rsidRPr="0064194C" w:rsidRDefault="00136560"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18BC8DF7" w14:textId="1FCA4AA6" w:rsidR="005C3174" w:rsidRPr="00343B90" w:rsidRDefault="005C3174" w:rsidP="00343B90">
      <w:pPr>
        <w:pStyle w:val="Rubrik3"/>
      </w:pPr>
      <w:bookmarkStart w:id="61" w:name="_Toc469309140"/>
      <w:r w:rsidRPr="00343B90">
        <w:lastRenderedPageBreak/>
        <w:t>4.3.2 Förebyggande säkerhetsåtgärder för riskhändelser - riskbeteenden</w:t>
      </w:r>
      <w:bookmarkEnd w:id="61"/>
    </w:p>
    <w:p w14:paraId="4862B885" w14:textId="5A19918F" w:rsidR="005C3174" w:rsidRPr="0064194C" w:rsidRDefault="005C3174" w:rsidP="0064194C">
      <w:pPr>
        <w:widowControl w:val="0"/>
        <w:autoSpaceDE w:val="0"/>
        <w:autoSpaceDN w:val="0"/>
        <w:adjustRightInd w:val="0"/>
        <w:spacing w:before="0" w:after="0" w:line="240" w:lineRule="auto"/>
        <w:rPr>
          <w:rFonts w:cstheme="minorHAnsi"/>
          <w:lang w:eastAsia="x-none"/>
        </w:rPr>
      </w:pPr>
    </w:p>
    <w:p w14:paraId="641280C1" w14:textId="77777777"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F</w:t>
      </w:r>
      <w:r w:rsidRPr="0064194C">
        <w:rPr>
          <w:rFonts w:eastAsia="Times New Roman" w:cstheme="minorHAnsi"/>
          <w:lang w:val="x-none" w:eastAsia="x-none"/>
        </w:rPr>
        <w:t>ör att undvika riskhändelser bedriver vi ett kontinuerligt förebyggande arbete.</w:t>
      </w:r>
    </w:p>
    <w:p w14:paraId="34E2650C" w14:textId="77777777"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lang w:val="x-none" w:eastAsia="x-none"/>
        </w:rPr>
      </w:pPr>
    </w:p>
    <w:p w14:paraId="6C4B5DA4" w14:textId="77777777"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Brand</w:t>
      </w:r>
    </w:p>
    <w:p w14:paraId="32BE65B0" w14:textId="77777777" w:rsidR="00BE730C" w:rsidRPr="0064194C" w:rsidRDefault="00BE730C"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p>
    <w:p w14:paraId="22544614" w14:textId="6E0E3970"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Alla jour och familjehem samt ................:s kontor ska ha brandvarnare, brandsl</w:t>
      </w:r>
      <w:r w:rsidRPr="0064194C">
        <w:rPr>
          <w:rFonts w:eastAsia="Times New Roman" w:cstheme="minorHAnsi"/>
          <w:lang w:val="x-none" w:eastAsia="x-none"/>
        </w:rPr>
        <w:t xml:space="preserve">äckare och brandfilt på lämpliga platser. Alla placerade barn och ungdomar ska i samband med inflyttning få information om brandsäkerhet och utrymningsväg. Alla anställda på .............. ska få motsvarande information för brandsäkerhet på kontoret i samband med introduktionsutbildning. </w:t>
      </w:r>
    </w:p>
    <w:p w14:paraId="16113D84" w14:textId="77777777"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lang w:val="x-none" w:eastAsia="x-none"/>
        </w:rPr>
      </w:pPr>
    </w:p>
    <w:p w14:paraId="2E71B909" w14:textId="77777777"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Riskanalys</w:t>
      </w:r>
    </w:p>
    <w:p w14:paraId="55E9A59A" w14:textId="77777777" w:rsidR="00BE730C" w:rsidRPr="0064194C" w:rsidRDefault="00BE730C"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p>
    <w:p w14:paraId="5BD45E11" w14:textId="080228F3"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r w:rsidRPr="0064194C">
        <w:rPr>
          <w:rFonts w:cstheme="minorHAnsi"/>
          <w:lang w:val="x-none" w:eastAsia="x-none"/>
        </w:rPr>
        <w:t>Vi arbetar kontinuerligt med riskanalys och riskbed</w:t>
      </w:r>
      <w:r w:rsidRPr="0064194C">
        <w:rPr>
          <w:rFonts w:eastAsia="Times New Roman" w:cstheme="minorHAnsi"/>
          <w:lang w:val="x-none" w:eastAsia="x-none"/>
        </w:rPr>
        <w:t xml:space="preserve">ömning för att förebygga hot, våld, olyckor och ohälsa och för att säkra kvalitet, miljö och arbetsmiljö inom vår verksamhet och på våra placeringar. </w:t>
      </w:r>
    </w:p>
    <w:p w14:paraId="7D299D2C" w14:textId="77777777"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p>
    <w:p w14:paraId="407F8982" w14:textId="77777777"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Alkohol och droger</w:t>
      </w:r>
    </w:p>
    <w:p w14:paraId="0AF7A627" w14:textId="77777777" w:rsidR="00BE730C" w:rsidRPr="0064194C" w:rsidRDefault="00BE730C"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p>
    <w:p w14:paraId="35296E3A" w14:textId="18BD79A5"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Alla medarbetare ska k</w:t>
      </w:r>
      <w:r w:rsidRPr="0064194C">
        <w:rPr>
          <w:rFonts w:eastAsia="Times New Roman" w:cstheme="minorHAnsi"/>
          <w:lang w:val="x-none" w:eastAsia="x-none"/>
        </w:rPr>
        <w:t xml:space="preserve">änna till och följa vår alkohol och drogpolicy. </w:t>
      </w:r>
      <w:r w:rsidRPr="0064194C">
        <w:rPr>
          <w:rFonts w:cstheme="minorHAnsi"/>
          <w:lang w:val="x-none" w:eastAsia="x-none"/>
        </w:rPr>
        <w:t>I jour- och familjehem pratar familj och konsulenter med den placerade barn och ungdomen om alkohol och droger och dess negativa effekter. Vid behov s</w:t>
      </w:r>
      <w:r w:rsidRPr="0064194C">
        <w:rPr>
          <w:rFonts w:eastAsia="Times New Roman" w:cstheme="minorHAnsi"/>
          <w:lang w:val="x-none" w:eastAsia="x-none"/>
        </w:rPr>
        <w:t>ätts regler upp för detta och ungdomen får underteckna ett avtal.</w:t>
      </w:r>
    </w:p>
    <w:p w14:paraId="11768329" w14:textId="77777777"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lang w:val="x-none" w:eastAsia="x-none"/>
        </w:rPr>
      </w:pPr>
    </w:p>
    <w:p w14:paraId="0A927871" w14:textId="77777777"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Avvikelse/rymning</w:t>
      </w:r>
    </w:p>
    <w:p w14:paraId="09587C92" w14:textId="77777777" w:rsidR="00BE730C" w:rsidRPr="0064194C" w:rsidRDefault="00BE730C"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p>
    <w:p w14:paraId="30233189" w14:textId="3406F101" w:rsidR="005C3174" w:rsidRPr="0064194C" w:rsidRDefault="005C3174"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I jour- och familjehem finns en god och tydlig struktur i daglig rutiner. Tider ska man h</w:t>
      </w:r>
      <w:r w:rsidRPr="0064194C">
        <w:rPr>
          <w:rFonts w:eastAsia="Times New Roman" w:cstheme="minorHAnsi"/>
          <w:lang w:val="x-none" w:eastAsia="x-none"/>
        </w:rPr>
        <w:t>ålla så gott man kan och den placerade ungdomen ska veta att det inte är OK att utebli/rymma. Detta är något man pratar igenom vid inflyttning samt vid behov så att ungdomen förstår vikten och konsekvenserna av detta.</w:t>
      </w:r>
    </w:p>
    <w:p w14:paraId="51302E3C" w14:textId="77777777" w:rsidR="005C3174" w:rsidRPr="0064194C" w:rsidRDefault="005C3174" w:rsidP="0064194C">
      <w:pPr>
        <w:widowControl w:val="0"/>
        <w:autoSpaceDE w:val="0"/>
        <w:autoSpaceDN w:val="0"/>
        <w:adjustRightInd w:val="0"/>
        <w:spacing w:before="0" w:after="0" w:line="240" w:lineRule="auto"/>
        <w:rPr>
          <w:rFonts w:cstheme="minorHAnsi"/>
          <w:lang w:val="x-none" w:eastAsia="x-none"/>
        </w:rPr>
      </w:pPr>
    </w:p>
    <w:p w14:paraId="406A88FE" w14:textId="3DF0B036" w:rsidR="005C3174" w:rsidRPr="0064194C" w:rsidRDefault="00C667D0" w:rsidP="0064194C">
      <w:pPr>
        <w:widowControl w:val="0"/>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2342C133" w14:textId="77777777" w:rsidR="00020CE5" w:rsidRPr="0064194C" w:rsidRDefault="00020CE5"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rPr>
      </w:pPr>
    </w:p>
    <w:p w14:paraId="1BC36D4B" w14:textId="2697A933" w:rsidR="00BE730C" w:rsidRPr="0064194C" w:rsidRDefault="00ED6CC7"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hyperlink w:anchor="_5.3_Riskanalys_och" w:history="1">
        <w:r w:rsidR="00BE730C" w:rsidRPr="0064194C">
          <w:rPr>
            <w:rStyle w:val="Hyperlnk"/>
            <w:rFonts w:eastAsia="Times New Roman" w:cstheme="minorHAnsi"/>
            <w:lang w:eastAsia="x-none"/>
          </w:rPr>
          <w:t xml:space="preserve">5.3 </w:t>
        </w:r>
        <w:r w:rsidR="00BE730C" w:rsidRPr="0064194C">
          <w:rPr>
            <w:rStyle w:val="Hyperlnk"/>
            <w:rFonts w:cstheme="minorHAnsi"/>
            <w:lang w:val="x-none" w:eastAsia="x-none"/>
          </w:rPr>
          <w:t>Riskanalys och riskbed</w:t>
        </w:r>
        <w:r w:rsidR="00BE730C" w:rsidRPr="0064194C">
          <w:rPr>
            <w:rStyle w:val="Hyperlnk"/>
            <w:rFonts w:eastAsia="Times New Roman" w:cstheme="minorHAnsi"/>
            <w:lang w:val="x-none" w:eastAsia="x-none"/>
          </w:rPr>
          <w:t>ömning</w:t>
        </w:r>
      </w:hyperlink>
      <w:r w:rsidR="00BE730C" w:rsidRPr="0064194C">
        <w:rPr>
          <w:rFonts w:cstheme="minorHAnsi"/>
          <w:lang w:val="x-none" w:eastAsia="x-none"/>
        </w:rPr>
        <w:t>.</w:t>
      </w:r>
    </w:p>
    <w:p w14:paraId="53F5F968" w14:textId="77777777" w:rsidR="00BE730C" w:rsidRPr="0064194C" w:rsidRDefault="00ED6CC7"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hyperlink w:anchor="_4.3.6_Alkohol_och" w:history="1">
        <w:r w:rsidR="00BE730C" w:rsidRPr="0064194C">
          <w:rPr>
            <w:rStyle w:val="Hyperlnk"/>
            <w:rFonts w:cstheme="minorHAnsi"/>
          </w:rPr>
          <w:t xml:space="preserve">4.3.6 </w:t>
        </w:r>
        <w:r w:rsidR="00BE730C" w:rsidRPr="0064194C">
          <w:rPr>
            <w:rStyle w:val="Hyperlnk"/>
            <w:rFonts w:cstheme="minorHAnsi"/>
            <w:lang w:val="x-none" w:eastAsia="x-none"/>
          </w:rPr>
          <w:t>Alkohol och drogpolicy</w:t>
        </w:r>
      </w:hyperlink>
    </w:p>
    <w:p w14:paraId="1E6DFE9F" w14:textId="77777777" w:rsidR="00BE730C" w:rsidRPr="0064194C" w:rsidRDefault="00ED6CC7"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hyperlink w:anchor="_4.3.7_Åtgärdsplan_vid" w:history="1">
        <w:r w:rsidR="00BE730C" w:rsidRPr="0064194C">
          <w:rPr>
            <w:rStyle w:val="Hyperlnk"/>
            <w:rFonts w:eastAsia="Times New Roman" w:cstheme="minorHAnsi"/>
            <w:lang w:eastAsia="x-none"/>
          </w:rPr>
          <w:t xml:space="preserve">4.3.7 </w:t>
        </w:r>
        <w:r w:rsidR="00BE730C" w:rsidRPr="0064194C">
          <w:rPr>
            <w:rStyle w:val="Hyperlnk"/>
            <w:rFonts w:eastAsia="Times New Roman" w:cstheme="minorHAnsi"/>
            <w:lang w:val="x-none" w:eastAsia="x-none"/>
          </w:rPr>
          <w:t>Åtgärdsplan vid misstanke om alkoholdrogpåverkan</w:t>
        </w:r>
      </w:hyperlink>
    </w:p>
    <w:p w14:paraId="3A9E73A2" w14:textId="51C2A40E" w:rsidR="005C3174" w:rsidRPr="0064194C" w:rsidRDefault="00ED6CC7" w:rsidP="0064194C">
      <w:pPr>
        <w:widowControl w:val="0"/>
        <w:autoSpaceDE w:val="0"/>
        <w:autoSpaceDN w:val="0"/>
        <w:adjustRightInd w:val="0"/>
        <w:spacing w:before="0" w:after="0" w:line="240" w:lineRule="auto"/>
        <w:rPr>
          <w:rFonts w:cstheme="minorHAnsi"/>
          <w:b/>
          <w:bCs/>
          <w:lang w:val="x-none" w:eastAsia="x-none"/>
        </w:rPr>
      </w:pPr>
      <w:hyperlink w:anchor="_4.3.3_Handlingsplan_-" w:history="1">
        <w:r w:rsidR="00004EEB" w:rsidRPr="0064194C">
          <w:rPr>
            <w:rStyle w:val="Hyperlnk"/>
            <w:rFonts w:cstheme="minorHAnsi"/>
          </w:rPr>
          <w:t xml:space="preserve">4.3.3 </w:t>
        </w:r>
        <w:r w:rsidR="005C3174" w:rsidRPr="0064194C">
          <w:rPr>
            <w:rStyle w:val="Hyperlnk"/>
            <w:rFonts w:cstheme="minorHAnsi"/>
            <w:lang w:val="x-none" w:eastAsia="x-none"/>
          </w:rPr>
          <w:t>Handlingsplan - riskh</w:t>
        </w:r>
        <w:r w:rsidR="005C3174" w:rsidRPr="0064194C">
          <w:rPr>
            <w:rStyle w:val="Hyperlnk"/>
            <w:rFonts w:eastAsia="Times New Roman" w:cstheme="minorHAnsi"/>
            <w:lang w:val="x-none" w:eastAsia="x-none"/>
          </w:rPr>
          <w:t>än</w:t>
        </w:r>
        <w:r w:rsidR="00004EEB" w:rsidRPr="0064194C">
          <w:rPr>
            <w:rStyle w:val="Hyperlnk"/>
            <w:rFonts w:eastAsia="Times New Roman" w:cstheme="minorHAnsi"/>
            <w:lang w:val="x-none" w:eastAsia="x-none"/>
          </w:rPr>
          <w:t>delser eller riskbeteenden</w:t>
        </w:r>
      </w:hyperlink>
      <w:r w:rsidR="005C3174" w:rsidRPr="0064194C">
        <w:rPr>
          <w:rFonts w:cstheme="minorHAnsi"/>
          <w:b/>
          <w:bCs/>
          <w:lang w:val="x-none" w:eastAsia="x-none"/>
        </w:rPr>
        <w:t xml:space="preserve"> </w:t>
      </w:r>
    </w:p>
    <w:p w14:paraId="1F0505F4" w14:textId="37EE8F70" w:rsidR="003B297E" w:rsidRPr="0064194C" w:rsidRDefault="003B297E" w:rsidP="0064194C">
      <w:pPr>
        <w:spacing w:before="0" w:after="0" w:line="240" w:lineRule="auto"/>
        <w:rPr>
          <w:rFonts w:cstheme="minorHAnsi"/>
          <w:lang w:val="x-none"/>
        </w:rPr>
      </w:pPr>
    </w:p>
    <w:p w14:paraId="5601929A" w14:textId="7B1DC29A" w:rsidR="005C3174" w:rsidRPr="0064194C" w:rsidRDefault="005C3174" w:rsidP="0064194C">
      <w:pPr>
        <w:spacing w:before="0" w:after="0" w:line="240" w:lineRule="auto"/>
        <w:rPr>
          <w:rFonts w:cstheme="minorHAnsi"/>
          <w:lang w:val="x-none"/>
        </w:rPr>
      </w:pPr>
    </w:p>
    <w:p w14:paraId="0AE1CA73" w14:textId="77777777" w:rsidR="00004EEB" w:rsidRPr="0064194C" w:rsidRDefault="00004EEB" w:rsidP="0064194C">
      <w:pPr>
        <w:spacing w:before="0" w:after="0" w:line="240" w:lineRule="auto"/>
        <w:rPr>
          <w:rFonts w:eastAsiaTheme="majorEastAsia" w:cstheme="minorHAnsi"/>
          <w:color w:val="1F4D78" w:themeColor="accent1" w:themeShade="7F"/>
        </w:rPr>
      </w:pPr>
      <w:bookmarkStart w:id="62" w:name="_4.3.3_Handlingsplan_-"/>
      <w:bookmarkEnd w:id="62"/>
      <w:r w:rsidRPr="0064194C">
        <w:rPr>
          <w:rFonts w:cstheme="minorHAnsi"/>
        </w:rPr>
        <w:br w:type="page"/>
      </w:r>
    </w:p>
    <w:p w14:paraId="5D54922A" w14:textId="2FA93EFA" w:rsidR="005C3174" w:rsidRPr="00345081" w:rsidRDefault="009008EE" w:rsidP="00345081">
      <w:pPr>
        <w:pStyle w:val="Rubrik3"/>
      </w:pPr>
      <w:bookmarkStart w:id="63" w:name="_Toc469309141"/>
      <w:r w:rsidRPr="00345081">
        <w:lastRenderedPageBreak/>
        <w:t xml:space="preserve">4.3.3 </w:t>
      </w:r>
      <w:r w:rsidR="005C3174" w:rsidRPr="00345081">
        <w:t>Handlingsplan - riskhändelser eller riskbeteenden</w:t>
      </w:r>
      <w:bookmarkEnd w:id="63"/>
    </w:p>
    <w:p w14:paraId="6915BBCA" w14:textId="77777777" w:rsidR="0084014D" w:rsidRPr="0064194C" w:rsidRDefault="0084014D" w:rsidP="0064194C">
      <w:pPr>
        <w:widowControl w:val="0"/>
        <w:autoSpaceDE w:val="0"/>
        <w:autoSpaceDN w:val="0"/>
        <w:adjustRightInd w:val="0"/>
        <w:spacing w:before="0" w:after="0" w:line="240" w:lineRule="auto"/>
        <w:rPr>
          <w:rFonts w:cstheme="minorHAnsi"/>
          <w:b/>
          <w:bCs/>
          <w:lang w:val="x-none" w:eastAsia="x-none"/>
        </w:rPr>
      </w:pPr>
    </w:p>
    <w:p w14:paraId="2E2BC29F" w14:textId="360E9924" w:rsidR="009008EE" w:rsidRPr="0064194C" w:rsidRDefault="009008EE" w:rsidP="0064194C">
      <w:pPr>
        <w:widowControl w:val="0"/>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Brand</w:t>
      </w:r>
    </w:p>
    <w:p w14:paraId="5FD61DB5"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p>
    <w:p w14:paraId="343EA1B0" w14:textId="77777777" w:rsidR="009008EE" w:rsidRPr="0064194C" w:rsidRDefault="009008EE" w:rsidP="00BB418D">
      <w:pPr>
        <w:pStyle w:val="Liststycke"/>
        <w:widowControl w:val="0"/>
        <w:numPr>
          <w:ilvl w:val="0"/>
          <w:numId w:val="10"/>
        </w:num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F</w:t>
      </w:r>
      <w:r w:rsidRPr="0064194C">
        <w:rPr>
          <w:rFonts w:eastAsia="Times New Roman" w:cstheme="minorHAnsi"/>
          <w:lang w:val="x-none" w:eastAsia="x-none"/>
        </w:rPr>
        <w:t>örsök släcka genom att lägga brandfilt över eller använda brandsläckare.</w:t>
      </w:r>
    </w:p>
    <w:p w14:paraId="61CDBD38" w14:textId="77777777" w:rsidR="009008EE" w:rsidRPr="0064194C" w:rsidRDefault="009008EE" w:rsidP="00BB418D">
      <w:pPr>
        <w:pStyle w:val="Liststycke"/>
        <w:widowControl w:val="0"/>
        <w:numPr>
          <w:ilvl w:val="0"/>
          <w:numId w:val="10"/>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Utrym lokalen och samlas på bestämd återsamlingsplats.</w:t>
      </w:r>
    </w:p>
    <w:p w14:paraId="0A42CC19" w14:textId="77777777" w:rsidR="00BA6B3E" w:rsidRPr="0064194C" w:rsidRDefault="009008EE" w:rsidP="00BB418D">
      <w:pPr>
        <w:pStyle w:val="Liststycke"/>
        <w:widowControl w:val="0"/>
        <w:numPr>
          <w:ilvl w:val="0"/>
          <w:numId w:val="10"/>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Ring 112.</w:t>
      </w:r>
    </w:p>
    <w:p w14:paraId="4D6A8CB7" w14:textId="40B210FF" w:rsidR="009008EE" w:rsidRPr="0064194C" w:rsidRDefault="009008EE" w:rsidP="00BB418D">
      <w:pPr>
        <w:pStyle w:val="Liststycke"/>
        <w:widowControl w:val="0"/>
        <w:numPr>
          <w:ilvl w:val="0"/>
          <w:numId w:val="10"/>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Invänta Räddningstjänsten och följ deras anvisningar.</w:t>
      </w:r>
    </w:p>
    <w:p w14:paraId="0BA536EE" w14:textId="77777777" w:rsidR="009008EE" w:rsidRPr="0064194C" w:rsidRDefault="009008EE" w:rsidP="00BB418D">
      <w:pPr>
        <w:pStyle w:val="Liststycke"/>
        <w:widowControl w:val="0"/>
        <w:numPr>
          <w:ilvl w:val="0"/>
          <w:numId w:val="10"/>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Kontakta Verksamhetschef.</w:t>
      </w:r>
    </w:p>
    <w:p w14:paraId="5C38F1E5" w14:textId="77777777" w:rsidR="009008EE" w:rsidRPr="0064194C" w:rsidRDefault="009008EE" w:rsidP="00BB418D">
      <w:pPr>
        <w:pStyle w:val="Liststycke"/>
        <w:widowControl w:val="0"/>
        <w:numPr>
          <w:ilvl w:val="0"/>
          <w:numId w:val="10"/>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Kontakta socialsekreterare och informera om vad som hänt.</w:t>
      </w:r>
    </w:p>
    <w:p w14:paraId="0FA4C931" w14:textId="77777777" w:rsidR="009008EE" w:rsidRPr="0064194C" w:rsidRDefault="009008EE" w:rsidP="0064194C">
      <w:pPr>
        <w:widowControl w:val="0"/>
        <w:autoSpaceDE w:val="0"/>
        <w:autoSpaceDN w:val="0"/>
        <w:adjustRightInd w:val="0"/>
        <w:spacing w:before="0" w:after="0" w:line="240" w:lineRule="auto"/>
        <w:rPr>
          <w:rFonts w:eastAsia="Times New Roman" w:cstheme="minorHAnsi"/>
          <w:lang w:val="x-none" w:eastAsia="x-none"/>
        </w:rPr>
      </w:pPr>
    </w:p>
    <w:p w14:paraId="3FC71EF6"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Kris</w:t>
      </w:r>
    </w:p>
    <w:p w14:paraId="54FBAC1E"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p>
    <w:p w14:paraId="5606D230" w14:textId="77777777" w:rsidR="009008EE" w:rsidRPr="0064194C" w:rsidRDefault="009008EE"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Vid allvarlig h</w:t>
      </w:r>
      <w:r w:rsidRPr="0064194C">
        <w:rPr>
          <w:rFonts w:eastAsia="Times New Roman" w:cstheme="minorHAnsi"/>
          <w:lang w:val="x-none" w:eastAsia="x-none"/>
        </w:rPr>
        <w:t>ändelse, t ex vid allvarlig personskada, dödsfall:</w:t>
      </w:r>
    </w:p>
    <w:p w14:paraId="5EBA6CBA" w14:textId="77777777" w:rsidR="009008EE" w:rsidRPr="0064194C" w:rsidRDefault="009008EE" w:rsidP="0064194C">
      <w:pPr>
        <w:widowControl w:val="0"/>
        <w:autoSpaceDE w:val="0"/>
        <w:autoSpaceDN w:val="0"/>
        <w:adjustRightInd w:val="0"/>
        <w:spacing w:before="0" w:after="0" w:line="240" w:lineRule="auto"/>
        <w:rPr>
          <w:rFonts w:eastAsia="Times New Roman" w:cstheme="minorHAnsi"/>
          <w:lang w:val="x-none" w:eastAsia="x-none"/>
        </w:rPr>
      </w:pPr>
    </w:p>
    <w:p w14:paraId="30EA0DFD" w14:textId="77777777" w:rsidR="009008EE" w:rsidRPr="0064194C" w:rsidRDefault="009008EE" w:rsidP="00BB418D">
      <w:pPr>
        <w:pStyle w:val="Liststycke"/>
        <w:widowControl w:val="0"/>
        <w:numPr>
          <w:ilvl w:val="0"/>
          <w:numId w:val="11"/>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Tillkalla sjukvård vid behov.</w:t>
      </w:r>
    </w:p>
    <w:p w14:paraId="1E276466" w14:textId="77777777" w:rsidR="009008EE" w:rsidRPr="0064194C" w:rsidRDefault="009008EE" w:rsidP="00BB418D">
      <w:pPr>
        <w:pStyle w:val="Liststycke"/>
        <w:widowControl w:val="0"/>
        <w:numPr>
          <w:ilvl w:val="0"/>
          <w:numId w:val="11"/>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Kontakta verksamhetschef och kalla in extra personal vid behov.</w:t>
      </w:r>
    </w:p>
    <w:p w14:paraId="68436D73" w14:textId="77777777" w:rsidR="009008EE" w:rsidRPr="0064194C" w:rsidRDefault="009008EE" w:rsidP="00BB418D">
      <w:pPr>
        <w:pStyle w:val="Liststycke"/>
        <w:widowControl w:val="0"/>
        <w:numPr>
          <w:ilvl w:val="0"/>
          <w:numId w:val="11"/>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Verksamhetschef kontaktar den drabbades närstående enligt anhöriglista.</w:t>
      </w:r>
    </w:p>
    <w:p w14:paraId="7DCAD128" w14:textId="77777777" w:rsidR="009008EE" w:rsidRPr="0064194C" w:rsidRDefault="009008EE" w:rsidP="00BB418D">
      <w:pPr>
        <w:pStyle w:val="Liststycke"/>
        <w:widowControl w:val="0"/>
        <w:numPr>
          <w:ilvl w:val="0"/>
          <w:numId w:val="11"/>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Kontakta socialsekreterare vid behov.</w:t>
      </w:r>
    </w:p>
    <w:p w14:paraId="68C6D973" w14:textId="77777777" w:rsidR="009008EE" w:rsidRPr="0064194C" w:rsidRDefault="009008EE" w:rsidP="00BB418D">
      <w:pPr>
        <w:pStyle w:val="Liststycke"/>
        <w:widowControl w:val="0"/>
        <w:numPr>
          <w:ilvl w:val="0"/>
          <w:numId w:val="11"/>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Samtal med boende och medarbetarna om den inträffade händelsen.</w:t>
      </w:r>
    </w:p>
    <w:p w14:paraId="1FF0AB51" w14:textId="77777777" w:rsidR="00BA6B3E" w:rsidRPr="0064194C" w:rsidRDefault="009008EE" w:rsidP="00BB418D">
      <w:pPr>
        <w:pStyle w:val="Liststycke"/>
        <w:widowControl w:val="0"/>
        <w:numPr>
          <w:ilvl w:val="0"/>
          <w:numId w:val="11"/>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Ta in utomstående hjälp vid behov, t ex samtalsterapeut, präst etc.</w:t>
      </w:r>
    </w:p>
    <w:p w14:paraId="68376208" w14:textId="572ACC69" w:rsidR="009008EE" w:rsidRPr="0064194C" w:rsidRDefault="009008EE" w:rsidP="00BB418D">
      <w:pPr>
        <w:pStyle w:val="Liststycke"/>
        <w:widowControl w:val="0"/>
        <w:numPr>
          <w:ilvl w:val="0"/>
          <w:numId w:val="11"/>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Följ upp inträffade händelsen - ta fram förebyggande åtgärder i syfte att förhindra liknande händelse.</w:t>
      </w:r>
    </w:p>
    <w:p w14:paraId="2FB8AEB0" w14:textId="77777777" w:rsidR="009008EE" w:rsidRPr="0064194C" w:rsidRDefault="009008EE" w:rsidP="0064194C">
      <w:pPr>
        <w:widowControl w:val="0"/>
        <w:autoSpaceDE w:val="0"/>
        <w:autoSpaceDN w:val="0"/>
        <w:adjustRightInd w:val="0"/>
        <w:spacing w:before="0" w:after="0" w:line="240" w:lineRule="auto"/>
        <w:rPr>
          <w:rFonts w:eastAsia="Times New Roman" w:cstheme="minorHAnsi"/>
          <w:lang w:val="x-none" w:eastAsia="x-none"/>
        </w:rPr>
      </w:pPr>
    </w:p>
    <w:p w14:paraId="5B127159"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Anv</w:t>
      </w:r>
      <w:r w:rsidRPr="0064194C">
        <w:rPr>
          <w:rFonts w:eastAsia="Times New Roman" w:cstheme="minorHAnsi"/>
          <w:b/>
          <w:bCs/>
          <w:lang w:val="x-none" w:eastAsia="x-none"/>
        </w:rPr>
        <w:t>ändande av alkohol och droger</w:t>
      </w:r>
    </w:p>
    <w:p w14:paraId="6D93543F"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p>
    <w:p w14:paraId="4813EAD3" w14:textId="77777777" w:rsidR="009008EE" w:rsidRPr="0064194C" w:rsidRDefault="009008EE" w:rsidP="00BB418D">
      <w:pPr>
        <w:pStyle w:val="Liststycke"/>
        <w:widowControl w:val="0"/>
        <w:numPr>
          <w:ilvl w:val="0"/>
          <w:numId w:val="12"/>
        </w:numPr>
        <w:autoSpaceDE w:val="0"/>
        <w:autoSpaceDN w:val="0"/>
        <w:adjustRightInd w:val="0"/>
        <w:spacing w:before="0" w:after="0" w:line="240" w:lineRule="auto"/>
        <w:rPr>
          <w:rFonts w:cstheme="minorHAnsi"/>
          <w:lang w:val="x-none" w:eastAsia="x-none"/>
        </w:rPr>
      </w:pPr>
      <w:r w:rsidRPr="0064194C">
        <w:rPr>
          <w:rFonts w:cstheme="minorHAnsi"/>
          <w:lang w:val="x-none" w:eastAsia="x-none"/>
        </w:rPr>
        <w:t>Kontakta socialsekreterare och informera om situationen.</w:t>
      </w:r>
    </w:p>
    <w:p w14:paraId="3F2476E5" w14:textId="77777777" w:rsidR="009008EE" w:rsidRPr="0064194C" w:rsidRDefault="009008EE" w:rsidP="00BB418D">
      <w:pPr>
        <w:pStyle w:val="Liststycke"/>
        <w:widowControl w:val="0"/>
        <w:numPr>
          <w:ilvl w:val="0"/>
          <w:numId w:val="12"/>
        </w:num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Utf</w:t>
      </w:r>
      <w:r w:rsidRPr="0064194C">
        <w:rPr>
          <w:rFonts w:eastAsia="Times New Roman" w:cstheme="minorHAnsi"/>
          <w:lang w:val="x-none" w:eastAsia="x-none"/>
        </w:rPr>
        <w:t>ör provtagning.</w:t>
      </w:r>
    </w:p>
    <w:p w14:paraId="74F20BA6" w14:textId="77777777" w:rsidR="009008EE" w:rsidRPr="0064194C" w:rsidRDefault="009008EE" w:rsidP="00BB418D">
      <w:pPr>
        <w:pStyle w:val="Liststycke"/>
        <w:widowControl w:val="0"/>
        <w:numPr>
          <w:ilvl w:val="0"/>
          <w:numId w:val="12"/>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Då det finns misstanke om att boende gömmer alkohol eller droger på sitt rum söker vi igenom rummet i samråd med socialsekreterare i den boendes närvaro.</w:t>
      </w:r>
    </w:p>
    <w:p w14:paraId="04B5E50E" w14:textId="77777777" w:rsidR="009008EE" w:rsidRPr="0064194C" w:rsidRDefault="009008EE" w:rsidP="0064194C">
      <w:pPr>
        <w:widowControl w:val="0"/>
        <w:autoSpaceDE w:val="0"/>
        <w:autoSpaceDN w:val="0"/>
        <w:adjustRightInd w:val="0"/>
        <w:spacing w:before="0" w:after="0" w:line="240" w:lineRule="auto"/>
        <w:rPr>
          <w:rFonts w:eastAsia="Times New Roman" w:cstheme="minorHAnsi"/>
          <w:lang w:val="x-none" w:eastAsia="x-none"/>
        </w:rPr>
      </w:pPr>
    </w:p>
    <w:p w14:paraId="51210667"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Avvikelse -rymning</w:t>
      </w:r>
    </w:p>
    <w:p w14:paraId="7AFF7FB8"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p>
    <w:p w14:paraId="36D3C209" w14:textId="77777777" w:rsidR="009008EE" w:rsidRPr="0064194C" w:rsidRDefault="009008EE" w:rsidP="00BB418D">
      <w:pPr>
        <w:pStyle w:val="Liststycke"/>
        <w:widowControl w:val="0"/>
        <w:numPr>
          <w:ilvl w:val="0"/>
          <w:numId w:val="13"/>
        </w:num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D</w:t>
      </w:r>
      <w:r w:rsidRPr="0064194C">
        <w:rPr>
          <w:rFonts w:eastAsia="Times New Roman" w:cstheme="minorHAnsi"/>
          <w:lang w:val="x-none" w:eastAsia="x-none"/>
        </w:rPr>
        <w:t>å boende avviker utan att han/hon fått permission:</w:t>
      </w:r>
    </w:p>
    <w:p w14:paraId="74C7A769" w14:textId="77777777" w:rsidR="009008EE" w:rsidRPr="0064194C" w:rsidRDefault="009008EE" w:rsidP="00BB418D">
      <w:pPr>
        <w:pStyle w:val="Liststycke"/>
        <w:widowControl w:val="0"/>
        <w:numPr>
          <w:ilvl w:val="0"/>
          <w:numId w:val="13"/>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Ring den boende och försök få denna att återvända eller tala om var han/hon befinner sej.</w:t>
      </w:r>
    </w:p>
    <w:p w14:paraId="2A6E66AD" w14:textId="77777777" w:rsidR="009008EE" w:rsidRPr="0064194C" w:rsidRDefault="009008EE" w:rsidP="00BB418D">
      <w:pPr>
        <w:pStyle w:val="Liststycke"/>
        <w:widowControl w:val="0"/>
        <w:numPr>
          <w:ilvl w:val="0"/>
          <w:numId w:val="13"/>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Kontakta verksamhetschef.</w:t>
      </w:r>
    </w:p>
    <w:p w14:paraId="6865B451" w14:textId="77777777" w:rsidR="009008EE" w:rsidRPr="0064194C" w:rsidRDefault="009008EE" w:rsidP="00BB418D">
      <w:pPr>
        <w:pStyle w:val="Liststycke"/>
        <w:widowControl w:val="0"/>
        <w:numPr>
          <w:ilvl w:val="0"/>
          <w:numId w:val="13"/>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Kontakta närstående och socialsekreterare.</w:t>
      </w:r>
    </w:p>
    <w:p w14:paraId="20C36D7B" w14:textId="77777777" w:rsidR="009008EE" w:rsidRPr="0064194C" w:rsidRDefault="009008EE" w:rsidP="00BB418D">
      <w:pPr>
        <w:pStyle w:val="Liststycke"/>
        <w:widowControl w:val="0"/>
        <w:numPr>
          <w:ilvl w:val="0"/>
          <w:numId w:val="13"/>
        </w:num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Vid behov kontakta polis.</w:t>
      </w:r>
    </w:p>
    <w:p w14:paraId="044BCA4C" w14:textId="77777777" w:rsidR="009008EE" w:rsidRPr="0064194C" w:rsidRDefault="009008EE" w:rsidP="0064194C">
      <w:pPr>
        <w:widowControl w:val="0"/>
        <w:autoSpaceDE w:val="0"/>
        <w:autoSpaceDN w:val="0"/>
        <w:adjustRightInd w:val="0"/>
        <w:spacing w:before="0" w:after="0" w:line="240" w:lineRule="auto"/>
        <w:rPr>
          <w:rFonts w:eastAsia="Times New Roman" w:cstheme="minorHAnsi"/>
          <w:lang w:val="x-none" w:eastAsia="x-none"/>
        </w:rPr>
      </w:pPr>
    </w:p>
    <w:p w14:paraId="6A9C8B71"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Sj</w:t>
      </w:r>
      <w:r w:rsidRPr="0064194C">
        <w:rPr>
          <w:rFonts w:eastAsia="Times New Roman" w:cstheme="minorHAnsi"/>
          <w:b/>
          <w:bCs/>
          <w:lang w:val="x-none" w:eastAsia="x-none"/>
        </w:rPr>
        <w:t>älvskadebeteende?</w:t>
      </w:r>
    </w:p>
    <w:p w14:paraId="129E52FB"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p>
    <w:p w14:paraId="5EE2345C" w14:textId="77777777" w:rsidR="009008EE" w:rsidRPr="0064194C" w:rsidRDefault="009008EE"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Anm</w:t>
      </w:r>
      <w:r w:rsidRPr="0064194C">
        <w:rPr>
          <w:rFonts w:eastAsia="Times New Roman" w:cstheme="minorHAnsi"/>
          <w:lang w:val="x-none" w:eastAsia="x-none"/>
        </w:rPr>
        <w:t xml:space="preserve">äl allvarliga tillbud, arbetsolyckor och liknande händelser enligt rutinen för arbetsskada och tillbud samt olycksfallsrapportering. </w:t>
      </w:r>
    </w:p>
    <w:p w14:paraId="26FF8AB6" w14:textId="77777777" w:rsidR="009008EE" w:rsidRPr="0064194C" w:rsidRDefault="009008EE" w:rsidP="0064194C">
      <w:pPr>
        <w:widowControl w:val="0"/>
        <w:autoSpaceDE w:val="0"/>
        <w:autoSpaceDN w:val="0"/>
        <w:adjustRightInd w:val="0"/>
        <w:spacing w:before="0" w:after="0" w:line="240" w:lineRule="auto"/>
        <w:rPr>
          <w:rFonts w:eastAsia="Times New Roman" w:cstheme="minorHAnsi"/>
          <w:lang w:val="x-none" w:eastAsia="x-none"/>
        </w:rPr>
      </w:pPr>
    </w:p>
    <w:p w14:paraId="34792110" w14:textId="7E97B59A" w:rsidR="009008EE" w:rsidRPr="0064194C" w:rsidRDefault="00FF61EC" w:rsidP="0064194C">
      <w:pPr>
        <w:widowControl w:val="0"/>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7E78766C" w14:textId="77777777" w:rsidR="008846BF" w:rsidRPr="0064194C" w:rsidRDefault="008846BF" w:rsidP="0064194C">
      <w:pPr>
        <w:widowControl w:val="0"/>
        <w:autoSpaceDE w:val="0"/>
        <w:autoSpaceDN w:val="0"/>
        <w:adjustRightInd w:val="0"/>
        <w:spacing w:before="0" w:after="0" w:line="240" w:lineRule="auto"/>
        <w:rPr>
          <w:rFonts w:cstheme="minorHAnsi"/>
        </w:rPr>
      </w:pPr>
    </w:p>
    <w:p w14:paraId="25F63E74" w14:textId="01E30D0E" w:rsidR="009008EE" w:rsidRPr="0064194C" w:rsidRDefault="00ED6CC7" w:rsidP="0064194C">
      <w:pPr>
        <w:widowControl w:val="0"/>
        <w:autoSpaceDE w:val="0"/>
        <w:autoSpaceDN w:val="0"/>
        <w:adjustRightInd w:val="0"/>
        <w:spacing w:before="0" w:after="0" w:line="240" w:lineRule="auto"/>
        <w:rPr>
          <w:rFonts w:cstheme="minorHAnsi"/>
          <w:lang w:val="x-none" w:eastAsia="x-none"/>
        </w:rPr>
      </w:pPr>
      <w:hyperlink w:anchor="_5.5_Klagomål,_synpunkter," w:history="1">
        <w:r w:rsidR="00004EEB" w:rsidRPr="0064194C">
          <w:rPr>
            <w:rStyle w:val="Hyperlnk"/>
            <w:rFonts w:cstheme="minorHAnsi"/>
            <w:lang w:eastAsia="x-none"/>
          </w:rPr>
          <w:t xml:space="preserve">5.5 </w:t>
        </w:r>
        <w:r w:rsidR="009008EE" w:rsidRPr="0064194C">
          <w:rPr>
            <w:rStyle w:val="Hyperlnk"/>
            <w:rFonts w:cstheme="minorHAnsi"/>
            <w:lang w:val="x-none" w:eastAsia="x-none"/>
          </w:rPr>
          <w:t>Klagom</w:t>
        </w:r>
        <w:r w:rsidR="009008EE" w:rsidRPr="0064194C">
          <w:rPr>
            <w:rStyle w:val="Hyperlnk"/>
            <w:rFonts w:eastAsia="Times New Roman" w:cstheme="minorHAnsi"/>
            <w:lang w:val="x-none" w:eastAsia="x-none"/>
          </w:rPr>
          <w:t>ål, s</w:t>
        </w:r>
        <w:r w:rsidR="00004EEB" w:rsidRPr="0064194C">
          <w:rPr>
            <w:rStyle w:val="Hyperlnk"/>
            <w:rFonts w:eastAsia="Times New Roman" w:cstheme="minorHAnsi"/>
            <w:lang w:val="x-none" w:eastAsia="x-none"/>
          </w:rPr>
          <w:t>ynpunkter, fel och brister</w:t>
        </w:r>
      </w:hyperlink>
    </w:p>
    <w:p w14:paraId="72C6A13C" w14:textId="79A6CE0C" w:rsidR="009008EE" w:rsidRDefault="00ED6CC7" w:rsidP="0064194C">
      <w:pPr>
        <w:widowControl w:val="0"/>
        <w:autoSpaceDE w:val="0"/>
        <w:autoSpaceDN w:val="0"/>
        <w:adjustRightInd w:val="0"/>
        <w:spacing w:before="0" w:after="0" w:line="240" w:lineRule="auto"/>
        <w:rPr>
          <w:rStyle w:val="Hyperlnk"/>
          <w:rFonts w:cstheme="minorHAnsi"/>
          <w:lang w:val="x-none" w:eastAsia="x-none"/>
        </w:rPr>
      </w:pPr>
      <w:hyperlink w:anchor="_4.3.9_Arbetsskada" w:history="1">
        <w:r w:rsidR="00004EEB" w:rsidRPr="0064194C">
          <w:rPr>
            <w:rStyle w:val="Hyperlnk"/>
            <w:rFonts w:cstheme="minorHAnsi"/>
            <w:lang w:eastAsia="x-none"/>
          </w:rPr>
          <w:t xml:space="preserve">4.3.9 </w:t>
        </w:r>
        <w:r w:rsidR="00004EEB" w:rsidRPr="0064194C">
          <w:rPr>
            <w:rStyle w:val="Hyperlnk"/>
            <w:rFonts w:cstheme="minorHAnsi"/>
            <w:lang w:val="x-none" w:eastAsia="x-none"/>
          </w:rPr>
          <w:t>Arbetsskada</w:t>
        </w:r>
      </w:hyperlink>
    </w:p>
    <w:p w14:paraId="0F3B9407" w14:textId="00C44F3A" w:rsidR="00241DED" w:rsidRPr="00241DED" w:rsidRDefault="00ED6CC7" w:rsidP="0064194C">
      <w:pPr>
        <w:widowControl w:val="0"/>
        <w:autoSpaceDE w:val="0"/>
        <w:autoSpaceDN w:val="0"/>
        <w:adjustRightInd w:val="0"/>
        <w:spacing w:before="0" w:after="0" w:line="240" w:lineRule="auto"/>
        <w:rPr>
          <w:rFonts w:cstheme="minorHAnsi"/>
          <w:lang w:eastAsia="x-none"/>
        </w:rPr>
      </w:pPr>
      <w:hyperlink w:anchor="_4.3.10_Olycksfalls-_och" w:history="1">
        <w:r w:rsidR="00241DED" w:rsidRPr="00241DED">
          <w:rPr>
            <w:rStyle w:val="Hyperlnk"/>
            <w:rFonts w:cstheme="minorHAnsi"/>
            <w:lang w:eastAsia="x-none"/>
          </w:rPr>
          <w:t>4.3.10 Olycksfalls och tillbudsrapportering</w:t>
        </w:r>
      </w:hyperlink>
    </w:p>
    <w:p w14:paraId="4924645F"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p>
    <w:p w14:paraId="326D0281" w14:textId="5C8FC4A1" w:rsidR="009008EE" w:rsidRPr="0022207A" w:rsidRDefault="009008EE" w:rsidP="0022207A">
      <w:pPr>
        <w:pStyle w:val="Rubrik3"/>
      </w:pPr>
      <w:bookmarkStart w:id="64" w:name="_Toc469309142"/>
      <w:r w:rsidRPr="0022207A">
        <w:lastRenderedPageBreak/>
        <w:t>4.3.4 Handlingsplan - hot och våld</w:t>
      </w:r>
      <w:bookmarkEnd w:id="64"/>
    </w:p>
    <w:p w14:paraId="12773825" w14:textId="77777777" w:rsidR="00004EEB" w:rsidRPr="0064194C" w:rsidRDefault="00004EEB" w:rsidP="0064194C">
      <w:pPr>
        <w:spacing w:before="0" w:after="0" w:line="240" w:lineRule="auto"/>
        <w:rPr>
          <w:rFonts w:cstheme="minorHAnsi"/>
        </w:rPr>
      </w:pPr>
    </w:p>
    <w:p w14:paraId="2B061006"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F</w:t>
      </w:r>
      <w:r w:rsidRPr="0064194C">
        <w:rPr>
          <w:rFonts w:eastAsia="Times New Roman" w:cstheme="minorHAnsi"/>
          <w:b/>
          <w:bCs/>
          <w:lang w:val="x-none" w:eastAsia="x-none"/>
        </w:rPr>
        <w:t>örebyggande åtgärder:</w:t>
      </w:r>
    </w:p>
    <w:p w14:paraId="22A18BE6"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2A80C89A"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Alla nyanst</w:t>
      </w:r>
      <w:r w:rsidRPr="0064194C">
        <w:rPr>
          <w:rFonts w:eastAsia="Times New Roman" w:cstheme="minorHAnsi"/>
          <w:lang w:val="x-none" w:eastAsia="x-none"/>
        </w:rPr>
        <w:t>ällda ska få en god introduktionsutbildning där vi informerar och diskuterar hur vi ska hantera hot, våld och övergrepp.</w:t>
      </w:r>
    </w:p>
    <w:p w14:paraId="299C91D1"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7692B88B"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Verksamhetschef ska vid varje nytt uppdrag s</w:t>
      </w:r>
      <w:r w:rsidRPr="0064194C">
        <w:rPr>
          <w:rFonts w:eastAsia="Times New Roman" w:cstheme="minorHAnsi"/>
          <w:lang w:val="x-none" w:eastAsia="x-none"/>
        </w:rPr>
        <w:t xml:space="preserve">å snart som möjligt genomföra en riskbedömning för att på ett tidigt stadium kunna eliminera eventuella risker. </w:t>
      </w:r>
    </w:p>
    <w:p w14:paraId="75BEA07B"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2D1F95C8" w14:textId="77777777" w:rsidR="009008EE" w:rsidRPr="0064194C" w:rsidRDefault="009008EE" w:rsidP="0064194C">
      <w:pPr>
        <w:tabs>
          <w:tab w:val="left" w:pos="360"/>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På personalmöten diskuterar vi de grundläggande etiska värderingarna, förhållningssätt och bemötande gentemot boende, ansvarsfrågorna och vår yrkesroll.</w:t>
      </w:r>
    </w:p>
    <w:p w14:paraId="2FC1E051" w14:textId="77777777" w:rsidR="009008EE" w:rsidRPr="0064194C" w:rsidRDefault="009008EE" w:rsidP="0064194C">
      <w:pPr>
        <w:tabs>
          <w:tab w:val="left" w:pos="360"/>
          <w:tab w:val="left" w:pos="720"/>
        </w:tabs>
        <w:autoSpaceDE w:val="0"/>
        <w:autoSpaceDN w:val="0"/>
        <w:adjustRightInd w:val="0"/>
        <w:spacing w:before="0" w:after="0" w:line="240" w:lineRule="auto"/>
        <w:rPr>
          <w:rFonts w:eastAsia="Times New Roman" w:cstheme="minorHAnsi"/>
          <w:lang w:val="x-none" w:eastAsia="x-none"/>
        </w:rPr>
      </w:pPr>
    </w:p>
    <w:p w14:paraId="3BC741EB" w14:textId="0636DC8B" w:rsidR="009008EE" w:rsidRPr="0064194C" w:rsidRDefault="009008EE" w:rsidP="0064194C">
      <w:pPr>
        <w:tabs>
          <w:tab w:val="left" w:pos="360"/>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Personalen skall informeras om vilka åtgärder de skall vidta om en hotbild uppkommer. Telefonnummer till Verksamhetschef och larmnummer skall finnas </w:t>
      </w:r>
      <w:r w:rsidR="00825DAC" w:rsidRPr="0064194C">
        <w:rPr>
          <w:rFonts w:eastAsia="Times New Roman" w:cstheme="minorHAnsi"/>
          <w:lang w:val="x-none" w:eastAsia="x-none"/>
        </w:rPr>
        <w:t>lättillgängligt</w:t>
      </w:r>
      <w:r w:rsidRPr="0064194C">
        <w:rPr>
          <w:rFonts w:eastAsia="Times New Roman" w:cstheme="minorHAnsi"/>
          <w:lang w:val="x-none" w:eastAsia="x-none"/>
        </w:rPr>
        <w:t xml:space="preserve"> i arbetsmiljöpärmen i personalrummet.</w:t>
      </w:r>
    </w:p>
    <w:p w14:paraId="66389A94"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248F012D"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Vid en hotfull situation:</w:t>
      </w:r>
    </w:p>
    <w:p w14:paraId="1D2CD3EC" w14:textId="77777777" w:rsidR="009008EE" w:rsidRPr="0064194C" w:rsidRDefault="009008EE" w:rsidP="0064194C">
      <w:pPr>
        <w:tabs>
          <w:tab w:val="left" w:pos="360"/>
        </w:tabs>
        <w:autoSpaceDE w:val="0"/>
        <w:autoSpaceDN w:val="0"/>
        <w:adjustRightInd w:val="0"/>
        <w:spacing w:before="0" w:after="0" w:line="240" w:lineRule="auto"/>
        <w:ind w:left="360"/>
        <w:rPr>
          <w:rFonts w:cstheme="minorHAnsi"/>
          <w:lang w:val="x-none" w:eastAsia="x-none"/>
        </w:rPr>
      </w:pPr>
    </w:p>
    <w:p w14:paraId="5BCABD87" w14:textId="65EF390C" w:rsidR="009008EE" w:rsidRPr="0064194C" w:rsidRDefault="009008EE" w:rsidP="00BB418D">
      <w:pPr>
        <w:pStyle w:val="Liststycke"/>
        <w:numPr>
          <w:ilvl w:val="0"/>
          <w:numId w:val="2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I pressade situationer, g</w:t>
      </w:r>
      <w:r w:rsidRPr="0064194C">
        <w:rPr>
          <w:rFonts w:eastAsia="Times New Roman" w:cstheme="minorHAnsi"/>
          <w:lang w:val="x-none" w:eastAsia="x-none"/>
        </w:rPr>
        <w:t xml:space="preserve">ör en bedömning över lämplig avledning. Kontakta arbetsledare/verksamhetschef för handledning om du behöver stöd. </w:t>
      </w:r>
    </w:p>
    <w:p w14:paraId="0BD5D81C"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25D06B83" w14:textId="1BA9FBF1" w:rsidR="009008EE" w:rsidRPr="0064194C" w:rsidRDefault="009008EE" w:rsidP="00BB418D">
      <w:pPr>
        <w:pStyle w:val="Liststycke"/>
        <w:numPr>
          <w:ilvl w:val="0"/>
          <w:numId w:val="2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Det förekommer våld utanför arbetsplatsen. Var alltid vaksam och alert om vad som händer i din omgivning. Mobiltelefon ska medföras vid vistelse utanför arbetsplatsen.</w:t>
      </w:r>
    </w:p>
    <w:p w14:paraId="47B9430D"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294E27FC" w14:textId="5AE96064" w:rsidR="009008EE" w:rsidRPr="0064194C" w:rsidRDefault="009008EE" w:rsidP="00BB418D">
      <w:pPr>
        <w:pStyle w:val="Liststycke"/>
        <w:widowControl w:val="0"/>
        <w:numPr>
          <w:ilvl w:val="0"/>
          <w:numId w:val="22"/>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Ett förhållningssätt är att inte ge sig in i diskussioner med berusade eller aggressiva personer. Lämna platsen vid första tecken på hot eller våld.</w:t>
      </w:r>
    </w:p>
    <w:p w14:paraId="3660B55B"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71A307C" w14:textId="3F01431D" w:rsidR="009008EE" w:rsidRPr="0064194C" w:rsidRDefault="009008EE" w:rsidP="00BB418D">
      <w:pPr>
        <w:pStyle w:val="Liststycke"/>
        <w:widowControl w:val="0"/>
        <w:numPr>
          <w:ilvl w:val="0"/>
          <w:numId w:val="22"/>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Be, vid behov, kollegor om hjälp om det uppstår en hotfull situation.</w:t>
      </w:r>
    </w:p>
    <w:p w14:paraId="02C2E961"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0A7FEA09" w14:textId="07E68991" w:rsidR="009008EE" w:rsidRPr="0064194C" w:rsidRDefault="009008EE" w:rsidP="00BB418D">
      <w:pPr>
        <w:pStyle w:val="Liststycke"/>
        <w:widowControl w:val="0"/>
        <w:numPr>
          <w:ilvl w:val="0"/>
          <w:numId w:val="22"/>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Om du inte kan kontrollera den hotfulla situationen ska du skydda dej själv och larma polisen: 112.</w:t>
      </w:r>
    </w:p>
    <w:p w14:paraId="68420CCC"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48F1E16A" w14:textId="4E37A6FC" w:rsidR="009008EE" w:rsidRPr="0064194C" w:rsidRDefault="009008EE" w:rsidP="00BB418D">
      <w:pPr>
        <w:pStyle w:val="Liststycke"/>
        <w:numPr>
          <w:ilvl w:val="0"/>
          <w:numId w:val="2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Har hot om våld eller våld riktats mot den boende eller personalen av utomstående ska personen ombedjas att omedelbart lämna arbetsplatsen. Ledningen ska därefter kontaktas. Vägrar personen lämna platsen ska polisen kontaktas.</w:t>
      </w:r>
    </w:p>
    <w:p w14:paraId="02617EF8"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7150B34D"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FFB8E8E"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 använder oss av Arbetsmiljöverkets rekommendationer vad det gäller våld och hot på jobbet.</w:t>
      </w:r>
    </w:p>
    <w:p w14:paraId="3098B8A0" w14:textId="77777777" w:rsidR="009008EE" w:rsidRPr="0064194C" w:rsidRDefault="009008EE" w:rsidP="0064194C">
      <w:pPr>
        <w:autoSpaceDE w:val="0"/>
        <w:autoSpaceDN w:val="0"/>
        <w:adjustRightInd w:val="0"/>
        <w:spacing w:before="0" w:after="0" w:line="240" w:lineRule="auto"/>
        <w:rPr>
          <w:rFonts w:eastAsia="Times New Roman" w:cstheme="minorHAnsi"/>
          <w:lang w:val="x-none" w:eastAsia="x-none"/>
        </w:rPr>
      </w:pPr>
    </w:p>
    <w:p w14:paraId="6DEFA033" w14:textId="1860E6D7" w:rsidR="009008EE" w:rsidRPr="0064194C" w:rsidRDefault="00825DAC" w:rsidP="0064194C">
      <w:pPr>
        <w:widowControl w:val="0"/>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1CE1A8B5"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p>
    <w:p w14:paraId="2B0337F7" w14:textId="77777777" w:rsidR="00806D94" w:rsidRPr="0004049B" w:rsidRDefault="00ED6CC7" w:rsidP="00806D94">
      <w:pPr>
        <w:widowControl w:val="0"/>
        <w:spacing w:before="0" w:after="0" w:line="240" w:lineRule="auto"/>
        <w:rPr>
          <w:rFonts w:cstheme="minorHAnsi"/>
          <w:color w:val="4472C4" w:themeColor="accent5"/>
        </w:rPr>
      </w:pPr>
      <w:hyperlink r:id="rId21" w:history="1">
        <w:r w:rsidR="00806D94" w:rsidRPr="0004049B">
          <w:rPr>
            <w:rStyle w:val="Hyperlnk"/>
            <w:rFonts w:cstheme="minorHAnsi"/>
            <w:bCs/>
            <w:color w:val="4472C4" w:themeColor="accent5"/>
            <w:u w:val="none"/>
          </w:rPr>
          <w:t>https://www.av.se/halsa-och-sakerhet/psykisk-ohalsa-stress-hot-och-vald/hot-och-vald/</w:t>
        </w:r>
      </w:hyperlink>
    </w:p>
    <w:p w14:paraId="3586C35E" w14:textId="77777777" w:rsidR="00806D94" w:rsidRPr="0004049B" w:rsidRDefault="00ED6CC7" w:rsidP="00806D94">
      <w:pPr>
        <w:widowControl w:val="0"/>
        <w:spacing w:before="0" w:after="0" w:line="240" w:lineRule="auto"/>
        <w:rPr>
          <w:rFonts w:cstheme="minorHAnsi"/>
          <w:u w:val="single"/>
          <w:lang w:eastAsia="x-none"/>
        </w:rPr>
      </w:pPr>
      <w:hyperlink r:id="rId22" w:history="1">
        <w:r w:rsidR="00806D94" w:rsidRPr="0004049B">
          <w:rPr>
            <w:rStyle w:val="Hyperlnk"/>
            <w:rFonts w:cstheme="minorHAnsi"/>
            <w:bCs/>
            <w:color w:val="4472C4" w:themeColor="accent5"/>
            <w:lang w:eastAsia="x-none"/>
          </w:rPr>
          <w:t>ADI 553 Kartl</w:t>
        </w:r>
        <w:r w:rsidR="00806D94" w:rsidRPr="0004049B">
          <w:rPr>
            <w:rStyle w:val="Hyperlnk"/>
            <w:rFonts w:eastAsia="Times New Roman" w:cstheme="minorHAnsi"/>
            <w:bCs/>
            <w:color w:val="4472C4" w:themeColor="accent5"/>
            <w:lang w:eastAsia="x-none"/>
          </w:rPr>
          <w:t>ägg riskerna i arbetsmiljön</w:t>
        </w:r>
      </w:hyperlink>
      <w:r w:rsidR="00806D94" w:rsidRPr="0004049B">
        <w:rPr>
          <w:rFonts w:cstheme="minorHAnsi"/>
          <w:u w:val="single"/>
          <w:lang w:eastAsia="x-none"/>
        </w:rPr>
        <w:t xml:space="preserve"> </w:t>
      </w:r>
    </w:p>
    <w:p w14:paraId="0E01AF50" w14:textId="77777777" w:rsidR="00806D94" w:rsidRPr="0004049B" w:rsidRDefault="00ED6CC7" w:rsidP="00806D94">
      <w:pPr>
        <w:widowControl w:val="0"/>
        <w:spacing w:before="0" w:after="0" w:line="240" w:lineRule="auto"/>
        <w:rPr>
          <w:rFonts w:cstheme="minorHAnsi"/>
          <w:color w:val="4472C4" w:themeColor="accent5"/>
          <w:lang w:eastAsia="x-none"/>
        </w:rPr>
      </w:pPr>
      <w:hyperlink r:id="rId23" w:history="1">
        <w:r w:rsidR="00806D94" w:rsidRPr="0004049B">
          <w:rPr>
            <w:rStyle w:val="Hyperlnk"/>
            <w:rFonts w:cstheme="minorHAnsi"/>
            <w:bCs/>
            <w:color w:val="4472C4" w:themeColor="accent5"/>
            <w:u w:val="none"/>
            <w:lang w:eastAsia="x-none"/>
          </w:rPr>
          <w:t>https://www.av.se/globalassets/filer/publikationer/foreskrifter/vald-och-hot-i-arbetsmiljon-foreskrifter-afs1993-2.pdf</w:t>
        </w:r>
      </w:hyperlink>
    </w:p>
    <w:p w14:paraId="55C2BC9E" w14:textId="77777777" w:rsidR="00820573" w:rsidRPr="00806D94" w:rsidRDefault="00820573" w:rsidP="0064194C">
      <w:pPr>
        <w:widowControl w:val="0"/>
        <w:autoSpaceDE w:val="0"/>
        <w:autoSpaceDN w:val="0"/>
        <w:adjustRightInd w:val="0"/>
        <w:spacing w:before="0" w:after="0" w:line="240" w:lineRule="auto"/>
        <w:rPr>
          <w:rFonts w:cstheme="minorHAnsi"/>
          <w:lang w:eastAsia="x-none"/>
        </w:rPr>
      </w:pPr>
    </w:p>
    <w:p w14:paraId="3D54C217" w14:textId="77777777" w:rsidR="00004EEB" w:rsidRPr="0064194C" w:rsidRDefault="00004EEB"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0ED98783" w14:textId="767338BE" w:rsidR="009008EE" w:rsidRPr="00343B90" w:rsidRDefault="009008EE" w:rsidP="00343B90">
      <w:pPr>
        <w:pStyle w:val="Rubrik3"/>
      </w:pPr>
      <w:bookmarkStart w:id="65" w:name="_Toc469309143"/>
      <w:r w:rsidRPr="00343B90">
        <w:lastRenderedPageBreak/>
        <w:t>4.3.5 Rutiner vid övergrepp</w:t>
      </w:r>
      <w:bookmarkEnd w:id="65"/>
    </w:p>
    <w:p w14:paraId="1F5687FD" w14:textId="58AC2279" w:rsidR="009008EE" w:rsidRPr="0064194C" w:rsidRDefault="009008EE" w:rsidP="0064194C">
      <w:pPr>
        <w:spacing w:before="0" w:after="0" w:line="240" w:lineRule="auto"/>
        <w:rPr>
          <w:rFonts w:cstheme="minorHAnsi"/>
        </w:rPr>
      </w:pPr>
    </w:p>
    <w:p w14:paraId="13EBE241" w14:textId="77777777" w:rsidR="009008EE" w:rsidRPr="0064194C" w:rsidRDefault="009008EE" w:rsidP="0064194C">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xml:space="preserve">Om </w:t>
      </w:r>
      <w:r w:rsidRPr="0064194C">
        <w:rPr>
          <w:rFonts w:eastAsia="Times New Roman" w:cstheme="minorHAnsi"/>
          <w:lang w:val="x-none" w:eastAsia="x-none"/>
        </w:rPr>
        <w:t>övergrepp sker gentemot boende ska verksamhetschef kontakta socialsekreterare. Efter samråd med denna kontaktas eventuellt även närstående</w:t>
      </w:r>
    </w:p>
    <w:p w14:paraId="5B5381DF"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till den boende.</w:t>
      </w:r>
    </w:p>
    <w:p w14:paraId="2DAA32F0"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7570DC61"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Eventuellt ska en polisanmälan göras beroende på övergreppets art.</w:t>
      </w:r>
    </w:p>
    <w:p w14:paraId="05C3621D"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Om det är någon av våra medarbetare som utfört övergreppet ska denna medarbetare stängas av från arbetet under utredningstiden.</w:t>
      </w:r>
    </w:p>
    <w:p w14:paraId="3397A32A"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5B5B57AD"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Den boende som utsatts för övergreppet ska erbjudas samtalsstöd av företagets personal och vid behov även av psykolog/psykoterapeut.</w:t>
      </w:r>
    </w:p>
    <w:p w14:paraId="5A3F6462"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4CFAE9F4"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Andra åtgärder kan planeras in tillsammans med ansvarig socialsekreterare.</w:t>
      </w:r>
    </w:p>
    <w:p w14:paraId="50EE1420"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5886EB56"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Om det är en boende begår övergreppet kan utskrivning från …………….. bli aktuellt. </w:t>
      </w:r>
    </w:p>
    <w:p w14:paraId="4AFF28AB" w14:textId="77777777" w:rsidR="009008EE" w:rsidRPr="0064194C" w:rsidRDefault="009008EE" w:rsidP="0064194C">
      <w:pPr>
        <w:widowControl w:val="0"/>
        <w:autoSpaceDE w:val="0"/>
        <w:autoSpaceDN w:val="0"/>
        <w:adjustRightInd w:val="0"/>
        <w:spacing w:before="0" w:after="0" w:line="240" w:lineRule="auto"/>
        <w:rPr>
          <w:rFonts w:eastAsia="Times New Roman" w:cstheme="minorHAnsi"/>
          <w:lang w:val="x-none" w:eastAsia="x-none"/>
        </w:rPr>
      </w:pPr>
    </w:p>
    <w:p w14:paraId="5EB367A1" w14:textId="68B37B0F" w:rsidR="009008EE" w:rsidRPr="0064194C" w:rsidRDefault="009008EE" w:rsidP="0064194C">
      <w:pPr>
        <w:spacing w:before="0" w:after="0" w:line="240" w:lineRule="auto"/>
        <w:rPr>
          <w:rFonts w:cstheme="minorHAnsi"/>
          <w:lang w:val="x-none"/>
        </w:rPr>
      </w:pPr>
    </w:p>
    <w:p w14:paraId="02FAAD9C" w14:textId="77777777" w:rsidR="00A15AC0" w:rsidRPr="0064194C" w:rsidRDefault="00A15AC0" w:rsidP="0064194C">
      <w:pPr>
        <w:spacing w:before="0" w:after="0" w:line="240" w:lineRule="auto"/>
        <w:rPr>
          <w:rFonts w:eastAsiaTheme="majorEastAsia" w:cstheme="minorHAnsi"/>
          <w:color w:val="1F4D78" w:themeColor="accent1" w:themeShade="7F"/>
        </w:rPr>
      </w:pPr>
      <w:bookmarkStart w:id="66" w:name="_4.3.6_Alkohol_och"/>
      <w:bookmarkEnd w:id="66"/>
      <w:r w:rsidRPr="0064194C">
        <w:rPr>
          <w:rFonts w:cstheme="minorHAnsi"/>
        </w:rPr>
        <w:br w:type="page"/>
      </w:r>
    </w:p>
    <w:p w14:paraId="7BD49AB0" w14:textId="78D448D3" w:rsidR="009008EE" w:rsidRPr="00343B90" w:rsidRDefault="009008EE" w:rsidP="00343B90">
      <w:pPr>
        <w:pStyle w:val="Rubrik3"/>
      </w:pPr>
      <w:bookmarkStart w:id="67" w:name="_Toc469309144"/>
      <w:r w:rsidRPr="00343B90">
        <w:lastRenderedPageBreak/>
        <w:t>4.3.6 Alkohol och drogpolicy</w:t>
      </w:r>
      <w:bookmarkEnd w:id="67"/>
    </w:p>
    <w:p w14:paraId="263F4002"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6387601F" w14:textId="77777777" w:rsidR="009008EE" w:rsidRPr="0064194C" w:rsidRDefault="009008E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M</w:t>
      </w:r>
      <w:r w:rsidRPr="0064194C">
        <w:rPr>
          <w:rFonts w:eastAsia="Times New Roman" w:cstheme="minorHAnsi"/>
          <w:b/>
          <w:bCs/>
          <w:lang w:val="x-none" w:eastAsia="x-none"/>
        </w:rPr>
        <w:t>ålsättning</w:t>
      </w:r>
    </w:p>
    <w:p w14:paraId="5B7F6578" w14:textId="77777777" w:rsidR="009008EE" w:rsidRPr="0064194C" w:rsidRDefault="009008E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41648F20" w14:textId="77777777" w:rsidR="009008EE" w:rsidRPr="0064194C" w:rsidRDefault="009008E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M</w:t>
      </w:r>
      <w:r w:rsidRPr="0064194C">
        <w:rPr>
          <w:rFonts w:eastAsia="Times New Roman" w:cstheme="minorHAnsi"/>
          <w:lang w:val="x-none" w:eastAsia="x-none"/>
        </w:rPr>
        <w:t>ålsättningen med alkohol- och drogpolicyn är att upprätthålla en alkohol- och drogfri arbetsmiljö.</w:t>
      </w:r>
    </w:p>
    <w:p w14:paraId="49D392FE" w14:textId="77777777" w:rsidR="009008EE" w:rsidRPr="0064194C" w:rsidRDefault="009008E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54BB0858" w14:textId="77777777" w:rsidR="009008EE" w:rsidRPr="0064194C" w:rsidRDefault="009008EE" w:rsidP="00BB418D">
      <w:pPr>
        <w:pStyle w:val="Liststycke"/>
        <w:widowControl w:val="0"/>
        <w:numPr>
          <w:ilvl w:val="0"/>
          <w:numId w:val="7"/>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Företaget kräver av sina medarbetare, samt övriga verksamma inom företaget, att helt avstå från all befattning med narkotika såväl på arbetstid som på fritid. Befattning med narkotika utgör ett brott enligt svensk lag och accepteras därför inte av företaget.</w:t>
      </w:r>
    </w:p>
    <w:p w14:paraId="263BEB4A" w14:textId="77777777" w:rsidR="009008EE" w:rsidRPr="0064194C" w:rsidRDefault="009008EE" w:rsidP="0064194C">
      <w:pPr>
        <w:widowControl w:val="0"/>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ind w:left="360"/>
        <w:rPr>
          <w:rFonts w:eastAsia="Times New Roman" w:cstheme="minorHAnsi"/>
          <w:lang w:val="x-none" w:eastAsia="x-none"/>
        </w:rPr>
      </w:pPr>
    </w:p>
    <w:p w14:paraId="63BE4F1F" w14:textId="77777777" w:rsidR="009008EE" w:rsidRPr="0064194C" w:rsidRDefault="009008EE" w:rsidP="00BB418D">
      <w:pPr>
        <w:pStyle w:val="Liststycke"/>
        <w:widowControl w:val="0"/>
        <w:numPr>
          <w:ilvl w:val="0"/>
          <w:numId w:val="7"/>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Det är inte tillåtet att vara påverkad av alkohol eller andra droger under arbetstid. </w:t>
      </w:r>
    </w:p>
    <w:p w14:paraId="16EE3EEB" w14:textId="77777777" w:rsidR="009008EE" w:rsidRPr="0064194C" w:rsidRDefault="009008E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4CF06B01" w14:textId="77777777" w:rsidR="009008EE" w:rsidRPr="0064194C" w:rsidRDefault="009008EE" w:rsidP="00BB418D">
      <w:pPr>
        <w:pStyle w:val="Liststycke"/>
        <w:widowControl w:val="0"/>
        <w:numPr>
          <w:ilvl w:val="0"/>
          <w:numId w:val="7"/>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Alla anställda på vårt företag har ett gemensamt ansvar för nykterhet och drogfrihet på arbetsplatsen.</w:t>
      </w:r>
    </w:p>
    <w:p w14:paraId="3E45D097" w14:textId="77777777" w:rsidR="009008EE" w:rsidRPr="0064194C" w:rsidRDefault="009008E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176018C9" w14:textId="77777777" w:rsidR="009008EE" w:rsidRPr="0064194C" w:rsidRDefault="009008EE" w:rsidP="00BB418D">
      <w:pPr>
        <w:pStyle w:val="Liststycke"/>
        <w:widowControl w:val="0"/>
        <w:numPr>
          <w:ilvl w:val="0"/>
          <w:numId w:val="7"/>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Det gemensamma ansvaret innebär att ingripa genom att bl.a. hjälpa till och stödja när en arbetskamrat missbrukar alkohol eller andra droger.</w:t>
      </w:r>
    </w:p>
    <w:p w14:paraId="5CA38805" w14:textId="77777777" w:rsidR="009008EE" w:rsidRPr="0064194C" w:rsidRDefault="009008E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08A62014" w14:textId="77777777" w:rsidR="009008EE" w:rsidRPr="0064194C" w:rsidRDefault="009008E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eastAsia="Times New Roman" w:cstheme="minorHAnsi"/>
          <w:b/>
          <w:bCs/>
          <w:lang w:val="x-none" w:eastAsia="x-none"/>
        </w:rPr>
        <w:t>Åtgärder vid misstanke om alkohol och/eller drogberoende</w:t>
      </w:r>
      <w:r w:rsidRPr="0064194C">
        <w:rPr>
          <w:rFonts w:cstheme="minorHAnsi"/>
          <w:lang w:val="x-none" w:eastAsia="x-none"/>
        </w:rPr>
        <w:t xml:space="preserve"> </w:t>
      </w:r>
    </w:p>
    <w:p w14:paraId="68296732" w14:textId="77777777" w:rsidR="009008EE" w:rsidRPr="0064194C" w:rsidRDefault="009008E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1768D164" w14:textId="77777777" w:rsidR="009008EE" w:rsidRPr="0064194C" w:rsidRDefault="009008E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Framkommer misstanke om att anst</w:t>
      </w:r>
      <w:r w:rsidRPr="0064194C">
        <w:rPr>
          <w:rFonts w:eastAsia="Times New Roman" w:cstheme="minorHAnsi"/>
          <w:lang w:val="x-none" w:eastAsia="x-none"/>
        </w:rPr>
        <w:t>älld vid företaget lider av alkohol- eller drogberoende skall Verksamhetschef ta initiativ till att undersöka om det finns grund för misstanken. Om misstanken är sakligt grundad ansvarar Verksamhetschef för att ett åtgärds- och handlingsprogram upprättas med stöd från ledningen och i samråd med den anställde samt övriga berörda. Den anställde avgör själv om nära arbetskamrat eller annan person som den anställde själv väljer skall medverka.</w:t>
      </w:r>
    </w:p>
    <w:p w14:paraId="2B35B635"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469BD0AB" w14:textId="4477964F" w:rsidR="009008EE" w:rsidRDefault="006D710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lang w:eastAsia="x-none"/>
        </w:rPr>
      </w:pPr>
      <w:r w:rsidRPr="006D710B">
        <w:rPr>
          <w:rFonts w:eastAsia="Times New Roman" w:cstheme="minorHAnsi"/>
          <w:b/>
          <w:lang w:eastAsia="x-none"/>
        </w:rPr>
        <w:t>Hänvisning</w:t>
      </w:r>
    </w:p>
    <w:p w14:paraId="3ACE3F06" w14:textId="2DAF2FCF" w:rsidR="006D710B" w:rsidRDefault="006D710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lang w:eastAsia="x-none"/>
        </w:rPr>
      </w:pPr>
    </w:p>
    <w:p w14:paraId="34C9F4BD" w14:textId="6616E11F" w:rsidR="006D710B" w:rsidRPr="006D710B" w:rsidRDefault="00ED6CC7"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eastAsia="x-none"/>
        </w:rPr>
      </w:pPr>
      <w:hyperlink w:anchor="_4.3.7_Åtgärdsplan_vid_1" w:history="1">
        <w:r w:rsidR="006D710B" w:rsidRPr="006D710B">
          <w:rPr>
            <w:rStyle w:val="Hyperlnk"/>
            <w:rFonts w:eastAsia="Times New Roman" w:cstheme="minorHAnsi"/>
            <w:lang w:eastAsia="x-none"/>
          </w:rPr>
          <w:t>4.3.7 Åtgärdsplan vid misstanke om alkoholpåverkan</w:t>
        </w:r>
      </w:hyperlink>
    </w:p>
    <w:p w14:paraId="05DC9050" w14:textId="77777777" w:rsidR="00004EEB" w:rsidRPr="0064194C" w:rsidRDefault="00004EEB" w:rsidP="0064194C">
      <w:pPr>
        <w:spacing w:before="0" w:after="0" w:line="240" w:lineRule="auto"/>
        <w:rPr>
          <w:rFonts w:eastAsiaTheme="majorEastAsia" w:cstheme="minorHAnsi"/>
          <w:color w:val="1F4D78" w:themeColor="accent1" w:themeShade="7F"/>
        </w:rPr>
      </w:pPr>
      <w:bookmarkStart w:id="68" w:name="_4.3.7_Åtgärdsplan_vid"/>
      <w:bookmarkEnd w:id="68"/>
      <w:r w:rsidRPr="0064194C">
        <w:rPr>
          <w:rFonts w:cstheme="minorHAnsi"/>
        </w:rPr>
        <w:br w:type="page"/>
      </w:r>
    </w:p>
    <w:p w14:paraId="689B65E3" w14:textId="223928BD" w:rsidR="009008EE" w:rsidRPr="00343B90" w:rsidRDefault="009008EE" w:rsidP="00343B90">
      <w:pPr>
        <w:pStyle w:val="Rubrik3"/>
      </w:pPr>
      <w:bookmarkStart w:id="69" w:name="_4.3.7_Åtgärdsplan_vid_1"/>
      <w:bookmarkStart w:id="70" w:name="_Toc469309145"/>
      <w:bookmarkEnd w:id="69"/>
      <w:r w:rsidRPr="00343B90">
        <w:lastRenderedPageBreak/>
        <w:t>4.3.7 Åtgärdsplan vid misstanke om alkoholdrogpåverkan</w:t>
      </w:r>
      <w:bookmarkEnd w:id="70"/>
    </w:p>
    <w:p w14:paraId="2CA0AEB3"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2B5ADED2"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color w:val="000000"/>
          <w:lang w:val="x-none" w:eastAsia="x-none"/>
        </w:rPr>
        <w:t>....................................... tar initiativ till ett personligt samtal med vederb</w:t>
      </w:r>
      <w:r w:rsidRPr="0064194C">
        <w:rPr>
          <w:rFonts w:eastAsia="Times New Roman" w:cstheme="minorHAnsi"/>
          <w:color w:val="000000"/>
          <w:lang w:val="x-none" w:eastAsia="x-none"/>
        </w:rPr>
        <w:t>örande. Denna informeras om misstanken och grunden för denna. Minnesanteckningar med datering förs vid varje samtalstillfälle.</w:t>
      </w:r>
      <w:r w:rsidRPr="0064194C">
        <w:rPr>
          <w:rFonts w:cstheme="minorHAnsi"/>
          <w:color w:val="FF0000"/>
          <w:lang w:val="x-none" w:eastAsia="x-none"/>
        </w:rPr>
        <w:t xml:space="preserve"> </w:t>
      </w:r>
      <w:r w:rsidRPr="0064194C">
        <w:rPr>
          <w:rFonts w:cstheme="minorHAnsi"/>
          <w:lang w:val="x-none" w:eastAsia="x-none"/>
        </w:rPr>
        <w:t xml:space="preserve">Det </w:t>
      </w:r>
      <w:r w:rsidRPr="0064194C">
        <w:rPr>
          <w:rFonts w:eastAsia="Times New Roman" w:cstheme="minorHAnsi"/>
          <w:lang w:val="x-none" w:eastAsia="x-none"/>
        </w:rPr>
        <w:t>är alla medarbetares moraliska ansvar att ingripa om misstanke att en medarbetare har alkohol/drogproblem.</w:t>
      </w:r>
    </w:p>
    <w:p w14:paraId="5822F74D"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r w:rsidRPr="0064194C">
        <w:rPr>
          <w:rFonts w:cstheme="minorHAnsi"/>
          <w:color w:val="000000"/>
          <w:lang w:val="x-none" w:eastAsia="x-none"/>
        </w:rPr>
        <w:t xml:space="preserve"> </w:t>
      </w:r>
    </w:p>
    <w:p w14:paraId="50763D15"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64194C">
        <w:rPr>
          <w:rFonts w:cstheme="minorHAnsi"/>
          <w:b/>
          <w:bCs/>
          <w:color w:val="000000"/>
          <w:lang w:val="x-none" w:eastAsia="x-none"/>
        </w:rPr>
        <w:t>Medarbetare upptr</w:t>
      </w:r>
      <w:r w:rsidRPr="0064194C">
        <w:rPr>
          <w:rFonts w:eastAsia="Times New Roman" w:cstheme="minorHAnsi"/>
          <w:b/>
          <w:bCs/>
          <w:color w:val="000000"/>
          <w:lang w:val="x-none" w:eastAsia="x-none"/>
        </w:rPr>
        <w:t xml:space="preserve">äder alkohol/drogpåverkad på arbetsplatsen </w:t>
      </w:r>
    </w:p>
    <w:p w14:paraId="63122EFC"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14:paraId="4BA16A04"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64194C">
        <w:rPr>
          <w:rFonts w:cstheme="minorHAnsi"/>
          <w:color w:val="000000"/>
          <w:lang w:val="x-none" w:eastAsia="x-none"/>
        </w:rPr>
        <w:t xml:space="preserve">Kontakt tas med ........................................ Det </w:t>
      </w:r>
      <w:r w:rsidRPr="0064194C">
        <w:rPr>
          <w:rFonts w:eastAsia="Times New Roman" w:cstheme="minorHAnsi"/>
          <w:color w:val="000000"/>
          <w:lang w:val="x-none" w:eastAsia="x-none"/>
        </w:rPr>
        <w:t xml:space="preserve">är inte hjälpande att dölja en arbetskamrats missbruk. Vederbörande följs hem eller till annan lämplig plats av ....................................... eller annan lämplig person. Följande vardag kontaktas medarbetaren för samtal om fortsatt planering. Vidtagna åtgärder dokumenteras, arkiveras och delges medarbetaren. </w:t>
      </w:r>
    </w:p>
    <w:p w14:paraId="0A6CE795"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14:paraId="0EFD0796"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64194C">
        <w:rPr>
          <w:rFonts w:cstheme="minorHAnsi"/>
          <w:b/>
          <w:bCs/>
          <w:color w:val="000000"/>
          <w:lang w:val="x-none" w:eastAsia="x-none"/>
        </w:rPr>
        <w:t>Vid k</w:t>
      </w:r>
      <w:r w:rsidRPr="0064194C">
        <w:rPr>
          <w:rFonts w:eastAsia="Times New Roman" w:cstheme="minorHAnsi"/>
          <w:b/>
          <w:bCs/>
          <w:color w:val="000000"/>
          <w:lang w:val="x-none" w:eastAsia="x-none"/>
        </w:rPr>
        <w:t>ännedom om missbruksproblem</w:t>
      </w:r>
    </w:p>
    <w:p w14:paraId="1C18D1C6"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14:paraId="7F3448F5"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64194C">
        <w:rPr>
          <w:rFonts w:cstheme="minorHAnsi"/>
          <w:color w:val="000000"/>
          <w:lang w:val="x-none" w:eastAsia="x-none"/>
        </w:rPr>
        <w:t>Vederb</w:t>
      </w:r>
      <w:r w:rsidRPr="0064194C">
        <w:rPr>
          <w:rFonts w:eastAsia="Times New Roman" w:cstheme="minorHAnsi"/>
          <w:color w:val="000000"/>
          <w:lang w:val="x-none" w:eastAsia="x-none"/>
        </w:rPr>
        <w:t>örande kontaktas för samtal där fakta presenteras. En  rehabiliteringsplan läggs upp i samråd med professionell hjälp. Krav ställs på arbetsprestation och närvaro enligt rehabiliteringsplanen.</w:t>
      </w:r>
    </w:p>
    <w:p w14:paraId="13DFC968"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14:paraId="0B3E4B90"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64194C">
        <w:rPr>
          <w:rFonts w:cstheme="minorHAnsi"/>
          <w:b/>
          <w:bCs/>
          <w:color w:val="000000"/>
          <w:lang w:val="x-none" w:eastAsia="x-none"/>
        </w:rPr>
        <w:t xml:space="preserve">Vid </w:t>
      </w:r>
      <w:r w:rsidRPr="0064194C">
        <w:rPr>
          <w:rFonts w:eastAsia="Times New Roman" w:cstheme="minorHAnsi"/>
          <w:b/>
          <w:bCs/>
          <w:color w:val="000000"/>
          <w:lang w:val="x-none" w:eastAsia="x-none"/>
        </w:rPr>
        <w:t>återfall</w:t>
      </w:r>
    </w:p>
    <w:p w14:paraId="6FE5904D"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14:paraId="54DDD4A1"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000000"/>
          <w:lang w:val="x-none" w:eastAsia="x-none"/>
        </w:rPr>
      </w:pPr>
      <w:r w:rsidRPr="0064194C">
        <w:rPr>
          <w:rFonts w:cstheme="minorHAnsi"/>
          <w:color w:val="000000"/>
          <w:lang w:val="x-none" w:eastAsia="x-none"/>
        </w:rPr>
        <w:t>P</w:t>
      </w:r>
      <w:r w:rsidRPr="0064194C">
        <w:rPr>
          <w:rFonts w:eastAsia="Times New Roman" w:cstheme="minorHAnsi"/>
          <w:color w:val="000000"/>
          <w:lang w:val="x-none" w:eastAsia="x-none"/>
        </w:rPr>
        <w:t xml:space="preserve">ågående rehabiliteringsprogram förstärks. Planering tillsammans med arbetsledning. Skriftlig erinran om att överenskommelse brutits. Före beslut om skriftlig erinran ska samråd med alla berörda parter ske. Vid fortsatta återfall och misskötsel av arbete övervägs uppsägning. Denna ska föregås av ett varsel som handläggs med facklig organisation. </w:t>
      </w:r>
    </w:p>
    <w:p w14:paraId="5D330BAA"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p>
    <w:p w14:paraId="0A53572C"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3A43E15E"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600EFC94" w14:textId="77777777" w:rsidR="00A15AC0" w:rsidRPr="0064194C" w:rsidRDefault="00A15AC0"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3CC8673D" w14:textId="25664919" w:rsidR="009008EE" w:rsidRPr="00343B90" w:rsidRDefault="009008EE" w:rsidP="00343B90">
      <w:pPr>
        <w:pStyle w:val="Rubrik3"/>
      </w:pPr>
      <w:bookmarkStart w:id="71" w:name="_Toc469309146"/>
      <w:r w:rsidRPr="00343B90">
        <w:lastRenderedPageBreak/>
        <w:t>4.3.8 Dygnsvila</w:t>
      </w:r>
      <w:bookmarkEnd w:id="71"/>
    </w:p>
    <w:p w14:paraId="6F2D6E3E"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3CEB2D9F"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shd w:val="clear" w:color="auto" w:fill="FFFFFF"/>
          <w:lang w:val="x-none" w:eastAsia="x-none"/>
        </w:rPr>
      </w:pPr>
      <w:r w:rsidRPr="0064194C">
        <w:rPr>
          <w:rFonts w:cstheme="minorHAnsi"/>
          <w:shd w:val="clear" w:color="auto" w:fill="FFFFFF"/>
          <w:lang w:val="x-none" w:eastAsia="x-none"/>
        </w:rPr>
        <w:t>Under varje period om tjugofyra timmar (dygnsvila). Avvikelse f</w:t>
      </w:r>
      <w:r w:rsidRPr="0064194C">
        <w:rPr>
          <w:rFonts w:eastAsia="Times New Roman" w:cstheme="minorHAnsi"/>
          <w:shd w:val="clear" w:color="auto" w:fill="FFFFFF"/>
          <w:lang w:val="x-none" w:eastAsia="x-none"/>
        </w:rPr>
        <w:t>år göras tillfälligtvis, om det föranleds av något särskilt förhållande som inte har kunnat förutses av arbetsgivaren, under förutsättning att arbetstagaren ges motsvarande kompensationsledighet.</w:t>
      </w:r>
    </w:p>
    <w:p w14:paraId="2541F239"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shd w:val="clear" w:color="auto" w:fill="FFFFFF"/>
          <w:lang w:val="x-none" w:eastAsia="x-none"/>
        </w:rPr>
      </w:pPr>
      <w:r w:rsidRPr="0064194C">
        <w:rPr>
          <w:rFonts w:eastAsia="Times New Roman" w:cstheme="minorHAnsi"/>
          <w:shd w:val="clear" w:color="auto" w:fill="FFFFFF"/>
          <w:lang w:val="x-none" w:eastAsia="x-none"/>
        </w:rPr>
        <w:t xml:space="preserve">I den dygnsvila som alla arbetstagare har rätt till skall tiden mellan midnatt och klockan 5 ingå. Avvikelse får göras, om arbetet med hänsyn till dess art, allmänhetens behov eller andra särskilda omständigheter måste bedrivas mellan midnatt och klockan 5. </w:t>
      </w:r>
    </w:p>
    <w:p w14:paraId="6DF636CB"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xml:space="preserve">Man kan arbeta maximalt 13 timmar per dygn, dygnsvila </w:t>
      </w:r>
      <w:r w:rsidRPr="0064194C">
        <w:rPr>
          <w:rFonts w:eastAsia="Times New Roman" w:cstheme="minorHAnsi"/>
          <w:lang w:val="x-none" w:eastAsia="x-none"/>
        </w:rPr>
        <w:t>är minst 11 timmar per dygn. ................... strävar efter att arbetstagarna ska uppleva att de får den erfordrade dygnsvilan genom att det ska finnas tillräckligt många anställda på arbetsplatsen.</w:t>
      </w:r>
    </w:p>
    <w:p w14:paraId="19A0EB88"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4D787588"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2141B3EE" w14:textId="74D4FEB0" w:rsidR="009008EE" w:rsidRPr="0064194C" w:rsidRDefault="00A15AC0"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70A07CE9"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57E4F379" w14:textId="55E93367" w:rsidR="009008EE" w:rsidRPr="006D710B" w:rsidRDefault="00ED6CC7"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color w:val="4472C4" w:themeColor="accent5"/>
          <w:lang w:val="x-none" w:eastAsia="x-none"/>
        </w:rPr>
      </w:pPr>
      <w:hyperlink r:id="rId24" w:history="1">
        <w:r w:rsidR="009008EE" w:rsidRPr="006D710B">
          <w:rPr>
            <w:rFonts w:cstheme="minorHAnsi"/>
            <w:bCs/>
            <w:color w:val="4472C4" w:themeColor="accent5"/>
            <w:u w:val="single"/>
            <w:lang w:val="x-none" w:eastAsia="x-none"/>
          </w:rPr>
          <w:t>13</w:t>
        </w:r>
        <w:r w:rsidR="009008EE" w:rsidRPr="006D710B">
          <w:rPr>
            <w:rFonts w:eastAsia="Times New Roman" w:cstheme="minorHAnsi"/>
            <w:bCs/>
            <w:color w:val="4472C4" w:themeColor="accent5"/>
            <w:u w:val="single"/>
            <w:lang w:val="x-none" w:eastAsia="x-none"/>
          </w:rPr>
          <w:t>§ Arbetstidslagen</w:t>
        </w:r>
      </w:hyperlink>
      <w:r w:rsidR="009008EE" w:rsidRPr="006D710B">
        <w:rPr>
          <w:rFonts w:cstheme="minorHAnsi"/>
          <w:color w:val="4472C4" w:themeColor="accent5"/>
          <w:lang w:val="x-none" w:eastAsia="x-none"/>
        </w:rPr>
        <w:t xml:space="preserve"> </w:t>
      </w:r>
    </w:p>
    <w:p w14:paraId="055D5A7A" w14:textId="37CF8554"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D710B">
        <w:rPr>
          <w:rFonts w:cstheme="minorHAnsi"/>
          <w:lang w:val="x-none" w:eastAsia="x-none"/>
        </w:rPr>
        <w:t>https://www.av.se/arbetsmiljoarbete-och-inspektioner/lagar-och-regler-om-arbetsmiljo/arbetstidslagen/</w:t>
      </w:r>
    </w:p>
    <w:p w14:paraId="6964B4E9"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p>
    <w:p w14:paraId="577D507F"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74EE7035" w14:textId="77777777" w:rsidR="00004EEB" w:rsidRPr="0064194C" w:rsidRDefault="00004EEB" w:rsidP="0064194C">
      <w:pPr>
        <w:spacing w:before="0" w:after="0" w:line="240" w:lineRule="auto"/>
        <w:rPr>
          <w:rFonts w:eastAsiaTheme="majorEastAsia" w:cstheme="minorHAnsi"/>
          <w:color w:val="1F4D78" w:themeColor="accent1" w:themeShade="7F"/>
        </w:rPr>
      </w:pPr>
      <w:bookmarkStart w:id="72" w:name="_4.3.9_Arbetsskada"/>
      <w:bookmarkEnd w:id="72"/>
      <w:r w:rsidRPr="0064194C">
        <w:rPr>
          <w:rFonts w:cstheme="minorHAnsi"/>
        </w:rPr>
        <w:br w:type="page"/>
      </w:r>
    </w:p>
    <w:p w14:paraId="42FAAF7F" w14:textId="5017D4F2" w:rsidR="009008EE" w:rsidRPr="00343B90" w:rsidRDefault="009008EE" w:rsidP="00343B90">
      <w:pPr>
        <w:pStyle w:val="Rubrik3"/>
      </w:pPr>
      <w:bookmarkStart w:id="73" w:name="_Toc469309147"/>
      <w:r w:rsidRPr="00343B90">
        <w:lastRenderedPageBreak/>
        <w:t>4.3.9 Arbetsskada</w:t>
      </w:r>
      <w:bookmarkEnd w:id="73"/>
    </w:p>
    <w:p w14:paraId="262B65C4"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69EBE6BE"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Arbetet p</w:t>
      </w:r>
      <w:r w:rsidRPr="0064194C">
        <w:rPr>
          <w:rFonts w:eastAsia="Times New Roman" w:cstheme="minorHAnsi"/>
          <w:lang w:val="x-none" w:eastAsia="x-none"/>
        </w:rPr>
        <w:t xml:space="preserve">å ................... ska utföras på sådant sätt att risken för arbetsskador minskas. Psykiska skador kan uppstå på arbetsplatsen bland annat beroende på arbetsklimat, hög arbetsbelastning eller på grund av hot eller våld. </w:t>
      </w:r>
    </w:p>
    <w:p w14:paraId="19FFFF5C"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0CF43B53"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 xml:space="preserve">Om skadan </w:t>
      </w:r>
      <w:r w:rsidRPr="0064194C">
        <w:rPr>
          <w:rFonts w:eastAsia="Times New Roman" w:cstheme="minorHAnsi"/>
          <w:b/>
          <w:bCs/>
          <w:lang w:val="x-none" w:eastAsia="x-none"/>
        </w:rPr>
        <w:t>är framme</w:t>
      </w:r>
    </w:p>
    <w:p w14:paraId="10949CE5"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3053CA72"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ska underr</w:t>
      </w:r>
      <w:r w:rsidRPr="0064194C">
        <w:rPr>
          <w:rFonts w:eastAsia="Times New Roman" w:cstheme="minorHAnsi"/>
          <w:lang w:val="x-none" w:eastAsia="x-none"/>
        </w:rPr>
        <w:t>ättas så snart man misstänker att det rör sig om en arbetsskada och en anmälan ska lämnas in till arbetsgivaren. Läkare ska uppsökas för att konstatera om det rör sig om en arbetsskada eller inte. Psykiska skador ska också anmälas även om dessa är svårare att konstatera än arbetsrelaterade fysiska skador. Vid anmälan om psykiska arbetsskador ska diskussion ske inom gruppen för att spåra grunderna och hur man gör för att eliminera dessa risker. Även skador som uppstått på väg till och från arbetsplatsen ska anmälas.</w:t>
      </w:r>
    </w:p>
    <w:p w14:paraId="198A354F"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662BCC86"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 anm</w:t>
      </w:r>
      <w:r w:rsidRPr="0064194C">
        <w:rPr>
          <w:rFonts w:eastAsia="Times New Roman" w:cstheme="minorHAnsi"/>
          <w:b/>
          <w:bCs/>
          <w:lang w:val="x-none" w:eastAsia="x-none"/>
        </w:rPr>
        <w:t>äler arbetsskada</w:t>
      </w:r>
    </w:p>
    <w:p w14:paraId="39520CB1"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1BBDBE3E"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anm</w:t>
      </w:r>
      <w:r w:rsidRPr="0064194C">
        <w:rPr>
          <w:rFonts w:eastAsia="Times New Roman" w:cstheme="minorHAnsi"/>
          <w:lang w:val="x-none" w:eastAsia="x-none"/>
        </w:rPr>
        <w:t xml:space="preserve">äler arbetsskada via: www.anmalarbetsskada.se </w:t>
      </w:r>
    </w:p>
    <w:p w14:paraId="5937FF21"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Adressen är till en webbplats där arbetsgivaren ska anmäla arbetsolyckor och arbetssjukdomar. Anmälan når både Arbetsmiljöverket och Försäkringskassan. </w:t>
      </w:r>
    </w:p>
    <w:p w14:paraId="54436E14"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64194C">
        <w:rPr>
          <w:rFonts w:eastAsia="Times New Roman" w:cstheme="minorHAnsi"/>
          <w:lang w:val="x-none" w:eastAsia="x-none"/>
        </w:rPr>
        <w:t xml:space="preserve">Se till att göra en utskrift av anmälan via ”utskriftsfunktionen”. </w:t>
      </w:r>
      <w:r w:rsidRPr="0064194C">
        <w:rPr>
          <w:rFonts w:cstheme="minorHAnsi"/>
          <w:color w:val="000000"/>
          <w:lang w:val="x-none" w:eastAsia="x-none"/>
        </w:rPr>
        <w:t>F</w:t>
      </w:r>
      <w:r w:rsidRPr="0064194C">
        <w:rPr>
          <w:rFonts w:eastAsia="Times New Roman" w:cstheme="minorHAnsi"/>
          <w:color w:val="000000"/>
          <w:lang w:val="x-none" w:eastAsia="x-none"/>
        </w:rPr>
        <w:t>örsäkringskassan utreder bara en arbetsskada om det är aktuellt att betala ut ersättning från arbetsskadeförsäkringen. Det innebär att Försäkringskassan aldrig gör en prövning bara för att fastställa en arbetsskada.</w:t>
      </w:r>
    </w:p>
    <w:p w14:paraId="39E2CDFB"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000000"/>
          <w:lang w:val="x-none" w:eastAsia="x-none"/>
        </w:rPr>
      </w:pPr>
    </w:p>
    <w:p w14:paraId="4D04F26B"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color w:val="000000"/>
          <w:lang w:val="x-none" w:eastAsia="x-none"/>
        </w:rPr>
      </w:pPr>
      <w:r w:rsidRPr="0064194C">
        <w:rPr>
          <w:rFonts w:cstheme="minorHAnsi"/>
          <w:b/>
          <w:bCs/>
          <w:color w:val="000000"/>
          <w:lang w:val="x-none" w:eastAsia="x-none"/>
        </w:rPr>
        <w:t>Utredning</w:t>
      </w:r>
    </w:p>
    <w:p w14:paraId="51D4E3B6"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color w:val="000000"/>
          <w:lang w:val="x-none" w:eastAsia="x-none"/>
        </w:rPr>
      </w:pPr>
    </w:p>
    <w:p w14:paraId="6F30AC15"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000000"/>
          <w:lang w:val="x-none" w:eastAsia="x-none"/>
        </w:rPr>
      </w:pPr>
      <w:r w:rsidRPr="0064194C">
        <w:rPr>
          <w:rFonts w:cstheme="minorHAnsi"/>
          <w:color w:val="000000"/>
          <w:lang w:val="x-none" w:eastAsia="x-none"/>
        </w:rPr>
        <w:t>Arbetsgivaren ska snarast m</w:t>
      </w:r>
      <w:r w:rsidRPr="0064194C">
        <w:rPr>
          <w:rFonts w:eastAsia="Times New Roman" w:cstheme="minorHAnsi"/>
          <w:color w:val="000000"/>
          <w:lang w:val="x-none" w:eastAsia="x-none"/>
        </w:rPr>
        <w:t>öjligt utreda orsaken till olycka, sjukdom eller allvarligt tillbud.</w:t>
      </w:r>
    </w:p>
    <w:p w14:paraId="3946A235"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000000"/>
          <w:lang w:val="x-none" w:eastAsia="x-none"/>
        </w:rPr>
      </w:pPr>
      <w:r w:rsidRPr="0064194C">
        <w:rPr>
          <w:rFonts w:eastAsia="Times New Roman" w:cstheme="minorHAnsi"/>
          <w:color w:val="000000"/>
          <w:lang w:val="x-none" w:eastAsia="x-none"/>
        </w:rPr>
        <w:t>Blankett för detta ändamål finns på personalrummet. ....................................... tillsätter lämplig grupp som undersöker och dokumenterar vad som hänt. Beslut tas om lämpliga förbyggande åtgärder så att man i fortsättningen undviker liknande tillbud.</w:t>
      </w:r>
    </w:p>
    <w:p w14:paraId="65C99967"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000000"/>
          <w:lang w:val="x-none" w:eastAsia="x-none"/>
        </w:rPr>
      </w:pPr>
    </w:p>
    <w:p w14:paraId="020EEF92" w14:textId="780480B5" w:rsidR="009008EE" w:rsidRPr="0064194C" w:rsidRDefault="00B26F5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color w:val="000000"/>
          <w:lang w:eastAsia="x-none"/>
        </w:rPr>
      </w:pPr>
      <w:r w:rsidRPr="0064194C">
        <w:rPr>
          <w:rFonts w:cstheme="minorHAnsi"/>
          <w:b/>
          <w:bCs/>
          <w:color w:val="000000"/>
          <w:lang w:eastAsia="x-none"/>
        </w:rPr>
        <w:t>Hä</w:t>
      </w:r>
      <w:r w:rsidR="00A13DF4" w:rsidRPr="0064194C">
        <w:rPr>
          <w:rFonts w:cstheme="minorHAnsi"/>
          <w:b/>
          <w:bCs/>
          <w:color w:val="000000"/>
          <w:lang w:eastAsia="x-none"/>
        </w:rPr>
        <w:t>n</w:t>
      </w:r>
      <w:r w:rsidRPr="0064194C">
        <w:rPr>
          <w:rFonts w:cstheme="minorHAnsi"/>
          <w:b/>
          <w:bCs/>
          <w:color w:val="000000"/>
          <w:lang w:eastAsia="x-none"/>
        </w:rPr>
        <w:t>visning</w:t>
      </w:r>
    </w:p>
    <w:p w14:paraId="12095DC7"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05D98BB" w14:textId="57D5B639" w:rsidR="009008EE" w:rsidRPr="006D710B" w:rsidRDefault="00ED6CC7"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hyperlink r:id="rId25" w:history="1">
        <w:r w:rsidR="009008EE" w:rsidRPr="006D710B">
          <w:rPr>
            <w:rFonts w:cstheme="minorHAnsi"/>
            <w:bCs/>
            <w:color w:val="4472C4" w:themeColor="accent5"/>
            <w:u w:val="single"/>
            <w:lang w:val="x-none" w:eastAsia="x-none"/>
          </w:rPr>
          <w:t>ADI 161</w:t>
        </w:r>
      </w:hyperlink>
      <w:r w:rsidR="009008EE" w:rsidRPr="0064194C">
        <w:rPr>
          <w:rFonts w:cstheme="minorHAnsi"/>
          <w:lang w:val="x-none" w:eastAsia="x-none"/>
        </w:rPr>
        <w:t xml:space="preserve"> </w:t>
      </w:r>
      <w:r w:rsidR="006D77A7" w:rsidRPr="006D710B">
        <w:rPr>
          <w:rFonts w:cstheme="minorHAnsi"/>
          <w:lang w:eastAsia="x-none"/>
        </w:rPr>
        <w:t xml:space="preserve">- </w:t>
      </w:r>
      <w:r w:rsidR="006D77A7" w:rsidRPr="006D710B">
        <w:rPr>
          <w:rFonts w:cstheme="minorHAnsi"/>
          <w:lang w:val="x-none" w:eastAsia="x-none"/>
        </w:rPr>
        <w:t>https://www.av.se/globalassets/filer/publikationer/broschyrer/anmal-din-arbetsskada-broschyr-adi161.pdf</w:t>
      </w:r>
    </w:p>
    <w:p w14:paraId="1C0AFE7A" w14:textId="77777777" w:rsidR="006D77A7" w:rsidRPr="0064194C" w:rsidRDefault="006D77A7"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61B91F1D"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15EB8BEE"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884D699" w14:textId="78706FAB" w:rsidR="009008EE" w:rsidRPr="0064194C" w:rsidRDefault="009008EE" w:rsidP="0064194C">
      <w:pPr>
        <w:spacing w:before="0" w:after="0" w:line="240" w:lineRule="auto"/>
        <w:rPr>
          <w:rFonts w:cstheme="minorHAnsi"/>
        </w:rPr>
      </w:pPr>
    </w:p>
    <w:p w14:paraId="4F32694F" w14:textId="787DF5DC" w:rsidR="009008EE" w:rsidRPr="0064194C" w:rsidRDefault="009008EE" w:rsidP="0064194C">
      <w:pPr>
        <w:widowControl w:val="0"/>
        <w:autoSpaceDE w:val="0"/>
        <w:autoSpaceDN w:val="0"/>
        <w:adjustRightInd w:val="0"/>
        <w:spacing w:before="0" w:after="0" w:line="240" w:lineRule="auto"/>
        <w:rPr>
          <w:rFonts w:cstheme="minorHAnsi"/>
          <w:lang w:val="x-none" w:eastAsia="x-none"/>
        </w:rPr>
      </w:pPr>
    </w:p>
    <w:p w14:paraId="5BFED490"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8A1734B" w14:textId="77777777" w:rsidR="00004EEB" w:rsidRPr="0064194C" w:rsidRDefault="00004EEB"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6F067C56" w14:textId="1BF45D06" w:rsidR="009008EE" w:rsidRPr="00343B90" w:rsidRDefault="009008EE" w:rsidP="00343B90">
      <w:pPr>
        <w:pStyle w:val="Rubrik3"/>
      </w:pPr>
      <w:bookmarkStart w:id="74" w:name="_4.3.10_Olycksfalls-_och"/>
      <w:bookmarkStart w:id="75" w:name="_Toc469309148"/>
      <w:bookmarkEnd w:id="74"/>
      <w:r w:rsidRPr="00343B90">
        <w:lastRenderedPageBreak/>
        <w:t>4.3.10 Olycksfalls- och tillbudsrapportering</w:t>
      </w:r>
      <w:bookmarkEnd w:id="75"/>
    </w:p>
    <w:p w14:paraId="66DCE840"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3C6C694" w14:textId="77777777" w:rsidR="009008EE" w:rsidRPr="0064194C" w:rsidRDefault="009008EE"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 xml:space="preserve">Drabbas personal under arbetstid av en olycka eller ett tillbud eller </w:t>
      </w:r>
      <w:r w:rsidRPr="0064194C">
        <w:rPr>
          <w:rFonts w:cstheme="minorHAnsi"/>
          <w:lang w:eastAsia="sv-SE"/>
        </w:rPr>
        <w:t>boende</w:t>
      </w:r>
      <w:r w:rsidRPr="0064194C">
        <w:rPr>
          <w:rFonts w:cstheme="minorHAnsi"/>
          <w:lang w:val="x-none" w:eastAsia="x-none"/>
        </w:rPr>
        <w:t xml:space="preserve"> under vistelsetid</w:t>
      </w:r>
    </w:p>
    <w:p w14:paraId="3BBCE1C0"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xml:space="preserve"> ska ....................................... genast meddelas. ....................................... ska informeras om den anst</w:t>
      </w:r>
      <w:r w:rsidRPr="0064194C">
        <w:rPr>
          <w:rFonts w:eastAsia="Times New Roman" w:cstheme="minorHAnsi"/>
          <w:lang w:val="x-none" w:eastAsia="x-none"/>
        </w:rPr>
        <w:t xml:space="preserve">ällde kan fortsätta arbetet eller om det måste sättas in en ersättare. ....................................... ska så fort det är möjligt ta sig till arbetsplatsen. Om den skadade måste lämna arbetsplatsen ska om nödvändigt närmaste chef ordna transport och eventuellt stöd för att ta sig hem. I så fall ska lämplig person kontaktas för att den skadade inte ska vara ensam vid hemkomst. </w:t>
      </w:r>
    </w:p>
    <w:p w14:paraId="582D4F40"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Vid allvarliga olyckor ska ambulans tillkallas. Kostnader för eventuella läkarbesök betalas av företaget.</w:t>
      </w:r>
    </w:p>
    <w:p w14:paraId="5D46358C" w14:textId="692E95D7" w:rsidR="009008EE" w:rsidRPr="0064194C" w:rsidRDefault="005D02D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Pr>
          <w:rFonts w:eastAsia="Times New Roman" w:cstheme="minorHAnsi"/>
          <w:lang w:val="x-none" w:eastAsia="x-none"/>
        </w:rPr>
        <w:tab/>
      </w:r>
    </w:p>
    <w:p w14:paraId="698119E4"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Det finns en blankett, som skall användas vid en olycksfalls- och tillbudsrapportering. Blanketten finns att hämta i brukarpärmen samt i </w:t>
      </w:r>
      <w:r w:rsidRPr="0064194C">
        <w:rPr>
          <w:rFonts w:cstheme="minorHAnsi"/>
          <w:i/>
          <w:iCs/>
          <w:lang w:val="x-none" w:eastAsia="x-none"/>
        </w:rPr>
        <w:t>arbetsmilj</w:t>
      </w:r>
      <w:r w:rsidRPr="0064194C">
        <w:rPr>
          <w:rFonts w:eastAsia="Times New Roman" w:cstheme="minorHAnsi"/>
          <w:i/>
          <w:iCs/>
          <w:lang w:val="x-none" w:eastAsia="x-none"/>
        </w:rPr>
        <w:t>öpärmen</w:t>
      </w:r>
      <w:r w:rsidRPr="0064194C">
        <w:rPr>
          <w:rFonts w:cstheme="minorHAnsi"/>
          <w:lang w:val="x-none" w:eastAsia="x-none"/>
        </w:rPr>
        <w:t xml:space="preserve"> p</w:t>
      </w:r>
      <w:r w:rsidRPr="0064194C">
        <w:rPr>
          <w:rFonts w:eastAsia="Times New Roman" w:cstheme="minorHAnsi"/>
          <w:lang w:val="x-none" w:eastAsia="x-none"/>
        </w:rPr>
        <w:t>å kontoret. Efter att blanketten har fyllts i så ska den överlämnas till ledningen.</w:t>
      </w:r>
    </w:p>
    <w:p w14:paraId="18CB3E76"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4827E74B"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Det framgår på nästa sida hur det görs och när det skall göras. </w:t>
      </w:r>
    </w:p>
    <w:p w14:paraId="3DE10B74"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7D81277F"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sv-SE"/>
        </w:rPr>
      </w:pPr>
      <w:r w:rsidRPr="0064194C">
        <w:rPr>
          <w:rFonts w:cstheme="minorHAnsi"/>
          <w:b/>
          <w:bCs/>
          <w:lang w:val="x-none" w:eastAsia="x-none"/>
        </w:rPr>
        <w:t>Utredning</w:t>
      </w:r>
    </w:p>
    <w:p w14:paraId="5ED5227B"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31989F87"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xml:space="preserve">Det </w:t>
      </w:r>
      <w:r w:rsidRPr="0064194C">
        <w:rPr>
          <w:rFonts w:eastAsia="Times New Roman" w:cstheme="minorHAnsi"/>
          <w:lang w:val="x-none" w:eastAsia="x-none"/>
        </w:rPr>
        <w:t xml:space="preserve">är arbetsgivaren som bär ansvaret och det är därmed viktigt att det sker ett samarbete mellan anställda och arbetsgivare. </w:t>
      </w:r>
    </w:p>
    <w:p w14:paraId="472CC586"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1BA28A76"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Utredningen ska göras av ....................................... med bistånd av den drabbade anställde och eventuellt andra i personalen eller boende som närvarat vid olyckan/tillbudet. Olyckan ska utredas för att kunna motverka liknande händelser i framtiden. Utredningen ska vara skriftlig. Förslag till ändring ska lämnas. Utredningen ska presenteras för samtliga i personalen och förändringsförslaget presenteras. Boende och medarbetare ska informeras om olyckan och eventuella åtgärder. Vid allvarliga olyckor eller skador ska anmälan göras till arbetsmiljöverket. Ingen av de inblandade ska skuldbeläggas.</w:t>
      </w:r>
    </w:p>
    <w:p w14:paraId="0F52F896" w14:textId="6141AD2D" w:rsidR="009724E8" w:rsidRPr="0064194C" w:rsidRDefault="009724E8"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704"/>
        <w:gridCol w:w="8358"/>
      </w:tblGrid>
      <w:tr w:rsidR="009724E8" w:rsidRPr="0064194C" w14:paraId="6DFC73B9" w14:textId="77777777" w:rsidTr="000333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448CF0BE" w14:textId="2460620D" w:rsidR="009724E8" w:rsidRPr="0064194C" w:rsidRDefault="009724E8"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lang w:val="x-none" w:eastAsia="x-none"/>
              </w:rPr>
            </w:pPr>
            <w:r w:rsidRPr="0064194C">
              <w:rPr>
                <w:rFonts w:eastAsia="Times New Roman" w:cstheme="minorHAnsi"/>
                <w:lang w:val="x-none" w:eastAsia="x-none"/>
              </w:rPr>
              <w:t>Den skriftliga olycksfallsrapporten skall innehålla</w:t>
            </w:r>
          </w:p>
        </w:tc>
      </w:tr>
      <w:tr w:rsidR="009724E8" w:rsidRPr="0064194C" w14:paraId="604828F5" w14:textId="77777777" w:rsidTr="00A57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8F08416" w14:textId="77777777" w:rsidR="009724E8" w:rsidRPr="0064194C" w:rsidRDefault="009724E8" w:rsidP="00BB418D">
            <w:pPr>
              <w:pStyle w:val="Liststycke"/>
              <w:numPr>
                <w:ilvl w:val="0"/>
                <w:numId w:val="23"/>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8358" w:type="dxa"/>
          </w:tcPr>
          <w:p w14:paraId="0E07E77C" w14:textId="4E30EA14" w:rsidR="009724E8" w:rsidRPr="0064194C" w:rsidRDefault="00A57BE0"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64194C">
              <w:rPr>
                <w:rFonts w:cstheme="minorHAnsi"/>
                <w:lang w:val="x-none" w:eastAsia="x-none"/>
              </w:rPr>
              <w:t>Vad som h</w:t>
            </w:r>
            <w:r w:rsidRPr="0064194C">
              <w:rPr>
                <w:rFonts w:eastAsia="Times New Roman" w:cstheme="minorHAnsi"/>
                <w:lang w:val="x-none" w:eastAsia="x-none"/>
              </w:rPr>
              <w:t>ände?</w:t>
            </w:r>
          </w:p>
        </w:tc>
      </w:tr>
      <w:tr w:rsidR="00A57BE0" w:rsidRPr="0064194C" w14:paraId="4C184821" w14:textId="77777777" w:rsidTr="00A57BE0">
        <w:tc>
          <w:tcPr>
            <w:cnfStyle w:val="001000000000" w:firstRow="0" w:lastRow="0" w:firstColumn="1" w:lastColumn="0" w:oddVBand="0" w:evenVBand="0" w:oddHBand="0" w:evenHBand="0" w:firstRowFirstColumn="0" w:firstRowLastColumn="0" w:lastRowFirstColumn="0" w:lastRowLastColumn="0"/>
            <w:tcW w:w="704" w:type="dxa"/>
          </w:tcPr>
          <w:p w14:paraId="1FA0D220" w14:textId="77777777" w:rsidR="00A57BE0" w:rsidRPr="0064194C" w:rsidRDefault="00A57BE0" w:rsidP="00BB418D">
            <w:pPr>
              <w:pStyle w:val="Liststycke"/>
              <w:numPr>
                <w:ilvl w:val="0"/>
                <w:numId w:val="23"/>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8358" w:type="dxa"/>
          </w:tcPr>
          <w:p w14:paraId="77A9E738" w14:textId="4DCA7D2B" w:rsidR="00A57BE0" w:rsidRPr="0064194C" w:rsidRDefault="00A57BE0"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64194C">
              <w:rPr>
                <w:rFonts w:cstheme="minorHAnsi"/>
                <w:lang w:val="x-none" w:eastAsia="x-none"/>
              </w:rPr>
              <w:t>Var och n</w:t>
            </w:r>
            <w:r w:rsidRPr="0064194C">
              <w:rPr>
                <w:rFonts w:eastAsia="Times New Roman" w:cstheme="minorHAnsi"/>
                <w:lang w:val="x-none" w:eastAsia="x-none"/>
              </w:rPr>
              <w:t>är det inträffade?</w:t>
            </w:r>
          </w:p>
        </w:tc>
      </w:tr>
      <w:tr w:rsidR="00A57BE0" w:rsidRPr="0064194C" w14:paraId="0296B48A" w14:textId="77777777" w:rsidTr="00A57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206E22C" w14:textId="77777777" w:rsidR="00A57BE0" w:rsidRPr="0064194C" w:rsidRDefault="00A57BE0" w:rsidP="00BB418D">
            <w:pPr>
              <w:pStyle w:val="Liststycke"/>
              <w:numPr>
                <w:ilvl w:val="0"/>
                <w:numId w:val="23"/>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8358" w:type="dxa"/>
          </w:tcPr>
          <w:p w14:paraId="3D1FA8AC" w14:textId="6CE88641" w:rsidR="00A57BE0" w:rsidRPr="0064194C" w:rsidRDefault="00A57BE0"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64194C">
              <w:rPr>
                <w:rFonts w:cstheme="minorHAnsi"/>
                <w:lang w:val="x-none" w:eastAsia="x-none"/>
              </w:rPr>
              <w:t>Om och hur ofta det intr</w:t>
            </w:r>
            <w:r w:rsidRPr="0064194C">
              <w:rPr>
                <w:rFonts w:eastAsia="Times New Roman" w:cstheme="minorHAnsi"/>
                <w:lang w:val="x-none" w:eastAsia="x-none"/>
              </w:rPr>
              <w:t>äffat tidigare?</w:t>
            </w:r>
          </w:p>
        </w:tc>
      </w:tr>
      <w:tr w:rsidR="00A57BE0" w:rsidRPr="0064194C" w14:paraId="17F4737A" w14:textId="77777777" w:rsidTr="00A57BE0">
        <w:tc>
          <w:tcPr>
            <w:cnfStyle w:val="001000000000" w:firstRow="0" w:lastRow="0" w:firstColumn="1" w:lastColumn="0" w:oddVBand="0" w:evenVBand="0" w:oddHBand="0" w:evenHBand="0" w:firstRowFirstColumn="0" w:firstRowLastColumn="0" w:lastRowFirstColumn="0" w:lastRowLastColumn="0"/>
            <w:tcW w:w="704" w:type="dxa"/>
          </w:tcPr>
          <w:p w14:paraId="26238527" w14:textId="77777777" w:rsidR="00A57BE0" w:rsidRPr="0064194C" w:rsidRDefault="00A57BE0" w:rsidP="00BB418D">
            <w:pPr>
              <w:pStyle w:val="Liststycke"/>
              <w:numPr>
                <w:ilvl w:val="0"/>
                <w:numId w:val="23"/>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8358" w:type="dxa"/>
          </w:tcPr>
          <w:p w14:paraId="3BB7DF0B" w14:textId="35C0A2B2" w:rsidR="00A57BE0" w:rsidRPr="0064194C" w:rsidRDefault="00A57BE0"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64194C">
              <w:rPr>
                <w:rFonts w:cstheme="minorHAnsi"/>
                <w:lang w:val="x-none" w:eastAsia="x-none"/>
              </w:rPr>
              <w:t>Vad som orsakat eller varit en bidragande orsak till att det intr</w:t>
            </w:r>
            <w:r w:rsidRPr="0064194C">
              <w:rPr>
                <w:rFonts w:eastAsia="Times New Roman" w:cstheme="minorHAnsi"/>
                <w:lang w:val="x-none" w:eastAsia="x-none"/>
              </w:rPr>
              <w:t>äffat?</w:t>
            </w:r>
          </w:p>
        </w:tc>
      </w:tr>
      <w:tr w:rsidR="00A57BE0" w:rsidRPr="0064194C" w14:paraId="6FE15A8B" w14:textId="77777777" w:rsidTr="00A57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E110E6E" w14:textId="77777777" w:rsidR="00A57BE0" w:rsidRPr="0064194C" w:rsidRDefault="00A57BE0" w:rsidP="00BB418D">
            <w:pPr>
              <w:pStyle w:val="Liststycke"/>
              <w:numPr>
                <w:ilvl w:val="0"/>
                <w:numId w:val="23"/>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8358" w:type="dxa"/>
          </w:tcPr>
          <w:p w14:paraId="0F634F2E" w14:textId="0ADBD10B" w:rsidR="00A57BE0" w:rsidRPr="0064194C" w:rsidRDefault="00A57BE0"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64194C">
              <w:rPr>
                <w:rFonts w:cstheme="minorHAnsi"/>
                <w:lang w:val="x-none" w:eastAsia="x-none"/>
              </w:rPr>
              <w:t>Vad som kan g</w:t>
            </w:r>
            <w:r w:rsidRPr="0064194C">
              <w:rPr>
                <w:rFonts w:eastAsia="Times New Roman" w:cstheme="minorHAnsi"/>
                <w:lang w:val="x-none" w:eastAsia="x-none"/>
              </w:rPr>
              <w:t>öras för att förebygga att liknande olycksfall ej inträffar igen.</w:t>
            </w:r>
          </w:p>
        </w:tc>
      </w:tr>
      <w:tr w:rsidR="00A57BE0" w:rsidRPr="0064194C" w14:paraId="504ABA2B" w14:textId="77777777" w:rsidTr="00A57BE0">
        <w:tc>
          <w:tcPr>
            <w:cnfStyle w:val="001000000000" w:firstRow="0" w:lastRow="0" w:firstColumn="1" w:lastColumn="0" w:oddVBand="0" w:evenVBand="0" w:oddHBand="0" w:evenHBand="0" w:firstRowFirstColumn="0" w:firstRowLastColumn="0" w:lastRowFirstColumn="0" w:lastRowLastColumn="0"/>
            <w:tcW w:w="704" w:type="dxa"/>
          </w:tcPr>
          <w:p w14:paraId="623943F8" w14:textId="77777777" w:rsidR="00A57BE0" w:rsidRPr="0064194C" w:rsidRDefault="00A57BE0"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8358" w:type="dxa"/>
          </w:tcPr>
          <w:p w14:paraId="49F17CBA" w14:textId="77777777" w:rsidR="00A57BE0" w:rsidRPr="0064194C" w:rsidRDefault="00A57BE0"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A57BE0" w:rsidRPr="0064194C" w14:paraId="07D4A07C" w14:textId="77777777" w:rsidTr="00A57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2F70F23" w14:textId="77777777" w:rsidR="00A57BE0" w:rsidRPr="0064194C" w:rsidRDefault="00A57BE0"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8358" w:type="dxa"/>
          </w:tcPr>
          <w:p w14:paraId="5B0C7440" w14:textId="77777777" w:rsidR="00A57BE0" w:rsidRPr="0064194C" w:rsidRDefault="00A57BE0"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bl>
    <w:p w14:paraId="2FE7867D" w14:textId="77777777" w:rsidR="009724E8" w:rsidRPr="0064194C" w:rsidRDefault="009724E8"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63A79D89" w14:textId="77777777" w:rsidR="009724E8" w:rsidRPr="0064194C" w:rsidRDefault="009724E8"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2E41749C" w14:textId="3FBBE5D5"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xml:space="preserve">Det </w:t>
      </w:r>
      <w:r w:rsidRPr="0064194C">
        <w:rPr>
          <w:rFonts w:eastAsia="Times New Roman" w:cstheme="minorHAnsi"/>
          <w:lang w:val="x-none" w:eastAsia="x-none"/>
        </w:rPr>
        <w:t>är viktig att en arbetsskadeanmälan görs då denna olyckshändelsen kanske inte leder till några symptom idag men att de kan visa sig i framtiden då blir det lättare att bevisa om anmälan gjorts och Försäkringskassan kan följa upp skadan.</w:t>
      </w:r>
    </w:p>
    <w:p w14:paraId="20235D64"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0A37907C" w14:textId="77777777" w:rsidR="0022207A" w:rsidRDefault="0022207A">
      <w:pPr>
        <w:jc w:val="center"/>
        <w:rPr>
          <w:rFonts w:cstheme="minorHAnsi"/>
          <w:b/>
          <w:bCs/>
          <w:lang w:val="x-none" w:eastAsia="x-none"/>
        </w:rPr>
      </w:pPr>
      <w:r>
        <w:rPr>
          <w:rFonts w:cstheme="minorHAnsi"/>
          <w:b/>
          <w:bCs/>
          <w:lang w:val="x-none" w:eastAsia="x-none"/>
        </w:rPr>
        <w:br w:type="page"/>
      </w:r>
    </w:p>
    <w:p w14:paraId="07C27B35" w14:textId="363AD62F"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lastRenderedPageBreak/>
        <w:t>Tillbudsrapportering</w:t>
      </w:r>
    </w:p>
    <w:p w14:paraId="4AFD445E"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7134B91D"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Definition av tillbud: en h</w:t>
      </w:r>
      <w:r w:rsidRPr="0064194C">
        <w:rPr>
          <w:rFonts w:eastAsia="Times New Roman" w:cstheme="minorHAnsi"/>
          <w:lang w:val="x-none" w:eastAsia="x-none"/>
        </w:rPr>
        <w:t>ändelse som skulle kunnat leda till en olycka eller skada för en person men där personen i fråga haft tur eller på grund av andra omständigheter lyckats undvika en olycka/skada.</w:t>
      </w:r>
    </w:p>
    <w:p w14:paraId="0EAE8E1E"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598EBCAF"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Dessa situationer/händelser där en skada/olycka precis kunnat undvikas ska rapporteras in till ....................................... genom vår tillbudsrapporteringsblankett. </w:t>
      </w:r>
    </w:p>
    <w:p w14:paraId="53E970B9"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D96394E"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Tillbudsrapporteringsblanketten förvaras i brukarpärmen samt i </w:t>
      </w:r>
      <w:r w:rsidRPr="0064194C">
        <w:rPr>
          <w:rFonts w:cstheme="minorHAnsi"/>
          <w:i/>
          <w:iCs/>
          <w:lang w:val="x-none" w:eastAsia="x-none"/>
        </w:rPr>
        <w:t>arbetsmilj</w:t>
      </w:r>
      <w:r w:rsidRPr="0064194C">
        <w:rPr>
          <w:rFonts w:eastAsia="Times New Roman" w:cstheme="minorHAnsi"/>
          <w:i/>
          <w:iCs/>
          <w:lang w:val="x-none" w:eastAsia="x-none"/>
        </w:rPr>
        <w:t>öpärmen</w:t>
      </w:r>
      <w:r w:rsidRPr="0064194C">
        <w:rPr>
          <w:rFonts w:cstheme="minorHAnsi"/>
          <w:lang w:val="x-none" w:eastAsia="x-none"/>
        </w:rPr>
        <w:t xml:space="preserve"> som finns tillg</w:t>
      </w:r>
      <w:r w:rsidRPr="0064194C">
        <w:rPr>
          <w:rFonts w:eastAsia="Times New Roman" w:cstheme="minorHAnsi"/>
          <w:lang w:val="x-none" w:eastAsia="x-none"/>
        </w:rPr>
        <w:t>änglig på kontoret. Tillbudsrapporteringsblanketten ska fyllas i med samma uppgifter som olycksfallsrapporten och sedan lämnas in till ........................................</w:t>
      </w:r>
    </w:p>
    <w:p w14:paraId="472145D8"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62814782"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Sammanfattning - rapportering</w:t>
      </w:r>
    </w:p>
    <w:p w14:paraId="14A1307A"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6CD8187" w14:textId="322983AF" w:rsidR="009008EE" w:rsidRPr="0064194C" w:rsidRDefault="009008EE" w:rsidP="00BB418D">
      <w:pPr>
        <w:widowControl w:val="0"/>
        <w:numPr>
          <w:ilvl w:val="0"/>
          <w:numId w:val="6"/>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cstheme="minorHAnsi"/>
          <w:lang w:val="x-none" w:eastAsia="x-none"/>
        </w:rPr>
      </w:pPr>
      <w:r w:rsidRPr="0064194C">
        <w:rPr>
          <w:rFonts w:cstheme="minorHAnsi"/>
          <w:lang w:val="x-none" w:eastAsia="x-none"/>
        </w:rPr>
        <w:t>Tillbud rapporteras av assistenter och arbetsledare till Verksamhets</w:t>
      </w:r>
      <w:r w:rsidR="00E9280D" w:rsidRPr="0064194C">
        <w:rPr>
          <w:rFonts w:cstheme="minorHAnsi"/>
          <w:lang w:eastAsia="x-none"/>
        </w:rPr>
        <w:t>chef</w:t>
      </w:r>
      <w:r w:rsidRPr="0064194C">
        <w:rPr>
          <w:rFonts w:cstheme="minorHAnsi"/>
          <w:lang w:val="x-none" w:eastAsia="x-none"/>
        </w:rPr>
        <w:t>.</w:t>
      </w:r>
    </w:p>
    <w:p w14:paraId="14EEDD48" w14:textId="22EA0E31" w:rsidR="009008EE" w:rsidRPr="0064194C" w:rsidRDefault="009008EE" w:rsidP="00BB418D">
      <w:pPr>
        <w:widowControl w:val="0"/>
        <w:numPr>
          <w:ilvl w:val="0"/>
          <w:numId w:val="6"/>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Allvarliga tillbud och olyckor rapporteras av Verksamhets</w:t>
      </w:r>
      <w:r w:rsidR="00E9280D" w:rsidRPr="0064194C">
        <w:rPr>
          <w:rFonts w:cstheme="minorHAnsi"/>
          <w:lang w:eastAsia="x-none"/>
        </w:rPr>
        <w:t>chef</w:t>
      </w:r>
      <w:r w:rsidRPr="0064194C">
        <w:rPr>
          <w:rFonts w:cstheme="minorHAnsi"/>
          <w:lang w:val="x-none" w:eastAsia="x-none"/>
        </w:rPr>
        <w:t xml:space="preserve"> till Arbetsmilj</w:t>
      </w:r>
      <w:r w:rsidRPr="0064194C">
        <w:rPr>
          <w:rFonts w:eastAsia="Times New Roman" w:cstheme="minorHAnsi"/>
          <w:lang w:val="x-none" w:eastAsia="x-none"/>
        </w:rPr>
        <w:t>överket.</w:t>
      </w:r>
    </w:p>
    <w:p w14:paraId="2AABC057" w14:textId="5B2D2775" w:rsidR="009008EE" w:rsidRPr="0064194C" w:rsidRDefault="009008EE" w:rsidP="00BB418D">
      <w:pPr>
        <w:widowControl w:val="0"/>
        <w:numPr>
          <w:ilvl w:val="0"/>
          <w:numId w:val="6"/>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Arbetsskador och arbetssjukdomar rapporterar Verksamhets</w:t>
      </w:r>
      <w:r w:rsidR="00E9280D" w:rsidRPr="0064194C">
        <w:rPr>
          <w:rFonts w:cstheme="minorHAnsi"/>
          <w:lang w:eastAsia="x-none"/>
        </w:rPr>
        <w:t>chef</w:t>
      </w:r>
      <w:r w:rsidRPr="0064194C">
        <w:rPr>
          <w:rFonts w:eastAsia="Times New Roman" w:cstheme="minorHAnsi"/>
          <w:lang w:val="x-none" w:eastAsia="x-none"/>
        </w:rPr>
        <w:t xml:space="preserve"> till Försäkringskassan även om det inte orsakat frånvaro.</w:t>
      </w:r>
    </w:p>
    <w:p w14:paraId="19FE9164"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561C5D41"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H</w:t>
      </w:r>
      <w:r w:rsidRPr="0064194C">
        <w:rPr>
          <w:rFonts w:eastAsia="Times New Roman" w:cstheme="minorHAnsi"/>
          <w:b/>
          <w:bCs/>
          <w:lang w:val="x-none" w:eastAsia="x-none"/>
        </w:rPr>
        <w:t>änvisning</w:t>
      </w:r>
    </w:p>
    <w:p w14:paraId="19325BBC" w14:textId="77777777"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p>
    <w:p w14:paraId="66CFDCD7" w14:textId="77777777" w:rsidR="009008EE" w:rsidRPr="006D710B" w:rsidRDefault="00ED6CC7"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color w:val="4472C4" w:themeColor="accent5"/>
          <w:lang w:val="x-none" w:eastAsia="x-none"/>
        </w:rPr>
      </w:pPr>
      <w:hyperlink r:id="rId26" w:history="1">
        <w:r w:rsidR="009008EE" w:rsidRPr="006D710B">
          <w:rPr>
            <w:rFonts w:cstheme="minorHAnsi"/>
            <w:bCs/>
            <w:color w:val="4472C4" w:themeColor="accent5"/>
            <w:u w:val="single"/>
            <w:lang w:val="x-none" w:eastAsia="x-none"/>
          </w:rPr>
          <w:t>Blankett - Utredning av olycksfall och tillbud</w:t>
        </w:r>
      </w:hyperlink>
      <w:r w:rsidR="009008EE" w:rsidRPr="006D710B">
        <w:rPr>
          <w:rFonts w:cstheme="minorHAnsi"/>
          <w:color w:val="4472C4" w:themeColor="accent5"/>
          <w:lang w:val="x-none" w:eastAsia="x-none"/>
        </w:rPr>
        <w:t xml:space="preserve"> </w:t>
      </w:r>
    </w:p>
    <w:p w14:paraId="4F580117" w14:textId="5B81C193" w:rsidR="009008EE" w:rsidRPr="0064194C" w:rsidRDefault="009008E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D710B">
        <w:rPr>
          <w:rFonts w:cstheme="minorHAnsi"/>
          <w:lang w:val="x-none" w:eastAsia="x-none"/>
        </w:rPr>
        <w:t>https://www.av.se/globalassets/filer/arbetsmiljoarbete-och-inspektioner/utredning-olycksfall-tillbud-blankett.pdf</w:t>
      </w:r>
    </w:p>
    <w:p w14:paraId="7E2EB927" w14:textId="5209F5CF" w:rsidR="009008EE" w:rsidRPr="0064194C" w:rsidRDefault="00ED6CC7"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hyperlink r:id="rId27" w:history="1">
        <w:r w:rsidR="009008EE" w:rsidRPr="006D710B">
          <w:rPr>
            <w:rFonts w:cstheme="minorHAnsi"/>
            <w:bCs/>
            <w:color w:val="4472C4" w:themeColor="accent5"/>
            <w:u w:val="single"/>
            <w:lang w:val="x-none" w:eastAsia="x-none"/>
          </w:rPr>
          <w:t>ADI 306</w:t>
        </w:r>
      </w:hyperlink>
      <w:r w:rsidR="009008EE" w:rsidRPr="0064194C">
        <w:rPr>
          <w:rFonts w:cstheme="minorHAnsi"/>
          <w:lang w:val="x-none" w:eastAsia="x-none"/>
        </w:rPr>
        <w:t xml:space="preserve"> </w:t>
      </w:r>
      <w:r w:rsidR="00633A7D" w:rsidRPr="006D710B">
        <w:rPr>
          <w:rFonts w:cstheme="minorHAnsi"/>
          <w:lang w:eastAsia="x-none"/>
        </w:rPr>
        <w:t xml:space="preserve">- </w:t>
      </w:r>
      <w:hyperlink r:id="rId28" w:history="1">
        <w:r w:rsidR="009008EE" w:rsidRPr="006D710B">
          <w:rPr>
            <w:rStyle w:val="Hyperlnk"/>
            <w:rFonts w:cstheme="minorHAnsi"/>
            <w:color w:val="auto"/>
            <w:u w:val="none"/>
            <w:lang w:val="x-none" w:eastAsia="x-none"/>
          </w:rPr>
          <w:t>https://www.av.se/globalassets/filer/publikationer/broschyrer/rapportera-tillbuden-forebygg-ohalsa-coh-olyckor-i-arbetet-broschyr-adi306.pdf</w:t>
        </w:r>
      </w:hyperlink>
    </w:p>
    <w:p w14:paraId="3FBF9784" w14:textId="3AAFB67C" w:rsidR="005C3174" w:rsidRPr="0064194C" w:rsidRDefault="005C3174" w:rsidP="0064194C">
      <w:pPr>
        <w:spacing w:before="0" w:after="0" w:line="240" w:lineRule="auto"/>
        <w:rPr>
          <w:rFonts w:cstheme="minorHAnsi"/>
        </w:rPr>
      </w:pPr>
    </w:p>
    <w:p w14:paraId="72A18689" w14:textId="39D17CCB" w:rsidR="001416E0" w:rsidRPr="0064194C" w:rsidRDefault="001416E0" w:rsidP="0064194C">
      <w:pPr>
        <w:spacing w:before="0" w:after="0" w:line="240" w:lineRule="auto"/>
        <w:rPr>
          <w:rFonts w:cstheme="minorHAnsi"/>
        </w:rPr>
      </w:pPr>
    </w:p>
    <w:p w14:paraId="34AD51E3" w14:textId="038E1A64" w:rsidR="001416E0" w:rsidRPr="0064194C" w:rsidRDefault="001416E0" w:rsidP="0064194C">
      <w:pPr>
        <w:spacing w:before="0" w:after="0" w:line="240" w:lineRule="auto"/>
        <w:rPr>
          <w:rFonts w:cstheme="minorHAnsi"/>
        </w:rPr>
      </w:pPr>
    </w:p>
    <w:p w14:paraId="1F899BF7" w14:textId="77777777" w:rsidR="00004EEB" w:rsidRPr="0064194C" w:rsidRDefault="00004EEB"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3A3BEDD7" w14:textId="3AEFE0A3" w:rsidR="009008EE" w:rsidRPr="00343B90" w:rsidRDefault="009008EE" w:rsidP="00343B90">
      <w:pPr>
        <w:pStyle w:val="Rubrik3"/>
      </w:pPr>
      <w:bookmarkStart w:id="76" w:name="_4.3.11_Krishantering"/>
      <w:bookmarkStart w:id="77" w:name="_Toc469309149"/>
      <w:bookmarkEnd w:id="76"/>
      <w:r w:rsidRPr="00343B90">
        <w:lastRenderedPageBreak/>
        <w:t>4.3.11 Krishantering</w:t>
      </w:r>
      <w:bookmarkEnd w:id="77"/>
    </w:p>
    <w:p w14:paraId="28201D16" w14:textId="77777777" w:rsidR="009008EE" w:rsidRPr="0064194C" w:rsidRDefault="009008EE" w:rsidP="0064194C">
      <w:pPr>
        <w:widowControl w:val="0"/>
        <w:autoSpaceDE w:val="0"/>
        <w:autoSpaceDN w:val="0"/>
        <w:adjustRightInd w:val="0"/>
        <w:spacing w:before="0" w:after="0" w:line="240" w:lineRule="auto"/>
        <w:rPr>
          <w:rFonts w:cstheme="minorHAnsi"/>
          <w:lang w:eastAsia="sv-SE"/>
        </w:rPr>
      </w:pPr>
    </w:p>
    <w:p w14:paraId="73088F82" w14:textId="77777777" w:rsidR="009008EE" w:rsidRPr="0064194C" w:rsidRDefault="009008EE"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Olyckor, r</w:t>
      </w:r>
      <w:r w:rsidRPr="0064194C">
        <w:rPr>
          <w:rFonts w:eastAsia="Times New Roman" w:cstheme="minorHAnsi"/>
          <w:lang w:val="x-none" w:eastAsia="x-none"/>
        </w:rPr>
        <w:t>ån, hot eller omskakande händelser i privatlivet (till exempel en skilsmässa eller anhörigs död) får stora konsekvenser på arbetsplatsen, både för den drabbade och hans eller hennes omgivning. Den som drabbas ska omgående mötas av respekt och omsorg.</w:t>
      </w:r>
    </w:p>
    <w:p w14:paraId="2A76691C"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1BAB2CD1"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Skulle någon anställd drabbas av någon kris i det privata livet så kan de kontakta ....................................... oavsett tidpunkt på dygnet för att diskutera hur företaget kan bistå dem. Dessa samtal betraktas självklart som konfidentiella.</w:t>
      </w:r>
    </w:p>
    <w:p w14:paraId="10E31902"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73431559" w14:textId="77777777" w:rsidR="009008EE" w:rsidRPr="0064194C" w:rsidRDefault="009008E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En kris på arbetsplatsen i händelse av olycka, rån eller dödsfall (ungdom eller personal) ska omhändertagas av ledningen. Samtliga anställda ska då erbjudas samtal antingen med ....................................... eller annan.</w:t>
      </w:r>
    </w:p>
    <w:p w14:paraId="6F96FD4D" w14:textId="26F13A69" w:rsidR="009008EE" w:rsidRDefault="009008EE" w:rsidP="0064194C">
      <w:pPr>
        <w:widowControl w:val="0"/>
        <w:autoSpaceDE w:val="0"/>
        <w:autoSpaceDN w:val="0"/>
        <w:adjustRightInd w:val="0"/>
        <w:spacing w:before="0" w:after="0" w:line="240" w:lineRule="auto"/>
        <w:rPr>
          <w:rFonts w:eastAsia="Times New Roman" w:cstheme="minorHAnsi"/>
          <w:lang w:val="x-none" w:eastAsia="x-none"/>
        </w:rPr>
      </w:pPr>
    </w:p>
    <w:p w14:paraId="0F5A9183" w14:textId="13F82355" w:rsidR="00CD36A5" w:rsidRDefault="00CD36A5" w:rsidP="0064194C">
      <w:pPr>
        <w:widowControl w:val="0"/>
        <w:autoSpaceDE w:val="0"/>
        <w:autoSpaceDN w:val="0"/>
        <w:adjustRightInd w:val="0"/>
        <w:spacing w:before="0" w:after="0" w:line="240" w:lineRule="auto"/>
        <w:rPr>
          <w:rFonts w:eastAsia="Times New Roman" w:cstheme="minorHAnsi"/>
          <w:lang w:val="x-none" w:eastAsia="x-none"/>
        </w:rPr>
      </w:pPr>
    </w:p>
    <w:p w14:paraId="31703BF6" w14:textId="566FAEC0" w:rsidR="00CD36A5" w:rsidRDefault="00CD36A5" w:rsidP="0064194C">
      <w:pPr>
        <w:widowControl w:val="0"/>
        <w:autoSpaceDE w:val="0"/>
        <w:autoSpaceDN w:val="0"/>
        <w:adjustRightInd w:val="0"/>
        <w:spacing w:before="0" w:after="0" w:line="240" w:lineRule="auto"/>
        <w:rPr>
          <w:rFonts w:eastAsia="Times New Roman" w:cstheme="minorHAnsi"/>
          <w:lang w:val="x-none" w:eastAsia="x-none"/>
        </w:rPr>
      </w:pPr>
    </w:p>
    <w:p w14:paraId="158FE780" w14:textId="77777777" w:rsidR="00CD36A5" w:rsidRPr="0064194C" w:rsidRDefault="00CD36A5" w:rsidP="0064194C">
      <w:pPr>
        <w:widowControl w:val="0"/>
        <w:autoSpaceDE w:val="0"/>
        <w:autoSpaceDN w:val="0"/>
        <w:adjustRightInd w:val="0"/>
        <w:spacing w:before="0" w:after="0" w:line="240" w:lineRule="auto"/>
        <w:rPr>
          <w:rFonts w:eastAsia="Times New Roman" w:cstheme="minorHAnsi"/>
          <w:lang w:val="x-none" w:eastAsia="x-none"/>
        </w:rPr>
      </w:pPr>
    </w:p>
    <w:p w14:paraId="0E806A7D" w14:textId="6FE6998D" w:rsidR="009008EE" w:rsidRPr="0064194C" w:rsidRDefault="008110A4" w:rsidP="0064194C">
      <w:pPr>
        <w:widowControl w:val="0"/>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6F81E618" w14:textId="77777777" w:rsidR="009008EE" w:rsidRPr="0064194C" w:rsidRDefault="009008EE" w:rsidP="0064194C">
      <w:pPr>
        <w:widowControl w:val="0"/>
        <w:autoSpaceDE w:val="0"/>
        <w:autoSpaceDN w:val="0"/>
        <w:adjustRightInd w:val="0"/>
        <w:spacing w:before="0" w:after="0" w:line="240" w:lineRule="auto"/>
        <w:rPr>
          <w:rFonts w:cstheme="minorHAnsi"/>
          <w:b/>
          <w:bCs/>
          <w:lang w:val="x-none" w:eastAsia="x-none"/>
        </w:rPr>
      </w:pPr>
    </w:p>
    <w:p w14:paraId="656518C2" w14:textId="69EC4CAA" w:rsidR="009008EE" w:rsidRPr="0064194C" w:rsidRDefault="009008EE" w:rsidP="0064194C">
      <w:pPr>
        <w:widowControl w:val="0"/>
        <w:autoSpaceDE w:val="0"/>
        <w:autoSpaceDN w:val="0"/>
        <w:adjustRightInd w:val="0"/>
        <w:spacing w:before="0" w:after="0" w:line="240" w:lineRule="auto"/>
        <w:rPr>
          <w:rFonts w:cstheme="minorHAnsi"/>
          <w:lang w:val="x-none" w:eastAsia="x-none"/>
        </w:rPr>
      </w:pPr>
      <w:r w:rsidRPr="0064194C">
        <w:rPr>
          <w:rFonts w:cstheme="minorHAnsi"/>
          <w:lang w:val="x-none" w:eastAsia="x-none"/>
        </w:rPr>
        <w:t>L</w:t>
      </w:r>
      <w:r w:rsidRPr="0064194C">
        <w:rPr>
          <w:rFonts w:eastAsia="Times New Roman" w:cstheme="minorHAnsi"/>
          <w:lang w:val="x-none" w:eastAsia="x-none"/>
        </w:rPr>
        <w:t xml:space="preserve">äs mer om  </w:t>
      </w:r>
      <w:hyperlink r:id="rId29" w:history="1">
        <w:r w:rsidRPr="006D710B">
          <w:rPr>
            <w:rFonts w:cstheme="minorHAnsi"/>
            <w:bCs/>
            <w:color w:val="4472C4" w:themeColor="accent5"/>
            <w:u w:val="single"/>
            <w:lang w:val="x-none" w:eastAsia="x-none"/>
          </w:rPr>
          <w:t>Krishantering</w:t>
        </w:r>
      </w:hyperlink>
      <w:r w:rsidRPr="0064194C">
        <w:rPr>
          <w:rFonts w:cstheme="minorHAnsi"/>
          <w:lang w:val="x-none" w:eastAsia="x-none"/>
        </w:rPr>
        <w:t xml:space="preserve"> </w:t>
      </w:r>
      <w:r w:rsidR="00633A7D" w:rsidRPr="0064194C">
        <w:rPr>
          <w:rFonts w:cstheme="minorHAnsi"/>
          <w:lang w:eastAsia="x-none"/>
        </w:rPr>
        <w:t xml:space="preserve">på </w:t>
      </w:r>
      <w:r w:rsidRPr="0064194C">
        <w:rPr>
          <w:rFonts w:cstheme="minorHAnsi"/>
          <w:lang w:val="x-none" w:eastAsia="x-none"/>
        </w:rPr>
        <w:t>http://www.prevent.se/krishantering</w:t>
      </w:r>
    </w:p>
    <w:p w14:paraId="7273B5FF" w14:textId="39C545A5" w:rsidR="009008EE" w:rsidRPr="006D710B" w:rsidRDefault="00ED6CC7" w:rsidP="0064194C">
      <w:pPr>
        <w:widowControl w:val="0"/>
        <w:autoSpaceDE w:val="0"/>
        <w:autoSpaceDN w:val="0"/>
        <w:adjustRightInd w:val="0"/>
        <w:spacing w:before="0" w:after="0" w:line="240" w:lineRule="auto"/>
        <w:rPr>
          <w:rFonts w:cstheme="minorHAnsi"/>
          <w:lang w:eastAsia="x-none"/>
        </w:rPr>
      </w:pPr>
      <w:hyperlink r:id="rId30" w:history="1">
        <w:r w:rsidR="009008EE" w:rsidRPr="006D710B">
          <w:rPr>
            <w:rFonts w:cstheme="minorHAnsi"/>
            <w:bCs/>
            <w:color w:val="4472C4" w:themeColor="accent5"/>
            <w:u w:val="single"/>
            <w:lang w:val="x-none" w:eastAsia="x-none"/>
          </w:rPr>
          <w:t>ADI 534</w:t>
        </w:r>
      </w:hyperlink>
      <w:r w:rsidR="009008EE" w:rsidRPr="006D710B">
        <w:rPr>
          <w:rFonts w:cstheme="minorHAnsi"/>
          <w:color w:val="4472C4" w:themeColor="accent5"/>
          <w:lang w:val="x-none" w:eastAsia="x-none"/>
        </w:rPr>
        <w:t xml:space="preserve"> </w:t>
      </w:r>
      <w:r w:rsidR="006D710B">
        <w:rPr>
          <w:rFonts w:cstheme="minorHAnsi"/>
          <w:lang w:eastAsia="x-none"/>
        </w:rPr>
        <w:t>– Första hjälpen vid krisstöd</w:t>
      </w:r>
    </w:p>
    <w:p w14:paraId="5C19EA93"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r w:rsidRPr="0064194C">
        <w:rPr>
          <w:rFonts w:cstheme="minorHAnsi"/>
          <w:lang w:val="x-none" w:eastAsia="x-none"/>
        </w:rPr>
        <w:t>https://www.av.se/globalassets/filer/publikationer/broschyrer/forsta-hjalpen-och-krisstod-broschyr-adi534.pdf</w:t>
      </w:r>
    </w:p>
    <w:p w14:paraId="6948FBD1" w14:textId="77777777" w:rsidR="009008EE" w:rsidRPr="0064194C" w:rsidRDefault="009008EE" w:rsidP="0064194C">
      <w:pPr>
        <w:widowControl w:val="0"/>
        <w:autoSpaceDE w:val="0"/>
        <w:autoSpaceDN w:val="0"/>
        <w:adjustRightInd w:val="0"/>
        <w:spacing w:before="0" w:after="0" w:line="240" w:lineRule="auto"/>
        <w:rPr>
          <w:rFonts w:cstheme="minorHAnsi"/>
          <w:lang w:val="x-none" w:eastAsia="x-none"/>
        </w:rPr>
      </w:pPr>
    </w:p>
    <w:p w14:paraId="163F8A68" w14:textId="77777777" w:rsidR="009A45C9" w:rsidRPr="0064194C" w:rsidRDefault="009A45C9" w:rsidP="0064194C">
      <w:pPr>
        <w:spacing w:before="0" w:after="0" w:line="240" w:lineRule="auto"/>
        <w:rPr>
          <w:rFonts w:eastAsiaTheme="majorEastAsia" w:cstheme="minorHAnsi"/>
          <w:color w:val="1F4D78" w:themeColor="accent1" w:themeShade="7F"/>
        </w:rPr>
      </w:pPr>
      <w:r w:rsidRPr="0064194C">
        <w:rPr>
          <w:rFonts w:cstheme="minorHAnsi"/>
        </w:rPr>
        <w:br w:type="page"/>
      </w:r>
    </w:p>
    <w:p w14:paraId="6DFCD6C8" w14:textId="6161D0C7" w:rsidR="00033314" w:rsidRPr="00401B3F" w:rsidRDefault="00033314" w:rsidP="00401B3F">
      <w:pPr>
        <w:pStyle w:val="Rubrik3"/>
      </w:pPr>
      <w:bookmarkStart w:id="78" w:name="_Toc469309150"/>
      <w:r w:rsidRPr="00401B3F">
        <w:lastRenderedPageBreak/>
        <w:t>4.3.12 Lagar</w:t>
      </w:r>
      <w:r w:rsidR="00401B3F" w:rsidRPr="00401B3F">
        <w:t xml:space="preserve"> och andra krav</w:t>
      </w:r>
      <w:bookmarkEnd w:id="78"/>
    </w:p>
    <w:p w14:paraId="02231FB8" w14:textId="77777777" w:rsidR="00033314" w:rsidRPr="0064194C" w:rsidRDefault="00033314" w:rsidP="0064194C">
      <w:pPr>
        <w:pStyle w:val="Rubrik3"/>
        <w:spacing w:before="0" w:line="240" w:lineRule="auto"/>
        <w:rPr>
          <w:rFonts w:asciiTheme="minorHAnsi" w:hAnsiTheme="minorHAnsi" w:cstheme="minorHAnsi"/>
          <w:sz w:val="22"/>
          <w:szCs w:val="22"/>
        </w:rPr>
      </w:pPr>
    </w:p>
    <w:p w14:paraId="6C5EA45F"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De lagar som ber</w:t>
      </w:r>
      <w:r w:rsidRPr="0064194C">
        <w:rPr>
          <w:rFonts w:eastAsia="Times New Roman" w:cstheme="minorHAnsi"/>
          <w:lang w:val="x-none" w:eastAsia="x-none"/>
        </w:rPr>
        <w:t xml:space="preserve">ör ............... ska finnas i framtagen </w:t>
      </w:r>
      <w:proofErr w:type="spellStart"/>
      <w:r w:rsidRPr="0064194C">
        <w:rPr>
          <w:rFonts w:eastAsia="Times New Roman" w:cstheme="minorHAnsi"/>
          <w:lang w:val="x-none" w:eastAsia="x-none"/>
        </w:rPr>
        <w:t>laglista</w:t>
      </w:r>
      <w:proofErr w:type="spellEnd"/>
      <w:r w:rsidRPr="0064194C">
        <w:rPr>
          <w:rFonts w:eastAsia="Times New Roman" w:cstheme="minorHAnsi"/>
          <w:lang w:val="x-none" w:eastAsia="x-none"/>
        </w:rPr>
        <w:t xml:space="preserve">. För att planera vår verksamhet med hänsyn till gällande lagar och krav ansvarar ....................................... för en kontinuerlig bevakning av nya lagar samt tillägg och förändringar till redan identifierade lagar. </w:t>
      </w:r>
    </w:p>
    <w:p w14:paraId="05D4BBF6"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4D3B9220"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Uppdatering av lagar</w:t>
      </w:r>
    </w:p>
    <w:p w14:paraId="0161B397"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1C3352CB" w14:textId="684B65FC"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F</w:t>
      </w:r>
      <w:r w:rsidRPr="0064194C">
        <w:rPr>
          <w:rFonts w:eastAsia="Times New Roman" w:cstheme="minorHAnsi"/>
          <w:lang w:val="x-none" w:eastAsia="x-none"/>
        </w:rPr>
        <w:t xml:space="preserve">ör uppdatering av regler och krav som berör vår verksamhet skall kontinuerlig kontroll ske av lagarna i den framtagna </w:t>
      </w:r>
      <w:proofErr w:type="spellStart"/>
      <w:r w:rsidRPr="0064194C">
        <w:rPr>
          <w:rFonts w:eastAsia="Times New Roman" w:cstheme="minorHAnsi"/>
          <w:lang w:val="x-none" w:eastAsia="x-none"/>
        </w:rPr>
        <w:t>laglistan</w:t>
      </w:r>
      <w:proofErr w:type="spellEnd"/>
      <w:r w:rsidRPr="0064194C">
        <w:rPr>
          <w:rFonts w:eastAsia="Times New Roman" w:cstheme="minorHAnsi"/>
          <w:lang w:val="x-none" w:eastAsia="x-none"/>
        </w:rPr>
        <w:t xml:space="preserve">. Detta ska speciellt beaktas vid årsskiftet och </w:t>
      </w:r>
      <w:proofErr w:type="spellStart"/>
      <w:r w:rsidRPr="0064194C">
        <w:rPr>
          <w:rFonts w:eastAsia="Times New Roman" w:cstheme="minorHAnsi"/>
          <w:lang w:val="x-none" w:eastAsia="x-none"/>
        </w:rPr>
        <w:t>halvårs</w:t>
      </w:r>
      <w:r w:rsidR="006D710B">
        <w:rPr>
          <w:rFonts w:eastAsia="Times New Roman" w:cstheme="minorHAnsi"/>
          <w:lang w:eastAsia="x-none"/>
        </w:rPr>
        <w:t>s</w:t>
      </w:r>
      <w:r w:rsidRPr="0064194C">
        <w:rPr>
          <w:rFonts w:eastAsia="Times New Roman" w:cstheme="minorHAnsi"/>
          <w:lang w:val="x-none" w:eastAsia="x-none"/>
        </w:rPr>
        <w:t>kiftet</w:t>
      </w:r>
      <w:proofErr w:type="spellEnd"/>
      <w:r w:rsidRPr="0064194C">
        <w:rPr>
          <w:rFonts w:eastAsia="Times New Roman" w:cstheme="minorHAnsi"/>
          <w:lang w:val="x-none" w:eastAsia="x-none"/>
        </w:rPr>
        <w:t xml:space="preserve"> då de flesta lagar tillkommer eller ändras.</w:t>
      </w:r>
      <w:r w:rsidR="007E0BBF">
        <w:rPr>
          <w:rFonts w:eastAsia="Times New Roman" w:cstheme="minorHAnsi"/>
          <w:lang w:eastAsia="x-none"/>
        </w:rPr>
        <w:t xml:space="preserve"> </w:t>
      </w:r>
      <w:r w:rsidRPr="0064194C">
        <w:rPr>
          <w:rFonts w:eastAsia="Times New Roman" w:cstheme="minorHAnsi"/>
          <w:lang w:val="x-none" w:eastAsia="x-none"/>
        </w:rPr>
        <w:t xml:space="preserve">Vi bevakar kontinuerligt Socialstyrelsens hemsida samt bland annat Regeringskansliets och </w:t>
      </w:r>
      <w:proofErr w:type="spellStart"/>
      <w:r w:rsidRPr="0064194C">
        <w:rPr>
          <w:rFonts w:eastAsia="Times New Roman" w:cstheme="minorHAnsi"/>
          <w:lang w:val="x-none" w:eastAsia="x-none"/>
        </w:rPr>
        <w:t>Notisums</w:t>
      </w:r>
      <w:proofErr w:type="spellEnd"/>
      <w:r w:rsidRPr="0064194C">
        <w:rPr>
          <w:rFonts w:eastAsia="Times New Roman" w:cstheme="minorHAnsi"/>
          <w:lang w:val="x-none" w:eastAsia="x-none"/>
        </w:rPr>
        <w:t xml:space="preserve"> hemsidor. </w:t>
      </w:r>
    </w:p>
    <w:p w14:paraId="77FBEC4B"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16A4E795"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Nya lagar</w:t>
      </w:r>
    </w:p>
    <w:p w14:paraId="4F54F168"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8BDF80E"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Kontroll av nya lagar sker fr</w:t>
      </w:r>
      <w:r w:rsidRPr="0064194C">
        <w:rPr>
          <w:rFonts w:eastAsia="Times New Roman" w:cstheme="minorHAnsi"/>
          <w:lang w:val="x-none" w:eastAsia="x-none"/>
        </w:rPr>
        <w:t>ämst vid årsskiftet och halvårsskiftet men sker även fortlöpande under året.</w:t>
      </w:r>
    </w:p>
    <w:p w14:paraId="7AE1D952"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455B0D62" w14:textId="77777777" w:rsidR="00033314" w:rsidRPr="0064194C" w:rsidRDefault="00033314" w:rsidP="0064194C">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Vid verksamhetsf</w:t>
      </w:r>
      <w:r w:rsidRPr="0064194C">
        <w:rPr>
          <w:rFonts w:eastAsia="Times New Roman" w:cstheme="minorHAnsi"/>
          <w:b/>
          <w:bCs/>
          <w:lang w:val="x-none" w:eastAsia="x-none"/>
        </w:rPr>
        <w:t>örändringar</w:t>
      </w:r>
    </w:p>
    <w:p w14:paraId="511D4656" w14:textId="77777777" w:rsidR="00033314" w:rsidRPr="0064194C" w:rsidRDefault="00033314" w:rsidP="0064194C">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color w:val="000000"/>
          <w:lang w:val="x-none" w:eastAsia="x-none"/>
        </w:rPr>
      </w:pPr>
    </w:p>
    <w:p w14:paraId="6B2033FF" w14:textId="77777777" w:rsidR="00033314" w:rsidRPr="0064194C" w:rsidRDefault="00033314" w:rsidP="0064194C">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64194C">
        <w:rPr>
          <w:rFonts w:cstheme="minorHAnsi"/>
          <w:color w:val="000000"/>
          <w:lang w:val="x-none" w:eastAsia="x-none"/>
        </w:rPr>
        <w:t xml:space="preserve">Om verksamheten </w:t>
      </w:r>
      <w:r w:rsidRPr="0064194C">
        <w:rPr>
          <w:rFonts w:eastAsia="Times New Roman" w:cstheme="minorHAnsi"/>
          <w:color w:val="000000"/>
          <w:lang w:val="x-none" w:eastAsia="x-none"/>
        </w:rPr>
        <w:t xml:space="preserve">ändras skall </w:t>
      </w:r>
      <w:r w:rsidRPr="0064194C">
        <w:rPr>
          <w:rFonts w:cstheme="minorHAnsi"/>
          <w:lang w:val="x-none" w:eastAsia="x-none"/>
        </w:rPr>
        <w:t>.......................................</w:t>
      </w:r>
      <w:r w:rsidRPr="0064194C">
        <w:rPr>
          <w:rFonts w:cstheme="minorHAnsi"/>
          <w:color w:val="000000"/>
          <w:lang w:val="x-none" w:eastAsia="x-none"/>
        </w:rPr>
        <w:t xml:space="preserve"> kontrollera om det finns ny lagstiftning som </w:t>
      </w:r>
      <w:r w:rsidRPr="0064194C">
        <w:rPr>
          <w:rFonts w:cstheme="minorHAnsi"/>
          <w:lang w:val="x-none" w:eastAsia="x-none"/>
        </w:rPr>
        <w:t>.......................</w:t>
      </w:r>
      <w:r w:rsidRPr="0064194C">
        <w:rPr>
          <w:rFonts w:cstheme="minorHAnsi"/>
          <w:color w:val="000000"/>
          <w:lang w:val="x-none" w:eastAsia="x-none"/>
        </w:rPr>
        <w:t xml:space="preserve"> ber</w:t>
      </w:r>
      <w:r w:rsidRPr="0064194C">
        <w:rPr>
          <w:rFonts w:eastAsia="Times New Roman" w:cstheme="minorHAnsi"/>
          <w:color w:val="000000"/>
          <w:lang w:val="x-none" w:eastAsia="x-none"/>
        </w:rPr>
        <w:t xml:space="preserve">örs av. När lagar och förordningar ändras, ansvarar </w:t>
      </w:r>
      <w:r w:rsidRPr="0064194C">
        <w:rPr>
          <w:rFonts w:cstheme="minorHAnsi"/>
          <w:lang w:val="x-none" w:eastAsia="x-none"/>
        </w:rPr>
        <w:t xml:space="preserve">....................................... </w:t>
      </w:r>
      <w:r w:rsidRPr="0064194C">
        <w:rPr>
          <w:rFonts w:cstheme="minorHAnsi"/>
          <w:color w:val="000000"/>
          <w:lang w:val="x-none" w:eastAsia="x-none"/>
        </w:rPr>
        <w:t>f</w:t>
      </w:r>
      <w:r w:rsidRPr="0064194C">
        <w:rPr>
          <w:rFonts w:eastAsia="Times New Roman" w:cstheme="minorHAnsi"/>
          <w:color w:val="000000"/>
          <w:lang w:val="x-none" w:eastAsia="x-none"/>
        </w:rPr>
        <w:t xml:space="preserve">ör att erforderlig information inhämtas och ansvarar för att eventuell utbildning och anpassning av verksamheten genomförs. </w:t>
      </w:r>
    </w:p>
    <w:p w14:paraId="4D77A6E9"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000000"/>
          <w:lang w:val="x-none" w:eastAsia="x-none"/>
        </w:rPr>
      </w:pPr>
    </w:p>
    <w:p w14:paraId="6382B243" w14:textId="77777777" w:rsidR="00033314" w:rsidRPr="0064194C" w:rsidRDefault="00033314"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Ansvarig</w:t>
      </w:r>
    </w:p>
    <w:p w14:paraId="27FD9EBD" w14:textId="77777777" w:rsidR="00033314" w:rsidRPr="0064194C" w:rsidRDefault="00033314"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47BF8FCD" w14:textId="77777777" w:rsidR="00033314" w:rsidRPr="0064194C" w:rsidRDefault="00033314"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Ansvarig f</w:t>
      </w:r>
      <w:r w:rsidRPr="0064194C">
        <w:rPr>
          <w:rFonts w:eastAsia="Times New Roman" w:cstheme="minorHAnsi"/>
          <w:lang w:val="x-none" w:eastAsia="x-none"/>
        </w:rPr>
        <w:t>ör uppdatering och kontroll av lagefterlevnad är ........................................</w:t>
      </w:r>
    </w:p>
    <w:p w14:paraId="1AFC8ED5"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66002F4F" w14:textId="55E2332B" w:rsidR="00033314" w:rsidRPr="0064194C" w:rsidRDefault="000F309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3023D0CD"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690E1FE9" w14:textId="77777777" w:rsidR="00033314" w:rsidRPr="0064194C" w:rsidRDefault="00ED6CC7" w:rsidP="0064194C">
      <w:pPr>
        <w:widowControl w:val="0"/>
        <w:autoSpaceDE w:val="0"/>
        <w:autoSpaceDN w:val="0"/>
        <w:adjustRightInd w:val="0"/>
        <w:spacing w:before="0" w:after="0" w:line="240" w:lineRule="auto"/>
        <w:rPr>
          <w:rFonts w:cstheme="minorHAnsi"/>
          <w:lang w:val="x-none" w:eastAsia="x-none"/>
        </w:rPr>
      </w:pPr>
      <w:hyperlink r:id="rId31" w:history="1">
        <w:r w:rsidR="00033314" w:rsidRPr="006D710B">
          <w:rPr>
            <w:rFonts w:cstheme="minorHAnsi"/>
            <w:bCs/>
            <w:color w:val="4472C4" w:themeColor="accent5"/>
            <w:u w:val="single"/>
            <w:lang w:val="x-none" w:eastAsia="x-none"/>
          </w:rPr>
          <w:t>Nya lagar - Regeringskansliet</w:t>
        </w:r>
      </w:hyperlink>
      <w:r w:rsidR="00033314" w:rsidRPr="0064194C">
        <w:rPr>
          <w:rFonts w:cstheme="minorHAnsi"/>
          <w:lang w:val="x-none" w:eastAsia="x-none"/>
        </w:rPr>
        <w:t xml:space="preserve"> http://www.regeringen.se/informationsmaterial/2015/12/viktigare-lagar-och-forordningar-infor-arsskiftet-20152016/</w:t>
      </w:r>
    </w:p>
    <w:p w14:paraId="5DEB2CDF" w14:textId="77777777" w:rsidR="00033314" w:rsidRPr="0064194C" w:rsidRDefault="00ED6CC7"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hyperlink r:id="rId32" w:history="1">
        <w:r w:rsidR="00033314" w:rsidRPr="006D710B">
          <w:rPr>
            <w:rFonts w:cstheme="minorHAnsi"/>
            <w:bCs/>
            <w:color w:val="4472C4" w:themeColor="accent5"/>
            <w:u w:val="single"/>
            <w:lang w:val="x-none" w:eastAsia="x-none"/>
          </w:rPr>
          <w:t>Nya lagar, Notisum</w:t>
        </w:r>
      </w:hyperlink>
      <w:r w:rsidR="00033314" w:rsidRPr="0064194C">
        <w:rPr>
          <w:rFonts w:cstheme="minorHAnsi"/>
          <w:b/>
          <w:bCs/>
          <w:lang w:val="x-none" w:eastAsia="x-none"/>
        </w:rPr>
        <w:t xml:space="preserve"> </w:t>
      </w:r>
      <w:r w:rsidR="00033314" w:rsidRPr="0064194C">
        <w:rPr>
          <w:rFonts w:cstheme="minorHAnsi"/>
          <w:lang w:val="x-none" w:eastAsia="x-none"/>
        </w:rPr>
        <w:t>http://www.notisum.se/</w:t>
      </w:r>
    </w:p>
    <w:p w14:paraId="05CCE6A2" w14:textId="71DB4C58" w:rsidR="00335451" w:rsidRPr="00EA6037" w:rsidRDefault="00033314" w:rsidP="00EA6037">
      <w:pPr>
        <w:widowControl w:val="0"/>
        <w:autoSpaceDE w:val="0"/>
        <w:autoSpaceDN w:val="0"/>
        <w:adjustRightInd w:val="0"/>
        <w:spacing w:before="0" w:after="0" w:line="240" w:lineRule="auto"/>
        <w:rPr>
          <w:rFonts w:cstheme="minorHAnsi"/>
          <w:b/>
          <w:bCs/>
          <w:color w:val="008000"/>
          <w:u w:val="single"/>
          <w:lang w:eastAsia="x-none"/>
        </w:rPr>
      </w:pPr>
      <w:r w:rsidRPr="0064194C">
        <w:rPr>
          <w:rFonts w:cstheme="minorHAnsi"/>
          <w:lang w:val="x-none" w:eastAsia="x-none"/>
        </w:rPr>
        <w:t>Socialstyrelsens hem</w:t>
      </w:r>
      <w:r w:rsidR="000F3094" w:rsidRPr="0064194C">
        <w:rPr>
          <w:rFonts w:cstheme="minorHAnsi"/>
          <w:lang w:eastAsia="x-none"/>
        </w:rPr>
        <w:t>s</w:t>
      </w:r>
      <w:proofErr w:type="spellStart"/>
      <w:r w:rsidRPr="0064194C">
        <w:rPr>
          <w:rFonts w:cstheme="minorHAnsi"/>
          <w:lang w:val="x-none" w:eastAsia="x-none"/>
        </w:rPr>
        <w:t>ida</w:t>
      </w:r>
      <w:proofErr w:type="spellEnd"/>
      <w:r w:rsidRPr="0064194C">
        <w:rPr>
          <w:rFonts w:cstheme="minorHAnsi"/>
          <w:lang w:val="x-none" w:eastAsia="x-none"/>
        </w:rPr>
        <w:t>:</w:t>
      </w:r>
      <w:r w:rsidR="000F3094" w:rsidRPr="0064194C">
        <w:rPr>
          <w:rFonts w:cstheme="minorHAnsi"/>
          <w:lang w:eastAsia="x-none"/>
        </w:rPr>
        <w:t xml:space="preserve"> </w:t>
      </w:r>
      <w:hyperlink r:id="rId33" w:history="1">
        <w:r w:rsidRPr="006D710B">
          <w:rPr>
            <w:rFonts w:cstheme="minorHAnsi"/>
            <w:bCs/>
            <w:color w:val="4472C4" w:themeColor="accent5"/>
            <w:u w:val="single"/>
            <w:lang w:val="x-none" w:eastAsia="x-none"/>
          </w:rPr>
          <w:t>http://www.socialstyrelsen.se/</w:t>
        </w:r>
      </w:hyperlink>
      <w:r w:rsidR="000F3094" w:rsidRPr="0064194C">
        <w:rPr>
          <w:rFonts w:cstheme="minorHAnsi"/>
          <w:b/>
          <w:bCs/>
          <w:color w:val="008000"/>
          <w:u w:val="single"/>
          <w:lang w:eastAsia="x-none"/>
        </w:rPr>
        <w:t xml:space="preserve"> </w:t>
      </w:r>
    </w:p>
    <w:p w14:paraId="4383954E" w14:textId="77777777" w:rsidR="00335451" w:rsidRPr="0064194C" w:rsidRDefault="00ED6CC7" w:rsidP="00335451">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hyperlink w:anchor="_4.3.13_Kontroll_av" w:history="1">
        <w:r w:rsidR="00335451" w:rsidRPr="0064194C">
          <w:rPr>
            <w:rStyle w:val="Hyperlnk"/>
            <w:rFonts w:cstheme="minorHAnsi"/>
            <w:lang w:eastAsia="x-none"/>
          </w:rPr>
          <w:t xml:space="preserve">4.3.13 </w:t>
        </w:r>
        <w:r w:rsidR="00335451" w:rsidRPr="0064194C">
          <w:rPr>
            <w:rStyle w:val="Hyperlnk"/>
            <w:rFonts w:cstheme="minorHAnsi"/>
            <w:lang w:val="x-none" w:eastAsia="x-none"/>
          </w:rPr>
          <w:t>Kontroll av lagefterlevnad</w:t>
        </w:r>
      </w:hyperlink>
    </w:p>
    <w:p w14:paraId="2A03B6DE" w14:textId="77777777" w:rsidR="00335451" w:rsidRPr="0064194C" w:rsidRDefault="00ED6CC7" w:rsidP="00335451">
      <w:pPr>
        <w:keepNext/>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hyperlink w:anchor="_4.3.14_Rutin_-" w:history="1">
        <w:r w:rsidR="00335451" w:rsidRPr="0064194C">
          <w:rPr>
            <w:rStyle w:val="Hyperlnk"/>
            <w:rFonts w:cstheme="minorHAnsi"/>
            <w:lang w:eastAsia="x-none"/>
          </w:rPr>
          <w:t xml:space="preserve">4.3.14 </w:t>
        </w:r>
        <w:r w:rsidR="00335451" w:rsidRPr="0064194C">
          <w:rPr>
            <w:rStyle w:val="Hyperlnk"/>
            <w:rFonts w:cstheme="minorHAnsi"/>
            <w:lang w:val="x-none" w:eastAsia="x-none"/>
          </w:rPr>
          <w:t>Rutin - kontroll av lagefterlevnad</w:t>
        </w:r>
      </w:hyperlink>
    </w:p>
    <w:p w14:paraId="2A897910" w14:textId="77777777" w:rsidR="00335451" w:rsidRPr="00335451" w:rsidRDefault="00335451" w:rsidP="00335451"/>
    <w:p w14:paraId="18118BEA" w14:textId="26577FC1" w:rsidR="00F40D7D" w:rsidRPr="0064194C" w:rsidRDefault="00F40D7D" w:rsidP="0064194C">
      <w:pPr>
        <w:pStyle w:val="Rubrik3"/>
        <w:spacing w:before="0" w:line="240" w:lineRule="auto"/>
        <w:rPr>
          <w:rFonts w:asciiTheme="minorHAnsi" w:hAnsiTheme="minorHAnsi" w:cstheme="minorHAnsi"/>
          <w:sz w:val="22"/>
          <w:szCs w:val="22"/>
        </w:rPr>
      </w:pPr>
      <w:r w:rsidRPr="0064194C">
        <w:rPr>
          <w:rFonts w:asciiTheme="minorHAnsi" w:hAnsiTheme="minorHAnsi" w:cstheme="minorHAnsi"/>
          <w:sz w:val="22"/>
          <w:szCs w:val="22"/>
        </w:rPr>
        <w:br w:type="page"/>
      </w:r>
    </w:p>
    <w:p w14:paraId="5D189A23" w14:textId="0A364562" w:rsidR="00033314" w:rsidRPr="0089152D" w:rsidRDefault="00033314" w:rsidP="0089152D">
      <w:pPr>
        <w:pStyle w:val="Rubrik3"/>
      </w:pPr>
      <w:bookmarkStart w:id="79" w:name="_4.3.13_Kontroll_av"/>
      <w:bookmarkStart w:id="80" w:name="_Toc469309151"/>
      <w:bookmarkEnd w:id="79"/>
      <w:r w:rsidRPr="0089152D">
        <w:lastRenderedPageBreak/>
        <w:t>4.3.13 Kontroll av lagefterlevnad</w:t>
      </w:r>
      <w:bookmarkEnd w:id="80"/>
    </w:p>
    <w:p w14:paraId="13DE24EF"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C3B8DBC"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En viktig aktivitet i v</w:t>
      </w:r>
      <w:r w:rsidRPr="0064194C">
        <w:rPr>
          <w:rFonts w:eastAsia="Times New Roman" w:cstheme="minorHAnsi"/>
          <w:lang w:val="x-none" w:eastAsia="x-none"/>
        </w:rPr>
        <w:t>år verksamhet är kontroll av lagefterlevnad. Detta genomför vi ett antal gånger per år och kan ske antingen internt eller genom en extern kontroll.</w:t>
      </w:r>
    </w:p>
    <w:p w14:paraId="23B945E2"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15BAA7C0"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Extern kontroll av lagefterlevnad</w:t>
      </w:r>
    </w:p>
    <w:p w14:paraId="34C23084"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18CC0189"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 kan vid behov anlita utomst</w:t>
      </w:r>
      <w:r w:rsidRPr="0064194C">
        <w:rPr>
          <w:rFonts w:eastAsia="Times New Roman" w:cstheme="minorHAnsi"/>
          <w:lang w:val="x-none" w:eastAsia="x-none"/>
        </w:rPr>
        <w:t>ående kompetens som hjälper oss att identifiera lagar och bedöma om vårt arbetssätt är överensstämmande med lagens lydelse.</w:t>
      </w:r>
    </w:p>
    <w:p w14:paraId="6563A67B"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AF6A1FD"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Intern kontroll av lagefterlevnad</w:t>
      </w:r>
    </w:p>
    <w:p w14:paraId="22B13091"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2A0F35C" w14:textId="5FE0461C"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N</w:t>
      </w:r>
      <w:r w:rsidRPr="0064194C">
        <w:rPr>
          <w:rFonts w:eastAsia="Times New Roman" w:cstheme="minorHAnsi"/>
          <w:lang w:val="x-none" w:eastAsia="x-none"/>
        </w:rPr>
        <w:t xml:space="preserve">är vi genomför en intern kontroll följer vi oss av rutinen </w:t>
      </w:r>
      <w:hyperlink w:anchor="_4.3.14_Rutin_-" w:history="1">
        <w:r w:rsidR="000F3094" w:rsidRPr="0064194C">
          <w:rPr>
            <w:rStyle w:val="Hyperlnk"/>
            <w:rFonts w:eastAsia="Times New Roman" w:cstheme="minorHAnsi"/>
            <w:lang w:eastAsia="x-none"/>
          </w:rPr>
          <w:t xml:space="preserve">4.3.14 </w:t>
        </w:r>
        <w:r w:rsidRPr="0064194C">
          <w:rPr>
            <w:rStyle w:val="Hyperlnk"/>
            <w:rFonts w:cstheme="minorHAnsi"/>
            <w:lang w:val="x-none" w:eastAsia="x-none"/>
          </w:rPr>
          <w:t>Rutin - ko</w:t>
        </w:r>
        <w:r w:rsidR="000F3094" w:rsidRPr="0064194C">
          <w:rPr>
            <w:rStyle w:val="Hyperlnk"/>
            <w:rFonts w:cstheme="minorHAnsi"/>
            <w:lang w:val="x-none" w:eastAsia="x-none"/>
          </w:rPr>
          <w:t>ntroll av lagefterlevnad</w:t>
        </w:r>
      </w:hyperlink>
      <w:r w:rsidR="000F3094" w:rsidRPr="0064194C">
        <w:rPr>
          <w:rFonts w:cstheme="minorHAnsi"/>
          <w:b/>
          <w:bCs/>
          <w:color w:val="008000"/>
          <w:u w:val="single"/>
          <w:lang w:val="x-none" w:eastAsia="x-none"/>
        </w:rPr>
        <w:t xml:space="preserve"> </w:t>
      </w:r>
      <w:r w:rsidRPr="0064194C">
        <w:rPr>
          <w:rFonts w:cstheme="minorHAnsi"/>
          <w:lang w:val="x-none" w:eastAsia="x-none"/>
        </w:rPr>
        <w:t>och dokumenterar kontrollen p</w:t>
      </w:r>
      <w:r w:rsidRPr="0064194C">
        <w:rPr>
          <w:rFonts w:eastAsia="Times New Roman" w:cstheme="minorHAnsi"/>
          <w:lang w:val="x-none" w:eastAsia="x-none"/>
        </w:rPr>
        <w:t xml:space="preserve">å </w:t>
      </w:r>
      <w:proofErr w:type="spellStart"/>
      <w:r w:rsidRPr="0064194C">
        <w:rPr>
          <w:rFonts w:eastAsia="Times New Roman" w:cstheme="minorHAnsi"/>
          <w:lang w:val="x-none" w:eastAsia="x-none"/>
        </w:rPr>
        <w:t>laglistan</w:t>
      </w:r>
      <w:proofErr w:type="spellEnd"/>
      <w:r w:rsidRPr="0064194C">
        <w:rPr>
          <w:rFonts w:eastAsia="Times New Roman" w:cstheme="minorHAnsi"/>
          <w:lang w:val="x-none" w:eastAsia="x-none"/>
        </w:rPr>
        <w:t>.</w:t>
      </w:r>
    </w:p>
    <w:p w14:paraId="73A4CB3D"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1415D38F" w14:textId="77777777" w:rsidR="00033314" w:rsidRPr="0064194C" w:rsidRDefault="00033314"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2461CAD3" w14:textId="77777777" w:rsidR="00033314" w:rsidRPr="0064194C" w:rsidRDefault="00033314"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Ansvarig</w:t>
      </w:r>
    </w:p>
    <w:p w14:paraId="56AECB21" w14:textId="77777777" w:rsidR="00033314" w:rsidRPr="0064194C" w:rsidRDefault="00033314"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0AB39FF6" w14:textId="77777777" w:rsidR="00033314" w:rsidRPr="0064194C" w:rsidRDefault="00033314"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ser till att denna aktivitet genomf</w:t>
      </w:r>
      <w:r w:rsidRPr="0064194C">
        <w:rPr>
          <w:rFonts w:eastAsia="Times New Roman" w:cstheme="minorHAnsi"/>
          <w:lang w:val="x-none" w:eastAsia="x-none"/>
        </w:rPr>
        <w:t>örs årligen som en del av vår förbättringsprocess.</w:t>
      </w:r>
    </w:p>
    <w:p w14:paraId="280C5438" w14:textId="77777777" w:rsidR="00033314" w:rsidRPr="0064194C" w:rsidRDefault="0003331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7E8B6200" w14:textId="77777777" w:rsidR="00134A53" w:rsidRPr="0064194C" w:rsidRDefault="00134A53" w:rsidP="0064194C">
      <w:pPr>
        <w:spacing w:before="0" w:after="0" w:line="240" w:lineRule="auto"/>
        <w:rPr>
          <w:rFonts w:cstheme="minorHAnsi"/>
        </w:rPr>
      </w:pPr>
      <w:bookmarkStart w:id="81" w:name="_4.3.14_Rutin_-"/>
      <w:bookmarkEnd w:id="81"/>
    </w:p>
    <w:p w14:paraId="061AF6C3" w14:textId="77777777" w:rsidR="00134A53" w:rsidRPr="0064194C" w:rsidRDefault="00134A53" w:rsidP="0064194C">
      <w:pPr>
        <w:spacing w:before="0" w:after="0" w:line="240" w:lineRule="auto"/>
        <w:rPr>
          <w:rFonts w:cstheme="minorHAnsi"/>
          <w:b/>
        </w:rPr>
      </w:pPr>
      <w:r w:rsidRPr="0064194C">
        <w:rPr>
          <w:rFonts w:cstheme="minorHAnsi"/>
          <w:b/>
        </w:rPr>
        <w:t>Hänvisning</w:t>
      </w:r>
    </w:p>
    <w:p w14:paraId="004D1F64" w14:textId="77777777" w:rsidR="00A97946" w:rsidRDefault="00A97946" w:rsidP="0064194C">
      <w:pPr>
        <w:spacing w:before="0" w:after="0" w:line="240" w:lineRule="auto"/>
        <w:rPr>
          <w:rFonts w:cstheme="minorHAnsi"/>
        </w:rPr>
      </w:pPr>
    </w:p>
    <w:p w14:paraId="2D6618DC" w14:textId="60FDB672" w:rsidR="002B37B0" w:rsidRPr="0064194C" w:rsidRDefault="00ED6CC7" w:rsidP="0064194C">
      <w:pPr>
        <w:spacing w:before="0" w:after="0" w:line="240" w:lineRule="auto"/>
        <w:rPr>
          <w:rFonts w:eastAsiaTheme="majorEastAsia" w:cstheme="minorHAnsi"/>
          <w:color w:val="1F4D78" w:themeColor="accent1" w:themeShade="7F"/>
        </w:rPr>
      </w:pPr>
      <w:hyperlink w:anchor="_4.3.14_Rutin_-" w:history="1">
        <w:r w:rsidR="00134A53" w:rsidRPr="0064194C">
          <w:rPr>
            <w:rStyle w:val="Hyperlnk"/>
            <w:rFonts w:eastAsia="Times New Roman" w:cstheme="minorHAnsi"/>
            <w:lang w:eastAsia="x-none"/>
          </w:rPr>
          <w:t xml:space="preserve">4.3.14 </w:t>
        </w:r>
        <w:r w:rsidR="00134A53" w:rsidRPr="0064194C">
          <w:rPr>
            <w:rStyle w:val="Hyperlnk"/>
            <w:rFonts w:cstheme="minorHAnsi"/>
            <w:lang w:val="x-none" w:eastAsia="x-none"/>
          </w:rPr>
          <w:t>Rutin - kontroll av lagefterlevnad</w:t>
        </w:r>
      </w:hyperlink>
      <w:r w:rsidR="002B37B0" w:rsidRPr="0064194C">
        <w:rPr>
          <w:rFonts w:cstheme="minorHAnsi"/>
        </w:rPr>
        <w:br w:type="page"/>
      </w:r>
    </w:p>
    <w:p w14:paraId="3D60B361" w14:textId="778466BB" w:rsidR="00033314" w:rsidRPr="0064194C" w:rsidRDefault="00033314" w:rsidP="0064194C">
      <w:pPr>
        <w:pStyle w:val="Rubrik3"/>
        <w:spacing w:before="0" w:line="240" w:lineRule="auto"/>
        <w:rPr>
          <w:rFonts w:asciiTheme="minorHAnsi" w:hAnsiTheme="minorHAnsi" w:cstheme="minorHAnsi"/>
          <w:sz w:val="22"/>
          <w:szCs w:val="22"/>
        </w:rPr>
      </w:pPr>
      <w:bookmarkStart w:id="82" w:name="_Toc469309152"/>
      <w:r w:rsidRPr="0064194C">
        <w:rPr>
          <w:rFonts w:asciiTheme="minorHAnsi" w:hAnsiTheme="minorHAnsi" w:cstheme="minorHAnsi"/>
          <w:sz w:val="22"/>
          <w:szCs w:val="22"/>
        </w:rPr>
        <w:lastRenderedPageBreak/>
        <w:t>4.3.14 Rutin - kontroll av lagefterlevnad</w:t>
      </w:r>
      <w:bookmarkEnd w:id="82"/>
    </w:p>
    <w:p w14:paraId="41CE5CE4"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p>
    <w:p w14:paraId="24CE69B3"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b/>
          <w:bCs/>
          <w:lang w:eastAsia="x-none"/>
        </w:rPr>
      </w:pPr>
      <w:r w:rsidRPr="0064194C">
        <w:rPr>
          <w:rFonts w:cstheme="minorHAnsi"/>
          <w:b/>
          <w:bCs/>
          <w:lang w:eastAsia="x-none"/>
        </w:rPr>
        <w:t>Syfte</w:t>
      </w:r>
    </w:p>
    <w:p w14:paraId="1DB9CDD3"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p>
    <w:p w14:paraId="7C19CA4D" w14:textId="349438CF"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r w:rsidRPr="0064194C">
        <w:rPr>
          <w:rFonts w:cstheme="minorHAnsi"/>
          <w:lang w:eastAsia="x-none"/>
        </w:rPr>
        <w:t xml:space="preserve">Syftet med denna rutin </w:t>
      </w:r>
      <w:r w:rsidRPr="0064194C">
        <w:rPr>
          <w:rFonts w:eastAsia="Times New Roman" w:cstheme="minorHAnsi"/>
          <w:lang w:eastAsia="x-none"/>
        </w:rPr>
        <w:t>är att identifiera och övervaka viktiga la</w:t>
      </w:r>
      <w:r w:rsidR="00F3466E">
        <w:rPr>
          <w:rFonts w:eastAsia="Times New Roman" w:cstheme="minorHAnsi"/>
          <w:lang w:eastAsia="x-none"/>
        </w:rPr>
        <w:t>gar och krav som vår verksamhet</w:t>
      </w:r>
      <w:r w:rsidRPr="0064194C">
        <w:rPr>
          <w:rFonts w:eastAsia="Times New Roman" w:cstheme="minorHAnsi"/>
          <w:lang w:eastAsia="x-none"/>
        </w:rPr>
        <w:t xml:space="preserve"> berörs av. I samband med att vi förnyar vår </w:t>
      </w:r>
      <w:proofErr w:type="spellStart"/>
      <w:r w:rsidRPr="0064194C">
        <w:rPr>
          <w:rFonts w:eastAsia="Times New Roman" w:cstheme="minorHAnsi"/>
          <w:lang w:eastAsia="x-none"/>
        </w:rPr>
        <w:t>laglista</w:t>
      </w:r>
      <w:proofErr w:type="spellEnd"/>
      <w:r w:rsidRPr="0064194C">
        <w:rPr>
          <w:rFonts w:eastAsia="Times New Roman" w:cstheme="minorHAnsi"/>
          <w:lang w:eastAsia="x-none"/>
        </w:rPr>
        <w:t xml:space="preserve"> genomför vi även en efterlevnadskontroll.</w:t>
      </w:r>
    </w:p>
    <w:p w14:paraId="0472E416"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p>
    <w:p w14:paraId="46A4DA10"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b/>
          <w:bCs/>
          <w:lang w:eastAsia="x-none"/>
        </w:rPr>
      </w:pPr>
      <w:r w:rsidRPr="0064194C">
        <w:rPr>
          <w:rFonts w:cstheme="minorHAnsi"/>
          <w:b/>
          <w:bCs/>
          <w:lang w:eastAsia="x-none"/>
        </w:rPr>
        <w:t>Frekvens</w:t>
      </w:r>
    </w:p>
    <w:p w14:paraId="3D4E68E3"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p>
    <w:p w14:paraId="041A947A"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r w:rsidRPr="0064194C">
        <w:rPr>
          <w:rFonts w:cstheme="minorHAnsi"/>
          <w:lang w:eastAsia="x-none"/>
        </w:rPr>
        <w:t>Minst tv</w:t>
      </w:r>
      <w:r w:rsidRPr="0064194C">
        <w:rPr>
          <w:rFonts w:eastAsia="Times New Roman" w:cstheme="minorHAnsi"/>
          <w:lang w:eastAsia="x-none"/>
        </w:rPr>
        <w:t>å gånger om året skall en kontroll av lagar genomföras (i samband med årsskiftet och halvårsskiftet)</w:t>
      </w:r>
    </w:p>
    <w:p w14:paraId="0ABEAECA"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p>
    <w:p w14:paraId="50444423" w14:textId="39F932D5"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b/>
          <w:bCs/>
          <w:lang w:eastAsia="x-none"/>
        </w:rPr>
      </w:pPr>
      <w:r w:rsidRPr="0064194C">
        <w:rPr>
          <w:rFonts w:cstheme="minorHAnsi"/>
          <w:b/>
          <w:bCs/>
          <w:lang w:eastAsia="x-none"/>
        </w:rPr>
        <w:t>Ansvar</w:t>
      </w:r>
      <w:r w:rsidR="00E00628" w:rsidRPr="0064194C">
        <w:rPr>
          <w:rFonts w:cstheme="minorHAnsi"/>
          <w:b/>
          <w:bCs/>
          <w:lang w:eastAsia="x-none"/>
        </w:rPr>
        <w:t>ig</w:t>
      </w:r>
    </w:p>
    <w:p w14:paraId="65F6DADD"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p>
    <w:p w14:paraId="4A373C8E" w14:textId="3EBF2C9F" w:rsidR="00033314" w:rsidRPr="0064194C" w:rsidRDefault="000440B0"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r>
        <w:rPr>
          <w:rFonts w:cstheme="minorHAnsi"/>
          <w:lang w:eastAsia="x-none"/>
        </w:rPr>
        <w:t>Verksamhetschef</w:t>
      </w:r>
    </w:p>
    <w:p w14:paraId="441AFF7C"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p>
    <w:p w14:paraId="5AC8011A"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b/>
          <w:bCs/>
          <w:lang w:eastAsia="x-none"/>
        </w:rPr>
      </w:pPr>
      <w:r w:rsidRPr="0064194C">
        <w:rPr>
          <w:rFonts w:cstheme="minorHAnsi"/>
          <w:b/>
          <w:bCs/>
          <w:lang w:eastAsia="x-none"/>
        </w:rPr>
        <w:t>Utf</w:t>
      </w:r>
      <w:r w:rsidRPr="0064194C">
        <w:rPr>
          <w:rFonts w:eastAsia="Times New Roman" w:cstheme="minorHAnsi"/>
          <w:b/>
          <w:bCs/>
          <w:lang w:eastAsia="x-none"/>
        </w:rPr>
        <w:t>örande</w:t>
      </w:r>
    </w:p>
    <w:p w14:paraId="45DF201B"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p>
    <w:p w14:paraId="1BDF8799"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r w:rsidRPr="0064194C">
        <w:rPr>
          <w:rFonts w:cstheme="minorHAnsi"/>
          <w:lang w:eastAsia="x-none"/>
        </w:rPr>
        <w:t>I v</w:t>
      </w:r>
      <w:r w:rsidRPr="0064194C">
        <w:rPr>
          <w:rFonts w:eastAsia="Times New Roman" w:cstheme="minorHAnsi"/>
          <w:lang w:eastAsia="x-none"/>
        </w:rPr>
        <w:t xml:space="preserve">år </w:t>
      </w:r>
      <w:proofErr w:type="spellStart"/>
      <w:r w:rsidRPr="0064194C">
        <w:rPr>
          <w:rFonts w:eastAsia="Times New Roman" w:cstheme="minorHAnsi"/>
          <w:lang w:eastAsia="x-none"/>
        </w:rPr>
        <w:t>laglista</w:t>
      </w:r>
      <w:proofErr w:type="spellEnd"/>
      <w:r w:rsidRPr="0064194C">
        <w:rPr>
          <w:rFonts w:eastAsia="Times New Roman" w:cstheme="minorHAnsi"/>
          <w:lang w:eastAsia="x-none"/>
        </w:rPr>
        <w:t xml:space="preserve"> står alla viktiga lagar som vi skall kontrollera att vi följer. Vi använder även denna </w:t>
      </w:r>
      <w:proofErr w:type="spellStart"/>
      <w:r w:rsidRPr="0064194C">
        <w:rPr>
          <w:rFonts w:eastAsia="Times New Roman" w:cstheme="minorHAnsi"/>
          <w:lang w:eastAsia="x-none"/>
        </w:rPr>
        <w:t>laglista</w:t>
      </w:r>
      <w:proofErr w:type="spellEnd"/>
      <w:r w:rsidRPr="0064194C">
        <w:rPr>
          <w:rFonts w:eastAsia="Times New Roman" w:cstheme="minorHAnsi"/>
          <w:lang w:eastAsia="x-none"/>
        </w:rPr>
        <w:t xml:space="preserve"> för att skriva ner resultatet på vår kontroll av lagefterlevnad. </w:t>
      </w:r>
    </w:p>
    <w:p w14:paraId="6961BF9D"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p>
    <w:p w14:paraId="6600CB5D"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r w:rsidRPr="0064194C">
        <w:rPr>
          <w:rFonts w:eastAsia="Times New Roman" w:cstheme="minorHAnsi"/>
          <w:lang w:eastAsia="x-none"/>
        </w:rPr>
        <w:t>Man kan hitta nya lagar genom att besöka äldre lagar som blivit upphävda. På dessa framkommer det vilken den nya lagen är, som gäller istället för den gamla.</w:t>
      </w:r>
    </w:p>
    <w:p w14:paraId="4786AD1D"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p>
    <w:p w14:paraId="14AC14D1"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r w:rsidRPr="0064194C">
        <w:rPr>
          <w:rFonts w:eastAsia="Times New Roman" w:cstheme="minorHAnsi"/>
          <w:lang w:eastAsia="x-none"/>
        </w:rPr>
        <w:t>Det finns även andra källor för att informera sig om nya lagar som stiftats, t ex besök på Socialstyrelsens eller Riksdagens hemsida.</w:t>
      </w:r>
    </w:p>
    <w:p w14:paraId="28A76341"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p>
    <w:p w14:paraId="38977979"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b/>
          <w:bCs/>
          <w:lang w:eastAsia="x-none"/>
        </w:rPr>
      </w:pPr>
      <w:r w:rsidRPr="0064194C">
        <w:rPr>
          <w:rFonts w:cstheme="minorHAnsi"/>
          <w:b/>
          <w:bCs/>
          <w:lang w:eastAsia="x-none"/>
        </w:rPr>
        <w:t>Identifiera nya lagar</w:t>
      </w:r>
    </w:p>
    <w:p w14:paraId="261BEE07"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p>
    <w:p w14:paraId="18873892" w14:textId="77777777" w:rsidR="00033314" w:rsidRPr="0064194C" w:rsidRDefault="00033314" w:rsidP="0064194C">
      <w:p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before="0" w:after="0" w:line="240" w:lineRule="auto"/>
        <w:rPr>
          <w:rFonts w:eastAsia="Times New Roman" w:cstheme="minorHAnsi"/>
          <w:lang w:eastAsia="x-none"/>
        </w:rPr>
      </w:pPr>
      <w:r w:rsidRPr="0064194C">
        <w:rPr>
          <w:rFonts w:cstheme="minorHAnsi"/>
          <w:lang w:eastAsia="x-none"/>
        </w:rPr>
        <w:t xml:space="preserve">      F</w:t>
      </w:r>
      <w:r w:rsidRPr="0064194C">
        <w:rPr>
          <w:rFonts w:eastAsia="Times New Roman" w:cstheme="minorHAnsi"/>
          <w:lang w:eastAsia="x-none"/>
        </w:rPr>
        <w:t>ör att identifiera nya lagar så besöker vi följande sidor</w:t>
      </w:r>
    </w:p>
    <w:p w14:paraId="1691EB18" w14:textId="640C4B07" w:rsidR="00033314" w:rsidRPr="00F3466E" w:rsidRDefault="00F3466E" w:rsidP="00BB418D">
      <w:pPr>
        <w:pStyle w:val="Liststycke"/>
        <w:numPr>
          <w:ilvl w:val="0"/>
          <w:numId w:val="3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Style w:val="Hyperlnk"/>
          <w:rFonts w:cstheme="minorHAnsi"/>
          <w:lang w:eastAsia="x-none"/>
        </w:rPr>
      </w:pPr>
      <w:r>
        <w:rPr>
          <w:rFonts w:cstheme="minorHAnsi"/>
          <w:lang w:eastAsia="x-none"/>
        </w:rPr>
        <w:fldChar w:fldCharType="begin"/>
      </w:r>
      <w:r>
        <w:rPr>
          <w:rFonts w:cstheme="minorHAnsi"/>
          <w:lang w:eastAsia="x-none"/>
        </w:rPr>
        <w:instrText xml:space="preserve"> HYPERLINK "www.socialstyrelsen.se" </w:instrText>
      </w:r>
      <w:r>
        <w:rPr>
          <w:rFonts w:cstheme="minorHAnsi"/>
          <w:lang w:eastAsia="x-none"/>
        </w:rPr>
        <w:fldChar w:fldCharType="separate"/>
      </w:r>
      <w:r w:rsidR="00033314" w:rsidRPr="00F3466E">
        <w:rPr>
          <w:rStyle w:val="Hyperlnk"/>
          <w:rFonts w:cstheme="minorHAnsi"/>
          <w:lang w:eastAsia="x-none"/>
        </w:rPr>
        <w:t xml:space="preserve">www.socialstyrelsen.se </w:t>
      </w:r>
    </w:p>
    <w:p w14:paraId="76F4B814" w14:textId="7796B025" w:rsidR="00033314" w:rsidRPr="0064194C" w:rsidRDefault="00F3466E" w:rsidP="00BB418D">
      <w:pPr>
        <w:pStyle w:val="Liststycke"/>
        <w:numPr>
          <w:ilvl w:val="0"/>
          <w:numId w:val="3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cstheme="minorHAnsi"/>
          <w:lang w:eastAsia="x-none"/>
        </w:rPr>
      </w:pPr>
      <w:r>
        <w:rPr>
          <w:rFonts w:cstheme="minorHAnsi"/>
          <w:lang w:eastAsia="x-none"/>
        </w:rPr>
        <w:fldChar w:fldCharType="end"/>
      </w:r>
      <w:hyperlink r:id="rId34" w:history="1">
        <w:r w:rsidRPr="00F3466E">
          <w:rPr>
            <w:rStyle w:val="Hyperlnk"/>
            <w:rFonts w:cstheme="minorHAnsi"/>
            <w:lang w:eastAsia="x-none"/>
          </w:rPr>
          <w:t>www.notisum.se</w:t>
        </w:r>
      </w:hyperlink>
    </w:p>
    <w:p w14:paraId="2546D898" w14:textId="0F8C98B6" w:rsidR="00033314" w:rsidRPr="0064194C" w:rsidRDefault="00ED6CC7" w:rsidP="00BB418D">
      <w:pPr>
        <w:pStyle w:val="Liststycke"/>
        <w:numPr>
          <w:ilvl w:val="0"/>
          <w:numId w:val="3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cstheme="minorHAnsi"/>
          <w:lang w:eastAsia="x-none"/>
        </w:rPr>
      </w:pPr>
      <w:hyperlink r:id="rId35" w:history="1">
        <w:r w:rsidR="00F3466E" w:rsidRPr="0040501B">
          <w:rPr>
            <w:rStyle w:val="Hyperlnk"/>
            <w:rFonts w:cstheme="minorHAnsi"/>
            <w:lang w:eastAsia="x-none"/>
          </w:rPr>
          <w:t>www.riksdagen.se</w:t>
        </w:r>
      </w:hyperlink>
    </w:p>
    <w:p w14:paraId="29F0067A" w14:textId="77777777" w:rsidR="00033314" w:rsidRPr="0064194C" w:rsidRDefault="00033314" w:rsidP="00BB418D">
      <w:pPr>
        <w:pStyle w:val="Liststycke"/>
        <w:numPr>
          <w:ilvl w:val="0"/>
          <w:numId w:val="32"/>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cstheme="minorHAnsi"/>
          <w:lang w:eastAsia="x-none"/>
        </w:rPr>
        <w:t>Alla nya lagar f</w:t>
      </w:r>
      <w:r w:rsidRPr="0064194C">
        <w:rPr>
          <w:rFonts w:eastAsia="Times New Roman" w:cstheme="minorHAnsi"/>
          <w:lang w:eastAsia="x-none"/>
        </w:rPr>
        <w:t xml:space="preserve">örs sedan in på vår </w:t>
      </w:r>
      <w:proofErr w:type="spellStart"/>
      <w:r w:rsidRPr="0064194C">
        <w:rPr>
          <w:rFonts w:eastAsia="Times New Roman" w:cstheme="minorHAnsi"/>
          <w:lang w:eastAsia="x-none"/>
        </w:rPr>
        <w:t>laglista</w:t>
      </w:r>
      <w:proofErr w:type="spellEnd"/>
    </w:p>
    <w:p w14:paraId="78354631"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p>
    <w:p w14:paraId="0E35F26C" w14:textId="77777777" w:rsidR="006A7D18" w:rsidRPr="0064194C" w:rsidRDefault="006A7D18" w:rsidP="0064194C">
      <w:pPr>
        <w:spacing w:before="0" w:after="0" w:line="240" w:lineRule="auto"/>
        <w:rPr>
          <w:rFonts w:cstheme="minorHAnsi"/>
          <w:b/>
          <w:bCs/>
          <w:lang w:eastAsia="x-none"/>
        </w:rPr>
      </w:pPr>
      <w:r w:rsidRPr="0064194C">
        <w:rPr>
          <w:rFonts w:cstheme="minorHAnsi"/>
          <w:b/>
          <w:bCs/>
          <w:lang w:eastAsia="x-none"/>
        </w:rPr>
        <w:br w:type="page"/>
      </w:r>
    </w:p>
    <w:p w14:paraId="2ED2B7C5" w14:textId="3006C164"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b/>
          <w:bCs/>
          <w:lang w:eastAsia="x-none"/>
        </w:rPr>
      </w:pPr>
      <w:r w:rsidRPr="0064194C">
        <w:rPr>
          <w:rFonts w:cstheme="minorHAnsi"/>
          <w:b/>
          <w:bCs/>
          <w:lang w:eastAsia="x-none"/>
        </w:rPr>
        <w:lastRenderedPageBreak/>
        <w:t>Kontroll av lagar</w:t>
      </w:r>
    </w:p>
    <w:p w14:paraId="64E0BEAE"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p>
    <w:p w14:paraId="1D00094E" w14:textId="77777777" w:rsidR="00033314" w:rsidRPr="0064194C" w:rsidRDefault="00033314" w:rsidP="00BB418D">
      <w:pPr>
        <w:widowControl w:val="0"/>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cstheme="minorHAnsi"/>
          <w:lang w:eastAsia="x-none"/>
        </w:rPr>
        <w:t xml:space="preserve">Ta fram den befintliga </w:t>
      </w:r>
      <w:proofErr w:type="spellStart"/>
      <w:r w:rsidRPr="0064194C">
        <w:rPr>
          <w:rFonts w:cstheme="minorHAnsi"/>
          <w:lang w:eastAsia="x-none"/>
        </w:rPr>
        <w:t>laglistan</w:t>
      </w:r>
      <w:proofErr w:type="spellEnd"/>
      <w:r w:rsidRPr="0064194C">
        <w:rPr>
          <w:rFonts w:cstheme="minorHAnsi"/>
          <w:lang w:eastAsia="x-none"/>
        </w:rPr>
        <w:t>, (l</w:t>
      </w:r>
      <w:r w:rsidRPr="0064194C">
        <w:rPr>
          <w:rFonts w:eastAsia="Times New Roman" w:cstheme="minorHAnsi"/>
          <w:lang w:eastAsia="x-none"/>
        </w:rPr>
        <w:t xml:space="preserve">änk till </w:t>
      </w:r>
      <w:proofErr w:type="spellStart"/>
      <w:r w:rsidRPr="0064194C">
        <w:rPr>
          <w:rFonts w:eastAsia="Times New Roman" w:cstheme="minorHAnsi"/>
          <w:lang w:eastAsia="x-none"/>
        </w:rPr>
        <w:t>laglistan</w:t>
      </w:r>
      <w:proofErr w:type="spellEnd"/>
      <w:r w:rsidRPr="0064194C">
        <w:rPr>
          <w:rFonts w:eastAsia="Times New Roman" w:cstheme="minorHAnsi"/>
          <w:lang w:eastAsia="x-none"/>
        </w:rPr>
        <w:t>)</w:t>
      </w:r>
    </w:p>
    <w:p w14:paraId="2571C4FD"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cstheme="minorHAnsi"/>
          <w:lang w:eastAsia="x-none"/>
        </w:rPr>
      </w:pPr>
      <w:r w:rsidRPr="0064194C">
        <w:rPr>
          <w:rFonts w:eastAsia="Times New Roman" w:cstheme="minorHAnsi"/>
          <w:lang w:eastAsia="x-none"/>
        </w:rPr>
        <w:t xml:space="preserve">Gå in på </w:t>
      </w:r>
      <w:hyperlink r:id="rId36" w:history="1">
        <w:r w:rsidRPr="0064194C">
          <w:rPr>
            <w:rStyle w:val="Hyperlnk"/>
            <w:rFonts w:cstheme="minorHAnsi"/>
            <w:lang w:eastAsia="x-none"/>
          </w:rPr>
          <w:t>www.notisum.se</w:t>
        </w:r>
      </w:hyperlink>
      <w:r w:rsidRPr="0064194C">
        <w:rPr>
          <w:rFonts w:cstheme="minorHAnsi"/>
          <w:lang w:eastAsia="x-none"/>
        </w:rPr>
        <w:t xml:space="preserve"> </w:t>
      </w:r>
    </w:p>
    <w:p w14:paraId="189ED49C"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cstheme="minorHAnsi"/>
          <w:lang w:eastAsia="x-none"/>
        </w:rPr>
        <w:t>Tryck p</w:t>
      </w:r>
      <w:r w:rsidRPr="0064194C">
        <w:rPr>
          <w:rFonts w:eastAsia="Times New Roman" w:cstheme="minorHAnsi"/>
          <w:lang w:eastAsia="x-none"/>
        </w:rPr>
        <w:t>å menyn Lagboken</w:t>
      </w:r>
    </w:p>
    <w:p w14:paraId="204F2F14" w14:textId="04AA4F6E"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Skriv in författningsnamnet (</w:t>
      </w:r>
      <w:r w:rsidR="00F3466E">
        <w:rPr>
          <w:rFonts w:eastAsia="Times New Roman" w:cstheme="minorHAnsi"/>
          <w:lang w:eastAsia="x-none"/>
        </w:rPr>
        <w:t>t</w:t>
      </w:r>
      <w:r w:rsidRPr="0064194C">
        <w:rPr>
          <w:rFonts w:eastAsia="Times New Roman" w:cstheme="minorHAnsi"/>
          <w:lang w:eastAsia="x-none"/>
        </w:rPr>
        <w:t xml:space="preserve"> ex SFS 1993:387) i sökfältet och tryck på </w:t>
      </w:r>
      <w:proofErr w:type="spellStart"/>
      <w:r w:rsidRPr="0064194C">
        <w:rPr>
          <w:rFonts w:eastAsia="Times New Roman" w:cstheme="minorHAnsi"/>
          <w:lang w:eastAsia="x-none"/>
        </w:rPr>
        <w:t>Enter</w:t>
      </w:r>
      <w:proofErr w:type="spellEnd"/>
    </w:p>
    <w:p w14:paraId="18CDD3E8"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Leta upp lagen i sökresultatet och tryck på länken</w:t>
      </w:r>
    </w:p>
    <w:p w14:paraId="2B472341"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På högersida står det när lagen senast är ändrad. Man kan även se om lagen är upphävd och om en annan lag gäller istället</w:t>
      </w:r>
    </w:p>
    <w:p w14:paraId="63204263"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Har en ändring skett, tryck på rubriken Fakta och historik som finns på vänster sida av skärmen och placerad strax under lagnamnet</w:t>
      </w:r>
    </w:p>
    <w:p w14:paraId="679FBEA2"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Här hittar man alla ändringar som gjorts i lagen. De senaste ändringarna hittar man längst ner på sidan</w:t>
      </w:r>
    </w:p>
    <w:p w14:paraId="7661318D"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 xml:space="preserve">Har en lag ändrats, upphävts eller tillkommit skall </w:t>
      </w:r>
      <w:proofErr w:type="spellStart"/>
      <w:r w:rsidRPr="0064194C">
        <w:rPr>
          <w:rFonts w:eastAsia="Times New Roman" w:cstheme="minorHAnsi"/>
          <w:lang w:eastAsia="x-none"/>
        </w:rPr>
        <w:t>laglistan</w:t>
      </w:r>
      <w:proofErr w:type="spellEnd"/>
      <w:r w:rsidRPr="0064194C">
        <w:rPr>
          <w:rFonts w:eastAsia="Times New Roman" w:cstheme="minorHAnsi"/>
          <w:lang w:eastAsia="x-none"/>
        </w:rPr>
        <w:t xml:space="preserve"> uppdateras med den nya informationen</w:t>
      </w:r>
    </w:p>
    <w:p w14:paraId="09B6F339"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p>
    <w:p w14:paraId="4A9D9511"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b/>
          <w:bCs/>
          <w:lang w:eastAsia="x-none"/>
        </w:rPr>
      </w:pPr>
      <w:r w:rsidRPr="0064194C">
        <w:rPr>
          <w:rFonts w:cstheme="minorHAnsi"/>
          <w:b/>
          <w:bCs/>
          <w:lang w:eastAsia="x-none"/>
        </w:rPr>
        <w:t>Kontroll av lagefterlevnad</w:t>
      </w:r>
    </w:p>
    <w:p w14:paraId="1A6C9255"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p>
    <w:p w14:paraId="52368299"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cstheme="minorHAnsi"/>
          <w:lang w:eastAsia="x-none"/>
        </w:rPr>
        <w:t>V</w:t>
      </w:r>
      <w:r w:rsidRPr="0064194C">
        <w:rPr>
          <w:rFonts w:eastAsia="Times New Roman" w:cstheme="minorHAnsi"/>
          <w:lang w:eastAsia="x-none"/>
        </w:rPr>
        <w:t xml:space="preserve">älj ut en lag ur vår </w:t>
      </w:r>
      <w:proofErr w:type="spellStart"/>
      <w:r w:rsidRPr="0064194C">
        <w:rPr>
          <w:rFonts w:eastAsia="Times New Roman" w:cstheme="minorHAnsi"/>
          <w:lang w:eastAsia="x-none"/>
        </w:rPr>
        <w:t>laglista</w:t>
      </w:r>
      <w:proofErr w:type="spellEnd"/>
      <w:r w:rsidRPr="0064194C">
        <w:rPr>
          <w:rFonts w:eastAsia="Times New Roman" w:cstheme="minorHAnsi"/>
          <w:lang w:eastAsia="x-none"/>
        </w:rPr>
        <w:t xml:space="preserve"> och leta upp lagen på </w:t>
      </w:r>
      <w:proofErr w:type="spellStart"/>
      <w:r w:rsidRPr="0064194C">
        <w:rPr>
          <w:rFonts w:eastAsia="Times New Roman" w:cstheme="minorHAnsi"/>
          <w:lang w:eastAsia="x-none"/>
        </w:rPr>
        <w:t>Notisum</w:t>
      </w:r>
      <w:proofErr w:type="spellEnd"/>
    </w:p>
    <w:p w14:paraId="103CF882" w14:textId="76B5BABB"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Läs lagt</w:t>
      </w:r>
      <w:r w:rsidR="000F3094" w:rsidRPr="0064194C">
        <w:rPr>
          <w:rFonts w:eastAsia="Times New Roman" w:cstheme="minorHAnsi"/>
          <w:lang w:eastAsia="x-none"/>
        </w:rPr>
        <w:t>exten och genomför en teoretisk</w:t>
      </w:r>
      <w:r w:rsidRPr="0064194C">
        <w:rPr>
          <w:rFonts w:eastAsia="Times New Roman" w:cstheme="minorHAnsi"/>
          <w:lang w:eastAsia="x-none"/>
        </w:rPr>
        <w:t xml:space="preserve"> kontroll och </w:t>
      </w:r>
      <w:r w:rsidR="0089152D" w:rsidRPr="0064194C">
        <w:rPr>
          <w:rFonts w:eastAsia="Times New Roman" w:cstheme="minorHAnsi"/>
          <w:lang w:eastAsia="x-none"/>
        </w:rPr>
        <w:t>en praktisk kontroll</w:t>
      </w:r>
    </w:p>
    <w:p w14:paraId="676DCD30" w14:textId="77777777" w:rsidR="0089152D"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1134"/>
        <w:rPr>
          <w:rFonts w:eastAsia="Times New Roman" w:cstheme="minorHAnsi"/>
          <w:lang w:eastAsia="x-none"/>
        </w:rPr>
      </w:pPr>
      <w:r w:rsidRPr="0064194C">
        <w:rPr>
          <w:rFonts w:eastAsia="Times New Roman" w:cstheme="minorHAnsi"/>
          <w:lang w:eastAsia="x-none"/>
        </w:rPr>
        <w:t>- beskriver vårt ledningssystem ett arbetssätt som överens</w:t>
      </w:r>
      <w:r w:rsidR="000F3094" w:rsidRPr="0064194C">
        <w:rPr>
          <w:rFonts w:eastAsia="Times New Roman" w:cstheme="minorHAnsi"/>
          <w:lang w:eastAsia="x-none"/>
        </w:rPr>
        <w:t>s</w:t>
      </w:r>
      <w:r w:rsidRPr="0064194C">
        <w:rPr>
          <w:rFonts w:eastAsia="Times New Roman" w:cstheme="minorHAnsi"/>
          <w:lang w:eastAsia="x-none"/>
        </w:rPr>
        <w:t xml:space="preserve">tämmer med lydelsen i </w:t>
      </w:r>
    </w:p>
    <w:p w14:paraId="0E164D4D" w14:textId="3DECC2F1" w:rsidR="00033314" w:rsidRPr="0064194C" w:rsidRDefault="0089152D"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1134"/>
        <w:rPr>
          <w:rFonts w:eastAsia="Times New Roman" w:cstheme="minorHAnsi"/>
          <w:lang w:eastAsia="x-none"/>
        </w:rPr>
      </w:pPr>
      <w:r>
        <w:rPr>
          <w:rFonts w:eastAsia="Times New Roman" w:cstheme="minorHAnsi"/>
          <w:lang w:eastAsia="x-none"/>
        </w:rPr>
        <w:t xml:space="preserve">  </w:t>
      </w:r>
      <w:r w:rsidR="00033314" w:rsidRPr="0064194C">
        <w:rPr>
          <w:rFonts w:eastAsia="Times New Roman" w:cstheme="minorHAnsi"/>
          <w:lang w:eastAsia="x-none"/>
        </w:rPr>
        <w:t>lagen.</w:t>
      </w:r>
    </w:p>
    <w:p w14:paraId="507B3DAD" w14:textId="77777777" w:rsidR="0089152D"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1134"/>
        <w:rPr>
          <w:rFonts w:eastAsia="Times New Roman" w:cstheme="minorHAnsi"/>
          <w:lang w:eastAsia="x-none"/>
        </w:rPr>
      </w:pPr>
      <w:r w:rsidRPr="0064194C">
        <w:rPr>
          <w:rFonts w:eastAsia="Times New Roman" w:cstheme="minorHAnsi"/>
          <w:lang w:eastAsia="x-none"/>
        </w:rPr>
        <w:t xml:space="preserve">- gör </w:t>
      </w:r>
      <w:r w:rsidR="0089152D" w:rsidRPr="0064194C">
        <w:rPr>
          <w:rFonts w:eastAsia="Times New Roman" w:cstheme="minorHAnsi"/>
          <w:lang w:eastAsia="x-none"/>
        </w:rPr>
        <w:t>en praktisk kontroll</w:t>
      </w:r>
      <w:r w:rsidRPr="0064194C">
        <w:rPr>
          <w:rFonts w:eastAsia="Times New Roman" w:cstheme="minorHAnsi"/>
          <w:lang w:eastAsia="x-none"/>
        </w:rPr>
        <w:t xml:space="preserve"> ute i verksamheten så att lydelsen i lagen efterlevs även i </w:t>
      </w:r>
      <w:r w:rsidR="0089152D">
        <w:rPr>
          <w:rFonts w:eastAsia="Times New Roman" w:cstheme="minorHAnsi"/>
          <w:lang w:eastAsia="x-none"/>
        </w:rPr>
        <w:t xml:space="preserve">  </w:t>
      </w:r>
    </w:p>
    <w:p w14:paraId="08A02DAF" w14:textId="50F99438" w:rsidR="00033314" w:rsidRPr="0064194C" w:rsidRDefault="0089152D"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1134"/>
        <w:rPr>
          <w:rFonts w:eastAsia="Times New Roman" w:cstheme="minorHAnsi"/>
          <w:lang w:eastAsia="x-none"/>
        </w:rPr>
      </w:pPr>
      <w:r>
        <w:rPr>
          <w:rFonts w:eastAsia="Times New Roman" w:cstheme="minorHAnsi"/>
          <w:lang w:eastAsia="x-none"/>
        </w:rPr>
        <w:t xml:space="preserve">  </w:t>
      </w:r>
      <w:r w:rsidR="00033314" w:rsidRPr="0064194C">
        <w:rPr>
          <w:rFonts w:eastAsia="Times New Roman" w:cstheme="minorHAnsi"/>
          <w:lang w:eastAsia="x-none"/>
        </w:rPr>
        <w:t>praktiken.</w:t>
      </w:r>
    </w:p>
    <w:p w14:paraId="04055A96"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 xml:space="preserve">Uppdatera </w:t>
      </w:r>
      <w:proofErr w:type="spellStart"/>
      <w:r w:rsidRPr="0064194C">
        <w:rPr>
          <w:rFonts w:eastAsia="Times New Roman" w:cstheme="minorHAnsi"/>
          <w:lang w:eastAsia="x-none"/>
        </w:rPr>
        <w:t>laglistan</w:t>
      </w:r>
      <w:proofErr w:type="spellEnd"/>
      <w:r w:rsidRPr="0064194C">
        <w:rPr>
          <w:rFonts w:eastAsia="Times New Roman" w:cstheme="minorHAnsi"/>
          <w:lang w:eastAsia="x-none"/>
        </w:rPr>
        <w:t xml:space="preserve"> med den nya informationen om lagefterlevnad</w:t>
      </w:r>
    </w:p>
    <w:p w14:paraId="5C70CEF5"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Skriv in datum för när kontrollen gjordes</w:t>
      </w:r>
    </w:p>
    <w:p w14:paraId="6EC07C1F"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Skriv om lagen efterlevs eller inte</w:t>
      </w:r>
    </w:p>
    <w:p w14:paraId="69669969" w14:textId="77777777" w:rsidR="00033314" w:rsidRPr="0064194C" w:rsidRDefault="00033314" w:rsidP="00BB418D">
      <w:pPr>
        <w:numPr>
          <w:ilvl w:val="0"/>
          <w:numId w:val="31"/>
        </w:numPr>
        <w:tabs>
          <w:tab w:val="left" w:pos="72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Skriv in namn på den som utfört efterlevnadskontrollen</w:t>
      </w:r>
    </w:p>
    <w:p w14:paraId="20183D91"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p>
    <w:p w14:paraId="5CFEB725"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b/>
          <w:bCs/>
          <w:lang w:eastAsia="x-none"/>
        </w:rPr>
      </w:pPr>
      <w:r w:rsidRPr="0064194C">
        <w:rPr>
          <w:rFonts w:cstheme="minorHAnsi"/>
          <w:b/>
          <w:bCs/>
          <w:lang w:eastAsia="x-none"/>
        </w:rPr>
        <w:t xml:space="preserve">Avvikelse / </w:t>
      </w:r>
      <w:r w:rsidRPr="0064194C">
        <w:rPr>
          <w:rFonts w:eastAsia="Times New Roman" w:cstheme="minorHAnsi"/>
          <w:b/>
          <w:bCs/>
          <w:lang w:eastAsia="x-none"/>
        </w:rPr>
        <w:t>åtgärd</w:t>
      </w:r>
    </w:p>
    <w:p w14:paraId="32C4ED9E"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p>
    <w:p w14:paraId="47DCA4CF" w14:textId="77777777" w:rsidR="00033314" w:rsidRPr="0064194C" w:rsidRDefault="0003331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theme="minorHAnsi"/>
          <w:lang w:eastAsia="x-none"/>
        </w:rPr>
      </w:pPr>
      <w:r w:rsidRPr="0064194C">
        <w:rPr>
          <w:rFonts w:cstheme="minorHAnsi"/>
          <w:lang w:eastAsia="x-none"/>
        </w:rPr>
        <w:t>N</w:t>
      </w:r>
      <w:r w:rsidRPr="0064194C">
        <w:rPr>
          <w:rFonts w:eastAsia="Times New Roman" w:cstheme="minorHAnsi"/>
          <w:lang w:eastAsia="x-none"/>
        </w:rPr>
        <w:t>är en lag inte efterlevs skall en ansvarig person utses och därefter skall en lämplig åtgärd arbetas fram. I vår kvalitetsberättelse redogörs de förbättringar som vi gjort i vår verksamhet och som har diskuterats och åtgärdats.</w:t>
      </w:r>
    </w:p>
    <w:p w14:paraId="76AB6DF1"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p>
    <w:p w14:paraId="29A5A11A" w14:textId="77777777" w:rsidR="00033314" w:rsidRPr="0064194C" w:rsidRDefault="0003331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b/>
          <w:bCs/>
          <w:lang w:eastAsia="x-none"/>
        </w:rPr>
      </w:pPr>
      <w:r w:rsidRPr="0064194C">
        <w:rPr>
          <w:rFonts w:cstheme="minorHAnsi"/>
          <w:b/>
          <w:bCs/>
          <w:lang w:eastAsia="x-none"/>
        </w:rPr>
        <w:t>Dokumentation</w:t>
      </w:r>
    </w:p>
    <w:p w14:paraId="6A44BD3F" w14:textId="77777777" w:rsidR="0089152D" w:rsidRDefault="0089152D"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cstheme="minorHAnsi"/>
          <w:lang w:eastAsia="x-none"/>
        </w:rPr>
      </w:pPr>
    </w:p>
    <w:p w14:paraId="6DA9DE8D" w14:textId="5AA1382C" w:rsidR="00033314" w:rsidRPr="0064194C" w:rsidRDefault="0089152D"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rPr>
          <w:rFonts w:eastAsia="Times New Roman" w:cstheme="minorHAnsi"/>
          <w:lang w:eastAsia="x-none"/>
        </w:rPr>
      </w:pPr>
      <w:r>
        <w:rPr>
          <w:rFonts w:cstheme="minorHAnsi"/>
          <w:lang w:eastAsia="x-none"/>
        </w:rPr>
        <w:t xml:space="preserve">Framtagen </w:t>
      </w:r>
      <w:proofErr w:type="spellStart"/>
      <w:r>
        <w:rPr>
          <w:rFonts w:cstheme="minorHAnsi"/>
          <w:lang w:eastAsia="x-none"/>
        </w:rPr>
        <w:t>laglista</w:t>
      </w:r>
      <w:proofErr w:type="spellEnd"/>
      <w:r>
        <w:rPr>
          <w:rFonts w:cstheme="minorHAnsi"/>
          <w:lang w:eastAsia="x-none"/>
        </w:rPr>
        <w:t xml:space="preserve">, </w:t>
      </w:r>
      <w:r w:rsidR="00033314" w:rsidRPr="0064194C">
        <w:rPr>
          <w:rFonts w:cstheme="minorHAnsi"/>
          <w:lang w:eastAsia="x-none"/>
        </w:rPr>
        <w:t>Kvalitetsber</w:t>
      </w:r>
      <w:r w:rsidR="00033314" w:rsidRPr="0064194C">
        <w:rPr>
          <w:rFonts w:eastAsia="Times New Roman" w:cstheme="minorHAnsi"/>
          <w:lang w:eastAsia="x-none"/>
        </w:rPr>
        <w:t>ättelse</w:t>
      </w:r>
    </w:p>
    <w:p w14:paraId="28CBA809" w14:textId="77777777" w:rsidR="00033314" w:rsidRPr="0064194C" w:rsidRDefault="00033314" w:rsidP="0064194C">
      <w:pPr>
        <w:spacing w:before="0" w:after="0" w:line="240" w:lineRule="auto"/>
        <w:rPr>
          <w:rFonts w:cstheme="minorHAnsi"/>
          <w:lang w:eastAsia="x-none"/>
        </w:rPr>
      </w:pPr>
    </w:p>
    <w:p w14:paraId="27FA1F89" w14:textId="77777777" w:rsidR="00033314" w:rsidRPr="0064194C" w:rsidRDefault="00033314" w:rsidP="0064194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Theme="minorHAnsi" w:hAnsiTheme="minorHAnsi" w:cstheme="minorHAnsi"/>
          <w:sz w:val="22"/>
          <w:szCs w:val="22"/>
          <w:lang w:eastAsia="x-none"/>
        </w:rPr>
      </w:pPr>
    </w:p>
    <w:p w14:paraId="5E9B3C07" w14:textId="77777777" w:rsidR="00033314" w:rsidRPr="0064194C" w:rsidRDefault="00033314" w:rsidP="0064194C">
      <w:pPr>
        <w:spacing w:before="0" w:after="0" w:line="240" w:lineRule="auto"/>
        <w:rPr>
          <w:rFonts w:cstheme="minorHAnsi"/>
          <w:lang w:val="x-none"/>
        </w:rPr>
      </w:pPr>
    </w:p>
    <w:p w14:paraId="0827F544" w14:textId="77777777" w:rsidR="000954B6" w:rsidRPr="0064194C" w:rsidRDefault="000954B6"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351443AA" w14:textId="2D469752" w:rsidR="00CB2DAF" w:rsidRPr="0064194C" w:rsidRDefault="00CB2DAF" w:rsidP="0064194C">
      <w:pPr>
        <w:pStyle w:val="Rubrik1"/>
        <w:spacing w:before="0" w:line="240" w:lineRule="auto"/>
        <w:rPr>
          <w:rFonts w:asciiTheme="minorHAnsi" w:hAnsiTheme="minorHAnsi" w:cstheme="minorHAnsi"/>
          <w:sz w:val="22"/>
          <w:szCs w:val="22"/>
        </w:rPr>
      </w:pPr>
      <w:bookmarkStart w:id="83" w:name="_Toc469309153"/>
      <w:r w:rsidRPr="0064194C">
        <w:rPr>
          <w:rFonts w:asciiTheme="minorHAnsi" w:hAnsiTheme="minorHAnsi" w:cstheme="minorHAnsi"/>
          <w:sz w:val="22"/>
          <w:szCs w:val="22"/>
        </w:rPr>
        <w:lastRenderedPageBreak/>
        <w:t>5 Systematiskt förbättringsarbete</w:t>
      </w:r>
      <w:bookmarkEnd w:id="83"/>
    </w:p>
    <w:p w14:paraId="744B9ED1" w14:textId="77777777" w:rsidR="00DC42B4" w:rsidRPr="0064194C" w:rsidRDefault="00DC42B4" w:rsidP="0064194C">
      <w:pPr>
        <w:pStyle w:val="Rubrik2"/>
        <w:spacing w:before="0" w:line="240" w:lineRule="auto"/>
        <w:rPr>
          <w:rFonts w:asciiTheme="minorHAnsi" w:hAnsiTheme="minorHAnsi" w:cstheme="minorHAnsi"/>
          <w:sz w:val="22"/>
          <w:szCs w:val="22"/>
        </w:rPr>
      </w:pPr>
    </w:p>
    <w:p w14:paraId="578D609B" w14:textId="769D246F" w:rsidR="00CB2DAF" w:rsidRPr="0064194C" w:rsidRDefault="00CB2DAF" w:rsidP="0064194C">
      <w:pPr>
        <w:pStyle w:val="Rubrik2"/>
        <w:spacing w:before="0" w:line="240" w:lineRule="auto"/>
        <w:rPr>
          <w:rFonts w:asciiTheme="minorHAnsi" w:hAnsiTheme="minorHAnsi" w:cstheme="minorHAnsi"/>
          <w:sz w:val="22"/>
          <w:szCs w:val="22"/>
        </w:rPr>
      </w:pPr>
      <w:bookmarkStart w:id="84" w:name="_Toc469309154"/>
      <w:r w:rsidRPr="0064194C">
        <w:rPr>
          <w:rFonts w:asciiTheme="minorHAnsi" w:hAnsiTheme="minorHAnsi" w:cstheme="minorHAnsi"/>
          <w:sz w:val="22"/>
          <w:szCs w:val="22"/>
        </w:rPr>
        <w:t>5.1 Process – Systematiskt förbättringsarbete</w:t>
      </w:r>
      <w:bookmarkEnd w:id="84"/>
    </w:p>
    <w:p w14:paraId="058BB5EE" w14:textId="77777777" w:rsidR="00AF02EB" w:rsidRPr="0064194C" w:rsidRDefault="00AF02EB" w:rsidP="0064194C">
      <w:pPr>
        <w:spacing w:before="0" w:after="0" w:line="240" w:lineRule="auto"/>
        <w:rPr>
          <w:rFonts w:cstheme="minorHAnsi"/>
        </w:rPr>
      </w:pPr>
    </w:p>
    <w:p w14:paraId="4556EC28" w14:textId="60442686" w:rsidR="00CB2DAF" w:rsidRPr="0064194C" w:rsidRDefault="00CB2DAF" w:rsidP="0064194C">
      <w:pPr>
        <w:spacing w:before="0" w:after="0" w:line="240" w:lineRule="auto"/>
        <w:rPr>
          <w:rFonts w:cstheme="minorHAnsi"/>
        </w:rPr>
      </w:pPr>
    </w:p>
    <w:p w14:paraId="3186DF36" w14:textId="578B0FC0" w:rsidR="00DC42B4" w:rsidRPr="0064194C" w:rsidRDefault="00DC42B4"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57920" behindDoc="0" locked="0" layoutInCell="1" allowOverlap="1" wp14:anchorId="7A232A0D" wp14:editId="17ADF4C5">
                <wp:simplePos x="0" y="0"/>
                <wp:positionH relativeFrom="margin">
                  <wp:posOffset>576580</wp:posOffset>
                </wp:positionH>
                <wp:positionV relativeFrom="paragraph">
                  <wp:posOffset>-156845</wp:posOffset>
                </wp:positionV>
                <wp:extent cx="2628900" cy="2190750"/>
                <wp:effectExtent l="0" t="0" r="19050" b="19050"/>
                <wp:wrapNone/>
                <wp:docPr id="241" name="Rektangel 241"/>
                <wp:cNvGraphicFramePr/>
                <a:graphic xmlns:a="http://schemas.openxmlformats.org/drawingml/2006/main">
                  <a:graphicData uri="http://schemas.microsoft.com/office/word/2010/wordprocessingShape">
                    <wps:wsp>
                      <wps:cNvSpPr/>
                      <wps:spPr>
                        <a:xfrm>
                          <a:off x="0" y="0"/>
                          <a:ext cx="2628900" cy="2190750"/>
                        </a:xfrm>
                        <a:prstGeom prst="rect">
                          <a:avLst/>
                        </a:prstGeom>
                        <a:solidFill>
                          <a:schemeClr val="accent1"/>
                        </a:solidFill>
                      </wps:spPr>
                      <wps:style>
                        <a:lnRef idx="2">
                          <a:schemeClr val="accent5">
                            <a:shade val="50000"/>
                          </a:schemeClr>
                        </a:lnRef>
                        <a:fillRef idx="1">
                          <a:schemeClr val="accent5"/>
                        </a:fillRef>
                        <a:effectRef idx="0">
                          <a:schemeClr val="accent5"/>
                        </a:effectRef>
                        <a:fontRef idx="minor">
                          <a:schemeClr val="lt1"/>
                        </a:fontRef>
                      </wps:style>
                      <wps:txbx>
                        <w:txbxContent>
                          <w:p w14:paraId="17AF50B7" w14:textId="3AFE9725" w:rsidR="003C645F" w:rsidRDefault="003C645F" w:rsidP="00DC42B4">
                            <w:pPr>
                              <w:jc w:val="center"/>
                            </w:pPr>
                            <w:r>
                              <w:t>Process – Ledningssystemet</w:t>
                            </w:r>
                          </w:p>
                          <w:p w14:paraId="3BB84802" w14:textId="480D766A" w:rsidR="003C645F" w:rsidRDefault="003C645F" w:rsidP="00DC42B4">
                            <w:pPr>
                              <w:jc w:val="center"/>
                            </w:pPr>
                            <w:r>
                              <w:t>Process – Ledning</w:t>
                            </w:r>
                          </w:p>
                          <w:p w14:paraId="27AF522A" w14:textId="02095C13" w:rsidR="003C645F" w:rsidRDefault="003C645F" w:rsidP="00DC42B4">
                            <w:pPr>
                              <w:jc w:val="center"/>
                            </w:pPr>
                            <w:r>
                              <w:t>Process – Introduktion, kompetensutveckling</w:t>
                            </w:r>
                          </w:p>
                          <w:p w14:paraId="5E3DD8E9" w14:textId="05FD74B0" w:rsidR="003C645F" w:rsidRDefault="003C645F" w:rsidP="00DC42B4">
                            <w:pPr>
                              <w:jc w:val="center"/>
                            </w:pPr>
                            <w:r>
                              <w:t>Process - Verksamhet</w:t>
                            </w:r>
                          </w:p>
                          <w:p w14:paraId="0BEFDC25" w14:textId="33D909B7" w:rsidR="003C645F" w:rsidRDefault="003C645F" w:rsidP="00DC42B4">
                            <w:pPr>
                              <w:jc w:val="center"/>
                            </w:pPr>
                            <w:r>
                              <w:t>Process – Systematiskt förbättringsarbete</w:t>
                            </w:r>
                          </w:p>
                          <w:p w14:paraId="0BDD247A" w14:textId="77777777" w:rsidR="003C645F" w:rsidRDefault="003C645F" w:rsidP="00DC42B4">
                            <w:pPr>
                              <w:jc w:val="center"/>
                            </w:pPr>
                            <w:r>
                              <w:t>Ledningens genomgång</w:t>
                            </w:r>
                          </w:p>
                          <w:p w14:paraId="3DCD162A" w14:textId="77777777" w:rsidR="003C645F" w:rsidRDefault="003C645F" w:rsidP="00DC42B4">
                            <w:pPr>
                              <w:jc w:val="center"/>
                            </w:pPr>
                            <w:r>
                              <w:t>Internrevision</w:t>
                            </w:r>
                          </w:p>
                          <w:p w14:paraId="7FD82BC9" w14:textId="77777777" w:rsidR="003C645F" w:rsidRDefault="003C645F" w:rsidP="00DC42B4">
                            <w:pPr>
                              <w:jc w:val="center"/>
                            </w:pPr>
                            <w:r>
                              <w:t>Lagar och andra krav</w:t>
                            </w:r>
                          </w:p>
                          <w:p w14:paraId="2314B8C1" w14:textId="77777777" w:rsidR="003C645F" w:rsidRDefault="003C645F" w:rsidP="00DC42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32A0D" id="Rektangel 241" o:spid="_x0000_s1086" style="position:absolute;margin-left:45.4pt;margin-top:-12.35pt;width:207pt;height:172.5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" fillcolor="#5b9bd5 [3204]" strokecolor="#1f3763 [1608]" strokeweight="1pt">
                <v:textbox>
                  <w:txbxContent>
                    <w:p w14:paraId="17AF50B7" w14:textId="3AFE9725" w:rsidR="003C645F" w:rsidRDefault="003C645F" w:rsidP="00DC42B4">
                      <w:pPr>
                        <w:jc w:val="center"/>
                      </w:pPr>
                      <w:r>
                        <w:t>Process – Ledningssystemet</w:t>
                      </w:r>
                    </w:p>
                    <w:p w14:paraId="3BB84802" w14:textId="480D766A" w:rsidR="003C645F" w:rsidRDefault="003C645F" w:rsidP="00DC42B4">
                      <w:pPr>
                        <w:jc w:val="center"/>
                      </w:pPr>
                      <w:r>
                        <w:t>Process – Ledning</w:t>
                      </w:r>
                    </w:p>
                    <w:p w14:paraId="27AF522A" w14:textId="02095C13" w:rsidR="003C645F" w:rsidRDefault="003C645F" w:rsidP="00DC42B4">
                      <w:pPr>
                        <w:jc w:val="center"/>
                      </w:pPr>
                      <w:r>
                        <w:t>Process – Introduktion, kompetensutveckling</w:t>
                      </w:r>
                    </w:p>
                    <w:p w14:paraId="5E3DD8E9" w14:textId="05FD74B0" w:rsidR="003C645F" w:rsidRDefault="003C645F" w:rsidP="00DC42B4">
                      <w:pPr>
                        <w:jc w:val="center"/>
                      </w:pPr>
                      <w:r>
                        <w:t>Process - Verksamhet</w:t>
                      </w:r>
                    </w:p>
                    <w:p w14:paraId="0BEFDC25" w14:textId="33D909B7" w:rsidR="003C645F" w:rsidRDefault="003C645F" w:rsidP="00DC42B4">
                      <w:pPr>
                        <w:jc w:val="center"/>
                      </w:pPr>
                      <w:r>
                        <w:t>Process – Systematiskt förbättringsarbete</w:t>
                      </w:r>
                    </w:p>
                    <w:p w14:paraId="0BDD247A" w14:textId="77777777" w:rsidR="003C645F" w:rsidRDefault="003C645F" w:rsidP="00DC42B4">
                      <w:pPr>
                        <w:jc w:val="center"/>
                      </w:pPr>
                      <w:r>
                        <w:t>Ledningens genomgång</w:t>
                      </w:r>
                    </w:p>
                    <w:p w14:paraId="3DCD162A" w14:textId="77777777" w:rsidR="003C645F" w:rsidRDefault="003C645F" w:rsidP="00DC42B4">
                      <w:pPr>
                        <w:jc w:val="center"/>
                      </w:pPr>
                      <w:r>
                        <w:t>Internrevision</w:t>
                      </w:r>
                    </w:p>
                    <w:p w14:paraId="7FD82BC9" w14:textId="77777777" w:rsidR="003C645F" w:rsidRDefault="003C645F" w:rsidP="00DC42B4">
                      <w:pPr>
                        <w:jc w:val="center"/>
                      </w:pPr>
                      <w:r>
                        <w:t>Lagar och andra krav</w:t>
                      </w:r>
                    </w:p>
                    <w:p w14:paraId="2314B8C1" w14:textId="77777777" w:rsidR="003C645F" w:rsidRDefault="003C645F" w:rsidP="00DC42B4">
                      <w:pPr>
                        <w:jc w:val="center"/>
                      </w:pPr>
                    </w:p>
                  </w:txbxContent>
                </v:textbox>
                <w10:wrap anchorx="margin"/>
              </v:rect>
            </w:pict>
          </mc:Fallback>
        </mc:AlternateContent>
      </w:r>
      <w:r w:rsidRPr="0064194C">
        <w:rPr>
          <w:rFonts w:cstheme="minorHAnsi"/>
          <w:noProof/>
          <w:lang w:eastAsia="sv-SE"/>
        </w:rPr>
        <mc:AlternateContent>
          <mc:Choice Requires="wps">
            <w:drawing>
              <wp:anchor distT="0" distB="0" distL="114300" distR="114300" simplePos="0" relativeHeight="251853824" behindDoc="0" locked="0" layoutInCell="1" allowOverlap="1" wp14:anchorId="317F46D5" wp14:editId="3E65D94B">
                <wp:simplePos x="0" y="0"/>
                <wp:positionH relativeFrom="column">
                  <wp:posOffset>2257425</wp:posOffset>
                </wp:positionH>
                <wp:positionV relativeFrom="paragraph">
                  <wp:posOffset>4210050</wp:posOffset>
                </wp:positionV>
                <wp:extent cx="1704975" cy="657225"/>
                <wp:effectExtent l="0" t="0" r="28575" b="28575"/>
                <wp:wrapNone/>
                <wp:docPr id="236" name="Rektangel 236"/>
                <wp:cNvGraphicFramePr/>
                <a:graphic xmlns:a="http://schemas.openxmlformats.org/drawingml/2006/main">
                  <a:graphicData uri="http://schemas.microsoft.com/office/word/2010/wordprocessingShape">
                    <wps:wsp>
                      <wps:cNvSpPr/>
                      <wps:spPr>
                        <a:xfrm>
                          <a:off x="0" y="0"/>
                          <a:ext cx="1704975"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6DAA5F" w14:textId="77777777" w:rsidR="003C645F" w:rsidRDefault="003C645F" w:rsidP="00DC42B4">
                            <w:pPr>
                              <w:jc w:val="center"/>
                            </w:pPr>
                            <w:r>
                              <w:t xml:space="preserve">Uppdatera </w:t>
                            </w:r>
                          </w:p>
                          <w:p w14:paraId="062DB8CF" w14:textId="77777777" w:rsidR="003C645F" w:rsidRDefault="003C645F" w:rsidP="00DC42B4">
                            <w:pPr>
                              <w:jc w:val="center"/>
                            </w:pPr>
                            <w:r>
                              <w:t>kvalitetsledningssystemet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F46D5" id="Rektangel 236" o:spid="_x0000_s1087" style="position:absolute;margin-left:177.75pt;margin-top:331.5pt;width:134.25pt;height:51.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" fillcolor="#5b9bd5 [3204]" strokecolor="#1f4d78 [1604]" strokeweight="1pt">
                <v:textbox>
                  <w:txbxContent>
                    <w:p w14:paraId="2C6DAA5F" w14:textId="77777777" w:rsidR="003C645F" w:rsidRDefault="003C645F" w:rsidP="00DC42B4">
                      <w:pPr>
                        <w:jc w:val="center"/>
                      </w:pPr>
                      <w:r>
                        <w:t xml:space="preserve">Uppdatera </w:t>
                      </w:r>
                    </w:p>
                    <w:p w14:paraId="062DB8CF" w14:textId="77777777" w:rsidR="003C645F" w:rsidRDefault="003C645F" w:rsidP="00DC42B4">
                      <w:pPr>
                        <w:jc w:val="center"/>
                      </w:pPr>
                      <w:r>
                        <w:t>kvalitetsledningssystemet</w:t>
                      </w:r>
                    </w:p>
                  </w:txbxContent>
                </v:textbox>
              </v:rect>
            </w:pict>
          </mc:Fallback>
        </mc:AlternateContent>
      </w:r>
      <w:r w:rsidRPr="0064194C">
        <w:rPr>
          <w:rFonts w:cstheme="minorHAnsi"/>
          <w:noProof/>
          <w:lang w:eastAsia="sv-SE"/>
        </w:rPr>
        <mc:AlternateContent>
          <mc:Choice Requires="wps">
            <w:drawing>
              <wp:anchor distT="0" distB="0" distL="114300" distR="114300" simplePos="0" relativeHeight="251854848" behindDoc="0" locked="0" layoutInCell="1" allowOverlap="1" wp14:anchorId="2A1C4095" wp14:editId="644DF7B2">
                <wp:simplePos x="0" y="0"/>
                <wp:positionH relativeFrom="column">
                  <wp:posOffset>2209800</wp:posOffset>
                </wp:positionH>
                <wp:positionV relativeFrom="paragraph">
                  <wp:posOffset>3267075</wp:posOffset>
                </wp:positionV>
                <wp:extent cx="1704975" cy="657225"/>
                <wp:effectExtent l="0" t="0" r="28575" b="28575"/>
                <wp:wrapNone/>
                <wp:docPr id="237" name="Rektangel 237"/>
                <wp:cNvGraphicFramePr/>
                <a:graphic xmlns:a="http://schemas.openxmlformats.org/drawingml/2006/main">
                  <a:graphicData uri="http://schemas.microsoft.com/office/word/2010/wordprocessingShape">
                    <wps:wsp>
                      <wps:cNvSpPr/>
                      <wps:spPr>
                        <a:xfrm>
                          <a:off x="0" y="0"/>
                          <a:ext cx="1704975"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179CD1" w14:textId="77777777" w:rsidR="003C645F" w:rsidRDefault="003C645F" w:rsidP="00DC42B4">
                            <w:pPr>
                              <w:jc w:val="center"/>
                            </w:pPr>
                            <w:r>
                              <w:t>Uppdatera rutiner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C4095" id="Rektangel 237" o:spid="_x0000_s1088" style="position:absolute;margin-left:174pt;margin-top:257.25pt;width:134.25pt;height:51.7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" fillcolor="#5b9bd5 [3204]" strokecolor="#1f4d78 [1604]" strokeweight="1pt">
                <v:textbox>
                  <w:txbxContent>
                    <w:p w14:paraId="23179CD1" w14:textId="77777777" w:rsidR="003C645F" w:rsidRDefault="003C645F" w:rsidP="00DC42B4">
                      <w:pPr>
                        <w:jc w:val="center"/>
                      </w:pPr>
                      <w:r>
                        <w:t>Uppdatera rutiner</w:t>
                      </w:r>
                    </w:p>
                  </w:txbxContent>
                </v:textbox>
              </v:rect>
            </w:pict>
          </mc:Fallback>
        </mc:AlternateContent>
      </w:r>
      <w:r w:rsidRPr="0064194C">
        <w:rPr>
          <w:rFonts w:cstheme="minorHAnsi"/>
          <w:noProof/>
          <w:lang w:eastAsia="sv-SE"/>
        </w:rPr>
        <mc:AlternateContent>
          <mc:Choice Requires="wps">
            <w:drawing>
              <wp:anchor distT="0" distB="0" distL="114300" distR="114300" simplePos="0" relativeHeight="251855872" behindDoc="0" locked="0" layoutInCell="1" allowOverlap="1" wp14:anchorId="5863B3CD" wp14:editId="1E24659F">
                <wp:simplePos x="0" y="0"/>
                <wp:positionH relativeFrom="column">
                  <wp:posOffset>0</wp:posOffset>
                </wp:positionH>
                <wp:positionV relativeFrom="paragraph">
                  <wp:posOffset>3248025</wp:posOffset>
                </wp:positionV>
                <wp:extent cx="1704975" cy="657225"/>
                <wp:effectExtent l="0" t="0" r="28575" b="28575"/>
                <wp:wrapNone/>
                <wp:docPr id="238" name="Rektangel 238"/>
                <wp:cNvGraphicFramePr/>
                <a:graphic xmlns:a="http://schemas.openxmlformats.org/drawingml/2006/main">
                  <a:graphicData uri="http://schemas.microsoft.com/office/word/2010/wordprocessingShape">
                    <wps:wsp>
                      <wps:cNvSpPr/>
                      <wps:spPr>
                        <a:xfrm>
                          <a:off x="0" y="0"/>
                          <a:ext cx="1704975"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E7B991" w14:textId="77777777" w:rsidR="003C645F" w:rsidRDefault="003C645F" w:rsidP="00DC42B4">
                            <w:pPr>
                              <w:jc w:val="center"/>
                            </w:pPr>
                            <w:r>
                              <w:t>Kompetenshöjande</w:t>
                            </w:r>
                          </w:p>
                          <w:p w14:paraId="63C6DFFE" w14:textId="77777777" w:rsidR="003C645F" w:rsidRDefault="003C645F" w:rsidP="00DC42B4">
                            <w:pPr>
                              <w:jc w:val="center"/>
                            </w:pPr>
                            <w:r>
                              <w:t>åtgärder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3B3CD" id="Rektangel 238" o:spid="_x0000_s1089" style="position:absolute;margin-left:0;margin-top:255.75pt;width:134.25pt;height:51.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" fillcolor="#5b9bd5 [3204]" strokecolor="#1f4d78 [1604]" strokeweight="1pt">
                <v:textbox>
                  <w:txbxContent>
                    <w:p w14:paraId="5BE7B991" w14:textId="77777777" w:rsidR="003C645F" w:rsidRDefault="003C645F" w:rsidP="00DC42B4">
                      <w:pPr>
                        <w:jc w:val="center"/>
                      </w:pPr>
                      <w:r>
                        <w:t>Kompetenshöjande</w:t>
                      </w:r>
                    </w:p>
                    <w:p w14:paraId="63C6DFFE" w14:textId="77777777" w:rsidR="003C645F" w:rsidRDefault="003C645F" w:rsidP="00DC42B4">
                      <w:pPr>
                        <w:jc w:val="center"/>
                      </w:pPr>
                      <w:r>
                        <w:t>åtgärder</w:t>
                      </w:r>
                    </w:p>
                  </w:txbxContent>
                </v:textbox>
              </v:rect>
            </w:pict>
          </mc:Fallback>
        </mc:AlternateContent>
      </w:r>
      <w:r w:rsidRPr="0064194C">
        <w:rPr>
          <w:rFonts w:cstheme="minorHAnsi"/>
          <w:noProof/>
          <w:lang w:eastAsia="sv-SE"/>
        </w:rPr>
        <mc:AlternateContent>
          <mc:Choice Requires="wps">
            <w:drawing>
              <wp:anchor distT="0" distB="0" distL="114300" distR="114300" simplePos="0" relativeHeight="251856896" behindDoc="0" locked="0" layoutInCell="1" allowOverlap="1" wp14:anchorId="0473F0C9" wp14:editId="755B4532">
                <wp:simplePos x="0" y="0"/>
                <wp:positionH relativeFrom="column">
                  <wp:posOffset>1057275</wp:posOffset>
                </wp:positionH>
                <wp:positionV relativeFrom="paragraph">
                  <wp:posOffset>2333625</wp:posOffset>
                </wp:positionV>
                <wp:extent cx="1704975" cy="657225"/>
                <wp:effectExtent l="0" t="0" r="28575" b="28575"/>
                <wp:wrapNone/>
                <wp:docPr id="239" name="Rektangel 239"/>
                <wp:cNvGraphicFramePr/>
                <a:graphic xmlns:a="http://schemas.openxmlformats.org/drawingml/2006/main">
                  <a:graphicData uri="http://schemas.microsoft.com/office/word/2010/wordprocessingShape">
                    <wps:wsp>
                      <wps:cNvSpPr/>
                      <wps:spPr>
                        <a:xfrm>
                          <a:off x="0" y="0"/>
                          <a:ext cx="1704975"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8BF7D3" w14:textId="0FEC30DB" w:rsidR="003C645F" w:rsidRDefault="003C645F" w:rsidP="00DC42B4">
                            <w:pPr>
                              <w:jc w:val="center"/>
                            </w:pPr>
                            <w:proofErr w:type="spellStart"/>
                            <w:r>
                              <w:t>Kvalitetsmöten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3F0C9" id="Rektangel 239" o:spid="_x0000_s1090" style="position:absolute;margin-left:83.25pt;margin-top:183.75pt;width:134.25pt;height:51.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" fillcolor="#5b9bd5 [3204]" strokecolor="#1f4d78 [1604]" strokeweight="1pt">
                <v:textbox>
                  <w:txbxContent>
                    <w:p w14:paraId="5F8BF7D3" w14:textId="0FEC30DB" w:rsidR="003C645F" w:rsidRDefault="003C645F" w:rsidP="00DC42B4">
                      <w:pPr>
                        <w:jc w:val="center"/>
                      </w:pPr>
                      <w:r>
                        <w:t>Kvalitetsmöten</w:t>
                      </w:r>
                    </w:p>
                  </w:txbxContent>
                </v:textbox>
              </v:rect>
            </w:pict>
          </mc:Fallback>
        </mc:AlternateContent>
      </w:r>
    </w:p>
    <w:p w14:paraId="356C5A5E" w14:textId="77777777" w:rsidR="00DC42B4" w:rsidRPr="0064194C" w:rsidRDefault="00DC42B4" w:rsidP="0064194C">
      <w:pPr>
        <w:spacing w:before="0" w:after="0" w:line="240" w:lineRule="auto"/>
        <w:rPr>
          <w:rFonts w:cstheme="minorHAnsi"/>
        </w:rPr>
      </w:pPr>
    </w:p>
    <w:p w14:paraId="0AD40511" w14:textId="4717336B" w:rsidR="00DC42B4" w:rsidRPr="0064194C" w:rsidRDefault="00DC42B4" w:rsidP="0064194C">
      <w:pPr>
        <w:spacing w:before="0" w:after="0" w:line="240" w:lineRule="auto"/>
        <w:rPr>
          <w:rFonts w:cstheme="minorHAnsi"/>
        </w:rPr>
      </w:pPr>
    </w:p>
    <w:p w14:paraId="601C5B06" w14:textId="66CDBE2C" w:rsidR="00DC42B4" w:rsidRPr="0064194C" w:rsidRDefault="00DC42B4" w:rsidP="0064194C">
      <w:pPr>
        <w:spacing w:before="0" w:after="0" w:line="240" w:lineRule="auto"/>
        <w:rPr>
          <w:rFonts w:cstheme="minorHAnsi"/>
        </w:rPr>
      </w:pPr>
    </w:p>
    <w:p w14:paraId="7E057CB1" w14:textId="4EB04B3A" w:rsidR="00DC42B4" w:rsidRPr="0064194C" w:rsidRDefault="00DC42B4" w:rsidP="0064194C">
      <w:pPr>
        <w:spacing w:before="0" w:after="0" w:line="240" w:lineRule="auto"/>
        <w:rPr>
          <w:rFonts w:cstheme="minorHAnsi"/>
        </w:rPr>
      </w:pPr>
    </w:p>
    <w:p w14:paraId="5C42D260" w14:textId="70E1C26E" w:rsidR="00DC42B4" w:rsidRPr="0064194C" w:rsidRDefault="00DC42B4" w:rsidP="0064194C">
      <w:pPr>
        <w:spacing w:before="0" w:after="0" w:line="240" w:lineRule="auto"/>
        <w:rPr>
          <w:rFonts w:cstheme="minorHAnsi"/>
        </w:rPr>
      </w:pPr>
    </w:p>
    <w:p w14:paraId="1FECDF3D" w14:textId="5E5A7A4C" w:rsidR="00DC42B4" w:rsidRPr="0064194C" w:rsidRDefault="00DC42B4" w:rsidP="0064194C">
      <w:pPr>
        <w:spacing w:before="0" w:after="0" w:line="240" w:lineRule="auto"/>
        <w:rPr>
          <w:rFonts w:cstheme="minorHAnsi"/>
        </w:rPr>
      </w:pPr>
    </w:p>
    <w:p w14:paraId="5012A64D" w14:textId="77777777" w:rsidR="00DC42B4" w:rsidRPr="0064194C" w:rsidRDefault="00DC42B4" w:rsidP="0064194C">
      <w:pPr>
        <w:spacing w:before="0" w:after="0" w:line="240" w:lineRule="auto"/>
        <w:rPr>
          <w:rFonts w:cstheme="minorHAnsi"/>
        </w:rPr>
      </w:pPr>
    </w:p>
    <w:p w14:paraId="33B003E9" w14:textId="26CBCA74" w:rsidR="00DC42B4" w:rsidRPr="0064194C" w:rsidRDefault="00005585"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65088" behindDoc="0" locked="0" layoutInCell="1" allowOverlap="1" wp14:anchorId="161453F9" wp14:editId="497A9775">
                <wp:simplePos x="0" y="0"/>
                <wp:positionH relativeFrom="column">
                  <wp:posOffset>1886965</wp:posOffset>
                </wp:positionH>
                <wp:positionV relativeFrom="paragraph">
                  <wp:posOffset>147522</wp:posOffset>
                </wp:positionV>
                <wp:extent cx="7645" cy="321869"/>
                <wp:effectExtent l="0" t="0" r="30480" b="21590"/>
                <wp:wrapNone/>
                <wp:docPr id="248" name="Rak koppling 248"/>
                <wp:cNvGraphicFramePr/>
                <a:graphic xmlns:a="http://schemas.openxmlformats.org/drawingml/2006/main">
                  <a:graphicData uri="http://schemas.microsoft.com/office/word/2010/wordprocessingShape">
                    <wps:wsp>
                      <wps:cNvCnPr/>
                      <wps:spPr>
                        <a:xfrm>
                          <a:off x="0" y="0"/>
                          <a:ext cx="7645" cy="32186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6D38F" id="Rak koppling 248" o:spid="_x0000_s1026" style="position:absolute;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6pt,11.6pt" to="149.2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" strokecolor="#5b9bd5 [3204]" strokeweight=".5pt">
                <v:stroke joinstyle="miter"/>
              </v:line>
            </w:pict>
          </mc:Fallback>
        </mc:AlternateContent>
      </w:r>
    </w:p>
    <w:p w14:paraId="7A122531" w14:textId="3B0AC246" w:rsidR="00DC42B4" w:rsidRPr="0064194C" w:rsidRDefault="00DC42B4" w:rsidP="0064194C">
      <w:pPr>
        <w:spacing w:before="0" w:after="0" w:line="240" w:lineRule="auto"/>
        <w:rPr>
          <w:rFonts w:cstheme="minorHAnsi"/>
        </w:rPr>
      </w:pPr>
    </w:p>
    <w:p w14:paraId="38F12836" w14:textId="3CBA75CE" w:rsidR="00DC42B4" w:rsidRPr="0064194C" w:rsidRDefault="00DC42B4" w:rsidP="0064194C">
      <w:pPr>
        <w:spacing w:before="0" w:after="0" w:line="240" w:lineRule="auto"/>
        <w:rPr>
          <w:rFonts w:cstheme="minorHAnsi"/>
        </w:rPr>
      </w:pPr>
    </w:p>
    <w:p w14:paraId="58463853" w14:textId="48D250A4" w:rsidR="00DC42B4" w:rsidRPr="0064194C" w:rsidRDefault="00DC42B4" w:rsidP="0064194C">
      <w:pPr>
        <w:spacing w:before="0" w:after="0" w:line="240" w:lineRule="auto"/>
        <w:rPr>
          <w:rFonts w:cstheme="minorHAnsi"/>
        </w:rPr>
      </w:pPr>
    </w:p>
    <w:p w14:paraId="5DE346BF" w14:textId="69AEFC66" w:rsidR="00DC42B4" w:rsidRPr="0064194C" w:rsidRDefault="00DC42B4" w:rsidP="0064194C">
      <w:pPr>
        <w:spacing w:before="0" w:after="0" w:line="240" w:lineRule="auto"/>
        <w:rPr>
          <w:rFonts w:cstheme="minorHAnsi"/>
        </w:rPr>
      </w:pPr>
    </w:p>
    <w:p w14:paraId="7A0FAEEC" w14:textId="24F53472" w:rsidR="00DC42B4" w:rsidRPr="0064194C" w:rsidRDefault="00DC42B4" w:rsidP="0064194C">
      <w:pPr>
        <w:spacing w:before="0" w:after="0" w:line="240" w:lineRule="auto"/>
        <w:rPr>
          <w:rFonts w:cstheme="minorHAnsi"/>
        </w:rPr>
      </w:pPr>
    </w:p>
    <w:p w14:paraId="197E8DD1" w14:textId="749ACAE5" w:rsidR="00DC42B4" w:rsidRPr="0064194C" w:rsidRDefault="00DC42B4" w:rsidP="0064194C">
      <w:pPr>
        <w:spacing w:before="0" w:after="0" w:line="240" w:lineRule="auto"/>
        <w:rPr>
          <w:rFonts w:cstheme="minorHAnsi"/>
        </w:rPr>
      </w:pPr>
    </w:p>
    <w:p w14:paraId="0F26E636" w14:textId="2C24E698" w:rsidR="00DC42B4" w:rsidRPr="0064194C" w:rsidRDefault="00DC42B4" w:rsidP="0064194C">
      <w:pPr>
        <w:spacing w:before="0" w:after="0" w:line="240" w:lineRule="auto"/>
        <w:rPr>
          <w:rFonts w:cstheme="minorHAnsi"/>
        </w:rPr>
      </w:pPr>
    </w:p>
    <w:p w14:paraId="253B3648" w14:textId="516D0D7A" w:rsidR="00DC42B4" w:rsidRPr="0064194C" w:rsidRDefault="00005585"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91712" behindDoc="0" locked="0" layoutInCell="1" allowOverlap="1" wp14:anchorId="482C18A3" wp14:editId="3BDCA094">
                <wp:simplePos x="0" y="0"/>
                <wp:positionH relativeFrom="column">
                  <wp:posOffset>2633345</wp:posOffset>
                </wp:positionH>
                <wp:positionV relativeFrom="paragraph">
                  <wp:posOffset>152070</wp:posOffset>
                </wp:positionV>
                <wp:extent cx="6985" cy="2223770"/>
                <wp:effectExtent l="0" t="0" r="31115" b="24130"/>
                <wp:wrapNone/>
                <wp:docPr id="15" name="Rak koppling 15"/>
                <wp:cNvGraphicFramePr/>
                <a:graphic xmlns:a="http://schemas.openxmlformats.org/drawingml/2006/main">
                  <a:graphicData uri="http://schemas.microsoft.com/office/word/2010/wordprocessingShape">
                    <wps:wsp>
                      <wps:cNvCnPr/>
                      <wps:spPr>
                        <a:xfrm>
                          <a:off x="0" y="0"/>
                          <a:ext cx="6985" cy="22237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5FF259" id="Rak koppling 15" o:spid="_x0000_s1026" style="position:absolute;z-index:251891712;visibility:visible;mso-wrap-style:square;mso-wrap-distance-left:9pt;mso-wrap-distance-top:0;mso-wrap-distance-right:9pt;mso-wrap-distance-bottom:0;mso-position-horizontal:absolute;mso-position-horizontal-relative:text;mso-position-vertical:absolute;mso-position-vertical-relative:text" from="207.35pt,11.95pt" to="207.9pt,18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" strokecolor="#5b9bd5 [3204]" strokeweight=".5pt">
                <v:stroke joinstyle="miter"/>
              </v:line>
            </w:pict>
          </mc:Fallback>
        </mc:AlternateContent>
      </w:r>
    </w:p>
    <w:p w14:paraId="12278E3C" w14:textId="6DE9B79A" w:rsidR="00DC42B4" w:rsidRPr="0064194C" w:rsidRDefault="0031635D"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658239" behindDoc="0" locked="0" layoutInCell="1" allowOverlap="1" wp14:anchorId="494A7BEC" wp14:editId="6DC82564">
                <wp:simplePos x="0" y="0"/>
                <wp:positionH relativeFrom="column">
                  <wp:posOffset>1897380</wp:posOffset>
                </wp:positionH>
                <wp:positionV relativeFrom="paragraph">
                  <wp:posOffset>13970</wp:posOffset>
                </wp:positionV>
                <wp:extent cx="14605" cy="3131820"/>
                <wp:effectExtent l="0" t="0" r="23495" b="30480"/>
                <wp:wrapNone/>
                <wp:docPr id="9" name="Rak koppling 9"/>
                <wp:cNvGraphicFramePr/>
                <a:graphic xmlns:a="http://schemas.openxmlformats.org/drawingml/2006/main">
                  <a:graphicData uri="http://schemas.microsoft.com/office/word/2010/wordprocessingShape">
                    <wps:wsp>
                      <wps:cNvCnPr/>
                      <wps:spPr>
                        <a:xfrm flipH="1">
                          <a:off x="0" y="0"/>
                          <a:ext cx="14605" cy="3131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3E6791" id="Rak koppling 9" o:spid="_x0000_s1026" style="position:absolute;flip:x;z-index:251658239;visibility:visible;mso-wrap-style:square;mso-wrap-distance-left:9pt;mso-wrap-distance-top:0;mso-wrap-distance-right:9pt;mso-wrap-distance-bottom:0;mso-position-horizontal:absolute;mso-position-horizontal-relative:text;mso-position-vertical:absolute;mso-position-vertical-relative:text" from="149.4pt,1.1pt" to="150.55pt,2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" strokecolor="#5b9bd5 [3204]" strokeweight=".5pt">
                <v:stroke joinstyle="miter"/>
              </v:line>
            </w:pict>
          </mc:Fallback>
        </mc:AlternateContent>
      </w:r>
      <w:r w:rsidRPr="0064194C">
        <w:rPr>
          <w:rFonts w:cstheme="minorHAnsi"/>
          <w:noProof/>
          <w:lang w:eastAsia="sv-SE"/>
        </w:rPr>
        <mc:AlternateContent>
          <mc:Choice Requires="wps">
            <w:drawing>
              <wp:anchor distT="0" distB="0" distL="114300" distR="114300" simplePos="0" relativeHeight="251892736" behindDoc="0" locked="0" layoutInCell="1" allowOverlap="1" wp14:anchorId="72C62DC8" wp14:editId="3A80A290">
                <wp:simplePos x="0" y="0"/>
                <wp:positionH relativeFrom="column">
                  <wp:posOffset>1279525</wp:posOffset>
                </wp:positionH>
                <wp:positionV relativeFrom="paragraph">
                  <wp:posOffset>43815</wp:posOffset>
                </wp:positionV>
                <wp:extent cx="14605" cy="2195195"/>
                <wp:effectExtent l="0" t="0" r="23495" b="33655"/>
                <wp:wrapNone/>
                <wp:docPr id="16" name="Rak koppling 16"/>
                <wp:cNvGraphicFramePr/>
                <a:graphic xmlns:a="http://schemas.openxmlformats.org/drawingml/2006/main">
                  <a:graphicData uri="http://schemas.microsoft.com/office/word/2010/wordprocessingShape">
                    <wps:wsp>
                      <wps:cNvCnPr/>
                      <wps:spPr>
                        <a:xfrm>
                          <a:off x="0" y="0"/>
                          <a:ext cx="14605" cy="21951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7B69AC" id="Rak koppling 16" o:spid="_x0000_s1026" style="position:absolute;z-index:251892736;visibility:visible;mso-wrap-style:square;mso-wrap-distance-left:9pt;mso-wrap-distance-top:0;mso-wrap-distance-right:9pt;mso-wrap-distance-bottom:0;mso-position-horizontal:absolute;mso-position-horizontal-relative:text;mso-position-vertical:absolute;mso-position-vertical-relative:text" from="100.75pt,3.45pt" to="101.9pt,17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" strokecolor="#5b9bd5 [3204]" strokeweight=".5pt">
                <v:stroke joinstyle="miter"/>
              </v:line>
            </w:pict>
          </mc:Fallback>
        </mc:AlternateContent>
      </w:r>
    </w:p>
    <w:p w14:paraId="446C5402" w14:textId="20BC92B1" w:rsidR="00DC42B4" w:rsidRPr="0064194C" w:rsidRDefault="00DC42B4" w:rsidP="0064194C">
      <w:pPr>
        <w:spacing w:before="0" w:after="0" w:line="240" w:lineRule="auto"/>
        <w:rPr>
          <w:rFonts w:cstheme="minorHAnsi"/>
        </w:rPr>
      </w:pPr>
    </w:p>
    <w:p w14:paraId="51F1570A" w14:textId="77777777" w:rsidR="00DC42B4" w:rsidRPr="0064194C" w:rsidRDefault="00DC42B4" w:rsidP="0064194C">
      <w:pPr>
        <w:spacing w:before="0" w:after="0" w:line="240" w:lineRule="auto"/>
        <w:rPr>
          <w:rFonts w:cstheme="minorHAnsi"/>
        </w:rPr>
      </w:pPr>
    </w:p>
    <w:p w14:paraId="00C3739A" w14:textId="03EA8FE4" w:rsidR="00DC42B4" w:rsidRPr="0064194C" w:rsidRDefault="00DC42B4" w:rsidP="0064194C">
      <w:pPr>
        <w:spacing w:before="0" w:after="0" w:line="240" w:lineRule="auto"/>
        <w:rPr>
          <w:rFonts w:cstheme="minorHAnsi"/>
        </w:rPr>
      </w:pPr>
    </w:p>
    <w:p w14:paraId="6D8CE065" w14:textId="77777777" w:rsidR="00DC42B4" w:rsidRPr="0064194C" w:rsidRDefault="00DC42B4" w:rsidP="0064194C">
      <w:pPr>
        <w:spacing w:before="0" w:after="0" w:line="240" w:lineRule="auto"/>
        <w:rPr>
          <w:rFonts w:cstheme="minorHAnsi"/>
        </w:rPr>
      </w:pPr>
    </w:p>
    <w:p w14:paraId="39FF7462" w14:textId="77777777" w:rsidR="00DC42B4" w:rsidRPr="0064194C" w:rsidRDefault="00DC42B4" w:rsidP="0064194C">
      <w:pPr>
        <w:spacing w:before="0" w:after="0" w:line="240" w:lineRule="auto"/>
        <w:rPr>
          <w:rFonts w:cstheme="minorHAnsi"/>
        </w:rPr>
      </w:pPr>
    </w:p>
    <w:p w14:paraId="3C7F6FE7" w14:textId="6AAD1350" w:rsidR="00DC42B4" w:rsidRPr="0064194C" w:rsidRDefault="00DC42B4" w:rsidP="0064194C">
      <w:pPr>
        <w:spacing w:before="0" w:after="0" w:line="240" w:lineRule="auto"/>
        <w:rPr>
          <w:rFonts w:cstheme="minorHAnsi"/>
        </w:rPr>
      </w:pPr>
    </w:p>
    <w:p w14:paraId="68C26BE7" w14:textId="77777777" w:rsidR="00DC42B4" w:rsidRPr="0064194C" w:rsidRDefault="00DC42B4" w:rsidP="0064194C">
      <w:pPr>
        <w:spacing w:before="0" w:after="0" w:line="240" w:lineRule="auto"/>
        <w:rPr>
          <w:rFonts w:cstheme="minorHAnsi"/>
        </w:rPr>
      </w:pPr>
    </w:p>
    <w:p w14:paraId="781A4FE3" w14:textId="0BFBE637" w:rsidR="00DC42B4" w:rsidRPr="0064194C" w:rsidRDefault="00DC42B4" w:rsidP="0064194C">
      <w:pPr>
        <w:spacing w:before="0" w:after="0" w:line="240" w:lineRule="auto"/>
        <w:rPr>
          <w:rFonts w:cstheme="minorHAnsi"/>
        </w:rPr>
      </w:pPr>
    </w:p>
    <w:p w14:paraId="4A9159BC" w14:textId="66506D27" w:rsidR="00DC42B4" w:rsidRPr="0064194C" w:rsidRDefault="00DC42B4" w:rsidP="0064194C">
      <w:pPr>
        <w:spacing w:before="0" w:after="0" w:line="240" w:lineRule="auto"/>
        <w:rPr>
          <w:rFonts w:cstheme="minorHAnsi"/>
        </w:rPr>
      </w:pPr>
    </w:p>
    <w:p w14:paraId="1F013802" w14:textId="3DCE3C24" w:rsidR="00DC42B4" w:rsidRPr="0064194C" w:rsidRDefault="00DC42B4" w:rsidP="0064194C">
      <w:pPr>
        <w:spacing w:before="0" w:after="0" w:line="240" w:lineRule="auto"/>
        <w:rPr>
          <w:rFonts w:cstheme="minorHAnsi"/>
        </w:rPr>
      </w:pPr>
    </w:p>
    <w:p w14:paraId="6A45891C" w14:textId="73A089E4" w:rsidR="00DC42B4" w:rsidRPr="0064194C" w:rsidRDefault="00DC42B4" w:rsidP="0064194C">
      <w:pPr>
        <w:spacing w:before="0" w:after="0" w:line="240" w:lineRule="auto"/>
        <w:rPr>
          <w:rFonts w:cstheme="minorHAnsi"/>
        </w:rPr>
      </w:pPr>
    </w:p>
    <w:p w14:paraId="2C3B7E0D" w14:textId="0FC0AA3F" w:rsidR="00DC42B4" w:rsidRPr="0064194C" w:rsidRDefault="0031635D" w:rsidP="0064194C">
      <w:pPr>
        <w:spacing w:before="0" w:after="0" w:line="240" w:lineRule="auto"/>
        <w:rPr>
          <w:rFonts w:cstheme="minorHAnsi"/>
        </w:rPr>
      </w:pPr>
      <w:r w:rsidRPr="0064194C">
        <w:rPr>
          <w:rFonts w:cstheme="minorHAnsi"/>
          <w:noProof/>
          <w:lang w:eastAsia="sv-SE"/>
        </w:rPr>
        <mc:AlternateContent>
          <mc:Choice Requires="wps">
            <w:drawing>
              <wp:anchor distT="0" distB="0" distL="114300" distR="114300" simplePos="0" relativeHeight="251851776" behindDoc="0" locked="0" layoutInCell="1" allowOverlap="1" wp14:anchorId="49068A5A" wp14:editId="672DB608">
                <wp:simplePos x="0" y="0"/>
                <wp:positionH relativeFrom="column">
                  <wp:posOffset>1009650</wp:posOffset>
                </wp:positionH>
                <wp:positionV relativeFrom="paragraph">
                  <wp:posOffset>167005</wp:posOffset>
                </wp:positionV>
                <wp:extent cx="1704975" cy="657225"/>
                <wp:effectExtent l="0" t="0" r="28575" b="28575"/>
                <wp:wrapNone/>
                <wp:docPr id="234" name="Rektangel 234"/>
                <wp:cNvGraphicFramePr/>
                <a:graphic xmlns:a="http://schemas.openxmlformats.org/drawingml/2006/main">
                  <a:graphicData uri="http://schemas.microsoft.com/office/word/2010/wordprocessingShape">
                    <wps:wsp>
                      <wps:cNvSpPr/>
                      <wps:spPr>
                        <a:xfrm>
                          <a:off x="0" y="0"/>
                          <a:ext cx="1704975"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B099B2" w14:textId="77777777" w:rsidR="003C645F" w:rsidRDefault="003C645F" w:rsidP="00DC42B4">
                            <w:pPr>
                              <w:jc w:val="center"/>
                            </w:pPr>
                            <w:r>
                              <w:t>Ledningens</w:t>
                            </w:r>
                          </w:p>
                          <w:p w14:paraId="7605082B" w14:textId="77777777" w:rsidR="003C645F" w:rsidRDefault="003C645F" w:rsidP="00DC42B4">
                            <w:pPr>
                              <w:jc w:val="center"/>
                            </w:pPr>
                            <w:r>
                              <w:t>genomgång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68A5A" id="Rektangel 234" o:spid="_x0000_s1091" style="position:absolute;margin-left:79.5pt;margin-top:13.15pt;width:134.25pt;height:51.7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" fillcolor="#5b9bd5 [3204]" strokecolor="#1f4d78 [1604]" strokeweight="1pt">
                <v:textbox>
                  <w:txbxContent>
                    <w:p w14:paraId="34B099B2" w14:textId="77777777" w:rsidR="003C645F" w:rsidRDefault="003C645F" w:rsidP="00DC42B4">
                      <w:pPr>
                        <w:jc w:val="center"/>
                      </w:pPr>
                      <w:r>
                        <w:t>Ledningens</w:t>
                      </w:r>
                    </w:p>
                    <w:p w14:paraId="7605082B" w14:textId="77777777" w:rsidR="003C645F" w:rsidRDefault="003C645F" w:rsidP="00DC42B4">
                      <w:pPr>
                        <w:jc w:val="center"/>
                      </w:pPr>
                      <w:r>
                        <w:t>genomgång</w:t>
                      </w:r>
                    </w:p>
                  </w:txbxContent>
                </v:textbox>
              </v:rect>
            </w:pict>
          </mc:Fallback>
        </mc:AlternateContent>
      </w:r>
    </w:p>
    <w:p w14:paraId="4A62F828" w14:textId="74A597E2" w:rsidR="00DC42B4" w:rsidRPr="0064194C" w:rsidRDefault="00DC42B4" w:rsidP="0064194C">
      <w:pPr>
        <w:spacing w:before="0" w:after="0" w:line="240" w:lineRule="auto"/>
        <w:rPr>
          <w:rFonts w:cstheme="minorHAnsi"/>
        </w:rPr>
      </w:pPr>
    </w:p>
    <w:p w14:paraId="06ABA6BD" w14:textId="0A7DE643" w:rsidR="00DC42B4" w:rsidRPr="0064194C" w:rsidRDefault="00DC42B4" w:rsidP="0064194C">
      <w:pPr>
        <w:spacing w:before="0" w:after="0" w:line="240" w:lineRule="auto"/>
        <w:rPr>
          <w:rFonts w:cstheme="minorHAnsi"/>
        </w:rPr>
      </w:pPr>
    </w:p>
    <w:p w14:paraId="2D3D9C72" w14:textId="1AF759FB" w:rsidR="0031635D" w:rsidRDefault="0031635D">
      <w:pPr>
        <w:jc w:val="center"/>
        <w:rPr>
          <w:rFonts w:eastAsiaTheme="majorEastAsia" w:cstheme="minorHAnsi"/>
          <w:color w:val="2E74B5" w:themeColor="accent1" w:themeShade="BF"/>
        </w:rPr>
      </w:pPr>
      <w:r w:rsidRPr="0064194C">
        <w:rPr>
          <w:rFonts w:cstheme="minorHAnsi"/>
          <w:noProof/>
          <w:lang w:eastAsia="sv-SE"/>
        </w:rPr>
        <mc:AlternateContent>
          <mc:Choice Requires="wps">
            <w:drawing>
              <wp:anchor distT="0" distB="0" distL="114300" distR="114300" simplePos="0" relativeHeight="251852800" behindDoc="0" locked="0" layoutInCell="1" allowOverlap="1" wp14:anchorId="7B2D8071" wp14:editId="56602872">
                <wp:simplePos x="0" y="0"/>
                <wp:positionH relativeFrom="column">
                  <wp:posOffset>822325</wp:posOffset>
                </wp:positionH>
                <wp:positionV relativeFrom="paragraph">
                  <wp:posOffset>591185</wp:posOffset>
                </wp:positionV>
                <wp:extent cx="2171700" cy="657225"/>
                <wp:effectExtent l="0" t="0" r="19050" b="28575"/>
                <wp:wrapNone/>
                <wp:docPr id="235" name="Rektangel 235"/>
                <wp:cNvGraphicFramePr/>
                <a:graphic xmlns:a="http://schemas.openxmlformats.org/drawingml/2006/main">
                  <a:graphicData uri="http://schemas.microsoft.com/office/word/2010/wordprocessingShape">
                    <wps:wsp>
                      <wps:cNvSpPr/>
                      <wps:spPr>
                        <a:xfrm>
                          <a:off x="0" y="0"/>
                          <a:ext cx="217170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1756E7" w14:textId="77777777" w:rsidR="003C645F" w:rsidRDefault="003C645F" w:rsidP="00DC42B4">
                            <w:pPr>
                              <w:jc w:val="center"/>
                            </w:pPr>
                            <w:r>
                              <w:t>Kvalitetsberättelse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D8071" id="Rektangel 235" o:spid="_x0000_s1092" style="position:absolute;left:0;text-align:left;margin-left:64.75pt;margin-top:46.55pt;width:171pt;height:51.7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" fillcolor="#5b9bd5 [3204]" strokecolor="#1f4d78 [1604]" strokeweight="1pt">
                <v:textbox>
                  <w:txbxContent>
                    <w:p w14:paraId="3A1756E7" w14:textId="77777777" w:rsidR="003C645F" w:rsidRDefault="003C645F" w:rsidP="00DC42B4">
                      <w:pPr>
                        <w:jc w:val="center"/>
                      </w:pPr>
                      <w:r>
                        <w:t>Kvalitetsberättelse</w:t>
                      </w:r>
                    </w:p>
                  </w:txbxContent>
                </v:textbox>
              </v:rect>
            </w:pict>
          </mc:Fallback>
        </mc:AlternateContent>
      </w:r>
      <w:r>
        <w:rPr>
          <w:rFonts w:cstheme="minorHAnsi"/>
        </w:rPr>
        <w:br w:type="page"/>
      </w:r>
    </w:p>
    <w:p w14:paraId="73ADC421" w14:textId="74A9B2CF" w:rsidR="00CB2DAF" w:rsidRPr="003912E7" w:rsidRDefault="00CB2DAF" w:rsidP="003912E7">
      <w:pPr>
        <w:pStyle w:val="Rubrik2"/>
      </w:pPr>
      <w:bookmarkStart w:id="85" w:name="_Toc469309155"/>
      <w:r w:rsidRPr="003912E7">
        <w:lastRenderedPageBreak/>
        <w:t>5.2 Processbeskrivning</w:t>
      </w:r>
      <w:bookmarkEnd w:id="85"/>
    </w:p>
    <w:p w14:paraId="31B078B0" w14:textId="77777777" w:rsidR="009F1E78" w:rsidRPr="0064194C" w:rsidRDefault="009F1E78" w:rsidP="0064194C">
      <w:pPr>
        <w:widowControl w:val="0"/>
        <w:autoSpaceDE w:val="0"/>
        <w:autoSpaceDN w:val="0"/>
        <w:adjustRightInd w:val="0"/>
        <w:spacing w:before="0" w:after="0" w:line="240" w:lineRule="auto"/>
        <w:rPr>
          <w:rFonts w:cstheme="minorHAnsi"/>
          <w:lang w:val="x-none" w:eastAsia="x-none"/>
        </w:rPr>
      </w:pPr>
    </w:p>
    <w:p w14:paraId="6EBC7032" w14:textId="49392E42" w:rsidR="00DC42B4" w:rsidRPr="0064194C" w:rsidRDefault="00DC42B4"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xml:space="preserve">Det </w:t>
      </w:r>
      <w:r w:rsidRPr="0064194C">
        <w:rPr>
          <w:rFonts w:eastAsia="Times New Roman" w:cstheme="minorHAnsi"/>
          <w:lang w:val="x-none" w:eastAsia="x-none"/>
        </w:rPr>
        <w:t>är viktigt för oss att arbeta med ständig förbättring så att vi kontinuerligt arbetar för att bli bättre. Genom vårt förbättringsarbete skall vi hela tiden eftersträva att effektivisera våra processer och uppnå vårt mål med verksamheten. Alla aktiviteter ska vara tidsplanerade och följas upp på ledningens genomgång.</w:t>
      </w:r>
    </w:p>
    <w:p w14:paraId="4E292920"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1C1B7DE1"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Vid internrevision hittar vi förbättringsmöjligheter i verksamheten. Lagar och andra krav kan leda till att vi måste förändra vårt arbetssätt.</w:t>
      </w:r>
    </w:p>
    <w:p w14:paraId="65B8DEA1"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0041A1AE"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Vid våra </w:t>
      </w:r>
      <w:proofErr w:type="spellStart"/>
      <w:r w:rsidRPr="0064194C">
        <w:rPr>
          <w:rFonts w:eastAsia="Times New Roman" w:cstheme="minorHAnsi"/>
          <w:lang w:val="x-none" w:eastAsia="x-none"/>
        </w:rPr>
        <w:t>kvalitetsmöten</w:t>
      </w:r>
      <w:proofErr w:type="spellEnd"/>
      <w:r w:rsidRPr="0064194C">
        <w:rPr>
          <w:rFonts w:eastAsia="Times New Roman" w:cstheme="minorHAnsi"/>
          <w:lang w:val="x-none" w:eastAsia="x-none"/>
        </w:rPr>
        <w:t xml:space="preserve"> granskar och förbättrar vi våra processer, aktiviteter och rutiner. </w:t>
      </w:r>
    </w:p>
    <w:p w14:paraId="70E445DB"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0058E4DD" w14:textId="77777777" w:rsidR="00DC42B4" w:rsidRPr="0064194C" w:rsidRDefault="00DC42B4"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Genom bland annat internrevision, avvikelsehantering, egenkontroll och rapporteringsskyldighet hittar vi områden att förbättra och kan också förebygga fel och brister som kan uppstå. Alla anställda på ..................... är välkomna att lämna förbättringsförslag skriftligt eller ta upp förbättringsförslag på möte eller direkt med någon av delägarna.</w:t>
      </w:r>
    </w:p>
    <w:p w14:paraId="6D50AF59"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4B63EAF6"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Process</w:t>
      </w:r>
      <w:r w:rsidRPr="0064194C">
        <w:rPr>
          <w:rFonts w:eastAsia="Times New Roman" w:cstheme="minorHAnsi"/>
          <w:b/>
          <w:bCs/>
          <w:lang w:val="x-none" w:eastAsia="x-none"/>
        </w:rPr>
        <w:t>ägare</w:t>
      </w:r>
    </w:p>
    <w:p w14:paraId="5339AA5F"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w:t>
      </w:r>
    </w:p>
    <w:p w14:paraId="6649D188"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38F83223"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Involverade befattningar</w:t>
      </w:r>
    </w:p>
    <w:p w14:paraId="24A8397D"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w:t>
      </w:r>
    </w:p>
    <w:p w14:paraId="64B242E7"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25BD9799"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M</w:t>
      </w:r>
      <w:r w:rsidRPr="0064194C">
        <w:rPr>
          <w:rFonts w:eastAsia="Times New Roman" w:cstheme="minorHAnsi"/>
          <w:b/>
          <w:bCs/>
          <w:lang w:val="x-none" w:eastAsia="x-none"/>
        </w:rPr>
        <w:t>ål</w:t>
      </w:r>
    </w:p>
    <w:p w14:paraId="756D8FD6"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0733FAFC"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Att effektivisera v</w:t>
      </w:r>
      <w:r w:rsidRPr="0064194C">
        <w:rPr>
          <w:rFonts w:eastAsia="Times New Roman" w:cstheme="minorHAnsi"/>
          <w:lang w:val="x-none" w:eastAsia="x-none"/>
        </w:rPr>
        <w:t>år verksamhet och införa kvalitetshöjande åtgärder som säkrar vår  kvalitet.</w:t>
      </w:r>
    </w:p>
    <w:p w14:paraId="70303AEF"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0551D52B"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Insats</w:t>
      </w:r>
    </w:p>
    <w:p w14:paraId="2F6B8D4B"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4C183257"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Nuvarande arbetss</w:t>
      </w:r>
      <w:r w:rsidRPr="0064194C">
        <w:rPr>
          <w:rFonts w:eastAsia="Times New Roman" w:cstheme="minorHAnsi"/>
          <w:lang w:val="x-none" w:eastAsia="x-none"/>
        </w:rPr>
        <w:t>ätt, befintliga rutiner</w:t>
      </w:r>
    </w:p>
    <w:p w14:paraId="57500101"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3343758E"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Utfall</w:t>
      </w:r>
    </w:p>
    <w:p w14:paraId="3E019B88"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5EB88D2A"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Inf</w:t>
      </w:r>
      <w:r w:rsidRPr="0064194C">
        <w:rPr>
          <w:rFonts w:eastAsia="Times New Roman" w:cstheme="minorHAnsi"/>
          <w:lang w:val="x-none" w:eastAsia="x-none"/>
        </w:rPr>
        <w:t>örandet av kvalitetshöjande åtgärder och förbättringar i verksamheten i form av förändrat arbetssätt, nya eller förändrade rutiner.</w:t>
      </w:r>
    </w:p>
    <w:p w14:paraId="690C7F83"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1F84BD14"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Aktiviteter</w:t>
      </w:r>
    </w:p>
    <w:p w14:paraId="42565EBD" w14:textId="281E0D30" w:rsidR="00DC42B4" w:rsidRPr="0064194C" w:rsidRDefault="00DC42B4" w:rsidP="0064194C">
      <w:pPr>
        <w:widowControl w:val="0"/>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br/>
      </w:r>
      <w:hyperlink w:anchor="_5.14_Kvalitetsmöte" w:history="1">
        <w:r w:rsidR="00386493" w:rsidRPr="00386493">
          <w:rPr>
            <w:rStyle w:val="Hyperlnk"/>
            <w:rFonts w:cstheme="minorHAnsi"/>
            <w:lang w:eastAsia="x-none"/>
          </w:rPr>
          <w:t>5.14</w:t>
        </w:r>
        <w:r w:rsidR="00004EEB" w:rsidRPr="00386493">
          <w:rPr>
            <w:rStyle w:val="Hyperlnk"/>
            <w:rFonts w:cstheme="minorHAnsi"/>
            <w:lang w:eastAsia="x-none"/>
          </w:rPr>
          <w:t xml:space="preserve"> </w:t>
        </w:r>
        <w:proofErr w:type="spellStart"/>
        <w:r w:rsidRPr="00386493">
          <w:rPr>
            <w:rStyle w:val="Hyperlnk"/>
            <w:rFonts w:cstheme="minorHAnsi"/>
            <w:lang w:val="x-none" w:eastAsia="x-none"/>
          </w:rPr>
          <w:t>Kvalitetsm</w:t>
        </w:r>
        <w:r w:rsidRPr="00386493">
          <w:rPr>
            <w:rStyle w:val="Hyperlnk"/>
            <w:rFonts w:eastAsia="Times New Roman" w:cstheme="minorHAnsi"/>
            <w:lang w:val="x-none" w:eastAsia="x-none"/>
          </w:rPr>
          <w:t>öten</w:t>
        </w:r>
        <w:proofErr w:type="spellEnd"/>
      </w:hyperlink>
      <w:r w:rsidRPr="0064194C">
        <w:rPr>
          <w:rFonts w:cstheme="minorHAnsi"/>
          <w:lang w:val="x-none" w:eastAsia="x-none"/>
        </w:rPr>
        <w:t xml:space="preserve"> </w:t>
      </w:r>
    </w:p>
    <w:p w14:paraId="112066AF" w14:textId="53D2AB4C" w:rsidR="00DC42B4" w:rsidRPr="0064194C" w:rsidRDefault="00ED6CC7" w:rsidP="0064194C">
      <w:pPr>
        <w:widowControl w:val="0"/>
        <w:autoSpaceDE w:val="0"/>
        <w:autoSpaceDN w:val="0"/>
        <w:adjustRightInd w:val="0"/>
        <w:spacing w:before="0" w:after="0" w:line="240" w:lineRule="auto"/>
        <w:rPr>
          <w:rFonts w:cstheme="minorHAnsi"/>
          <w:lang w:val="x-none" w:eastAsia="x-none"/>
        </w:rPr>
      </w:pPr>
      <w:hyperlink w:anchor="_5.16_Intern_revision" w:history="1">
        <w:r w:rsidR="00386493" w:rsidRPr="00386493">
          <w:rPr>
            <w:rStyle w:val="Hyperlnk"/>
            <w:rFonts w:cstheme="minorHAnsi"/>
            <w:lang w:eastAsia="x-none"/>
          </w:rPr>
          <w:t>5.16</w:t>
        </w:r>
        <w:r w:rsidR="00004EEB" w:rsidRPr="00386493">
          <w:rPr>
            <w:rStyle w:val="Hyperlnk"/>
            <w:rFonts w:cstheme="minorHAnsi"/>
            <w:lang w:eastAsia="x-none"/>
          </w:rPr>
          <w:t xml:space="preserve"> </w:t>
        </w:r>
        <w:r w:rsidR="00004EEB" w:rsidRPr="00386493">
          <w:rPr>
            <w:rStyle w:val="Hyperlnk"/>
            <w:rFonts w:cstheme="minorHAnsi"/>
            <w:lang w:val="x-none" w:eastAsia="x-none"/>
          </w:rPr>
          <w:t>Internrevision</w:t>
        </w:r>
      </w:hyperlink>
    </w:p>
    <w:p w14:paraId="37A04D93" w14:textId="48A66201" w:rsidR="00DC42B4" w:rsidRPr="0064194C" w:rsidRDefault="00ED6CC7" w:rsidP="0064194C">
      <w:pPr>
        <w:widowControl w:val="0"/>
        <w:autoSpaceDE w:val="0"/>
        <w:autoSpaceDN w:val="0"/>
        <w:adjustRightInd w:val="0"/>
        <w:spacing w:before="0" w:after="0" w:line="240" w:lineRule="auto"/>
        <w:rPr>
          <w:rFonts w:cstheme="minorHAnsi"/>
          <w:b/>
          <w:bCs/>
          <w:lang w:val="x-none" w:eastAsia="x-none"/>
        </w:rPr>
      </w:pPr>
      <w:hyperlink w:anchor="_7.3_Kvalitetsberättelse" w:history="1">
        <w:r w:rsidR="00386493" w:rsidRPr="00386493">
          <w:rPr>
            <w:rStyle w:val="Hyperlnk"/>
            <w:rFonts w:eastAsia="Times New Roman" w:cstheme="minorHAnsi"/>
            <w:lang w:eastAsia="x-none"/>
          </w:rPr>
          <w:t>7.3</w:t>
        </w:r>
        <w:r w:rsidR="00722485" w:rsidRPr="00386493">
          <w:rPr>
            <w:rStyle w:val="Hyperlnk"/>
            <w:rFonts w:eastAsia="Times New Roman" w:cstheme="minorHAnsi"/>
            <w:lang w:eastAsia="x-none"/>
          </w:rPr>
          <w:t xml:space="preserve"> </w:t>
        </w:r>
        <w:r w:rsidR="00DC42B4" w:rsidRPr="00386493">
          <w:rPr>
            <w:rStyle w:val="Hyperlnk"/>
            <w:rFonts w:cstheme="minorHAnsi"/>
            <w:lang w:val="x-none" w:eastAsia="x-none"/>
          </w:rPr>
          <w:t>Kvalitetsber</w:t>
        </w:r>
        <w:r w:rsidR="00722485" w:rsidRPr="00386493">
          <w:rPr>
            <w:rStyle w:val="Hyperlnk"/>
            <w:rFonts w:eastAsia="Times New Roman" w:cstheme="minorHAnsi"/>
            <w:lang w:val="x-none" w:eastAsia="x-none"/>
          </w:rPr>
          <w:t>ättelse</w:t>
        </w:r>
      </w:hyperlink>
    </w:p>
    <w:p w14:paraId="1BCCE02A" w14:textId="2909A203" w:rsidR="00DC42B4" w:rsidRPr="0064194C" w:rsidRDefault="00ED6CC7"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hyperlink w:anchor="_3.2_Ledningens_åtagande" w:history="1">
        <w:r w:rsidR="00722485" w:rsidRPr="0064194C">
          <w:rPr>
            <w:rStyle w:val="Hyperlnk"/>
            <w:rFonts w:eastAsia="Times New Roman" w:cstheme="minorHAnsi"/>
            <w:lang w:eastAsia="x-none"/>
          </w:rPr>
          <w:t xml:space="preserve">3.2 </w:t>
        </w:r>
        <w:r w:rsidR="00DC42B4" w:rsidRPr="0064194C">
          <w:rPr>
            <w:rStyle w:val="Hyperlnk"/>
            <w:rFonts w:cstheme="minorHAnsi"/>
            <w:lang w:val="x-none" w:eastAsia="x-none"/>
          </w:rPr>
          <w:t xml:space="preserve">Ledningens </w:t>
        </w:r>
        <w:r w:rsidR="00722485" w:rsidRPr="0064194C">
          <w:rPr>
            <w:rStyle w:val="Hyperlnk"/>
            <w:rFonts w:eastAsia="Times New Roman" w:cstheme="minorHAnsi"/>
            <w:lang w:val="x-none" w:eastAsia="x-none"/>
          </w:rPr>
          <w:t>åtagande</w:t>
        </w:r>
      </w:hyperlink>
    </w:p>
    <w:p w14:paraId="1DC063FB" w14:textId="0E18E26E" w:rsidR="00DC42B4" w:rsidRPr="0064194C" w:rsidRDefault="00ED6CC7"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hyperlink w:anchor="_5.5_Klagomål,_synpunkter," w:history="1">
        <w:r w:rsidR="00722485" w:rsidRPr="0064194C">
          <w:rPr>
            <w:rStyle w:val="Hyperlnk"/>
            <w:rFonts w:eastAsia="Times New Roman" w:cstheme="minorHAnsi"/>
            <w:lang w:eastAsia="x-none"/>
          </w:rPr>
          <w:t xml:space="preserve">5.5 </w:t>
        </w:r>
        <w:r w:rsidR="00DC42B4" w:rsidRPr="0064194C">
          <w:rPr>
            <w:rStyle w:val="Hyperlnk"/>
            <w:rFonts w:cstheme="minorHAnsi"/>
            <w:lang w:val="x-none" w:eastAsia="x-none"/>
          </w:rPr>
          <w:t>Klagom</w:t>
        </w:r>
        <w:r w:rsidR="00DC42B4" w:rsidRPr="0064194C">
          <w:rPr>
            <w:rStyle w:val="Hyperlnk"/>
            <w:rFonts w:eastAsia="Times New Roman" w:cstheme="minorHAnsi"/>
            <w:lang w:val="x-none" w:eastAsia="x-none"/>
          </w:rPr>
          <w:t>ål, synpunkter, fel och brister</w:t>
        </w:r>
      </w:hyperlink>
      <w:r w:rsidR="00DC42B4" w:rsidRPr="0064194C">
        <w:rPr>
          <w:rFonts w:cstheme="minorHAnsi"/>
          <w:lang w:val="x-none" w:eastAsia="x-none"/>
        </w:rPr>
        <w:t xml:space="preserve"> </w:t>
      </w:r>
    </w:p>
    <w:p w14:paraId="721B9F5C" w14:textId="77777777" w:rsidR="00EB5F64" w:rsidRPr="0064194C" w:rsidRDefault="00EB5F64" w:rsidP="00EB5F6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Genomg</w:t>
      </w:r>
      <w:r w:rsidRPr="0064194C">
        <w:rPr>
          <w:rFonts w:eastAsia="Times New Roman" w:cstheme="minorHAnsi"/>
          <w:lang w:val="x-none" w:eastAsia="x-none"/>
        </w:rPr>
        <w:t>ång och uppdatering av rutiner</w:t>
      </w:r>
    </w:p>
    <w:p w14:paraId="53841861" w14:textId="77777777" w:rsidR="00EB5F64" w:rsidRPr="0064194C" w:rsidRDefault="00EB5F64" w:rsidP="00EB5F6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lang w:val="x-none" w:eastAsia="x-none"/>
        </w:rPr>
        <w:t>Uppdatering av kvalitetsledningssystemet</w:t>
      </w:r>
    </w:p>
    <w:p w14:paraId="78C85AEA"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317AC482" w14:textId="77777777" w:rsidR="00AF02EB" w:rsidRPr="0064194C" w:rsidRDefault="00AF02EB" w:rsidP="0064194C">
      <w:pPr>
        <w:spacing w:before="0" w:after="0" w:line="240" w:lineRule="auto"/>
        <w:rPr>
          <w:rFonts w:cstheme="minorHAnsi"/>
          <w:b/>
          <w:bCs/>
          <w:lang w:val="x-none" w:eastAsia="x-none"/>
        </w:rPr>
      </w:pPr>
      <w:r w:rsidRPr="0064194C">
        <w:rPr>
          <w:rFonts w:cstheme="minorHAnsi"/>
          <w:b/>
          <w:bCs/>
          <w:lang w:val="x-none" w:eastAsia="x-none"/>
        </w:rPr>
        <w:br w:type="page"/>
      </w:r>
    </w:p>
    <w:p w14:paraId="3954AED5" w14:textId="6A434353"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lastRenderedPageBreak/>
        <w:t>Dokumentation</w:t>
      </w:r>
    </w:p>
    <w:p w14:paraId="00C3E38B"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75FD0DE1" w14:textId="3E24FE5E" w:rsidR="00DC42B4" w:rsidRPr="0064194C" w:rsidRDefault="00DC42B4" w:rsidP="00BB418D">
      <w:pPr>
        <w:pStyle w:val="Liststycke"/>
        <w:numPr>
          <w:ilvl w:val="0"/>
          <w:numId w:val="2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Revisionsprogram f</w:t>
      </w:r>
      <w:r w:rsidRPr="0064194C">
        <w:rPr>
          <w:rFonts w:eastAsia="Times New Roman" w:cstheme="minorHAnsi"/>
          <w:lang w:val="x-none" w:eastAsia="x-none"/>
        </w:rPr>
        <w:t>ör internrevision</w:t>
      </w:r>
    </w:p>
    <w:p w14:paraId="42727EC9" w14:textId="68FE0061" w:rsidR="00722485" w:rsidRPr="0064194C" w:rsidRDefault="00DC42B4" w:rsidP="00BB418D">
      <w:pPr>
        <w:pStyle w:val="Liststycke"/>
        <w:numPr>
          <w:ilvl w:val="0"/>
          <w:numId w:val="2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Revis</w:t>
      </w:r>
      <w:r w:rsidR="00722485" w:rsidRPr="0064194C">
        <w:rPr>
          <w:rFonts w:eastAsia="Times New Roman" w:cstheme="minorHAnsi"/>
          <w:lang w:val="x-none" w:eastAsia="x-none"/>
        </w:rPr>
        <w:t>ionsrapport från internrevision</w:t>
      </w:r>
    </w:p>
    <w:p w14:paraId="1339EF3D" w14:textId="38670802" w:rsidR="00DC42B4" w:rsidRPr="0064194C" w:rsidRDefault="00DC42B4" w:rsidP="00BB418D">
      <w:pPr>
        <w:pStyle w:val="Liststycke"/>
        <w:numPr>
          <w:ilvl w:val="0"/>
          <w:numId w:val="2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Revisionsplan för internrevision</w:t>
      </w:r>
    </w:p>
    <w:p w14:paraId="309BA2C5" w14:textId="77777777" w:rsidR="00DC42B4" w:rsidRPr="0064194C" w:rsidRDefault="00DC42B4" w:rsidP="00BB418D">
      <w:pPr>
        <w:pStyle w:val="Liststycke"/>
        <w:numPr>
          <w:ilvl w:val="0"/>
          <w:numId w:val="2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Kvalitetsberättelse</w:t>
      </w:r>
    </w:p>
    <w:p w14:paraId="5DC02E77" w14:textId="77777777" w:rsidR="00DC42B4" w:rsidRPr="0064194C" w:rsidRDefault="00DC42B4" w:rsidP="00BB418D">
      <w:pPr>
        <w:pStyle w:val="Liststycke"/>
        <w:numPr>
          <w:ilvl w:val="0"/>
          <w:numId w:val="2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Fastställda rutiner</w:t>
      </w:r>
    </w:p>
    <w:p w14:paraId="30C36F56" w14:textId="77777777" w:rsidR="00DC42B4" w:rsidRPr="0064194C" w:rsidRDefault="00DC42B4" w:rsidP="00BB418D">
      <w:pPr>
        <w:pStyle w:val="Liststycke"/>
        <w:numPr>
          <w:ilvl w:val="0"/>
          <w:numId w:val="2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Kvalitetsledningssystem</w:t>
      </w:r>
    </w:p>
    <w:p w14:paraId="5493037E" w14:textId="561BC598" w:rsidR="00DC42B4" w:rsidRPr="0064194C" w:rsidRDefault="00DC42B4" w:rsidP="00BB418D">
      <w:pPr>
        <w:pStyle w:val="Liststycke"/>
        <w:numPr>
          <w:ilvl w:val="0"/>
          <w:numId w:val="2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Protokoll </w:t>
      </w:r>
      <w:proofErr w:type="spellStart"/>
      <w:r w:rsidR="00347CE6" w:rsidRPr="0064194C">
        <w:rPr>
          <w:rFonts w:eastAsia="Times New Roman" w:cstheme="minorHAnsi"/>
          <w:lang w:val="x-none" w:eastAsia="x-none"/>
        </w:rPr>
        <w:t>kvalitetsmöten</w:t>
      </w:r>
      <w:proofErr w:type="spellEnd"/>
    </w:p>
    <w:p w14:paraId="26F9DD08" w14:textId="77777777" w:rsidR="00DC42B4" w:rsidRPr="0064194C" w:rsidRDefault="00DC42B4" w:rsidP="00BB418D">
      <w:pPr>
        <w:pStyle w:val="Liststycke"/>
        <w:numPr>
          <w:ilvl w:val="0"/>
          <w:numId w:val="2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Protokoll ledningens genomgång</w:t>
      </w:r>
    </w:p>
    <w:p w14:paraId="5AA130BB" w14:textId="77777777" w:rsidR="00DC42B4" w:rsidRPr="0064194C" w:rsidRDefault="00DC42B4" w:rsidP="00BB418D">
      <w:pPr>
        <w:pStyle w:val="Liststycke"/>
        <w:numPr>
          <w:ilvl w:val="0"/>
          <w:numId w:val="2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Förbättringsförslag</w:t>
      </w:r>
    </w:p>
    <w:p w14:paraId="74D751F1"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036F8CDB"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M</w:t>
      </w:r>
      <w:r w:rsidRPr="0064194C">
        <w:rPr>
          <w:rFonts w:eastAsia="Times New Roman" w:cstheme="minorHAnsi"/>
          <w:b/>
          <w:bCs/>
          <w:lang w:val="x-none" w:eastAsia="x-none"/>
        </w:rPr>
        <w:t>ätning och övervakning</w:t>
      </w:r>
    </w:p>
    <w:p w14:paraId="697B5C3D"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3C8E7038"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Kontrollera att:</w:t>
      </w:r>
    </w:p>
    <w:p w14:paraId="3F73E8F0"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5CBC1BCC" w14:textId="77777777" w:rsidR="00DC42B4" w:rsidRPr="0064194C" w:rsidRDefault="00DC42B4" w:rsidP="00BB418D">
      <w:pPr>
        <w:pStyle w:val="Liststycke"/>
        <w:numPr>
          <w:ilvl w:val="0"/>
          <w:numId w:val="1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roofErr w:type="spellStart"/>
      <w:r w:rsidRPr="0064194C">
        <w:rPr>
          <w:rFonts w:cstheme="minorHAnsi"/>
          <w:lang w:val="x-none" w:eastAsia="x-none"/>
        </w:rPr>
        <w:t>kvalitetsm</w:t>
      </w:r>
      <w:r w:rsidRPr="0064194C">
        <w:rPr>
          <w:rFonts w:eastAsia="Times New Roman" w:cstheme="minorHAnsi"/>
          <w:lang w:val="x-none" w:eastAsia="x-none"/>
        </w:rPr>
        <w:t>öten</w:t>
      </w:r>
      <w:proofErr w:type="spellEnd"/>
      <w:r w:rsidRPr="0064194C">
        <w:rPr>
          <w:rFonts w:eastAsia="Times New Roman" w:cstheme="minorHAnsi"/>
          <w:lang w:val="x-none" w:eastAsia="x-none"/>
        </w:rPr>
        <w:t xml:space="preserve"> hålls ......... ggr/år</w:t>
      </w:r>
    </w:p>
    <w:p w14:paraId="37834E6E" w14:textId="77777777" w:rsidR="00DC42B4" w:rsidRPr="0064194C" w:rsidRDefault="00DC42B4" w:rsidP="00BB418D">
      <w:pPr>
        <w:pStyle w:val="Liststycke"/>
        <w:numPr>
          <w:ilvl w:val="0"/>
          <w:numId w:val="1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internrevision hålls ............. ggr/år</w:t>
      </w:r>
    </w:p>
    <w:p w14:paraId="4364AC53" w14:textId="77777777" w:rsidR="00DC42B4" w:rsidRPr="0064194C" w:rsidRDefault="00DC42B4" w:rsidP="00BB418D">
      <w:pPr>
        <w:pStyle w:val="Liststycke"/>
        <w:numPr>
          <w:ilvl w:val="0"/>
          <w:numId w:val="1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förbättringar i processer och rutiner sker utifrån vad vi kommit fram till vid </w:t>
      </w:r>
      <w:proofErr w:type="spellStart"/>
      <w:r w:rsidRPr="0064194C">
        <w:rPr>
          <w:rFonts w:eastAsia="Times New Roman" w:cstheme="minorHAnsi"/>
          <w:lang w:val="x-none" w:eastAsia="x-none"/>
        </w:rPr>
        <w:t>kvalitetsmöten</w:t>
      </w:r>
      <w:proofErr w:type="spellEnd"/>
      <w:r w:rsidRPr="0064194C">
        <w:rPr>
          <w:rFonts w:eastAsia="Times New Roman" w:cstheme="minorHAnsi"/>
          <w:lang w:val="x-none" w:eastAsia="x-none"/>
        </w:rPr>
        <w:t xml:space="preserve"> och internrevisioner och att kvalitetsledningssystemet uppdateras efter detta.</w:t>
      </w:r>
    </w:p>
    <w:p w14:paraId="0833C83E" w14:textId="77777777" w:rsidR="00DC42B4" w:rsidRPr="0064194C" w:rsidRDefault="00DC42B4" w:rsidP="00BB418D">
      <w:pPr>
        <w:pStyle w:val="Liststycke"/>
        <w:numPr>
          <w:ilvl w:val="0"/>
          <w:numId w:val="1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förbättringar genomförs utifrån förbättringsförslag, klagomål, synpunkter, fel, brister, tillbud, rapportering av missförhållanden </w:t>
      </w:r>
    </w:p>
    <w:p w14:paraId="4595AF11" w14:textId="403042BF" w:rsidR="00DC42B4" w:rsidRPr="0064194C" w:rsidRDefault="00DC42B4" w:rsidP="00BB418D">
      <w:pPr>
        <w:pStyle w:val="Liststycke"/>
        <w:numPr>
          <w:ilvl w:val="0"/>
          <w:numId w:val="1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ledningens genomgång hålls ................ gg</w:t>
      </w:r>
      <w:r w:rsidR="00347CE6" w:rsidRPr="0064194C">
        <w:rPr>
          <w:rFonts w:eastAsia="Times New Roman" w:cstheme="minorHAnsi"/>
          <w:lang w:eastAsia="x-none"/>
        </w:rPr>
        <w:t>r</w:t>
      </w:r>
      <w:r w:rsidRPr="0064194C">
        <w:rPr>
          <w:rFonts w:eastAsia="Times New Roman" w:cstheme="minorHAnsi"/>
          <w:lang w:val="x-none" w:eastAsia="x-none"/>
        </w:rPr>
        <w:t>/år</w:t>
      </w:r>
    </w:p>
    <w:p w14:paraId="2541CE86" w14:textId="77777777" w:rsidR="00DC42B4" w:rsidRPr="0064194C" w:rsidRDefault="00DC42B4" w:rsidP="00BB418D">
      <w:pPr>
        <w:pStyle w:val="Liststycke"/>
        <w:numPr>
          <w:ilvl w:val="0"/>
          <w:numId w:val="1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eastAsia="Times New Roman" w:cstheme="minorHAnsi"/>
          <w:lang w:val="x-none" w:eastAsia="x-none"/>
        </w:rPr>
        <w:t>kvalitetsberättelse årligen upprättas</w:t>
      </w:r>
    </w:p>
    <w:p w14:paraId="1E06AD09" w14:textId="77777777" w:rsidR="00DC42B4" w:rsidRPr="0064194C" w:rsidRDefault="00DC42B4" w:rsidP="0064194C">
      <w:pPr>
        <w:pStyle w:val="Liststycke"/>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14:paraId="0EB4DC6F" w14:textId="77777777" w:rsidR="00DC42B4" w:rsidRPr="0064194C" w:rsidRDefault="00DC42B4" w:rsidP="0064194C">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7CDB6222" w14:textId="79FD8A70" w:rsidR="00DC42B4" w:rsidRPr="0064194C" w:rsidRDefault="00DC42B4" w:rsidP="0064194C">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St</w:t>
      </w:r>
      <w:r w:rsidRPr="0064194C">
        <w:rPr>
          <w:rFonts w:eastAsia="Times New Roman" w:cstheme="minorHAnsi"/>
          <w:b/>
          <w:bCs/>
          <w:lang w:val="x-none" w:eastAsia="x-none"/>
        </w:rPr>
        <w:t>ödprocesser</w:t>
      </w:r>
    </w:p>
    <w:p w14:paraId="0750A06D" w14:textId="3B36302E" w:rsidR="00DC42B4" w:rsidRPr="0064194C" w:rsidRDefault="00722485" w:rsidP="00BB418D">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x-none"/>
        </w:rPr>
      </w:pPr>
      <w:r w:rsidRPr="0064194C">
        <w:rPr>
          <w:rFonts w:cstheme="minorHAnsi"/>
          <w:lang w:eastAsia="x-none"/>
        </w:rPr>
        <w:t>Lagar</w:t>
      </w:r>
    </w:p>
    <w:p w14:paraId="3B2722A1" w14:textId="6659F96D" w:rsidR="00DC42B4" w:rsidRPr="0064194C" w:rsidRDefault="00722485" w:rsidP="00BB418D">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x-none"/>
        </w:rPr>
      </w:pPr>
      <w:r w:rsidRPr="0064194C">
        <w:rPr>
          <w:rFonts w:cstheme="minorHAnsi"/>
          <w:lang w:eastAsia="x-none"/>
        </w:rPr>
        <w:t>Kontroll av lagefterlevnad</w:t>
      </w:r>
    </w:p>
    <w:p w14:paraId="24C2A9FC" w14:textId="7FF2E938" w:rsidR="00722485" w:rsidRPr="0064194C" w:rsidRDefault="00722485" w:rsidP="00BB418D">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x-none"/>
        </w:rPr>
      </w:pPr>
      <w:r w:rsidRPr="0064194C">
        <w:rPr>
          <w:rFonts w:cstheme="minorHAnsi"/>
          <w:lang w:eastAsia="x-none"/>
        </w:rPr>
        <w:t>Rutin – kontroll av lagefterlevnad</w:t>
      </w:r>
    </w:p>
    <w:p w14:paraId="390DEF89" w14:textId="495CD767" w:rsidR="00DC42B4" w:rsidRPr="0064194C" w:rsidRDefault="00ED6CC7" w:rsidP="00BB418D">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hyperlink w:anchor="_5.6_Rapporteringsskyldighet" w:history="1">
        <w:r w:rsidR="00722485" w:rsidRPr="0064194C">
          <w:rPr>
            <w:rStyle w:val="Hyperlnk"/>
            <w:rFonts w:cstheme="minorHAnsi"/>
            <w:lang w:eastAsia="x-none"/>
          </w:rPr>
          <w:t xml:space="preserve">5.6 </w:t>
        </w:r>
        <w:r w:rsidR="00DC42B4" w:rsidRPr="0064194C">
          <w:rPr>
            <w:rStyle w:val="Hyperlnk"/>
            <w:rFonts w:cstheme="minorHAnsi"/>
            <w:lang w:val="x-none" w:eastAsia="x-none"/>
          </w:rPr>
          <w:t>Rapporteringsskyldighet</w:t>
        </w:r>
      </w:hyperlink>
      <w:r w:rsidR="00DC42B4" w:rsidRPr="0064194C">
        <w:rPr>
          <w:rFonts w:cstheme="minorHAnsi"/>
          <w:lang w:val="x-none" w:eastAsia="x-none"/>
        </w:rPr>
        <w:t xml:space="preserve"> </w:t>
      </w:r>
    </w:p>
    <w:p w14:paraId="66AB2279" w14:textId="388CA7C6" w:rsidR="00DC42B4" w:rsidRPr="0064194C" w:rsidRDefault="00ED6CC7" w:rsidP="00BB418D">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hyperlink w:anchor="_5.16_Intern_revision" w:history="1">
        <w:r w:rsidR="00386493" w:rsidRPr="00386493">
          <w:rPr>
            <w:rStyle w:val="Hyperlnk"/>
            <w:rFonts w:cstheme="minorHAnsi"/>
            <w:lang w:eastAsia="x-none"/>
          </w:rPr>
          <w:t>5.16</w:t>
        </w:r>
        <w:r w:rsidR="00722485" w:rsidRPr="00386493">
          <w:rPr>
            <w:rStyle w:val="Hyperlnk"/>
            <w:rFonts w:cstheme="minorHAnsi"/>
            <w:lang w:eastAsia="x-none"/>
          </w:rPr>
          <w:t xml:space="preserve"> </w:t>
        </w:r>
        <w:r w:rsidR="00722485" w:rsidRPr="00386493">
          <w:rPr>
            <w:rStyle w:val="Hyperlnk"/>
            <w:rFonts w:cstheme="minorHAnsi"/>
            <w:lang w:val="x-none" w:eastAsia="x-none"/>
          </w:rPr>
          <w:t>Internrevision</w:t>
        </w:r>
      </w:hyperlink>
    </w:p>
    <w:p w14:paraId="4E5675A4"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65EBEDD1" w14:textId="77777777" w:rsidR="00DC42B4" w:rsidRPr="0064194C" w:rsidRDefault="00DC42B4" w:rsidP="0064194C">
      <w:pPr>
        <w:widowControl w:val="0"/>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Rutiner</w:t>
      </w:r>
    </w:p>
    <w:p w14:paraId="270F5194" w14:textId="77777777" w:rsidR="00DC42B4" w:rsidRPr="0064194C" w:rsidRDefault="00DC42B4" w:rsidP="0064194C">
      <w:pPr>
        <w:widowControl w:val="0"/>
        <w:autoSpaceDE w:val="0"/>
        <w:autoSpaceDN w:val="0"/>
        <w:adjustRightInd w:val="0"/>
        <w:spacing w:before="0" w:after="0" w:line="240" w:lineRule="auto"/>
        <w:rPr>
          <w:rFonts w:cstheme="minorHAnsi"/>
          <w:lang w:val="x-none" w:eastAsia="x-none"/>
        </w:rPr>
      </w:pPr>
      <w:r w:rsidRPr="0064194C">
        <w:rPr>
          <w:rFonts w:cstheme="minorHAnsi"/>
          <w:lang w:val="x-none" w:eastAsia="x-none"/>
        </w:rPr>
        <w:t xml:space="preserve"> </w:t>
      </w:r>
    </w:p>
    <w:p w14:paraId="11B96EC3" w14:textId="24A4E2D5" w:rsidR="00DC42B4" w:rsidRPr="0064194C" w:rsidRDefault="005D02D4" w:rsidP="0064194C">
      <w:pPr>
        <w:widowControl w:val="0"/>
        <w:autoSpaceDE w:val="0"/>
        <w:autoSpaceDN w:val="0"/>
        <w:adjustRightInd w:val="0"/>
        <w:spacing w:before="0" w:after="0" w:line="240" w:lineRule="auto"/>
        <w:rPr>
          <w:rFonts w:cstheme="minorHAnsi"/>
          <w:lang w:val="x-none" w:eastAsia="x-none"/>
        </w:rPr>
      </w:pPr>
      <w:r w:rsidRPr="00343B90">
        <w:t xml:space="preserve">4.3.10 </w:t>
      </w:r>
      <w:hyperlink w:anchor="_4.3.10_Olycksfalls-_och" w:history="1">
        <w:r w:rsidR="00DC42B4" w:rsidRPr="0064194C">
          <w:rPr>
            <w:rStyle w:val="Hyperlnk"/>
            <w:rFonts w:cstheme="minorHAnsi"/>
            <w:lang w:val="x-none" w:eastAsia="x-none"/>
          </w:rPr>
          <w:t>Olycksfalls</w:t>
        </w:r>
        <w:r w:rsidR="00386493">
          <w:rPr>
            <w:rStyle w:val="Hyperlnk"/>
            <w:rFonts w:cstheme="minorHAnsi"/>
            <w:lang w:eastAsia="x-none"/>
          </w:rPr>
          <w:t>- och tillbuds</w:t>
        </w:r>
        <w:r w:rsidR="00DC42B4" w:rsidRPr="0064194C">
          <w:rPr>
            <w:rStyle w:val="Hyperlnk"/>
            <w:rFonts w:cstheme="minorHAnsi"/>
            <w:lang w:val="x-none" w:eastAsia="x-none"/>
          </w:rPr>
          <w:t>rapportering</w:t>
        </w:r>
      </w:hyperlink>
      <w:r w:rsidR="00DC42B4" w:rsidRPr="0064194C">
        <w:rPr>
          <w:rFonts w:cstheme="minorHAnsi"/>
          <w:lang w:val="x-none" w:eastAsia="x-none"/>
        </w:rPr>
        <w:t xml:space="preserve"> </w:t>
      </w:r>
    </w:p>
    <w:p w14:paraId="18B8461B" w14:textId="1A9DF582" w:rsidR="00DC42B4" w:rsidRPr="0064194C" w:rsidRDefault="00ED6CC7" w:rsidP="0064194C">
      <w:pPr>
        <w:widowControl w:val="0"/>
        <w:autoSpaceDE w:val="0"/>
        <w:autoSpaceDN w:val="0"/>
        <w:adjustRightInd w:val="0"/>
        <w:spacing w:before="0" w:after="0" w:line="240" w:lineRule="auto"/>
        <w:rPr>
          <w:rFonts w:cstheme="minorHAnsi"/>
          <w:lang w:val="x-none" w:eastAsia="x-none"/>
        </w:rPr>
      </w:pPr>
      <w:hyperlink w:anchor="_5.11_Rutin_–_1" w:history="1">
        <w:r w:rsidR="00972CC1" w:rsidRPr="00972CC1">
          <w:rPr>
            <w:rStyle w:val="Hyperlnk"/>
            <w:rFonts w:cstheme="minorHAnsi"/>
            <w:lang w:val="x-none" w:eastAsia="x-none"/>
          </w:rPr>
          <w:t>5.11</w:t>
        </w:r>
        <w:r w:rsidR="00722485" w:rsidRPr="00972CC1">
          <w:rPr>
            <w:rStyle w:val="Hyperlnk"/>
            <w:rFonts w:cstheme="minorHAnsi"/>
            <w:lang w:val="x-none" w:eastAsia="x-none"/>
          </w:rPr>
          <w:t xml:space="preserve"> </w:t>
        </w:r>
        <w:r w:rsidR="00972CC1" w:rsidRPr="00972CC1">
          <w:rPr>
            <w:rStyle w:val="Hyperlnk"/>
            <w:rFonts w:cstheme="minorHAnsi"/>
            <w:lang w:eastAsia="x-none"/>
          </w:rPr>
          <w:t>Rutin - Rapportering</w:t>
        </w:r>
        <w:r w:rsidR="00DC42B4" w:rsidRPr="00972CC1">
          <w:rPr>
            <w:rStyle w:val="Hyperlnk"/>
            <w:rFonts w:cstheme="minorHAnsi"/>
            <w:lang w:val="x-none" w:eastAsia="x-none"/>
          </w:rPr>
          <w:t xml:space="preserve"> f</w:t>
        </w:r>
        <w:r w:rsidR="00DC42B4" w:rsidRPr="00972CC1">
          <w:rPr>
            <w:rStyle w:val="Hyperlnk"/>
            <w:rFonts w:eastAsia="Times New Roman" w:cstheme="minorHAnsi"/>
            <w:lang w:val="x-none" w:eastAsia="x-none"/>
          </w:rPr>
          <w:t>ör anhörig, enskild eller allmänhet</w:t>
        </w:r>
      </w:hyperlink>
      <w:r w:rsidR="00DC42B4" w:rsidRPr="0064194C">
        <w:rPr>
          <w:rFonts w:cstheme="minorHAnsi"/>
          <w:lang w:val="x-none" w:eastAsia="x-none"/>
        </w:rPr>
        <w:t xml:space="preserve"> </w:t>
      </w:r>
    </w:p>
    <w:p w14:paraId="70662ACF" w14:textId="557623BF" w:rsidR="00DC42B4" w:rsidRDefault="00ED6CC7" w:rsidP="0064194C">
      <w:pPr>
        <w:widowControl w:val="0"/>
        <w:autoSpaceDE w:val="0"/>
        <w:autoSpaceDN w:val="0"/>
        <w:adjustRightInd w:val="0"/>
        <w:spacing w:before="0" w:after="0" w:line="240" w:lineRule="auto"/>
        <w:rPr>
          <w:rFonts w:cstheme="minorHAnsi"/>
          <w:color w:val="000000"/>
          <w:lang w:val="x-none" w:eastAsia="x-none"/>
        </w:rPr>
      </w:pPr>
      <w:hyperlink w:anchor="_5.8_Rutin_–" w:history="1">
        <w:r w:rsidR="00722485" w:rsidRPr="0064194C">
          <w:rPr>
            <w:rStyle w:val="Hyperlnk"/>
            <w:rFonts w:cstheme="minorHAnsi"/>
            <w:lang w:val="x-none" w:eastAsia="x-none"/>
          </w:rPr>
          <w:t xml:space="preserve">5.8 </w:t>
        </w:r>
        <w:r w:rsidR="00DC42B4" w:rsidRPr="0064194C">
          <w:rPr>
            <w:rStyle w:val="Hyperlnk"/>
            <w:rFonts w:cstheme="minorHAnsi"/>
            <w:lang w:val="x-none" w:eastAsia="x-none"/>
          </w:rPr>
          <w:t>Rutin</w:t>
        </w:r>
        <w:r w:rsidR="00972CC1">
          <w:rPr>
            <w:rStyle w:val="Hyperlnk"/>
            <w:rFonts w:cstheme="minorHAnsi"/>
            <w:lang w:eastAsia="x-none"/>
          </w:rPr>
          <w:t xml:space="preserve"> – Rapportering </w:t>
        </w:r>
        <w:r w:rsidR="00DC42B4" w:rsidRPr="0064194C">
          <w:rPr>
            <w:rStyle w:val="Hyperlnk"/>
            <w:rFonts w:eastAsia="Times New Roman" w:cstheme="minorHAnsi"/>
            <w:lang w:val="x-none" w:eastAsia="x-none"/>
          </w:rPr>
          <w:t>av allvarliga missförhållanden</w:t>
        </w:r>
      </w:hyperlink>
      <w:r w:rsidR="00DC42B4" w:rsidRPr="0064194C">
        <w:rPr>
          <w:rFonts w:cstheme="minorHAnsi"/>
          <w:color w:val="000000"/>
          <w:lang w:val="x-none" w:eastAsia="x-none"/>
        </w:rPr>
        <w:t xml:space="preserve"> </w:t>
      </w:r>
    </w:p>
    <w:p w14:paraId="30463A1E" w14:textId="5C9262AB" w:rsidR="00E40592" w:rsidRPr="00E40592" w:rsidRDefault="00ED6CC7" w:rsidP="0064194C">
      <w:pPr>
        <w:widowControl w:val="0"/>
        <w:autoSpaceDE w:val="0"/>
        <w:autoSpaceDN w:val="0"/>
        <w:adjustRightInd w:val="0"/>
        <w:spacing w:before="0" w:after="0" w:line="240" w:lineRule="auto"/>
        <w:rPr>
          <w:rFonts w:cstheme="minorHAnsi"/>
          <w:color w:val="000000"/>
          <w:lang w:eastAsia="x-none"/>
        </w:rPr>
      </w:pPr>
      <w:hyperlink w:anchor="_5.9_Rutin_-" w:history="1">
        <w:r w:rsidR="00E40592" w:rsidRPr="00E40592">
          <w:rPr>
            <w:rStyle w:val="Hyperlnk"/>
            <w:rFonts w:cstheme="minorHAnsi"/>
            <w:lang w:eastAsia="x-none"/>
          </w:rPr>
          <w:t>5.9 Rutin – Vid missförhållanden och tillbud</w:t>
        </w:r>
      </w:hyperlink>
    </w:p>
    <w:p w14:paraId="7EBB3D69" w14:textId="528DC0A5" w:rsidR="00722485" w:rsidRPr="0064194C" w:rsidRDefault="00ED6CC7" w:rsidP="0064194C">
      <w:pPr>
        <w:widowControl w:val="0"/>
        <w:autoSpaceDE w:val="0"/>
        <w:autoSpaceDN w:val="0"/>
        <w:adjustRightInd w:val="0"/>
        <w:spacing w:before="0" w:after="0" w:line="240" w:lineRule="auto"/>
        <w:rPr>
          <w:rFonts w:cstheme="minorHAnsi"/>
          <w:lang w:val="x-none" w:eastAsia="x-none"/>
        </w:rPr>
      </w:pPr>
      <w:hyperlink w:anchor="_5.9_Rutin_–" w:history="1">
        <w:r w:rsidR="00722485" w:rsidRPr="00E40592">
          <w:rPr>
            <w:rStyle w:val="Hyperlnk"/>
            <w:rFonts w:cstheme="minorHAnsi"/>
            <w:lang w:val="x-none" w:eastAsia="x-none"/>
          </w:rPr>
          <w:t>5.</w:t>
        </w:r>
        <w:r w:rsidR="00E40592" w:rsidRPr="00E40592">
          <w:rPr>
            <w:rStyle w:val="Hyperlnk"/>
            <w:rFonts w:cstheme="minorHAnsi"/>
            <w:lang w:eastAsia="x-none"/>
          </w:rPr>
          <w:t>10</w:t>
        </w:r>
        <w:r w:rsidR="00722485" w:rsidRPr="00E40592">
          <w:rPr>
            <w:rStyle w:val="Hyperlnk"/>
            <w:rFonts w:cstheme="minorHAnsi"/>
            <w:lang w:val="x-none" w:eastAsia="x-none"/>
          </w:rPr>
          <w:t xml:space="preserve"> </w:t>
        </w:r>
        <w:r w:rsidR="00DC42B4" w:rsidRPr="00E40592">
          <w:rPr>
            <w:rStyle w:val="Hyperlnk"/>
            <w:rFonts w:cstheme="minorHAnsi"/>
            <w:lang w:val="x-none" w:eastAsia="x-none"/>
          </w:rPr>
          <w:t>Rutin</w:t>
        </w:r>
        <w:r w:rsidR="00E40592" w:rsidRPr="00E40592">
          <w:rPr>
            <w:rStyle w:val="Hyperlnk"/>
            <w:rFonts w:cstheme="minorHAnsi"/>
            <w:lang w:eastAsia="x-none"/>
          </w:rPr>
          <w:t xml:space="preserve"> -</w:t>
        </w:r>
        <w:r w:rsidR="00DC42B4" w:rsidRPr="00E40592">
          <w:rPr>
            <w:rStyle w:val="Hyperlnk"/>
            <w:rFonts w:cstheme="minorHAnsi"/>
            <w:lang w:val="x-none" w:eastAsia="x-none"/>
          </w:rPr>
          <w:t xml:space="preserve"> </w:t>
        </w:r>
        <w:r w:rsidR="00E40592" w:rsidRPr="00E40592">
          <w:rPr>
            <w:rStyle w:val="Hyperlnk"/>
            <w:rFonts w:cstheme="minorHAnsi"/>
            <w:lang w:eastAsia="x-none"/>
          </w:rPr>
          <w:t>S</w:t>
        </w:r>
        <w:proofErr w:type="spellStart"/>
        <w:r w:rsidR="00DC42B4" w:rsidRPr="00E40592">
          <w:rPr>
            <w:rStyle w:val="Hyperlnk"/>
            <w:rFonts w:eastAsia="Times New Roman" w:cstheme="minorHAnsi"/>
            <w:lang w:val="x-none" w:eastAsia="x-none"/>
          </w:rPr>
          <w:t>töd</w:t>
        </w:r>
        <w:proofErr w:type="spellEnd"/>
        <w:r w:rsidR="00DC42B4" w:rsidRPr="00E40592">
          <w:rPr>
            <w:rStyle w:val="Hyperlnk"/>
            <w:rFonts w:eastAsia="Times New Roman" w:cstheme="minorHAnsi"/>
            <w:lang w:val="x-none" w:eastAsia="x-none"/>
          </w:rPr>
          <w:t xml:space="preserve"> av personal vid missförhållande och tillbud</w:t>
        </w:r>
      </w:hyperlink>
      <w:r w:rsidR="00722485" w:rsidRPr="0064194C">
        <w:rPr>
          <w:rFonts w:cstheme="minorHAnsi"/>
          <w:lang w:val="x-none" w:eastAsia="x-none"/>
        </w:rPr>
        <w:t xml:space="preserve"> </w:t>
      </w:r>
    </w:p>
    <w:p w14:paraId="04E059E1" w14:textId="1572D531" w:rsidR="00DC42B4" w:rsidRDefault="00ED6CC7" w:rsidP="0064194C">
      <w:pPr>
        <w:widowControl w:val="0"/>
        <w:autoSpaceDE w:val="0"/>
        <w:autoSpaceDN w:val="0"/>
        <w:adjustRightInd w:val="0"/>
        <w:spacing w:before="0" w:after="0" w:line="240" w:lineRule="auto"/>
        <w:rPr>
          <w:rFonts w:cstheme="minorHAnsi"/>
          <w:color w:val="000000"/>
          <w:lang w:val="x-none" w:eastAsia="x-none"/>
        </w:rPr>
      </w:pPr>
      <w:hyperlink w:anchor="_5.12_Rutin_–" w:history="1">
        <w:r w:rsidR="00E40592" w:rsidRPr="00E40592">
          <w:rPr>
            <w:rStyle w:val="Hyperlnk"/>
            <w:rFonts w:cstheme="minorHAnsi"/>
            <w:lang w:eastAsia="x-none"/>
          </w:rPr>
          <w:t>5.12</w:t>
        </w:r>
        <w:r w:rsidR="00722485" w:rsidRPr="00E40592">
          <w:rPr>
            <w:rStyle w:val="Hyperlnk"/>
            <w:rFonts w:cstheme="minorHAnsi"/>
            <w:lang w:eastAsia="x-none"/>
          </w:rPr>
          <w:t xml:space="preserve"> </w:t>
        </w:r>
        <w:r w:rsidR="00DC42B4" w:rsidRPr="00E40592">
          <w:rPr>
            <w:rStyle w:val="Hyperlnk"/>
            <w:rFonts w:cstheme="minorHAnsi"/>
            <w:lang w:val="x-none" w:eastAsia="x-none"/>
          </w:rPr>
          <w:t xml:space="preserve">Rutin </w:t>
        </w:r>
        <w:r w:rsidR="00E40592" w:rsidRPr="00E40592">
          <w:rPr>
            <w:rStyle w:val="Hyperlnk"/>
            <w:rFonts w:cstheme="minorHAnsi"/>
            <w:lang w:eastAsia="x-none"/>
          </w:rPr>
          <w:t>- A</w:t>
        </w:r>
        <w:proofErr w:type="spellStart"/>
        <w:r w:rsidR="00DC42B4" w:rsidRPr="00E40592">
          <w:rPr>
            <w:rStyle w:val="Hyperlnk"/>
            <w:rFonts w:eastAsia="Times New Roman" w:cstheme="minorHAnsi"/>
            <w:lang w:val="x-none" w:eastAsia="x-none"/>
          </w:rPr>
          <w:t>nmälan</w:t>
        </w:r>
        <w:proofErr w:type="spellEnd"/>
        <w:r w:rsidR="00DC42B4" w:rsidRPr="00E40592">
          <w:rPr>
            <w:rStyle w:val="Hyperlnk"/>
            <w:rFonts w:eastAsia="Times New Roman" w:cstheme="minorHAnsi"/>
            <w:lang w:val="x-none" w:eastAsia="x-none"/>
          </w:rPr>
          <w:t xml:space="preserve"> av missförhållande som berör barn</w:t>
        </w:r>
      </w:hyperlink>
      <w:r w:rsidR="00DC42B4" w:rsidRPr="0064194C">
        <w:rPr>
          <w:rFonts w:cstheme="minorHAnsi"/>
          <w:color w:val="000000"/>
          <w:lang w:val="x-none" w:eastAsia="x-none"/>
        </w:rPr>
        <w:t xml:space="preserve"> </w:t>
      </w:r>
    </w:p>
    <w:p w14:paraId="716972F1" w14:textId="77777777" w:rsidR="00E40592" w:rsidRPr="0064194C" w:rsidRDefault="00E40592" w:rsidP="0064194C">
      <w:pPr>
        <w:widowControl w:val="0"/>
        <w:autoSpaceDE w:val="0"/>
        <w:autoSpaceDN w:val="0"/>
        <w:adjustRightInd w:val="0"/>
        <w:spacing w:before="0" w:after="0" w:line="240" w:lineRule="auto"/>
        <w:rPr>
          <w:rFonts w:cstheme="minorHAnsi"/>
          <w:lang w:val="x-none" w:eastAsia="x-none"/>
        </w:rPr>
      </w:pPr>
    </w:p>
    <w:p w14:paraId="2DE4AF35" w14:textId="77777777" w:rsidR="00DC42B4" w:rsidRPr="0064194C" w:rsidRDefault="00DC42B4" w:rsidP="0064194C">
      <w:pPr>
        <w:widowControl w:val="0"/>
        <w:autoSpaceDE w:val="0"/>
        <w:autoSpaceDN w:val="0"/>
        <w:adjustRightInd w:val="0"/>
        <w:spacing w:before="0" w:after="0" w:line="240" w:lineRule="auto"/>
        <w:rPr>
          <w:rFonts w:cstheme="minorHAnsi"/>
          <w:color w:val="000000"/>
          <w:lang w:val="x-none" w:eastAsia="x-none"/>
        </w:rPr>
      </w:pPr>
    </w:p>
    <w:p w14:paraId="4064DEFB" w14:textId="77777777" w:rsidR="00DC42B4" w:rsidRPr="0064194C" w:rsidRDefault="00DC42B4" w:rsidP="0064194C">
      <w:pPr>
        <w:pStyle w:val="Rubrik2"/>
        <w:spacing w:before="0" w:line="240" w:lineRule="auto"/>
        <w:rPr>
          <w:rFonts w:asciiTheme="minorHAnsi" w:hAnsiTheme="minorHAnsi" w:cstheme="minorHAnsi"/>
          <w:sz w:val="22"/>
          <w:szCs w:val="22"/>
          <w:lang w:val="x-none"/>
        </w:rPr>
      </w:pPr>
    </w:p>
    <w:p w14:paraId="08845F5D" w14:textId="77777777" w:rsidR="00DC42B4" w:rsidRPr="0064194C" w:rsidRDefault="00DC42B4" w:rsidP="0064194C">
      <w:pPr>
        <w:pStyle w:val="Rubrik2"/>
        <w:spacing w:before="0" w:line="240" w:lineRule="auto"/>
        <w:rPr>
          <w:rFonts w:asciiTheme="minorHAnsi" w:hAnsiTheme="minorHAnsi" w:cstheme="minorHAnsi"/>
          <w:sz w:val="22"/>
          <w:szCs w:val="22"/>
        </w:rPr>
      </w:pPr>
    </w:p>
    <w:p w14:paraId="72797354" w14:textId="77777777" w:rsidR="00722485" w:rsidRPr="0064194C" w:rsidRDefault="00722485" w:rsidP="0064194C">
      <w:pPr>
        <w:spacing w:before="0" w:after="0" w:line="240" w:lineRule="auto"/>
        <w:rPr>
          <w:rFonts w:eastAsiaTheme="majorEastAsia" w:cstheme="minorHAnsi"/>
          <w:color w:val="2E74B5" w:themeColor="accent1" w:themeShade="BF"/>
        </w:rPr>
      </w:pPr>
      <w:bookmarkStart w:id="86" w:name="_5.3_Riskanalys_och"/>
      <w:bookmarkEnd w:id="86"/>
      <w:r w:rsidRPr="0064194C">
        <w:rPr>
          <w:rFonts w:cstheme="minorHAnsi"/>
        </w:rPr>
        <w:br w:type="page"/>
      </w:r>
    </w:p>
    <w:p w14:paraId="70C6F8C7" w14:textId="7AD5ADCC" w:rsidR="00CB2DAF" w:rsidRPr="00272A16" w:rsidRDefault="00CB2DAF" w:rsidP="00272A16">
      <w:pPr>
        <w:pStyle w:val="Rubrik2"/>
      </w:pPr>
      <w:bookmarkStart w:id="87" w:name="_Toc469309156"/>
      <w:r w:rsidRPr="00272A16">
        <w:lastRenderedPageBreak/>
        <w:t>5.3 Riskanalys och riskbedömning</w:t>
      </w:r>
      <w:bookmarkEnd w:id="87"/>
    </w:p>
    <w:p w14:paraId="2F6D39C0" w14:textId="186D7726" w:rsidR="00DC42B4" w:rsidRPr="0064194C" w:rsidRDefault="00DC42B4" w:rsidP="0064194C">
      <w:pPr>
        <w:spacing w:before="0" w:after="0" w:line="240" w:lineRule="auto"/>
        <w:rPr>
          <w:rFonts w:cstheme="minorHAnsi"/>
        </w:rPr>
      </w:pPr>
    </w:p>
    <w:p w14:paraId="314735DC" w14:textId="77777777" w:rsidR="00136560" w:rsidRPr="0064194C" w:rsidRDefault="00136560"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genomf</w:t>
      </w:r>
      <w:r w:rsidRPr="0064194C">
        <w:rPr>
          <w:rFonts w:eastAsia="Times New Roman" w:cstheme="minorHAnsi"/>
          <w:lang w:val="x-none" w:eastAsia="x-none"/>
        </w:rPr>
        <w:t xml:space="preserve">ör årligen riskanalyser och riskbedömningar av verksamheten så att fel och brister inte uppstår. I bedömningen utgår vi både ifrån den kvalitetsnivå som vi ska leverera samt att vi uppfyller krav och mål som ställs på verksamheten i lagar och andra föreskrifter. ....................................... ansvarar för att riskanalysen genomförs och att riskanalysen/riskbedömningen uppfyller krav på utförande och innehåll. </w:t>
      </w:r>
    </w:p>
    <w:p w14:paraId="13E9F6AA" w14:textId="77777777" w:rsidR="00136560" w:rsidRPr="0064194C" w:rsidRDefault="00136560"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11A8A503" w14:textId="77777777" w:rsidR="00136560" w:rsidRPr="0064194C" w:rsidRDefault="0013656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 xml:space="preserve">.................... har till uppgift att: </w:t>
      </w:r>
    </w:p>
    <w:p w14:paraId="0DCF21FC" w14:textId="77777777" w:rsidR="00136560" w:rsidRPr="0064194C" w:rsidRDefault="0013656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5E57755F" w14:textId="77777777" w:rsidR="00136560" w:rsidRPr="0064194C" w:rsidRDefault="00136560" w:rsidP="00BB418D">
      <w:pPr>
        <w:pStyle w:val="Liststycke"/>
        <w:numPr>
          <w:ilvl w:val="0"/>
          <w:numId w:val="21"/>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r w:rsidRPr="0064194C">
        <w:rPr>
          <w:rFonts w:cstheme="minorHAnsi"/>
          <w:lang w:val="x-none" w:eastAsia="x-none"/>
        </w:rPr>
        <w:t xml:space="preserve">samla in information </w:t>
      </w:r>
    </w:p>
    <w:p w14:paraId="5C3E9986" w14:textId="77777777" w:rsidR="00136560" w:rsidRPr="0064194C" w:rsidRDefault="00136560" w:rsidP="00BB418D">
      <w:pPr>
        <w:pStyle w:val="Liststycke"/>
        <w:numPr>
          <w:ilvl w:val="0"/>
          <w:numId w:val="21"/>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unders</w:t>
      </w:r>
      <w:r w:rsidRPr="0064194C">
        <w:rPr>
          <w:rFonts w:eastAsia="Times New Roman" w:cstheme="minorHAnsi"/>
          <w:lang w:val="x-none" w:eastAsia="x-none"/>
        </w:rPr>
        <w:t xml:space="preserve">öka arbetsförhållandena </w:t>
      </w:r>
    </w:p>
    <w:p w14:paraId="6894859D" w14:textId="77777777" w:rsidR="00136560" w:rsidRPr="0064194C" w:rsidRDefault="00136560" w:rsidP="00BB418D">
      <w:pPr>
        <w:pStyle w:val="Liststycke"/>
        <w:numPr>
          <w:ilvl w:val="0"/>
          <w:numId w:val="21"/>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bedöma riskerna för ohälsa, olycksfall, hot, våld och andra riskhändelser</w:t>
      </w:r>
    </w:p>
    <w:p w14:paraId="24D6D35E" w14:textId="77777777" w:rsidR="00136560" w:rsidRPr="0064194C" w:rsidRDefault="00136560" w:rsidP="00BB418D">
      <w:pPr>
        <w:pStyle w:val="Liststycke"/>
        <w:numPr>
          <w:ilvl w:val="0"/>
          <w:numId w:val="21"/>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vidta åtgärder för att förebygga ohälsa, olycksfall, hot, våld och andra riskhändelser</w:t>
      </w:r>
    </w:p>
    <w:p w14:paraId="6077963D" w14:textId="77777777" w:rsidR="00136560" w:rsidRPr="0064194C" w:rsidRDefault="00136560" w:rsidP="00BB418D">
      <w:pPr>
        <w:pStyle w:val="Liststycke"/>
        <w:numPr>
          <w:ilvl w:val="0"/>
          <w:numId w:val="21"/>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genomföra kontroller av att vidtagna åtgärder har haft avsett resultat</w:t>
      </w:r>
    </w:p>
    <w:p w14:paraId="66CB7AE0" w14:textId="77777777" w:rsidR="00136560" w:rsidRPr="0064194C" w:rsidRDefault="00136560" w:rsidP="00BB418D">
      <w:pPr>
        <w:pStyle w:val="Liststycke"/>
        <w:numPr>
          <w:ilvl w:val="0"/>
          <w:numId w:val="21"/>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upprätta rutiner så att överenskommen kvalitetsnivå uppnås</w:t>
      </w:r>
    </w:p>
    <w:p w14:paraId="2735BF9D" w14:textId="77777777" w:rsidR="00136560" w:rsidRPr="0064194C" w:rsidRDefault="0013656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5404B483" w14:textId="77777777" w:rsidR="00136560" w:rsidRPr="0064194C" w:rsidRDefault="0013656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eastAsia="Times New Roman" w:cstheme="minorHAnsi"/>
          <w:b/>
          <w:bCs/>
          <w:lang w:val="x-none" w:eastAsia="x-none"/>
        </w:rPr>
        <w:t>Övrig personal har till uppgift att rapportera in följande till Verksamhetschef:</w:t>
      </w:r>
    </w:p>
    <w:p w14:paraId="538DF48F" w14:textId="77777777" w:rsidR="00136560" w:rsidRPr="0064194C" w:rsidRDefault="0013656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i/>
          <w:iCs/>
          <w:lang w:val="x-none" w:eastAsia="x-none"/>
        </w:rPr>
      </w:pPr>
    </w:p>
    <w:p w14:paraId="07EBEC2B" w14:textId="77777777" w:rsidR="00136560" w:rsidRPr="0064194C" w:rsidRDefault="00136560" w:rsidP="00BB418D">
      <w:pPr>
        <w:pStyle w:val="Liststycke"/>
        <w:numPr>
          <w:ilvl w:val="0"/>
          <w:numId w:val="20"/>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brister i kvaliteten eller arbetsmilj</w:t>
      </w:r>
      <w:r w:rsidRPr="0064194C">
        <w:rPr>
          <w:rFonts w:eastAsia="Times New Roman" w:cstheme="minorHAnsi"/>
          <w:lang w:val="x-none" w:eastAsia="x-none"/>
        </w:rPr>
        <w:t>ön</w:t>
      </w:r>
    </w:p>
    <w:p w14:paraId="096FCC58" w14:textId="17E888E6" w:rsidR="00136560" w:rsidRPr="0064194C" w:rsidRDefault="00136560" w:rsidP="00BB418D">
      <w:pPr>
        <w:pStyle w:val="Liststycke"/>
        <w:numPr>
          <w:ilvl w:val="0"/>
          <w:numId w:val="20"/>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risker i kvaliteten eller arbetsmiljön</w:t>
      </w:r>
    </w:p>
    <w:p w14:paraId="403AE1EE" w14:textId="7E1BBEB3" w:rsidR="00136560" w:rsidRPr="0064194C" w:rsidRDefault="00136560" w:rsidP="00BB418D">
      <w:pPr>
        <w:pStyle w:val="Liststycke"/>
        <w:numPr>
          <w:ilvl w:val="0"/>
          <w:numId w:val="20"/>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tillbud</w:t>
      </w:r>
    </w:p>
    <w:p w14:paraId="2DFA3790" w14:textId="77777777" w:rsidR="00136560" w:rsidRPr="0064194C" w:rsidRDefault="00136560" w:rsidP="00BB418D">
      <w:pPr>
        <w:pStyle w:val="Liststycke"/>
        <w:numPr>
          <w:ilvl w:val="0"/>
          <w:numId w:val="20"/>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olyckor</w:t>
      </w:r>
    </w:p>
    <w:p w14:paraId="733254EB" w14:textId="77777777" w:rsidR="00136560" w:rsidRPr="0064194C" w:rsidRDefault="00136560" w:rsidP="00BB418D">
      <w:pPr>
        <w:pStyle w:val="Liststycke"/>
        <w:numPr>
          <w:ilvl w:val="0"/>
          <w:numId w:val="20"/>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hot om våld</w:t>
      </w:r>
    </w:p>
    <w:p w14:paraId="6CF0B1C1" w14:textId="77777777" w:rsidR="00136560" w:rsidRPr="0064194C" w:rsidRDefault="00136560" w:rsidP="00BB418D">
      <w:pPr>
        <w:pStyle w:val="Liststycke"/>
        <w:numPr>
          <w:ilvl w:val="0"/>
          <w:numId w:val="20"/>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våldshandlingar</w:t>
      </w:r>
    </w:p>
    <w:p w14:paraId="68E03904" w14:textId="77777777" w:rsidR="00136560" w:rsidRPr="0064194C" w:rsidRDefault="00136560" w:rsidP="00BB418D">
      <w:pPr>
        <w:pStyle w:val="Liststycke"/>
        <w:numPr>
          <w:ilvl w:val="0"/>
          <w:numId w:val="20"/>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missbruk</w:t>
      </w:r>
    </w:p>
    <w:p w14:paraId="7CF82AB0" w14:textId="77777777" w:rsidR="00136560" w:rsidRPr="0064194C" w:rsidRDefault="0013656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578A92C7" w14:textId="77777777" w:rsidR="00136560" w:rsidRPr="0064194C" w:rsidRDefault="00136560"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7A2DCB69" w14:textId="3B0DF0B0" w:rsidR="00136560" w:rsidRPr="0064194C" w:rsidRDefault="00347CE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49E1634B" w14:textId="77777777" w:rsidR="00136560" w:rsidRPr="0064194C" w:rsidRDefault="00136560"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66AB20AA" w14:textId="7D4B0834" w:rsidR="00136560" w:rsidRPr="0064194C" w:rsidRDefault="00C47C6C"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eastAsia="x-none"/>
        </w:rPr>
        <w:t>Bilaga</w:t>
      </w:r>
      <w:r w:rsidR="00136560" w:rsidRPr="0064194C">
        <w:rPr>
          <w:rFonts w:cstheme="minorHAnsi"/>
          <w:lang w:val="x-none" w:eastAsia="x-none"/>
        </w:rPr>
        <w:t xml:space="preserve"> -</w:t>
      </w:r>
      <w:r w:rsidRPr="0064194C">
        <w:rPr>
          <w:rFonts w:cstheme="minorHAnsi"/>
          <w:lang w:eastAsia="x-none"/>
        </w:rPr>
        <w:t xml:space="preserve"> </w:t>
      </w:r>
      <w:r w:rsidR="00136560" w:rsidRPr="0064194C">
        <w:rPr>
          <w:rFonts w:cstheme="minorHAnsi"/>
          <w:lang w:val="x-none" w:eastAsia="x-none"/>
        </w:rPr>
        <w:t>riskbed</w:t>
      </w:r>
      <w:r w:rsidR="00136560" w:rsidRPr="0064194C">
        <w:rPr>
          <w:rFonts w:eastAsia="Times New Roman" w:cstheme="minorHAnsi"/>
          <w:lang w:val="x-none" w:eastAsia="x-none"/>
        </w:rPr>
        <w:t xml:space="preserve">ömning </w:t>
      </w:r>
    </w:p>
    <w:p w14:paraId="00296F09" w14:textId="7DE27EA6" w:rsidR="00136560" w:rsidRPr="0064194C" w:rsidRDefault="00136560"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eastAsia="Times New Roman" w:cstheme="minorHAnsi"/>
          <w:lang w:val="x-none" w:eastAsia="x-none"/>
        </w:rPr>
        <w:t>Check</w:t>
      </w:r>
      <w:r w:rsidR="00C47C6C" w:rsidRPr="0064194C">
        <w:rPr>
          <w:rFonts w:eastAsia="Times New Roman" w:cstheme="minorHAnsi"/>
          <w:lang w:val="x-none" w:eastAsia="x-none"/>
        </w:rPr>
        <w:t>lista för riskbedömning HVB-hem</w:t>
      </w:r>
      <w:r w:rsidR="00E473B2" w:rsidRPr="0064194C">
        <w:rPr>
          <w:rFonts w:eastAsia="Times New Roman" w:cstheme="minorHAnsi"/>
          <w:lang w:eastAsia="x-none"/>
        </w:rPr>
        <w:t xml:space="preserve"> </w:t>
      </w:r>
      <w:hyperlink r:id="rId37" w:history="1">
        <w:r w:rsidRPr="00E40592">
          <w:rPr>
            <w:rFonts w:cstheme="minorHAnsi"/>
            <w:bCs/>
            <w:color w:val="4472C4" w:themeColor="accent5"/>
            <w:u w:val="single"/>
            <w:lang w:val="x-none" w:eastAsia="x-none"/>
          </w:rPr>
          <w:t>http://www.prevent.se/Documents/prevent.se/arbetsmiljoarbete/systematiskt%20arbetmiljoarbete/checklista/Branschchecklistor/checklista%20aldreomsorg.pdf</w:t>
        </w:r>
      </w:hyperlink>
      <w:r w:rsidRPr="00E40592">
        <w:rPr>
          <w:rFonts w:cstheme="minorHAnsi"/>
          <w:color w:val="4472C4" w:themeColor="accent5"/>
          <w:lang w:val="x-none" w:eastAsia="x-none"/>
        </w:rPr>
        <w:t xml:space="preserve"> </w:t>
      </w:r>
    </w:p>
    <w:p w14:paraId="50956451" w14:textId="77777777" w:rsidR="00136560" w:rsidRPr="0064194C" w:rsidRDefault="00136560" w:rsidP="0064194C">
      <w:pPr>
        <w:widowControl w:val="0"/>
        <w:autoSpaceDE w:val="0"/>
        <w:autoSpaceDN w:val="0"/>
        <w:adjustRightInd w:val="0"/>
        <w:spacing w:before="0" w:after="0" w:line="240" w:lineRule="auto"/>
        <w:rPr>
          <w:rFonts w:cstheme="minorHAnsi"/>
          <w:lang w:val="x-none" w:eastAsia="x-none"/>
        </w:rPr>
      </w:pPr>
    </w:p>
    <w:p w14:paraId="0E364C2D" w14:textId="77777777" w:rsidR="00136560" w:rsidRPr="0064194C" w:rsidRDefault="00136560" w:rsidP="0064194C">
      <w:pPr>
        <w:widowControl w:val="0"/>
        <w:autoSpaceDE w:val="0"/>
        <w:autoSpaceDN w:val="0"/>
        <w:adjustRightInd w:val="0"/>
        <w:spacing w:before="0" w:after="0" w:line="240" w:lineRule="auto"/>
        <w:rPr>
          <w:rFonts w:cstheme="minorHAnsi"/>
          <w:lang w:val="x-none" w:eastAsia="x-none"/>
        </w:rPr>
      </w:pPr>
    </w:p>
    <w:p w14:paraId="5415068E" w14:textId="77777777" w:rsidR="00136560" w:rsidRPr="0064194C" w:rsidRDefault="00136560" w:rsidP="0064194C">
      <w:pPr>
        <w:widowControl w:val="0"/>
        <w:autoSpaceDE w:val="0"/>
        <w:autoSpaceDN w:val="0"/>
        <w:adjustRightInd w:val="0"/>
        <w:spacing w:before="0" w:after="0" w:line="240" w:lineRule="auto"/>
        <w:rPr>
          <w:rFonts w:cstheme="minorHAnsi"/>
          <w:lang w:val="x-none" w:eastAsia="x-none"/>
        </w:rPr>
      </w:pPr>
    </w:p>
    <w:p w14:paraId="45A955DE" w14:textId="77777777" w:rsidR="00136560" w:rsidRPr="0064194C" w:rsidRDefault="00136560"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8AA05B9" w14:textId="77777777" w:rsidR="00DC42B4" w:rsidRPr="0064194C" w:rsidRDefault="00DC42B4" w:rsidP="0064194C">
      <w:pPr>
        <w:spacing w:before="0" w:after="0" w:line="240" w:lineRule="auto"/>
        <w:rPr>
          <w:rFonts w:cstheme="minorHAnsi"/>
        </w:rPr>
      </w:pPr>
    </w:p>
    <w:p w14:paraId="2728A4AE" w14:textId="77777777" w:rsidR="00AC58D6" w:rsidRPr="0064194C" w:rsidRDefault="00AC58D6"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316C05A6" w14:textId="5745ADC8" w:rsidR="00CB2DAF" w:rsidRPr="00272A16" w:rsidRDefault="00CB2DAF" w:rsidP="00272A16">
      <w:pPr>
        <w:pStyle w:val="Rubrik2"/>
      </w:pPr>
      <w:bookmarkStart w:id="88" w:name="_5.4_Egenkontroll_och"/>
      <w:bookmarkStart w:id="89" w:name="_Toc469309157"/>
      <w:bookmarkEnd w:id="88"/>
      <w:r w:rsidRPr="00272A16">
        <w:lastRenderedPageBreak/>
        <w:t>5.4 Egenkontroll och kontinuerlig uppföljning</w:t>
      </w:r>
      <w:bookmarkEnd w:id="89"/>
    </w:p>
    <w:p w14:paraId="3F25F67B" w14:textId="77777777" w:rsidR="009966CE" w:rsidRPr="0064194C" w:rsidRDefault="009966C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187FFDC6" w14:textId="03E3399D"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 genomf</w:t>
      </w:r>
      <w:r w:rsidRPr="0064194C">
        <w:rPr>
          <w:rFonts w:eastAsia="Times New Roman" w:cstheme="minorHAnsi"/>
          <w:lang w:val="x-none" w:eastAsia="x-none"/>
        </w:rPr>
        <w:t xml:space="preserve">ör en rad olika egenkontroller i vår verksamhet och kontinuerlig uppföljning av det arbetet/de insatser vi utför för den unge under verksamhetsåret. </w:t>
      </w:r>
    </w:p>
    <w:p w14:paraId="01374689"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4099B2B0"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Granskning av anteckningar</w:t>
      </w:r>
    </w:p>
    <w:p w14:paraId="6368D743"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8171C07"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f</w:t>
      </w:r>
      <w:r w:rsidRPr="0064194C">
        <w:rPr>
          <w:rFonts w:eastAsia="Times New Roman" w:cstheme="minorHAnsi"/>
          <w:lang w:val="x-none" w:eastAsia="x-none"/>
        </w:rPr>
        <w:t>ör löpande  journalanteckningar om hur insatserna och arbetet med den boende fortlöper. Dessa anteckningar och andra observationer sammanställs i uppföljning av genomförandeplan var 6:e vecka och gås igenom för att säkerställa att de insatser som avtalats med den boende, (</w:t>
      </w:r>
      <w:proofErr w:type="spellStart"/>
      <w:r w:rsidRPr="0064194C">
        <w:rPr>
          <w:rFonts w:eastAsia="Times New Roman" w:cstheme="minorHAnsi"/>
          <w:lang w:val="x-none" w:eastAsia="x-none"/>
        </w:rPr>
        <w:t>ev</w:t>
      </w:r>
      <w:proofErr w:type="spellEnd"/>
      <w:r w:rsidRPr="0064194C">
        <w:rPr>
          <w:rFonts w:eastAsia="Times New Roman" w:cstheme="minorHAnsi"/>
          <w:lang w:val="x-none" w:eastAsia="x-none"/>
        </w:rPr>
        <w:t xml:space="preserve"> vårdnadshavare) och beställaren genomförs på ett kvalitativt sätt.  </w:t>
      </w:r>
    </w:p>
    <w:p w14:paraId="399B0798"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0B7F1DE6"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Inh</w:t>
      </w:r>
      <w:r w:rsidRPr="0064194C">
        <w:rPr>
          <w:rFonts w:eastAsia="Times New Roman" w:cstheme="minorHAnsi"/>
          <w:b/>
          <w:bCs/>
          <w:lang w:val="x-none" w:eastAsia="x-none"/>
        </w:rPr>
        <w:t>ämtande av synpunkter och information</w:t>
      </w:r>
    </w:p>
    <w:p w14:paraId="26AAC591"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06A0A52"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har kontinuerlig kontakt med varje boende. Under denna kontakt sker inh</w:t>
      </w:r>
      <w:r w:rsidRPr="0064194C">
        <w:rPr>
          <w:rFonts w:eastAsia="Times New Roman" w:cstheme="minorHAnsi"/>
          <w:lang w:val="x-none" w:eastAsia="x-none"/>
        </w:rPr>
        <w:t xml:space="preserve">ämtning av synpunkter och information kring hur arbetet och insatserna med den boende fortlöper på ett korrekt och kvalitativt sätt. ....................................... har kontinuerlig kontakt med behandlare och övrig personal som arbetar med den boende. Då inhämtas synpunkter och information om det arbete som utförts och hur personalen upplever sin arbetssituation som kan påverka deras arbetsutförande. </w:t>
      </w:r>
    </w:p>
    <w:p w14:paraId="7F1A9991"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A824F35"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Protokoll</w:t>
      </w:r>
    </w:p>
    <w:p w14:paraId="34256BF6"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1AAB8FB1" w14:textId="30F8631E"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Det h</w:t>
      </w:r>
      <w:r w:rsidRPr="0064194C">
        <w:rPr>
          <w:rFonts w:eastAsia="Times New Roman" w:cstheme="minorHAnsi"/>
          <w:lang w:val="x-none" w:eastAsia="x-none"/>
        </w:rPr>
        <w:t>ålls personalmöten varje vecka, ca ...................... t</w:t>
      </w:r>
      <w:r w:rsidR="00455445" w:rsidRPr="0064194C">
        <w:rPr>
          <w:rFonts w:eastAsia="Times New Roman" w:cstheme="minorHAnsi"/>
          <w:lang w:eastAsia="x-none"/>
        </w:rPr>
        <w:t>immar</w:t>
      </w:r>
      <w:r w:rsidRPr="0064194C">
        <w:rPr>
          <w:rFonts w:eastAsia="Times New Roman" w:cstheme="minorHAnsi"/>
          <w:lang w:val="x-none" w:eastAsia="x-none"/>
        </w:rPr>
        <w:t xml:space="preserve">/gång. På dessa möten förs protokoll som i senare skede tas upp för en årlig kvalitetsgranskning. Mötena är också ett forum där ....................................... kan undersöka vilket förhållningssätt och vilken attityd personalen har gentemot arbetet som utförs och de boende.  </w:t>
      </w:r>
    </w:p>
    <w:p w14:paraId="42B42C2D"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150FA101"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Uppf</w:t>
      </w:r>
      <w:r w:rsidRPr="0064194C">
        <w:rPr>
          <w:rFonts w:eastAsia="Times New Roman" w:cstheme="minorHAnsi"/>
          <w:b/>
          <w:bCs/>
          <w:lang w:val="x-none" w:eastAsia="x-none"/>
        </w:rPr>
        <w:t>öljningssamtal och behandlingskonferens</w:t>
      </w:r>
    </w:p>
    <w:p w14:paraId="13A050FF"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85011DE" w14:textId="6216BB00"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F</w:t>
      </w:r>
      <w:r w:rsidRPr="0064194C">
        <w:rPr>
          <w:rFonts w:eastAsia="Times New Roman" w:cstheme="minorHAnsi"/>
          <w:lang w:val="x-none" w:eastAsia="x-none"/>
        </w:rPr>
        <w:t>öre behandlingskonferens har kontaktpersonen och ....................................... ett uppföljningssamtal med den boende för att diskutera hur det fungerat och vad som hänt sedan förra uppföljningssamt</w:t>
      </w:r>
      <w:r w:rsidR="00AC58D6" w:rsidRPr="0064194C">
        <w:rPr>
          <w:rFonts w:eastAsia="Times New Roman" w:cstheme="minorHAnsi"/>
          <w:lang w:eastAsia="x-none"/>
        </w:rPr>
        <w:t>al</w:t>
      </w:r>
      <w:r w:rsidRPr="0064194C">
        <w:rPr>
          <w:rFonts w:eastAsia="Times New Roman" w:cstheme="minorHAnsi"/>
          <w:lang w:val="x-none" w:eastAsia="x-none"/>
        </w:rPr>
        <w:t xml:space="preserve">et. Vid behandlingskonferensen får vi synpunkter från den boende, </w:t>
      </w:r>
      <w:r w:rsidRPr="0064194C">
        <w:rPr>
          <w:rFonts w:cstheme="minorHAnsi"/>
          <w:i/>
          <w:iCs/>
          <w:lang w:val="x-none" w:eastAsia="x-none"/>
        </w:rPr>
        <w:t>f</w:t>
      </w:r>
      <w:r w:rsidRPr="0064194C">
        <w:rPr>
          <w:rFonts w:eastAsia="Times New Roman" w:cstheme="minorHAnsi"/>
          <w:i/>
          <w:iCs/>
          <w:lang w:val="x-none" w:eastAsia="x-none"/>
        </w:rPr>
        <w:t xml:space="preserve">öräldrar </w:t>
      </w:r>
      <w:r w:rsidRPr="0064194C">
        <w:rPr>
          <w:rFonts w:cstheme="minorHAnsi"/>
          <w:lang w:val="x-none" w:eastAsia="x-none"/>
        </w:rPr>
        <w:t>och socialsekreteraren. Vi g</w:t>
      </w:r>
      <w:r w:rsidRPr="0064194C">
        <w:rPr>
          <w:rFonts w:eastAsia="Times New Roman" w:cstheme="minorHAnsi"/>
          <w:lang w:val="x-none" w:eastAsia="x-none"/>
        </w:rPr>
        <w:t>år även igenom vad som planeras till nästa behandlingskonferens.</w:t>
      </w:r>
    </w:p>
    <w:p w14:paraId="02CA3337" w14:textId="77777777" w:rsidR="00DC42B4" w:rsidRPr="0064194C" w:rsidRDefault="00DC42B4" w:rsidP="0064194C">
      <w:pPr>
        <w:widowControl w:val="0"/>
        <w:autoSpaceDE w:val="0"/>
        <w:autoSpaceDN w:val="0"/>
        <w:adjustRightInd w:val="0"/>
        <w:spacing w:before="0" w:after="0" w:line="240" w:lineRule="auto"/>
        <w:rPr>
          <w:rFonts w:eastAsia="Times New Roman" w:cstheme="minorHAnsi"/>
          <w:lang w:val="x-none" w:eastAsia="x-none"/>
        </w:rPr>
      </w:pPr>
    </w:p>
    <w:p w14:paraId="221B75FC" w14:textId="77777777" w:rsidR="00DC42B4" w:rsidRPr="0064194C" w:rsidRDefault="00DC42B4" w:rsidP="0064194C">
      <w:pPr>
        <w:widowControl w:val="0"/>
        <w:autoSpaceDE w:val="0"/>
        <w:autoSpaceDN w:val="0"/>
        <w:adjustRightInd w:val="0"/>
        <w:spacing w:before="0" w:after="0" w:line="240" w:lineRule="auto"/>
        <w:rPr>
          <w:rFonts w:eastAsia="Times New Roman" w:cstheme="minorHAnsi"/>
          <w:lang w:val="x-none" w:eastAsia="x-none"/>
        </w:rPr>
      </w:pPr>
    </w:p>
    <w:p w14:paraId="128A1673" w14:textId="77777777" w:rsidR="00DC42B4" w:rsidRPr="0064194C" w:rsidRDefault="00DC42B4" w:rsidP="0064194C">
      <w:pPr>
        <w:widowControl w:val="0"/>
        <w:autoSpaceDE w:val="0"/>
        <w:autoSpaceDN w:val="0"/>
        <w:adjustRightInd w:val="0"/>
        <w:spacing w:before="0" w:after="0" w:line="240" w:lineRule="auto"/>
        <w:rPr>
          <w:rFonts w:eastAsia="Times New Roman" w:cstheme="minorHAnsi"/>
          <w:lang w:val="x-none" w:eastAsia="x-none"/>
        </w:rPr>
      </w:pPr>
    </w:p>
    <w:p w14:paraId="17427E61" w14:textId="77777777" w:rsidR="00DC42B4" w:rsidRPr="0064194C" w:rsidRDefault="00DC42B4" w:rsidP="0064194C">
      <w:pPr>
        <w:spacing w:before="0" w:after="0" w:line="240" w:lineRule="auto"/>
        <w:rPr>
          <w:rFonts w:cstheme="minorHAnsi"/>
          <w:lang w:val="x-none"/>
        </w:rPr>
      </w:pPr>
    </w:p>
    <w:p w14:paraId="21032343" w14:textId="77777777" w:rsidR="00AC58D6" w:rsidRPr="0064194C" w:rsidRDefault="00AC58D6" w:rsidP="0064194C">
      <w:pPr>
        <w:spacing w:before="0" w:after="0" w:line="240" w:lineRule="auto"/>
        <w:rPr>
          <w:rFonts w:eastAsiaTheme="majorEastAsia" w:cstheme="minorHAnsi"/>
          <w:color w:val="2E74B5" w:themeColor="accent1" w:themeShade="BF"/>
        </w:rPr>
      </w:pPr>
      <w:bookmarkStart w:id="90" w:name="_5.5_Klagomål,_synpunkter,"/>
      <w:bookmarkEnd w:id="90"/>
      <w:r w:rsidRPr="0064194C">
        <w:rPr>
          <w:rFonts w:cstheme="minorHAnsi"/>
        </w:rPr>
        <w:br w:type="page"/>
      </w:r>
    </w:p>
    <w:p w14:paraId="3237963A" w14:textId="20741981" w:rsidR="00CB2DAF" w:rsidRPr="00272A16" w:rsidRDefault="00CB2DAF" w:rsidP="00272A16">
      <w:pPr>
        <w:pStyle w:val="Rubrik2"/>
      </w:pPr>
      <w:bookmarkStart w:id="91" w:name="_Toc469309158"/>
      <w:r w:rsidRPr="00272A16">
        <w:lastRenderedPageBreak/>
        <w:t>5.5 Klagomål, synpunkter, fel och brister</w:t>
      </w:r>
      <w:bookmarkEnd w:id="91"/>
    </w:p>
    <w:p w14:paraId="561530D1" w14:textId="77777777" w:rsidR="003B010B" w:rsidRPr="0064194C" w:rsidRDefault="003B010B" w:rsidP="0064194C">
      <w:pPr>
        <w:widowControl w:val="0"/>
        <w:autoSpaceDE w:val="0"/>
        <w:autoSpaceDN w:val="0"/>
        <w:adjustRightInd w:val="0"/>
        <w:spacing w:before="0" w:after="0" w:line="240" w:lineRule="auto"/>
        <w:rPr>
          <w:rFonts w:cstheme="minorHAnsi"/>
          <w:lang w:val="x-none" w:eastAsia="x-none"/>
        </w:rPr>
      </w:pPr>
    </w:p>
    <w:p w14:paraId="5D6E2E56" w14:textId="1DA17514" w:rsidR="00DC42B4" w:rsidRPr="0064194C" w:rsidRDefault="00DC42B4"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Vid inskrivning informeras boende genom skriftligt dokument om hur de skall framf</w:t>
      </w:r>
      <w:r w:rsidRPr="0064194C">
        <w:rPr>
          <w:rFonts w:eastAsia="Times New Roman" w:cstheme="minorHAnsi"/>
          <w:lang w:val="x-none" w:eastAsia="x-none"/>
        </w:rPr>
        <w:t>öra eventuella klagomål, synpunkter samt upplevda fel och brister med vår verksamhet.(blankett: klagomålshantering)</w:t>
      </w:r>
    </w:p>
    <w:p w14:paraId="66F481C4" w14:textId="77777777" w:rsidR="00DC42B4" w:rsidRPr="0064194C" w:rsidRDefault="00DC42B4" w:rsidP="0064194C">
      <w:pPr>
        <w:widowControl w:val="0"/>
        <w:autoSpaceDE w:val="0"/>
        <w:autoSpaceDN w:val="0"/>
        <w:adjustRightInd w:val="0"/>
        <w:spacing w:before="0" w:after="0" w:line="240" w:lineRule="auto"/>
        <w:rPr>
          <w:rFonts w:eastAsia="Times New Roman" w:cstheme="minorHAnsi"/>
          <w:lang w:val="x-none" w:eastAsia="x-none"/>
        </w:rPr>
      </w:pPr>
    </w:p>
    <w:p w14:paraId="4D2324F4" w14:textId="77777777" w:rsidR="00DC42B4" w:rsidRPr="0064194C" w:rsidRDefault="00DC42B4"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Boende undertecknar dokumentet för att visa att de tagit del av informationen.</w:t>
      </w:r>
    </w:p>
    <w:p w14:paraId="584D7BEE"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2F984AC1"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Hantering av klagom</w:t>
      </w:r>
      <w:r w:rsidRPr="0064194C">
        <w:rPr>
          <w:rFonts w:eastAsia="Times New Roman" w:cstheme="minorHAnsi"/>
          <w:b/>
          <w:bCs/>
          <w:lang w:val="x-none" w:eastAsia="x-none"/>
        </w:rPr>
        <w:t>ål och synpunkter</w:t>
      </w:r>
    </w:p>
    <w:p w14:paraId="00789A2B"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2DBF251C"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211D1E"/>
          <w:lang w:val="x-none" w:eastAsia="x-none"/>
        </w:rPr>
      </w:pPr>
      <w:r w:rsidRPr="0064194C">
        <w:rPr>
          <w:rFonts w:cstheme="minorHAnsi"/>
          <w:color w:val="211D1E"/>
          <w:lang w:val="x-none" w:eastAsia="x-none"/>
        </w:rPr>
        <w:t>Synpunkter och klagom</w:t>
      </w:r>
      <w:r w:rsidRPr="0064194C">
        <w:rPr>
          <w:rFonts w:eastAsia="Times New Roman" w:cstheme="minorHAnsi"/>
          <w:color w:val="211D1E"/>
          <w:lang w:val="x-none" w:eastAsia="x-none"/>
        </w:rPr>
        <w:t>ål från boende, närstående eller annan ska undersökas av ....................................... genom samtal med boende, därefter med berörda behandlare och kontaktperson för att därefter diskutera synpunkter och klagomål med hela personalstyrkan.</w:t>
      </w:r>
    </w:p>
    <w:p w14:paraId="18FF7393" w14:textId="77777777" w:rsidR="00DC42B4" w:rsidRPr="0064194C" w:rsidRDefault="00DC42B4" w:rsidP="0064194C">
      <w:pPr>
        <w:tabs>
          <w:tab w:val="left" w:pos="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ind w:left="20"/>
        <w:rPr>
          <w:rFonts w:eastAsia="Times New Roman" w:cstheme="minorHAnsi"/>
          <w:color w:val="211D1E"/>
          <w:lang w:val="x-none" w:eastAsia="x-none"/>
        </w:rPr>
      </w:pPr>
    </w:p>
    <w:p w14:paraId="1B018990" w14:textId="77777777" w:rsidR="00DC42B4" w:rsidRPr="0064194C" w:rsidRDefault="00DC42B4" w:rsidP="0064194C">
      <w:pPr>
        <w:tabs>
          <w:tab w:val="left" w:pos="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ind w:left="20"/>
        <w:rPr>
          <w:rFonts w:eastAsia="Times New Roman" w:cstheme="minorHAnsi"/>
          <w:color w:val="211D1E"/>
          <w:lang w:val="x-none" w:eastAsia="x-none"/>
        </w:rPr>
      </w:pPr>
      <w:r w:rsidRPr="0064194C">
        <w:rPr>
          <w:rFonts w:eastAsia="Times New Roman" w:cstheme="minorHAnsi"/>
          <w:color w:val="211D1E"/>
          <w:lang w:val="x-none" w:eastAsia="x-none"/>
        </w:rPr>
        <w:t xml:space="preserve">Förslag till åtgärder ska arbetas fram. Resultaten av dessa diskussioner ska därefter återges till den boende. </w:t>
      </w:r>
    </w:p>
    <w:p w14:paraId="25070928" w14:textId="77777777" w:rsidR="00DC42B4" w:rsidRPr="0064194C" w:rsidRDefault="00DC42B4" w:rsidP="0064194C">
      <w:pPr>
        <w:tabs>
          <w:tab w:val="left" w:pos="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ind w:left="20"/>
        <w:rPr>
          <w:rFonts w:eastAsia="Times New Roman" w:cstheme="minorHAnsi"/>
          <w:color w:val="211D1E"/>
          <w:lang w:val="x-none" w:eastAsia="x-none"/>
        </w:rPr>
      </w:pPr>
    </w:p>
    <w:p w14:paraId="19F70954" w14:textId="77777777" w:rsidR="00DC42B4" w:rsidRPr="0064194C" w:rsidRDefault="00DC42B4" w:rsidP="0064194C">
      <w:pPr>
        <w:tabs>
          <w:tab w:val="left" w:pos="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ind w:left="20"/>
        <w:rPr>
          <w:rFonts w:eastAsia="Times New Roman" w:cstheme="minorHAnsi"/>
          <w:color w:val="211D1E"/>
          <w:lang w:val="x-none" w:eastAsia="x-none"/>
        </w:rPr>
      </w:pPr>
      <w:r w:rsidRPr="0064194C">
        <w:rPr>
          <w:rFonts w:eastAsia="Times New Roman" w:cstheme="minorHAnsi"/>
          <w:color w:val="211D1E"/>
          <w:lang w:val="x-none" w:eastAsia="x-none"/>
        </w:rPr>
        <w:t>Hanteringen av synpunkter och klagomål ska hanteras av ........................................ Införande av nya regler och eventuella ändrade arbetssätt införs av ....................................... i samarbete med behandlingspersonal.</w:t>
      </w:r>
    </w:p>
    <w:p w14:paraId="352DA9C7" w14:textId="77777777" w:rsidR="00DC42B4" w:rsidRPr="0064194C" w:rsidRDefault="00DC42B4" w:rsidP="0064194C">
      <w:pPr>
        <w:tabs>
          <w:tab w:val="left" w:pos="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ind w:left="20"/>
        <w:rPr>
          <w:rFonts w:eastAsia="Times New Roman" w:cstheme="minorHAnsi"/>
          <w:color w:val="211D1E"/>
          <w:lang w:val="x-none" w:eastAsia="x-none"/>
        </w:rPr>
      </w:pPr>
    </w:p>
    <w:p w14:paraId="33D719B6"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Fel och brister</w:t>
      </w:r>
    </w:p>
    <w:p w14:paraId="5E023837"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1633770E"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211D1E"/>
          <w:lang w:val="x-none" w:eastAsia="x-none"/>
        </w:rPr>
      </w:pPr>
      <w:r w:rsidRPr="0064194C">
        <w:rPr>
          <w:rFonts w:cstheme="minorHAnsi"/>
          <w:color w:val="211D1E"/>
          <w:lang w:val="x-none" w:eastAsia="x-none"/>
        </w:rPr>
        <w:t>Fel och brister i verksamheten ska hanteras p</w:t>
      </w:r>
      <w:r w:rsidRPr="0064194C">
        <w:rPr>
          <w:rFonts w:eastAsia="Times New Roman" w:cstheme="minorHAnsi"/>
          <w:color w:val="211D1E"/>
          <w:lang w:val="x-none" w:eastAsia="x-none"/>
        </w:rPr>
        <w:t xml:space="preserve">å samma sätt som synpunkter och klagomål. </w:t>
      </w:r>
    </w:p>
    <w:p w14:paraId="4F6B0071"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211D1E"/>
          <w:lang w:val="x-none" w:eastAsia="x-none"/>
        </w:rPr>
      </w:pPr>
      <w:r w:rsidRPr="0064194C">
        <w:rPr>
          <w:rFonts w:eastAsia="Times New Roman" w:cstheme="minorHAnsi"/>
          <w:color w:val="211D1E"/>
          <w:lang w:val="x-none" w:eastAsia="x-none"/>
        </w:rPr>
        <w:t>Små brister och fel som kan åtgärdas av tjänstgörande behandlare, ska åtgärdas omedelbart. Åtgärderna ska rapporteras till ........................................</w:t>
      </w:r>
    </w:p>
    <w:p w14:paraId="56FCDD45" w14:textId="1CA607CD" w:rsidR="00DC42B4"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211D1E"/>
          <w:lang w:val="x-none" w:eastAsia="x-none"/>
        </w:rPr>
      </w:pPr>
    </w:p>
    <w:p w14:paraId="28860CC1" w14:textId="77777777" w:rsidR="00E94C21" w:rsidRPr="0064194C" w:rsidRDefault="00E94C21"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211D1E"/>
          <w:lang w:val="x-none" w:eastAsia="x-none"/>
        </w:rPr>
      </w:pPr>
    </w:p>
    <w:p w14:paraId="3DC18153" w14:textId="7BEFC98A" w:rsidR="00DC42B4" w:rsidRPr="0064194C" w:rsidRDefault="00455445"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color w:val="211D1E"/>
          <w:lang w:eastAsia="x-none"/>
        </w:rPr>
      </w:pPr>
      <w:r w:rsidRPr="0064194C">
        <w:rPr>
          <w:rFonts w:cstheme="minorHAnsi"/>
          <w:b/>
          <w:bCs/>
          <w:color w:val="211D1E"/>
          <w:lang w:eastAsia="x-none"/>
        </w:rPr>
        <w:t>Hänvisning</w:t>
      </w:r>
    </w:p>
    <w:p w14:paraId="3913B390" w14:textId="77777777" w:rsidR="003B010B" w:rsidRPr="0064194C" w:rsidRDefault="003B010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color w:val="211D1E"/>
          <w:lang w:eastAsia="x-none"/>
        </w:rPr>
      </w:pPr>
    </w:p>
    <w:p w14:paraId="438B1E26" w14:textId="57D1475D" w:rsidR="00DC42B4" w:rsidRPr="0064194C" w:rsidRDefault="00AC58D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x-none"/>
        </w:rPr>
      </w:pPr>
      <w:r w:rsidRPr="0064194C">
        <w:rPr>
          <w:rFonts w:cstheme="minorHAnsi"/>
          <w:lang w:eastAsia="x-none"/>
        </w:rPr>
        <w:t>Bilaga – Klagomål, synpunkter, fel och brister</w:t>
      </w:r>
    </w:p>
    <w:p w14:paraId="12ABA51D" w14:textId="12FD9AB8" w:rsidR="00AC58D6" w:rsidRPr="0064194C" w:rsidRDefault="00AC58D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x-none"/>
        </w:rPr>
      </w:pPr>
      <w:r w:rsidRPr="0064194C">
        <w:rPr>
          <w:rFonts w:cstheme="minorHAnsi"/>
          <w:lang w:eastAsia="x-none"/>
        </w:rPr>
        <w:t>Bilaga - Avvikelserapport</w:t>
      </w:r>
    </w:p>
    <w:p w14:paraId="4B107F35" w14:textId="2D1CA8CE" w:rsidR="00DC42B4" w:rsidRPr="0064194C" w:rsidRDefault="00ED6CC7"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color w:val="211D1E"/>
          <w:lang w:val="x-none" w:eastAsia="x-none"/>
        </w:rPr>
      </w:pPr>
      <w:hyperlink w:anchor="_5.6_Rapporteringsskyldighet" w:history="1">
        <w:r w:rsidR="00AC58D6" w:rsidRPr="0064194C">
          <w:rPr>
            <w:rStyle w:val="Hyperlnk"/>
            <w:rFonts w:cstheme="minorHAnsi"/>
            <w:lang w:eastAsia="x-none"/>
          </w:rPr>
          <w:t xml:space="preserve">5.6 </w:t>
        </w:r>
        <w:r w:rsidR="00DC42B4" w:rsidRPr="0064194C">
          <w:rPr>
            <w:rStyle w:val="Hyperlnk"/>
            <w:rFonts w:cstheme="minorHAnsi"/>
            <w:lang w:val="x-none" w:eastAsia="x-none"/>
          </w:rPr>
          <w:t>Rapporteringsskyldighet</w:t>
        </w:r>
      </w:hyperlink>
      <w:r w:rsidR="00DC42B4" w:rsidRPr="0064194C">
        <w:rPr>
          <w:rFonts w:cstheme="minorHAnsi"/>
          <w:color w:val="211D1E"/>
          <w:lang w:val="x-none" w:eastAsia="x-none"/>
        </w:rPr>
        <w:t xml:space="preserve"> </w:t>
      </w:r>
    </w:p>
    <w:p w14:paraId="52ECE134" w14:textId="75F4AB8F"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color w:val="211D1E"/>
          <w:lang w:eastAsia="x-none"/>
        </w:rPr>
      </w:pPr>
    </w:p>
    <w:p w14:paraId="648876A2" w14:textId="2B20E0DC" w:rsidR="00AC58D6" w:rsidRPr="0064194C" w:rsidRDefault="00AC58D6" w:rsidP="0064194C">
      <w:pPr>
        <w:spacing w:before="0" w:after="0" w:line="240" w:lineRule="auto"/>
        <w:rPr>
          <w:rFonts w:cstheme="minorHAnsi"/>
          <w:b/>
          <w:bCs/>
          <w:color w:val="008000"/>
          <w:u w:val="single"/>
          <w:lang w:val="x-none" w:eastAsia="x-none"/>
        </w:rPr>
      </w:pPr>
      <w:r w:rsidRPr="0064194C">
        <w:rPr>
          <w:rFonts w:cstheme="minorHAnsi"/>
          <w:b/>
          <w:bCs/>
          <w:color w:val="008000"/>
          <w:u w:val="single"/>
          <w:lang w:val="x-none" w:eastAsia="x-none"/>
        </w:rPr>
        <w:br w:type="page"/>
      </w:r>
    </w:p>
    <w:p w14:paraId="27243ECD" w14:textId="15271932" w:rsidR="00CB2DAF" w:rsidRPr="00272A16" w:rsidRDefault="00CB2DAF" w:rsidP="00272A16">
      <w:pPr>
        <w:pStyle w:val="Rubrik2"/>
      </w:pPr>
      <w:bookmarkStart w:id="92" w:name="_5.6_Rapporteringsskyldighet"/>
      <w:bookmarkStart w:id="93" w:name="_Toc469309159"/>
      <w:bookmarkEnd w:id="92"/>
      <w:r w:rsidRPr="00272A16">
        <w:lastRenderedPageBreak/>
        <w:t>5.6 Rapporteringsskyldighet</w:t>
      </w:r>
      <w:bookmarkEnd w:id="93"/>
    </w:p>
    <w:p w14:paraId="52C75AC6" w14:textId="77777777" w:rsidR="007408FB" w:rsidRPr="0064194C" w:rsidRDefault="007408FB"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01BC627C" w14:textId="2735B75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Var och en som f</w:t>
      </w:r>
      <w:r w:rsidRPr="0064194C">
        <w:rPr>
          <w:rFonts w:eastAsia="Times New Roman" w:cstheme="minorHAnsi"/>
          <w:lang w:val="x-none" w:eastAsia="x-none"/>
        </w:rPr>
        <w:t>år kännedom om allvarliga missförhållanden skyldig att anmäla dessa till ........................................</w:t>
      </w:r>
    </w:p>
    <w:p w14:paraId="331AE838"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2A4B7687"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Enligt </w:t>
      </w:r>
      <w:proofErr w:type="spellStart"/>
      <w:r w:rsidRPr="0064194C">
        <w:rPr>
          <w:rFonts w:eastAsia="Times New Roman" w:cstheme="minorHAnsi"/>
          <w:lang w:val="x-none" w:eastAsia="x-none"/>
        </w:rPr>
        <w:t>SoL</w:t>
      </w:r>
      <w:proofErr w:type="spellEnd"/>
      <w:r w:rsidRPr="0064194C">
        <w:rPr>
          <w:rFonts w:eastAsia="Times New Roman" w:cstheme="minorHAnsi"/>
          <w:lang w:val="x-none" w:eastAsia="x-none"/>
        </w:rPr>
        <w:t xml:space="preserve"> 14 kap 1§ är var och en som arbetar inom yrkesmässigt bedriven enskild verksamhet inom hälso- och sjukvården eller på socialtjänstens område skyldig att genast anmäla till socialnämnden om de i sin verksamhet får kännedom om något som kan innebära att socialnämnden behöver ingripa för barns skydd.  </w:t>
      </w:r>
    </w:p>
    <w:p w14:paraId="2C0EDCC8"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51389FEC" w14:textId="77777777" w:rsidR="00DC42B4" w:rsidRPr="0064194C" w:rsidRDefault="00DC42B4" w:rsidP="0064194C">
      <w:pPr>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Allm</w:t>
      </w:r>
      <w:r w:rsidRPr="0064194C">
        <w:rPr>
          <w:rFonts w:eastAsia="Times New Roman" w:cstheme="minorHAnsi"/>
          <w:b/>
          <w:bCs/>
          <w:lang w:val="x-none" w:eastAsia="x-none"/>
        </w:rPr>
        <w:t>än information kring rapportering av tillbud, missförhållanden, synpunkter och anmälan av lex Sarah</w:t>
      </w:r>
    </w:p>
    <w:p w14:paraId="045C1494"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5B8E1E32"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Vid tillbud, missf</w:t>
      </w:r>
      <w:r w:rsidRPr="0064194C">
        <w:rPr>
          <w:rFonts w:eastAsia="Times New Roman" w:cstheme="minorHAnsi"/>
          <w:lang w:val="x-none" w:eastAsia="x-none"/>
        </w:rPr>
        <w:t xml:space="preserve">örhållanden eller då synpunkter uppmärksammas vid de insatser som vår verksamhet utför, vill vi att dessa rapporteras in till oss så att vi kan åtgärda dessa. Vi har här nedan tagit fram riktlinjer för hur denna rapportering bör göras för att underlätta vårt arbete med att korrigera eventuella fel i vår verksamhet. </w:t>
      </w:r>
    </w:p>
    <w:p w14:paraId="76295959"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2B55AED5"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är ansvarig att se till att samtliga behandlare och övrig personal i vår verksamhet känner till att de är rapporteringsskyldiga när det gäller missförhållanden och tillbud. Denna information bör ges muntligt och skriftligt minst en gång per år.</w:t>
      </w:r>
    </w:p>
    <w:p w14:paraId="1120F2D4"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8107380" w14:textId="2A70A3EE" w:rsidR="00DC42B4"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F</w:t>
      </w:r>
      <w:r w:rsidRPr="0064194C">
        <w:rPr>
          <w:rFonts w:eastAsia="Times New Roman" w:cstheme="minorHAnsi"/>
          <w:b/>
          <w:bCs/>
          <w:lang w:val="x-none" w:eastAsia="x-none"/>
        </w:rPr>
        <w:t>öljande rutiner finns tillgängliga i detta ämne:</w:t>
      </w:r>
    </w:p>
    <w:p w14:paraId="3E4DB2D5" w14:textId="77777777" w:rsidR="00B4717A" w:rsidRPr="0064194C" w:rsidRDefault="00B4717A"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p>
    <w:p w14:paraId="3B60438F" w14:textId="77777777" w:rsidR="00B4717A" w:rsidRPr="00B4717A" w:rsidRDefault="00ED6CC7" w:rsidP="00BB418D">
      <w:pPr>
        <w:pStyle w:val="Liststycke"/>
        <w:widowControl w:val="0"/>
        <w:numPr>
          <w:ilvl w:val="0"/>
          <w:numId w:val="36"/>
        </w:numPr>
        <w:autoSpaceDE w:val="0"/>
        <w:autoSpaceDN w:val="0"/>
        <w:adjustRightInd w:val="0"/>
        <w:spacing w:before="0" w:after="0" w:line="240" w:lineRule="auto"/>
        <w:rPr>
          <w:rFonts w:cstheme="minorHAnsi"/>
          <w:lang w:val="x-none" w:eastAsia="x-none"/>
        </w:rPr>
      </w:pPr>
      <w:hyperlink w:anchor="_5.11_Rutin_–_1" w:history="1">
        <w:r w:rsidR="00B4717A" w:rsidRPr="00B4717A">
          <w:rPr>
            <w:rStyle w:val="Hyperlnk"/>
            <w:rFonts w:cstheme="minorHAnsi"/>
            <w:lang w:val="x-none" w:eastAsia="x-none"/>
          </w:rPr>
          <w:t xml:space="preserve">5.11 </w:t>
        </w:r>
        <w:r w:rsidR="00B4717A" w:rsidRPr="00B4717A">
          <w:rPr>
            <w:rStyle w:val="Hyperlnk"/>
            <w:rFonts w:cstheme="minorHAnsi"/>
            <w:lang w:eastAsia="x-none"/>
          </w:rPr>
          <w:t>Rutin - Rapportering</w:t>
        </w:r>
        <w:r w:rsidR="00B4717A" w:rsidRPr="00B4717A">
          <w:rPr>
            <w:rStyle w:val="Hyperlnk"/>
            <w:rFonts w:cstheme="minorHAnsi"/>
            <w:lang w:val="x-none" w:eastAsia="x-none"/>
          </w:rPr>
          <w:t xml:space="preserve"> f</w:t>
        </w:r>
        <w:r w:rsidR="00B4717A" w:rsidRPr="00B4717A">
          <w:rPr>
            <w:rStyle w:val="Hyperlnk"/>
            <w:rFonts w:eastAsia="Times New Roman" w:cstheme="minorHAnsi"/>
            <w:lang w:val="x-none" w:eastAsia="x-none"/>
          </w:rPr>
          <w:t>ör anhörig, enskild eller allmänhet</w:t>
        </w:r>
      </w:hyperlink>
      <w:r w:rsidR="00B4717A" w:rsidRPr="00B4717A">
        <w:rPr>
          <w:rFonts w:cstheme="minorHAnsi"/>
          <w:lang w:val="x-none" w:eastAsia="x-none"/>
        </w:rPr>
        <w:t xml:space="preserve"> </w:t>
      </w:r>
    </w:p>
    <w:p w14:paraId="770C8F6D" w14:textId="77777777" w:rsidR="00B4717A" w:rsidRPr="00B4717A" w:rsidRDefault="00ED6CC7" w:rsidP="00BB418D">
      <w:pPr>
        <w:pStyle w:val="Liststycke"/>
        <w:widowControl w:val="0"/>
        <w:numPr>
          <w:ilvl w:val="0"/>
          <w:numId w:val="36"/>
        </w:numPr>
        <w:autoSpaceDE w:val="0"/>
        <w:autoSpaceDN w:val="0"/>
        <w:adjustRightInd w:val="0"/>
        <w:spacing w:before="0" w:after="0" w:line="240" w:lineRule="auto"/>
        <w:rPr>
          <w:rFonts w:cstheme="minorHAnsi"/>
          <w:color w:val="000000"/>
          <w:lang w:val="x-none" w:eastAsia="x-none"/>
        </w:rPr>
      </w:pPr>
      <w:hyperlink w:anchor="_5.8_Rutin_–" w:history="1">
        <w:r w:rsidR="00B4717A" w:rsidRPr="00B4717A">
          <w:rPr>
            <w:rStyle w:val="Hyperlnk"/>
            <w:rFonts w:cstheme="minorHAnsi"/>
            <w:lang w:val="x-none" w:eastAsia="x-none"/>
          </w:rPr>
          <w:t>5.8 Rutin</w:t>
        </w:r>
        <w:r w:rsidR="00B4717A" w:rsidRPr="00B4717A">
          <w:rPr>
            <w:rStyle w:val="Hyperlnk"/>
            <w:rFonts w:cstheme="minorHAnsi"/>
            <w:lang w:eastAsia="x-none"/>
          </w:rPr>
          <w:t xml:space="preserve"> – Rapportering </w:t>
        </w:r>
        <w:r w:rsidR="00B4717A" w:rsidRPr="00B4717A">
          <w:rPr>
            <w:rStyle w:val="Hyperlnk"/>
            <w:rFonts w:eastAsia="Times New Roman" w:cstheme="minorHAnsi"/>
            <w:lang w:val="x-none" w:eastAsia="x-none"/>
          </w:rPr>
          <w:t>av allvarliga missförhållanden</w:t>
        </w:r>
      </w:hyperlink>
      <w:r w:rsidR="00B4717A" w:rsidRPr="00B4717A">
        <w:rPr>
          <w:rFonts w:cstheme="minorHAnsi"/>
          <w:color w:val="000000"/>
          <w:lang w:val="x-none" w:eastAsia="x-none"/>
        </w:rPr>
        <w:t xml:space="preserve"> </w:t>
      </w:r>
    </w:p>
    <w:p w14:paraId="37E73791" w14:textId="77777777" w:rsidR="00B4717A" w:rsidRPr="00B4717A" w:rsidRDefault="00ED6CC7" w:rsidP="00BB418D">
      <w:pPr>
        <w:pStyle w:val="Liststycke"/>
        <w:widowControl w:val="0"/>
        <w:numPr>
          <w:ilvl w:val="0"/>
          <w:numId w:val="36"/>
        </w:numPr>
        <w:autoSpaceDE w:val="0"/>
        <w:autoSpaceDN w:val="0"/>
        <w:adjustRightInd w:val="0"/>
        <w:spacing w:before="0" w:after="0" w:line="240" w:lineRule="auto"/>
        <w:rPr>
          <w:rFonts w:cstheme="minorHAnsi"/>
          <w:color w:val="000000"/>
          <w:lang w:eastAsia="x-none"/>
        </w:rPr>
      </w:pPr>
      <w:hyperlink w:anchor="_5.9_Rutin_-" w:history="1">
        <w:r w:rsidR="00B4717A" w:rsidRPr="00B4717A">
          <w:rPr>
            <w:rStyle w:val="Hyperlnk"/>
            <w:rFonts w:cstheme="minorHAnsi"/>
            <w:lang w:eastAsia="x-none"/>
          </w:rPr>
          <w:t>5.9 Rutin – Vid missförhållanden och tillbud</w:t>
        </w:r>
      </w:hyperlink>
    </w:p>
    <w:p w14:paraId="3C4B8FF7" w14:textId="77777777" w:rsidR="00B4717A" w:rsidRPr="00B4717A" w:rsidRDefault="00ED6CC7" w:rsidP="00BB418D">
      <w:pPr>
        <w:pStyle w:val="Liststycke"/>
        <w:widowControl w:val="0"/>
        <w:numPr>
          <w:ilvl w:val="0"/>
          <w:numId w:val="36"/>
        </w:numPr>
        <w:autoSpaceDE w:val="0"/>
        <w:autoSpaceDN w:val="0"/>
        <w:adjustRightInd w:val="0"/>
        <w:spacing w:before="0" w:after="0" w:line="240" w:lineRule="auto"/>
        <w:rPr>
          <w:rFonts w:cstheme="minorHAnsi"/>
          <w:lang w:val="x-none" w:eastAsia="x-none"/>
        </w:rPr>
      </w:pPr>
      <w:hyperlink w:anchor="_5.9_Rutin_–" w:history="1">
        <w:r w:rsidR="00B4717A" w:rsidRPr="00B4717A">
          <w:rPr>
            <w:rStyle w:val="Hyperlnk"/>
            <w:rFonts w:cstheme="minorHAnsi"/>
            <w:lang w:val="x-none" w:eastAsia="x-none"/>
          </w:rPr>
          <w:t>5.</w:t>
        </w:r>
        <w:r w:rsidR="00B4717A" w:rsidRPr="00B4717A">
          <w:rPr>
            <w:rStyle w:val="Hyperlnk"/>
            <w:rFonts w:cstheme="minorHAnsi"/>
            <w:lang w:eastAsia="x-none"/>
          </w:rPr>
          <w:t>10</w:t>
        </w:r>
        <w:r w:rsidR="00B4717A" w:rsidRPr="00B4717A">
          <w:rPr>
            <w:rStyle w:val="Hyperlnk"/>
            <w:rFonts w:cstheme="minorHAnsi"/>
            <w:lang w:val="x-none" w:eastAsia="x-none"/>
          </w:rPr>
          <w:t xml:space="preserve"> Rutin</w:t>
        </w:r>
        <w:r w:rsidR="00B4717A" w:rsidRPr="00B4717A">
          <w:rPr>
            <w:rStyle w:val="Hyperlnk"/>
            <w:rFonts w:cstheme="minorHAnsi"/>
            <w:lang w:eastAsia="x-none"/>
          </w:rPr>
          <w:t xml:space="preserve"> -</w:t>
        </w:r>
        <w:r w:rsidR="00B4717A" w:rsidRPr="00B4717A">
          <w:rPr>
            <w:rStyle w:val="Hyperlnk"/>
            <w:rFonts w:cstheme="minorHAnsi"/>
            <w:lang w:val="x-none" w:eastAsia="x-none"/>
          </w:rPr>
          <w:t xml:space="preserve"> </w:t>
        </w:r>
        <w:r w:rsidR="00B4717A" w:rsidRPr="00B4717A">
          <w:rPr>
            <w:rStyle w:val="Hyperlnk"/>
            <w:rFonts w:cstheme="minorHAnsi"/>
            <w:lang w:eastAsia="x-none"/>
          </w:rPr>
          <w:t>S</w:t>
        </w:r>
        <w:proofErr w:type="spellStart"/>
        <w:r w:rsidR="00B4717A" w:rsidRPr="00B4717A">
          <w:rPr>
            <w:rStyle w:val="Hyperlnk"/>
            <w:rFonts w:eastAsia="Times New Roman" w:cstheme="minorHAnsi"/>
            <w:lang w:val="x-none" w:eastAsia="x-none"/>
          </w:rPr>
          <w:t>töd</w:t>
        </w:r>
        <w:proofErr w:type="spellEnd"/>
        <w:r w:rsidR="00B4717A" w:rsidRPr="00B4717A">
          <w:rPr>
            <w:rStyle w:val="Hyperlnk"/>
            <w:rFonts w:eastAsia="Times New Roman" w:cstheme="minorHAnsi"/>
            <w:lang w:val="x-none" w:eastAsia="x-none"/>
          </w:rPr>
          <w:t xml:space="preserve"> av personal vid missförhållande och tillbud</w:t>
        </w:r>
      </w:hyperlink>
      <w:r w:rsidR="00B4717A" w:rsidRPr="00B4717A">
        <w:rPr>
          <w:rFonts w:cstheme="minorHAnsi"/>
          <w:lang w:val="x-none" w:eastAsia="x-none"/>
        </w:rPr>
        <w:t xml:space="preserve"> </w:t>
      </w:r>
    </w:p>
    <w:p w14:paraId="39DECBDA" w14:textId="77777777" w:rsidR="00B4717A" w:rsidRPr="00B4717A" w:rsidRDefault="00ED6CC7" w:rsidP="00BB418D">
      <w:pPr>
        <w:pStyle w:val="Liststycke"/>
        <w:widowControl w:val="0"/>
        <w:numPr>
          <w:ilvl w:val="0"/>
          <w:numId w:val="36"/>
        </w:numPr>
        <w:autoSpaceDE w:val="0"/>
        <w:autoSpaceDN w:val="0"/>
        <w:adjustRightInd w:val="0"/>
        <w:spacing w:before="0" w:after="0" w:line="240" w:lineRule="auto"/>
        <w:rPr>
          <w:rFonts w:cstheme="minorHAnsi"/>
          <w:color w:val="000000"/>
          <w:lang w:val="x-none" w:eastAsia="x-none"/>
        </w:rPr>
      </w:pPr>
      <w:hyperlink w:anchor="_5.12_Rutin_–" w:history="1">
        <w:r w:rsidR="00B4717A" w:rsidRPr="00B4717A">
          <w:rPr>
            <w:rStyle w:val="Hyperlnk"/>
            <w:rFonts w:cstheme="minorHAnsi"/>
            <w:lang w:eastAsia="x-none"/>
          </w:rPr>
          <w:t xml:space="preserve">5.12 </w:t>
        </w:r>
        <w:r w:rsidR="00B4717A" w:rsidRPr="00B4717A">
          <w:rPr>
            <w:rStyle w:val="Hyperlnk"/>
            <w:rFonts w:cstheme="minorHAnsi"/>
            <w:lang w:val="x-none" w:eastAsia="x-none"/>
          </w:rPr>
          <w:t xml:space="preserve">Rutin </w:t>
        </w:r>
        <w:r w:rsidR="00B4717A" w:rsidRPr="00B4717A">
          <w:rPr>
            <w:rStyle w:val="Hyperlnk"/>
            <w:rFonts w:cstheme="minorHAnsi"/>
            <w:lang w:eastAsia="x-none"/>
          </w:rPr>
          <w:t>- A</w:t>
        </w:r>
        <w:proofErr w:type="spellStart"/>
        <w:r w:rsidR="00B4717A" w:rsidRPr="00B4717A">
          <w:rPr>
            <w:rStyle w:val="Hyperlnk"/>
            <w:rFonts w:eastAsia="Times New Roman" w:cstheme="minorHAnsi"/>
            <w:lang w:val="x-none" w:eastAsia="x-none"/>
          </w:rPr>
          <w:t>nmälan</w:t>
        </w:r>
        <w:proofErr w:type="spellEnd"/>
        <w:r w:rsidR="00B4717A" w:rsidRPr="00B4717A">
          <w:rPr>
            <w:rStyle w:val="Hyperlnk"/>
            <w:rFonts w:eastAsia="Times New Roman" w:cstheme="minorHAnsi"/>
            <w:lang w:val="x-none" w:eastAsia="x-none"/>
          </w:rPr>
          <w:t xml:space="preserve"> av missförhållande som berör barn</w:t>
        </w:r>
      </w:hyperlink>
      <w:r w:rsidR="00B4717A" w:rsidRPr="00B4717A">
        <w:rPr>
          <w:rFonts w:cstheme="minorHAnsi"/>
          <w:color w:val="000000"/>
          <w:lang w:val="x-none" w:eastAsia="x-none"/>
        </w:rPr>
        <w:t xml:space="preserve"> </w:t>
      </w:r>
    </w:p>
    <w:p w14:paraId="3C698C45" w14:textId="77777777" w:rsidR="00DC42B4" w:rsidRPr="0064194C" w:rsidRDefault="00DC42B4" w:rsidP="0064194C">
      <w:pPr>
        <w:tabs>
          <w:tab w:val="left" w:pos="720"/>
        </w:tabs>
        <w:autoSpaceDE w:val="0"/>
        <w:autoSpaceDN w:val="0"/>
        <w:adjustRightInd w:val="0"/>
        <w:spacing w:before="0" w:after="0" w:line="240" w:lineRule="auto"/>
        <w:rPr>
          <w:rFonts w:eastAsia="Times New Roman" w:cstheme="minorHAnsi"/>
          <w:lang w:val="x-none" w:eastAsia="x-none"/>
        </w:rPr>
      </w:pPr>
    </w:p>
    <w:p w14:paraId="30602B64" w14:textId="23C2FB06" w:rsidR="00F40D7D" w:rsidRPr="0064194C" w:rsidRDefault="00F40D7D" w:rsidP="0064194C">
      <w:pPr>
        <w:spacing w:before="0" w:after="0" w:line="240" w:lineRule="auto"/>
        <w:rPr>
          <w:rFonts w:cstheme="minorHAnsi"/>
          <w:lang w:val="x-none"/>
        </w:rPr>
      </w:pPr>
      <w:r w:rsidRPr="0064194C">
        <w:rPr>
          <w:rFonts w:cstheme="minorHAnsi"/>
          <w:lang w:val="x-none"/>
        </w:rPr>
        <w:br w:type="page"/>
      </w:r>
    </w:p>
    <w:p w14:paraId="72836E4D" w14:textId="458E9501" w:rsidR="00CB2DAF" w:rsidRPr="00272A16" w:rsidRDefault="00CB2DAF" w:rsidP="00272A16">
      <w:pPr>
        <w:pStyle w:val="Rubrik2"/>
      </w:pPr>
      <w:bookmarkStart w:id="94" w:name="_Toc469309160"/>
      <w:r w:rsidRPr="00272A16">
        <w:lastRenderedPageBreak/>
        <w:t>5.7 Utredningsprocess – lex Sarah</w:t>
      </w:r>
      <w:bookmarkEnd w:id="94"/>
    </w:p>
    <w:p w14:paraId="6538837B" w14:textId="67081249" w:rsidR="00DC42B4" w:rsidRPr="0064194C" w:rsidRDefault="007408FB" w:rsidP="0064194C">
      <w:pPr>
        <w:spacing w:before="0" w:after="0" w:line="240" w:lineRule="auto"/>
        <w:rPr>
          <w:rFonts w:eastAsiaTheme="majorEastAsia" w:cstheme="minorHAnsi"/>
          <w:color w:val="2E74B5" w:themeColor="accent1" w:themeShade="BF"/>
        </w:rPr>
      </w:pPr>
      <w:r w:rsidRPr="0064194C">
        <w:rPr>
          <w:rFonts w:cstheme="minorHAnsi"/>
          <w:noProof/>
          <w:lang w:eastAsia="sv-SE"/>
        </w:rPr>
        <mc:AlternateContent>
          <mc:Choice Requires="wps">
            <w:drawing>
              <wp:anchor distT="0" distB="0" distL="114300" distR="114300" simplePos="0" relativeHeight="251898880" behindDoc="0" locked="0" layoutInCell="1" allowOverlap="1" wp14:anchorId="3BB27182" wp14:editId="47B27B18">
                <wp:simplePos x="0" y="0"/>
                <wp:positionH relativeFrom="column">
                  <wp:posOffset>2027860</wp:posOffset>
                </wp:positionH>
                <wp:positionV relativeFrom="paragraph">
                  <wp:posOffset>711835</wp:posOffset>
                </wp:positionV>
                <wp:extent cx="7315" cy="7359092"/>
                <wp:effectExtent l="0" t="0" r="31115" b="32385"/>
                <wp:wrapNone/>
                <wp:docPr id="23" name="Rak koppling 23"/>
                <wp:cNvGraphicFramePr/>
                <a:graphic xmlns:a="http://schemas.openxmlformats.org/drawingml/2006/main">
                  <a:graphicData uri="http://schemas.microsoft.com/office/word/2010/wordprocessingShape">
                    <wps:wsp>
                      <wps:cNvCnPr/>
                      <wps:spPr>
                        <a:xfrm flipH="1">
                          <a:off x="0" y="0"/>
                          <a:ext cx="7315" cy="73590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3FA87A" id="Rak koppling 23" o:spid="_x0000_s1026" style="position:absolute;flip:x;z-index:251898880;visibility:visible;mso-wrap-style:square;mso-wrap-distance-left:9pt;mso-wrap-distance-top:0;mso-wrap-distance-right:9pt;mso-wrap-distance-bottom:0;mso-position-horizontal:absolute;mso-position-horizontal-relative:text;mso-position-vertical:absolute;mso-position-vertical-relative:text" from="159.65pt,56.05pt" to="160.25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" strokecolor="#5b9bd5 [3204]" strokeweight=".5pt">
                <v:stroke joinstyle="miter"/>
              </v:line>
            </w:pict>
          </mc:Fallback>
        </mc:AlternateContent>
      </w:r>
      <w:r w:rsidR="00DC42B4" w:rsidRPr="0064194C">
        <w:rPr>
          <w:rFonts w:cstheme="minorHAnsi"/>
          <w:noProof/>
          <w:lang w:eastAsia="sv-SE"/>
        </w:rPr>
        <mc:AlternateContent>
          <mc:Choice Requires="wps">
            <w:drawing>
              <wp:anchor distT="0" distB="0" distL="114300" distR="114300" simplePos="0" relativeHeight="251870208" behindDoc="0" locked="0" layoutInCell="1" allowOverlap="1" wp14:anchorId="4418FD0B" wp14:editId="7428B72F">
                <wp:simplePos x="0" y="0"/>
                <wp:positionH relativeFrom="margin">
                  <wp:align>left</wp:align>
                </wp:positionH>
                <wp:positionV relativeFrom="paragraph">
                  <wp:posOffset>7945755</wp:posOffset>
                </wp:positionV>
                <wp:extent cx="4067175" cy="504825"/>
                <wp:effectExtent l="0" t="0" r="28575" b="28575"/>
                <wp:wrapNone/>
                <wp:docPr id="255" name="Rektangel 255"/>
                <wp:cNvGraphicFramePr/>
                <a:graphic xmlns:a="http://schemas.openxmlformats.org/drawingml/2006/main">
                  <a:graphicData uri="http://schemas.microsoft.com/office/word/2010/wordprocessingShape">
                    <wps:wsp>
                      <wps:cNvSpPr/>
                      <wps:spPr>
                        <a:xfrm>
                          <a:off x="0" y="0"/>
                          <a:ext cx="4067175" cy="504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C4D416" w14:textId="12C2D214" w:rsidR="003C645F" w:rsidRDefault="003C645F" w:rsidP="00DC42B4">
                            <w:pPr>
                              <w:jc w:val="center"/>
                            </w:pPr>
                            <w:r>
                              <w:t>Uppföljning av utredning, Info till personal minst 2 ggr/år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8FD0B" id="Rektangel 255" o:spid="_x0000_s1093" style="position:absolute;margin-left:0;margin-top:625.65pt;width:320.25pt;height:39.75pt;z-index:251870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" fillcolor="#5b9bd5 [3204]" strokecolor="#1f4d78 [1604]" strokeweight="1pt">
                <v:textbox>
                  <w:txbxContent>
                    <w:p w14:paraId="51C4D416" w14:textId="12C2D214" w:rsidR="003C645F" w:rsidRDefault="003C645F" w:rsidP="00DC42B4">
                      <w:pPr>
                        <w:jc w:val="center"/>
                      </w:pPr>
                      <w:r>
                        <w:t>Uppföljning av utredning, Info till personal minst 2 ggr/år</w:t>
                      </w:r>
                    </w:p>
                  </w:txbxContent>
                </v:textbox>
                <w10:wrap anchorx="margin"/>
              </v:rect>
            </w:pict>
          </mc:Fallback>
        </mc:AlternateContent>
      </w:r>
      <w:r w:rsidR="00DC42B4" w:rsidRPr="0064194C">
        <w:rPr>
          <w:rFonts w:cstheme="minorHAnsi"/>
          <w:noProof/>
          <w:lang w:eastAsia="sv-SE"/>
        </w:rPr>
        <mc:AlternateContent>
          <mc:Choice Requires="wps">
            <w:drawing>
              <wp:anchor distT="0" distB="0" distL="114300" distR="114300" simplePos="0" relativeHeight="251871232" behindDoc="0" locked="0" layoutInCell="1" allowOverlap="1" wp14:anchorId="31DD2C7B" wp14:editId="6982E657">
                <wp:simplePos x="0" y="0"/>
                <wp:positionH relativeFrom="margin">
                  <wp:align>left</wp:align>
                </wp:positionH>
                <wp:positionV relativeFrom="paragraph">
                  <wp:posOffset>7117715</wp:posOffset>
                </wp:positionV>
                <wp:extent cx="4067175" cy="600075"/>
                <wp:effectExtent l="0" t="0" r="28575" b="28575"/>
                <wp:wrapNone/>
                <wp:docPr id="256" name="Rektangel 256"/>
                <wp:cNvGraphicFramePr/>
                <a:graphic xmlns:a="http://schemas.openxmlformats.org/drawingml/2006/main">
                  <a:graphicData uri="http://schemas.microsoft.com/office/word/2010/wordprocessingShape">
                    <wps:wsp>
                      <wps:cNvSpPr/>
                      <wps:spPr>
                        <a:xfrm>
                          <a:off x="0" y="0"/>
                          <a:ext cx="4067175" cy="600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8DAB6C" w14:textId="18F07BC4" w:rsidR="003C645F" w:rsidRDefault="003C645F" w:rsidP="00DC42B4">
                            <w:pPr>
                              <w:jc w:val="center"/>
                            </w:pPr>
                            <w:r>
                              <w:t xml:space="preserve">Utredningen diarieförs, </w:t>
                            </w:r>
                            <w:r w:rsidRPr="00FA638B">
                              <w:rPr>
                                <w:rFonts w:eastAsia="Times New Roman" w:cstheme="minorHAnsi"/>
                                <w:lang w:val="x-none" w:eastAsia="x-none"/>
                              </w:rPr>
                              <w:t>Verksamhets</w:t>
                            </w:r>
                            <w:r>
                              <w:rPr>
                                <w:rFonts w:eastAsia="Times New Roman" w:cstheme="minorHAnsi"/>
                                <w:lang w:eastAsia="x-none"/>
                              </w:rPr>
                              <w:t>chef</w:t>
                            </w:r>
                            <w:r>
                              <w:t xml:space="preserve"> informerar:</w:t>
                            </w:r>
                          </w:p>
                          <w:p w14:paraId="60F608FA" w14:textId="77777777" w:rsidR="003C645F" w:rsidRDefault="003C645F" w:rsidP="00DC42B4">
                            <w:pPr>
                              <w:jc w:val="center"/>
                            </w:pPr>
                            <w:r>
                              <w:t>Den enskilde, nämnd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D2C7B" id="Rektangel 256" o:spid="_x0000_s1094" style="position:absolute;margin-left:0;margin-top:560.45pt;width:320.25pt;height:47.25pt;z-index:251871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" fillcolor="#5b9bd5 [3204]" strokecolor="#1f4d78 [1604]" strokeweight="1pt">
                <v:textbox>
                  <w:txbxContent>
                    <w:p w14:paraId="078DAB6C" w14:textId="18F07BC4" w:rsidR="003C645F" w:rsidRDefault="003C645F" w:rsidP="00DC42B4">
                      <w:pPr>
                        <w:jc w:val="center"/>
                      </w:pPr>
                      <w:r>
                        <w:t xml:space="preserve">Utredningen diarieförs, </w:t>
                      </w:r>
                      <w:r w:rsidRPr="00FA638B">
                        <w:rPr>
                          <w:rFonts w:eastAsia="Times New Roman" w:cstheme="minorHAnsi"/>
                          <w:lang w:val="x-none" w:eastAsia="x-none"/>
                        </w:rPr>
                        <w:t>Verksamhets</w:t>
                      </w:r>
                      <w:r>
                        <w:rPr>
                          <w:rFonts w:eastAsia="Times New Roman" w:cstheme="minorHAnsi"/>
                          <w:lang w:eastAsia="x-none"/>
                        </w:rPr>
                        <w:t>chef</w:t>
                      </w:r>
                      <w:r>
                        <w:t xml:space="preserve"> informerar:</w:t>
                      </w:r>
                    </w:p>
                    <w:p w14:paraId="60F608FA" w14:textId="77777777" w:rsidR="003C645F" w:rsidRDefault="003C645F" w:rsidP="00DC42B4">
                      <w:pPr>
                        <w:jc w:val="center"/>
                      </w:pPr>
                      <w:r>
                        <w:t>Den enskilde, nämnd</w:t>
                      </w:r>
                    </w:p>
                  </w:txbxContent>
                </v:textbox>
                <w10:wrap anchorx="margin"/>
              </v:rect>
            </w:pict>
          </mc:Fallback>
        </mc:AlternateContent>
      </w:r>
      <w:r w:rsidR="00DC42B4" w:rsidRPr="0064194C">
        <w:rPr>
          <w:rFonts w:cstheme="minorHAnsi"/>
          <w:noProof/>
          <w:lang w:eastAsia="sv-SE"/>
        </w:rPr>
        <mc:AlternateContent>
          <mc:Choice Requires="wps">
            <w:drawing>
              <wp:anchor distT="0" distB="0" distL="114300" distR="114300" simplePos="0" relativeHeight="251872256" behindDoc="0" locked="0" layoutInCell="1" allowOverlap="1" wp14:anchorId="2CD8140B" wp14:editId="0CB6C31F">
                <wp:simplePos x="0" y="0"/>
                <wp:positionH relativeFrom="margin">
                  <wp:posOffset>-9525</wp:posOffset>
                </wp:positionH>
                <wp:positionV relativeFrom="paragraph">
                  <wp:posOffset>6203315</wp:posOffset>
                </wp:positionV>
                <wp:extent cx="4010025" cy="723900"/>
                <wp:effectExtent l="0" t="0" r="28575" b="19050"/>
                <wp:wrapNone/>
                <wp:docPr id="257" name="Rektangel 257"/>
                <wp:cNvGraphicFramePr/>
                <a:graphic xmlns:a="http://schemas.openxmlformats.org/drawingml/2006/main">
                  <a:graphicData uri="http://schemas.microsoft.com/office/word/2010/wordprocessingShape">
                    <wps:wsp>
                      <wps:cNvSpPr/>
                      <wps:spPr>
                        <a:xfrm>
                          <a:off x="0" y="0"/>
                          <a:ext cx="4010025" cy="723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B7622B" w14:textId="77777777" w:rsidR="003C645F" w:rsidRDefault="003C645F" w:rsidP="00DC42B4">
                            <w:pPr>
                              <w:jc w:val="center"/>
                            </w:pPr>
                            <w:r>
                              <w:t>Beslutade åtgärder vidtas</w:t>
                            </w:r>
                          </w:p>
                          <w:p w14:paraId="1D3DD7D3" w14:textId="2BD426F5" w:rsidR="003C645F" w:rsidRDefault="003C645F" w:rsidP="00DC42B4">
                            <w:pPr>
                              <w:jc w:val="center"/>
                            </w:pPr>
                            <w:r w:rsidRPr="00FA638B">
                              <w:rPr>
                                <w:rFonts w:eastAsia="Times New Roman" w:cstheme="minorHAnsi"/>
                                <w:lang w:val="x-none" w:eastAsia="x-none"/>
                              </w:rPr>
                              <w:t>Verksamhets</w:t>
                            </w:r>
                            <w:r>
                              <w:rPr>
                                <w:rFonts w:eastAsia="Times New Roman" w:cstheme="minorHAnsi"/>
                                <w:lang w:eastAsia="x-none"/>
                              </w:rPr>
                              <w:t>chef</w:t>
                            </w:r>
                            <w:r>
                              <w:t xml:space="preserve"> informerar berörda om utredning och uppdaterade rutiner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8140B" id="Rektangel 257" o:spid="_x0000_s1095" style="position:absolute;margin-left:-.75pt;margin-top:488.45pt;width:315.75pt;height:57pt;z-index:25187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" fillcolor="#5b9bd5 [3204]" strokecolor="#1f4d78 [1604]" strokeweight="1pt">
                <v:textbox>
                  <w:txbxContent>
                    <w:p w14:paraId="33B7622B" w14:textId="77777777" w:rsidR="003C645F" w:rsidRDefault="003C645F" w:rsidP="00DC42B4">
                      <w:pPr>
                        <w:jc w:val="center"/>
                      </w:pPr>
                      <w:r>
                        <w:t>Beslutade åtgärder vidtas</w:t>
                      </w:r>
                    </w:p>
                    <w:p w14:paraId="1D3DD7D3" w14:textId="2BD426F5" w:rsidR="003C645F" w:rsidRDefault="003C645F" w:rsidP="00DC42B4">
                      <w:pPr>
                        <w:jc w:val="center"/>
                      </w:pPr>
                      <w:r w:rsidRPr="00FA638B">
                        <w:rPr>
                          <w:rFonts w:eastAsia="Times New Roman" w:cstheme="minorHAnsi"/>
                          <w:lang w:val="x-none" w:eastAsia="x-none"/>
                        </w:rPr>
                        <w:t>Verksamhets</w:t>
                      </w:r>
                      <w:r>
                        <w:rPr>
                          <w:rFonts w:eastAsia="Times New Roman" w:cstheme="minorHAnsi"/>
                          <w:lang w:eastAsia="x-none"/>
                        </w:rPr>
                        <w:t>chef</w:t>
                      </w:r>
                      <w:r>
                        <w:t xml:space="preserve"> informerar berörda om utredning och uppdaterade rutiner</w:t>
                      </w:r>
                    </w:p>
                  </w:txbxContent>
                </v:textbox>
                <w10:wrap anchorx="margin"/>
              </v:rect>
            </w:pict>
          </mc:Fallback>
        </mc:AlternateContent>
      </w:r>
      <w:r w:rsidR="00DC42B4" w:rsidRPr="0064194C">
        <w:rPr>
          <w:rFonts w:cstheme="minorHAnsi"/>
          <w:noProof/>
          <w:lang w:eastAsia="sv-SE"/>
        </w:rPr>
        <mc:AlternateContent>
          <mc:Choice Requires="wps">
            <w:drawing>
              <wp:anchor distT="0" distB="0" distL="114300" distR="114300" simplePos="0" relativeHeight="251868160" behindDoc="0" locked="0" layoutInCell="1" allowOverlap="1" wp14:anchorId="5CAB1A93" wp14:editId="434390FF">
                <wp:simplePos x="0" y="0"/>
                <wp:positionH relativeFrom="margin">
                  <wp:align>left</wp:align>
                </wp:positionH>
                <wp:positionV relativeFrom="paragraph">
                  <wp:posOffset>5425440</wp:posOffset>
                </wp:positionV>
                <wp:extent cx="3990975" cy="571500"/>
                <wp:effectExtent l="0" t="0" r="28575" b="19050"/>
                <wp:wrapNone/>
                <wp:docPr id="253" name="Rektangel 253"/>
                <wp:cNvGraphicFramePr/>
                <a:graphic xmlns:a="http://schemas.openxmlformats.org/drawingml/2006/main">
                  <a:graphicData uri="http://schemas.microsoft.com/office/word/2010/wordprocessingShape">
                    <wps:wsp>
                      <wps:cNvSpPr/>
                      <wps:spPr>
                        <a:xfrm>
                          <a:off x="0" y="0"/>
                          <a:ext cx="3990975"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D08C6D" w14:textId="49F21C38" w:rsidR="003C645F" w:rsidRDefault="003C645F" w:rsidP="00DC42B4">
                            <w:pPr>
                              <w:jc w:val="center"/>
                            </w:pPr>
                            <w:r w:rsidRPr="00FA638B">
                              <w:rPr>
                                <w:rFonts w:eastAsia="Times New Roman" w:cstheme="minorHAnsi"/>
                                <w:lang w:val="x-none" w:eastAsia="x-none"/>
                              </w:rPr>
                              <w:t>Verksamhets</w:t>
                            </w:r>
                            <w:r>
                              <w:rPr>
                                <w:rFonts w:eastAsia="Times New Roman" w:cstheme="minorHAnsi"/>
                                <w:lang w:eastAsia="x-none"/>
                              </w:rPr>
                              <w:t>chef</w:t>
                            </w:r>
                            <w:r>
                              <w:t xml:space="preserve"> beslutar om åtgärder och om utredningen ska skickas till 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B1A93" id="Rektangel 253" o:spid="_x0000_s1096" style="position:absolute;margin-left:0;margin-top:427.2pt;width:314.25pt;height:45pt;z-index:251868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" fillcolor="#5b9bd5 [3204]" strokecolor="#1f4d78 [1604]" strokeweight="1pt">
                <v:textbox>
                  <w:txbxContent>
                    <w:p w14:paraId="18D08C6D" w14:textId="49F21C38" w:rsidR="003C645F" w:rsidRDefault="003C645F" w:rsidP="00DC42B4">
                      <w:pPr>
                        <w:jc w:val="center"/>
                      </w:pPr>
                      <w:r w:rsidRPr="00FA638B">
                        <w:rPr>
                          <w:rFonts w:eastAsia="Times New Roman" w:cstheme="minorHAnsi"/>
                          <w:lang w:val="x-none" w:eastAsia="x-none"/>
                        </w:rPr>
                        <w:t>Verksamhets</w:t>
                      </w:r>
                      <w:r>
                        <w:rPr>
                          <w:rFonts w:eastAsia="Times New Roman" w:cstheme="minorHAnsi"/>
                          <w:lang w:eastAsia="x-none"/>
                        </w:rPr>
                        <w:t>chef</w:t>
                      </w:r>
                      <w:r>
                        <w:t xml:space="preserve"> beslutar om åtgärder och om utredningen ska skickas till IVO</w:t>
                      </w:r>
                    </w:p>
                  </w:txbxContent>
                </v:textbox>
                <w10:wrap anchorx="margin"/>
              </v:rect>
            </w:pict>
          </mc:Fallback>
        </mc:AlternateContent>
      </w:r>
      <w:r w:rsidR="00DC42B4" w:rsidRPr="0064194C">
        <w:rPr>
          <w:rFonts w:cstheme="minorHAnsi"/>
          <w:noProof/>
          <w:lang w:eastAsia="sv-SE"/>
        </w:rPr>
        <mc:AlternateContent>
          <mc:Choice Requires="wps">
            <w:drawing>
              <wp:anchor distT="0" distB="0" distL="114300" distR="114300" simplePos="0" relativeHeight="251869184" behindDoc="0" locked="0" layoutInCell="1" allowOverlap="1" wp14:anchorId="76AEAB7A" wp14:editId="6962CBB8">
                <wp:simplePos x="0" y="0"/>
                <wp:positionH relativeFrom="margin">
                  <wp:align>left</wp:align>
                </wp:positionH>
                <wp:positionV relativeFrom="paragraph">
                  <wp:posOffset>4644390</wp:posOffset>
                </wp:positionV>
                <wp:extent cx="3962400" cy="571500"/>
                <wp:effectExtent l="0" t="0" r="19050" b="19050"/>
                <wp:wrapNone/>
                <wp:docPr id="254" name="Rektangel 254"/>
                <wp:cNvGraphicFramePr/>
                <a:graphic xmlns:a="http://schemas.openxmlformats.org/drawingml/2006/main">
                  <a:graphicData uri="http://schemas.microsoft.com/office/word/2010/wordprocessingShape">
                    <wps:wsp>
                      <wps:cNvSpPr/>
                      <wps:spPr>
                        <a:xfrm>
                          <a:off x="0" y="0"/>
                          <a:ext cx="3962400"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9600E1" w14:textId="41DFED0A" w:rsidR="003C645F" w:rsidRDefault="003C645F" w:rsidP="00DC42B4">
                            <w:pPr>
                              <w:jc w:val="center"/>
                            </w:pPr>
                            <w:r w:rsidRPr="00FA638B">
                              <w:rPr>
                                <w:rFonts w:eastAsia="Times New Roman" w:cstheme="minorHAnsi"/>
                                <w:lang w:val="x-none" w:eastAsia="x-none"/>
                              </w:rPr>
                              <w:t>Verksamhets</w:t>
                            </w:r>
                            <w:r>
                              <w:rPr>
                                <w:rFonts w:eastAsia="Times New Roman" w:cstheme="minorHAnsi"/>
                                <w:lang w:eastAsia="x-none"/>
                              </w:rPr>
                              <w:t>chef</w:t>
                            </w:r>
                            <w:r>
                              <w:t xml:space="preserve"> /utredningsgrupp gör orsaksanalys, bedömning och förslag till åtgärder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EAB7A" id="Rektangel 254" o:spid="_x0000_s1097" style="position:absolute;margin-left:0;margin-top:365.7pt;width:312pt;height:45pt;z-index:251869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" fillcolor="#5b9bd5 [3204]" strokecolor="#1f4d78 [1604]" strokeweight="1pt">
                <v:textbox>
                  <w:txbxContent>
                    <w:p w14:paraId="2A9600E1" w14:textId="41DFED0A" w:rsidR="003C645F" w:rsidRDefault="003C645F" w:rsidP="00DC42B4">
                      <w:pPr>
                        <w:jc w:val="center"/>
                      </w:pPr>
                      <w:r w:rsidRPr="00FA638B">
                        <w:rPr>
                          <w:rFonts w:eastAsia="Times New Roman" w:cstheme="minorHAnsi"/>
                          <w:lang w:val="x-none" w:eastAsia="x-none"/>
                        </w:rPr>
                        <w:t>Verksamhets</w:t>
                      </w:r>
                      <w:r>
                        <w:rPr>
                          <w:rFonts w:eastAsia="Times New Roman" w:cstheme="minorHAnsi"/>
                          <w:lang w:eastAsia="x-none"/>
                        </w:rPr>
                        <w:t>chef</w:t>
                      </w:r>
                      <w:r>
                        <w:t xml:space="preserve"> /utredningsgrupp gör orsaksanalys, bedömning och förslag till åtgärder</w:t>
                      </w:r>
                    </w:p>
                  </w:txbxContent>
                </v:textbox>
                <w10:wrap anchorx="margin"/>
              </v:rect>
            </w:pict>
          </mc:Fallback>
        </mc:AlternateContent>
      </w:r>
      <w:r w:rsidR="00DC42B4" w:rsidRPr="0064194C">
        <w:rPr>
          <w:rFonts w:cstheme="minorHAnsi"/>
          <w:noProof/>
          <w:lang w:eastAsia="sv-SE"/>
        </w:rPr>
        <mc:AlternateContent>
          <mc:Choice Requires="wps">
            <w:drawing>
              <wp:anchor distT="0" distB="0" distL="114300" distR="114300" simplePos="0" relativeHeight="251873280" behindDoc="0" locked="0" layoutInCell="1" allowOverlap="1" wp14:anchorId="135AA73D" wp14:editId="2F3D5E25">
                <wp:simplePos x="0" y="0"/>
                <wp:positionH relativeFrom="margin">
                  <wp:align>left</wp:align>
                </wp:positionH>
                <wp:positionV relativeFrom="paragraph">
                  <wp:posOffset>3834765</wp:posOffset>
                </wp:positionV>
                <wp:extent cx="3943350" cy="571500"/>
                <wp:effectExtent l="0" t="0" r="19050" b="19050"/>
                <wp:wrapNone/>
                <wp:docPr id="258" name="Rektangel 258"/>
                <wp:cNvGraphicFramePr/>
                <a:graphic xmlns:a="http://schemas.openxmlformats.org/drawingml/2006/main">
                  <a:graphicData uri="http://schemas.microsoft.com/office/word/2010/wordprocessingShape">
                    <wps:wsp>
                      <wps:cNvSpPr/>
                      <wps:spPr>
                        <a:xfrm>
                          <a:off x="0" y="0"/>
                          <a:ext cx="3943350"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DBB4A9" w14:textId="77777777" w:rsidR="003C645F" w:rsidRDefault="003C645F" w:rsidP="00DC42B4">
                            <w:pPr>
                              <w:jc w:val="center"/>
                            </w:pPr>
                            <w:r>
                              <w:t>Intervjuer genomförs och dokumenteras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AA73D" id="Rektangel 258" o:spid="_x0000_s1098" style="position:absolute;margin-left:0;margin-top:301.95pt;width:310.5pt;height:45pt;z-index:251873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" fillcolor="#5b9bd5 [3204]" strokecolor="#1f4d78 [1604]" strokeweight="1pt">
                <v:textbox>
                  <w:txbxContent>
                    <w:p w14:paraId="0EDBB4A9" w14:textId="77777777" w:rsidR="003C645F" w:rsidRDefault="003C645F" w:rsidP="00DC42B4">
                      <w:pPr>
                        <w:jc w:val="center"/>
                      </w:pPr>
                      <w:r>
                        <w:t>Intervjuer genomförs och dokumenteras</w:t>
                      </w:r>
                    </w:p>
                  </w:txbxContent>
                </v:textbox>
                <w10:wrap anchorx="margin"/>
              </v:rect>
            </w:pict>
          </mc:Fallback>
        </mc:AlternateContent>
      </w:r>
      <w:r w:rsidR="00DC42B4" w:rsidRPr="0064194C">
        <w:rPr>
          <w:rFonts w:cstheme="minorHAnsi"/>
          <w:noProof/>
          <w:lang w:eastAsia="sv-SE"/>
        </w:rPr>
        <mc:AlternateContent>
          <mc:Choice Requires="wps">
            <w:drawing>
              <wp:anchor distT="0" distB="0" distL="114300" distR="114300" simplePos="0" relativeHeight="251874304" behindDoc="0" locked="0" layoutInCell="1" allowOverlap="1" wp14:anchorId="2D64E35E" wp14:editId="12735BC0">
                <wp:simplePos x="0" y="0"/>
                <wp:positionH relativeFrom="margin">
                  <wp:align>left</wp:align>
                </wp:positionH>
                <wp:positionV relativeFrom="paragraph">
                  <wp:posOffset>3063240</wp:posOffset>
                </wp:positionV>
                <wp:extent cx="3914775" cy="571500"/>
                <wp:effectExtent l="0" t="0" r="28575" b="19050"/>
                <wp:wrapNone/>
                <wp:docPr id="259" name="Rektangel 259"/>
                <wp:cNvGraphicFramePr/>
                <a:graphic xmlns:a="http://schemas.openxmlformats.org/drawingml/2006/main">
                  <a:graphicData uri="http://schemas.microsoft.com/office/word/2010/wordprocessingShape">
                    <wps:wsp>
                      <wps:cNvSpPr/>
                      <wps:spPr>
                        <a:xfrm>
                          <a:off x="0" y="0"/>
                          <a:ext cx="3914775"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8E446E" w14:textId="77777777" w:rsidR="003C645F" w:rsidRDefault="003C645F" w:rsidP="00DC42B4">
                            <w:pPr>
                              <w:jc w:val="center"/>
                            </w:pPr>
                            <w:r>
                              <w:t>Inhämtade uppgifter dokumenteras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4E35E" id="Rektangel 259" o:spid="_x0000_s1099" style="position:absolute;margin-left:0;margin-top:241.2pt;width:308.25pt;height:45pt;z-index:251874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" fillcolor="#5b9bd5 [3204]" strokecolor="#1f4d78 [1604]" strokeweight="1pt">
                <v:textbox>
                  <w:txbxContent>
                    <w:p w14:paraId="498E446E" w14:textId="77777777" w:rsidR="003C645F" w:rsidRDefault="003C645F" w:rsidP="00DC42B4">
                      <w:pPr>
                        <w:jc w:val="center"/>
                      </w:pPr>
                      <w:r>
                        <w:t>Inhämtade uppgifter dokumenteras</w:t>
                      </w:r>
                    </w:p>
                  </w:txbxContent>
                </v:textbox>
                <w10:wrap anchorx="margin"/>
              </v:rect>
            </w:pict>
          </mc:Fallback>
        </mc:AlternateContent>
      </w:r>
      <w:r w:rsidR="00DC42B4" w:rsidRPr="0064194C">
        <w:rPr>
          <w:rFonts w:cstheme="minorHAnsi"/>
          <w:noProof/>
          <w:lang w:eastAsia="sv-SE"/>
        </w:rPr>
        <mc:AlternateContent>
          <mc:Choice Requires="wps">
            <w:drawing>
              <wp:anchor distT="0" distB="0" distL="114300" distR="114300" simplePos="0" relativeHeight="251875328" behindDoc="0" locked="0" layoutInCell="1" allowOverlap="1" wp14:anchorId="2AB3E834" wp14:editId="70570CEE">
                <wp:simplePos x="0" y="0"/>
                <wp:positionH relativeFrom="margin">
                  <wp:align>left</wp:align>
                </wp:positionH>
                <wp:positionV relativeFrom="paragraph">
                  <wp:posOffset>2091690</wp:posOffset>
                </wp:positionV>
                <wp:extent cx="3971925" cy="762000"/>
                <wp:effectExtent l="0" t="0" r="28575" b="19050"/>
                <wp:wrapNone/>
                <wp:docPr id="260" name="Rektangel 260"/>
                <wp:cNvGraphicFramePr/>
                <a:graphic xmlns:a="http://schemas.openxmlformats.org/drawingml/2006/main">
                  <a:graphicData uri="http://schemas.microsoft.com/office/word/2010/wordprocessingShape">
                    <wps:wsp>
                      <wps:cNvSpPr/>
                      <wps:spPr>
                        <a:xfrm>
                          <a:off x="0" y="0"/>
                          <a:ext cx="3971925" cy="76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64231E" w14:textId="77777777" w:rsidR="003C645F" w:rsidRDefault="003C645F" w:rsidP="00DC42B4">
                            <w:pPr>
                              <w:jc w:val="center"/>
                            </w:pPr>
                            <w:r>
                              <w:t>Ev. utredningsgrupp tillsätts</w:t>
                            </w:r>
                          </w:p>
                          <w:p w14:paraId="7DA40FBC" w14:textId="77777777" w:rsidR="003C645F" w:rsidRDefault="003C645F" w:rsidP="00DC42B4">
                            <w:pPr>
                              <w:jc w:val="center"/>
                            </w:pPr>
                            <w:r>
                              <w:t>Inhämta uppgift om omedelbara åtgärder</w:t>
                            </w:r>
                          </w:p>
                          <w:p w14:paraId="19FC9756" w14:textId="77777777" w:rsidR="003C645F" w:rsidRDefault="003C645F" w:rsidP="00DC42B4">
                            <w:pPr>
                              <w:jc w:val="center"/>
                            </w:pPr>
                            <w:r>
                              <w:t>Informationsutbyte med berörda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3E834" id="Rektangel 260" o:spid="_x0000_s1100" style="position:absolute;margin-left:0;margin-top:164.7pt;width:312.75pt;height:60pt;z-index:251875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" fillcolor="#5b9bd5 [3204]" strokecolor="#1f4d78 [1604]" strokeweight="1pt">
                <v:textbox>
                  <w:txbxContent>
                    <w:p w14:paraId="5564231E" w14:textId="77777777" w:rsidR="003C645F" w:rsidRDefault="003C645F" w:rsidP="00DC42B4">
                      <w:pPr>
                        <w:jc w:val="center"/>
                      </w:pPr>
                      <w:r>
                        <w:t>Ev. utredningsgrupp tillsätts</w:t>
                      </w:r>
                    </w:p>
                    <w:p w14:paraId="7DA40FBC" w14:textId="77777777" w:rsidR="003C645F" w:rsidRDefault="003C645F" w:rsidP="00DC42B4">
                      <w:pPr>
                        <w:jc w:val="center"/>
                      </w:pPr>
                      <w:r>
                        <w:t>Inhämta uppgift om omedelbara åtgärder</w:t>
                      </w:r>
                    </w:p>
                    <w:p w14:paraId="19FC9756" w14:textId="77777777" w:rsidR="003C645F" w:rsidRDefault="003C645F" w:rsidP="00DC42B4">
                      <w:pPr>
                        <w:jc w:val="center"/>
                      </w:pPr>
                      <w:r>
                        <w:t>Informationsutbyte med berörda</w:t>
                      </w:r>
                    </w:p>
                  </w:txbxContent>
                </v:textbox>
                <w10:wrap anchorx="margin"/>
              </v:rect>
            </w:pict>
          </mc:Fallback>
        </mc:AlternateContent>
      </w:r>
      <w:r w:rsidR="00DC42B4" w:rsidRPr="0064194C">
        <w:rPr>
          <w:rFonts w:cstheme="minorHAnsi"/>
          <w:noProof/>
          <w:lang w:eastAsia="sv-SE"/>
        </w:rPr>
        <mc:AlternateContent>
          <mc:Choice Requires="wps">
            <w:drawing>
              <wp:anchor distT="0" distB="0" distL="114300" distR="114300" simplePos="0" relativeHeight="251876352" behindDoc="0" locked="0" layoutInCell="1" allowOverlap="1" wp14:anchorId="09213811" wp14:editId="79ED9D7B">
                <wp:simplePos x="0" y="0"/>
                <wp:positionH relativeFrom="margin">
                  <wp:align>left</wp:align>
                </wp:positionH>
                <wp:positionV relativeFrom="paragraph">
                  <wp:posOffset>910590</wp:posOffset>
                </wp:positionV>
                <wp:extent cx="3962400" cy="962025"/>
                <wp:effectExtent l="0" t="0" r="19050" b="28575"/>
                <wp:wrapNone/>
                <wp:docPr id="261" name="Rektangel 261"/>
                <wp:cNvGraphicFramePr/>
                <a:graphic xmlns:a="http://schemas.openxmlformats.org/drawingml/2006/main">
                  <a:graphicData uri="http://schemas.microsoft.com/office/word/2010/wordprocessingShape">
                    <wps:wsp>
                      <wps:cNvSpPr/>
                      <wps:spPr>
                        <a:xfrm>
                          <a:off x="0" y="0"/>
                          <a:ext cx="3962400" cy="962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79F208" w14:textId="77777777" w:rsidR="003C645F" w:rsidRDefault="003C645F" w:rsidP="00DC42B4">
                            <w:pPr>
                              <w:jc w:val="center"/>
                            </w:pPr>
                            <w:r>
                              <w:t>Utredning påbörjas senast dagen efter anmälan</w:t>
                            </w:r>
                          </w:p>
                          <w:p w14:paraId="204706C8" w14:textId="5FBB57B7" w:rsidR="003C645F" w:rsidRDefault="003C645F" w:rsidP="00DC42B4">
                            <w:pPr>
                              <w:jc w:val="center"/>
                            </w:pPr>
                            <w:r w:rsidRPr="00FA638B">
                              <w:rPr>
                                <w:rFonts w:eastAsia="Times New Roman" w:cstheme="minorHAnsi"/>
                                <w:lang w:val="x-none" w:eastAsia="x-none"/>
                              </w:rPr>
                              <w:t>Verksamhets</w:t>
                            </w:r>
                            <w:r>
                              <w:rPr>
                                <w:rFonts w:eastAsia="Times New Roman" w:cstheme="minorHAnsi"/>
                                <w:lang w:eastAsia="x-none"/>
                              </w:rPr>
                              <w:t>chef</w:t>
                            </w:r>
                            <w:r>
                              <w:t xml:space="preserve"> informerar:</w:t>
                            </w:r>
                          </w:p>
                          <w:p w14:paraId="5FDBF362" w14:textId="223FB8EE" w:rsidR="003C645F" w:rsidRDefault="003C645F" w:rsidP="00BB418D">
                            <w:pPr>
                              <w:pStyle w:val="Liststycke"/>
                              <w:numPr>
                                <w:ilvl w:val="2"/>
                                <w:numId w:val="24"/>
                              </w:numPr>
                            </w:pPr>
                            <w:r>
                              <w:t>Den enskilde som berörs</w:t>
                            </w:r>
                          </w:p>
                          <w:p w14:paraId="1414D072" w14:textId="4A8C13F0" w:rsidR="003C645F" w:rsidRDefault="003C645F" w:rsidP="00BB418D">
                            <w:pPr>
                              <w:pStyle w:val="Liststycke"/>
                              <w:numPr>
                                <w:ilvl w:val="2"/>
                                <w:numId w:val="24"/>
                              </w:numPr>
                            </w:pPr>
                            <w:r>
                              <w:t>nämnd</w:t>
                            </w:r>
                          </w:p>
                          <w:p w14:paraId="7D8D50B8" w14:textId="77777777" w:rsidR="003C645F" w:rsidRDefault="003C645F" w:rsidP="00DC42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13811" id="Rektangel 261" o:spid="_x0000_s1101" style="position:absolute;margin-left:0;margin-top:71.7pt;width:312pt;height:75.75pt;z-index:251876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" fillcolor="#5b9bd5 [3204]" strokecolor="#1f4d78 [1604]" strokeweight="1pt">
                <v:textbox>
                  <w:txbxContent>
                    <w:p w14:paraId="4B79F208" w14:textId="77777777" w:rsidR="003C645F" w:rsidRDefault="003C645F" w:rsidP="00DC42B4">
                      <w:pPr>
                        <w:jc w:val="center"/>
                      </w:pPr>
                      <w:r>
                        <w:t>Utredning påbörjas senast dagen efter anmälan</w:t>
                      </w:r>
                    </w:p>
                    <w:p w14:paraId="204706C8" w14:textId="5FBB57B7" w:rsidR="003C645F" w:rsidRDefault="003C645F" w:rsidP="00DC42B4">
                      <w:pPr>
                        <w:jc w:val="center"/>
                      </w:pPr>
                      <w:r w:rsidRPr="00FA638B">
                        <w:rPr>
                          <w:rFonts w:eastAsia="Times New Roman" w:cstheme="minorHAnsi"/>
                          <w:lang w:val="x-none" w:eastAsia="x-none"/>
                        </w:rPr>
                        <w:t>Verksamhets</w:t>
                      </w:r>
                      <w:r>
                        <w:rPr>
                          <w:rFonts w:eastAsia="Times New Roman" w:cstheme="minorHAnsi"/>
                          <w:lang w:eastAsia="x-none"/>
                        </w:rPr>
                        <w:t>chef</w:t>
                      </w:r>
                      <w:r>
                        <w:t xml:space="preserve"> informerar:</w:t>
                      </w:r>
                    </w:p>
                    <w:p w14:paraId="5FDBF362" w14:textId="223FB8EE" w:rsidR="003C645F" w:rsidRDefault="003C645F" w:rsidP="00BB418D">
                      <w:pPr>
                        <w:pStyle w:val="Liststycke"/>
                        <w:numPr>
                          <w:ilvl w:val="2"/>
                          <w:numId w:val="24"/>
                        </w:numPr>
                      </w:pPr>
                      <w:r>
                        <w:t>Den enskilde som berörs</w:t>
                      </w:r>
                    </w:p>
                    <w:p w14:paraId="1414D072" w14:textId="4A8C13F0" w:rsidR="003C645F" w:rsidRDefault="003C645F" w:rsidP="00BB418D">
                      <w:pPr>
                        <w:pStyle w:val="Liststycke"/>
                        <w:numPr>
                          <w:ilvl w:val="2"/>
                          <w:numId w:val="24"/>
                        </w:numPr>
                      </w:pPr>
                      <w:r>
                        <w:t>nämnd</w:t>
                      </w:r>
                    </w:p>
                    <w:p w14:paraId="7D8D50B8" w14:textId="77777777" w:rsidR="003C645F" w:rsidRDefault="003C645F" w:rsidP="00DC42B4">
                      <w:pPr>
                        <w:jc w:val="center"/>
                      </w:pPr>
                    </w:p>
                  </w:txbxContent>
                </v:textbox>
                <w10:wrap anchorx="margin"/>
              </v:rect>
            </w:pict>
          </mc:Fallback>
        </mc:AlternateContent>
      </w:r>
      <w:r w:rsidR="00DC42B4" w:rsidRPr="0064194C">
        <w:rPr>
          <w:rFonts w:cstheme="minorHAnsi"/>
          <w:noProof/>
          <w:lang w:eastAsia="sv-SE"/>
        </w:rPr>
        <mc:AlternateContent>
          <mc:Choice Requires="wps">
            <w:drawing>
              <wp:anchor distT="0" distB="0" distL="114300" distR="114300" simplePos="0" relativeHeight="251867136" behindDoc="0" locked="0" layoutInCell="1" allowOverlap="1" wp14:anchorId="1CD16D21" wp14:editId="37A68E6B">
                <wp:simplePos x="0" y="0"/>
                <wp:positionH relativeFrom="column">
                  <wp:posOffset>33655</wp:posOffset>
                </wp:positionH>
                <wp:positionV relativeFrom="paragraph">
                  <wp:posOffset>148590</wp:posOffset>
                </wp:positionV>
                <wp:extent cx="3886200" cy="571500"/>
                <wp:effectExtent l="0" t="0" r="19050" b="19050"/>
                <wp:wrapNone/>
                <wp:docPr id="250" name="Rektangel 250"/>
                <wp:cNvGraphicFramePr/>
                <a:graphic xmlns:a="http://schemas.openxmlformats.org/drawingml/2006/main">
                  <a:graphicData uri="http://schemas.microsoft.com/office/word/2010/wordprocessingShape">
                    <wps:wsp>
                      <wps:cNvSpPr/>
                      <wps:spPr>
                        <a:xfrm>
                          <a:off x="0" y="0"/>
                          <a:ext cx="3886200"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9095E3" w14:textId="0FBBACFF" w:rsidR="003C645F" w:rsidRDefault="003C645F" w:rsidP="00DC42B4">
                            <w:pPr>
                              <w:jc w:val="center"/>
                            </w:pPr>
                            <w:r>
                              <w:t xml:space="preserve">Anmälan till </w:t>
                            </w:r>
                            <w:r w:rsidRPr="00FA638B">
                              <w:rPr>
                                <w:rFonts w:eastAsia="Times New Roman" w:cstheme="minorHAnsi"/>
                                <w:lang w:val="x-none" w:eastAsia="x-none"/>
                              </w:rPr>
                              <w:t>Verksamhets</w:t>
                            </w:r>
                            <w:r>
                              <w:rPr>
                                <w:rFonts w:eastAsia="Times New Roman" w:cstheme="minorHAnsi"/>
                                <w:lang w:eastAsia="x-none"/>
                              </w:rPr>
                              <w:t>chef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16D21" id="Rektangel 250" o:spid="_x0000_s1102" style="position:absolute;margin-left:2.65pt;margin-top:11.7pt;width:306pt;height:4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" fillcolor="#5b9bd5 [3204]" strokecolor="#1f4d78 [1604]" strokeweight="1pt">
                <v:textbox>
                  <w:txbxContent>
                    <w:p w14:paraId="169095E3" w14:textId="0FBBACFF" w:rsidR="003C645F" w:rsidRDefault="003C645F" w:rsidP="00DC42B4">
                      <w:pPr>
                        <w:jc w:val="center"/>
                      </w:pPr>
                      <w:r>
                        <w:t xml:space="preserve">Anmälan till </w:t>
                      </w:r>
                      <w:r w:rsidRPr="00FA638B">
                        <w:rPr>
                          <w:rFonts w:eastAsia="Times New Roman" w:cstheme="minorHAnsi"/>
                          <w:lang w:val="x-none" w:eastAsia="x-none"/>
                        </w:rPr>
                        <w:t>Verksamhets</w:t>
                      </w:r>
                      <w:r>
                        <w:rPr>
                          <w:rFonts w:eastAsia="Times New Roman" w:cstheme="minorHAnsi"/>
                          <w:lang w:eastAsia="x-none"/>
                        </w:rPr>
                        <w:t>chef</w:t>
                      </w:r>
                    </w:p>
                  </w:txbxContent>
                </v:textbox>
              </v:rect>
            </w:pict>
          </mc:Fallback>
        </mc:AlternateContent>
      </w:r>
      <w:r w:rsidR="00DC42B4" w:rsidRPr="0064194C">
        <w:rPr>
          <w:rFonts w:cstheme="minorHAnsi"/>
        </w:rPr>
        <w:br w:type="page"/>
      </w:r>
    </w:p>
    <w:p w14:paraId="3A8905C0" w14:textId="7C8C826C" w:rsidR="00CB2DAF" w:rsidRPr="00272A16" w:rsidRDefault="00CB2DAF" w:rsidP="00272A16">
      <w:pPr>
        <w:pStyle w:val="Rubrik2"/>
      </w:pPr>
      <w:bookmarkStart w:id="95" w:name="_5.8_Rutin_–"/>
      <w:bookmarkStart w:id="96" w:name="_Toc469309161"/>
      <w:bookmarkEnd w:id="95"/>
      <w:r w:rsidRPr="00272A16">
        <w:lastRenderedPageBreak/>
        <w:t>5.8 Rutin – Rapportering av allvarliga missförhållanden</w:t>
      </w:r>
      <w:bookmarkEnd w:id="96"/>
    </w:p>
    <w:p w14:paraId="02A1651E" w14:textId="77777777" w:rsidR="00184DE7" w:rsidRPr="0064194C" w:rsidRDefault="00184DE7"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4720ABF6" w14:textId="7945B799"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xml:space="preserve">Enligt SOSFS 2011:5 </w:t>
      </w:r>
      <w:r w:rsidRPr="0064194C">
        <w:rPr>
          <w:rFonts w:eastAsia="Times New Roman" w:cstheme="minorHAnsi"/>
          <w:lang w:val="x-none" w:eastAsia="x-none"/>
        </w:rPr>
        <w:t xml:space="preserve">är vi skyldiga att rapportera, utreda, avhjälpa och undanröja missförhållanden och påtagliga risker för missförhållanden </w:t>
      </w:r>
      <w:proofErr w:type="spellStart"/>
      <w:r w:rsidRPr="0064194C">
        <w:rPr>
          <w:rFonts w:eastAsia="Times New Roman" w:cstheme="minorHAnsi"/>
          <w:lang w:val="x-none" w:eastAsia="x-none"/>
        </w:rPr>
        <w:t>enl</w:t>
      </w:r>
      <w:proofErr w:type="spellEnd"/>
      <w:r w:rsidRPr="0064194C">
        <w:rPr>
          <w:rFonts w:eastAsia="Times New Roman" w:cstheme="minorHAnsi"/>
          <w:lang w:val="x-none" w:eastAsia="x-none"/>
        </w:rPr>
        <w:t xml:space="preserve"> 7 kap 6§ första stycket och 14 kap 3-6§§ </w:t>
      </w:r>
      <w:proofErr w:type="spellStart"/>
      <w:r w:rsidRPr="0064194C">
        <w:rPr>
          <w:rFonts w:eastAsia="Times New Roman" w:cstheme="minorHAnsi"/>
          <w:lang w:val="x-none" w:eastAsia="x-none"/>
        </w:rPr>
        <w:t>SoL</w:t>
      </w:r>
      <w:proofErr w:type="spellEnd"/>
      <w:r w:rsidRPr="0064194C">
        <w:rPr>
          <w:rFonts w:eastAsia="Times New Roman" w:cstheme="minorHAnsi"/>
          <w:lang w:val="x-none" w:eastAsia="x-none"/>
        </w:rPr>
        <w:t xml:space="preserve"> samt 23§ första stycket och har anmälningsskyldighet till Socialstyrelsen vid allvarliga missförhållanden eller risker för påtagliga missförhållanden </w:t>
      </w:r>
      <w:proofErr w:type="spellStart"/>
      <w:r w:rsidRPr="0064194C">
        <w:rPr>
          <w:rFonts w:eastAsia="Times New Roman" w:cstheme="minorHAnsi"/>
          <w:lang w:val="x-none" w:eastAsia="x-none"/>
        </w:rPr>
        <w:t>enl</w:t>
      </w:r>
      <w:proofErr w:type="spellEnd"/>
      <w:r w:rsidRPr="0064194C">
        <w:rPr>
          <w:rFonts w:eastAsia="Times New Roman" w:cstheme="minorHAnsi"/>
          <w:lang w:val="x-none" w:eastAsia="x-none"/>
        </w:rPr>
        <w:t xml:space="preserve"> 14 kap 7§ </w:t>
      </w:r>
      <w:proofErr w:type="spellStart"/>
      <w:r w:rsidRPr="0064194C">
        <w:rPr>
          <w:rFonts w:eastAsia="Times New Roman" w:cstheme="minorHAnsi"/>
          <w:lang w:val="x-none" w:eastAsia="x-none"/>
        </w:rPr>
        <w:t>SoL.</w:t>
      </w:r>
      <w:proofErr w:type="spellEnd"/>
    </w:p>
    <w:p w14:paraId="4B71E471"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6B55A85A" w14:textId="77777777" w:rsidR="00DC42B4" w:rsidRPr="0064194C" w:rsidRDefault="00DC42B4" w:rsidP="0064194C">
      <w:pPr>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Vad skall rapporteras enligt Lex Sarah?</w:t>
      </w:r>
    </w:p>
    <w:p w14:paraId="502874B6"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3B12593D"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Missf</w:t>
      </w:r>
      <w:r w:rsidRPr="0064194C">
        <w:rPr>
          <w:rFonts w:eastAsia="Times New Roman" w:cstheme="minorHAnsi"/>
          <w:lang w:val="x-none" w:eastAsia="x-none"/>
        </w:rPr>
        <w:t xml:space="preserve">örhållanden som skall rapporteras </w:t>
      </w:r>
      <w:proofErr w:type="spellStart"/>
      <w:r w:rsidRPr="0064194C">
        <w:rPr>
          <w:rFonts w:eastAsia="Times New Roman" w:cstheme="minorHAnsi"/>
          <w:lang w:val="x-none" w:eastAsia="x-none"/>
        </w:rPr>
        <w:t>enl</w:t>
      </w:r>
      <w:proofErr w:type="spellEnd"/>
      <w:r w:rsidRPr="0064194C">
        <w:rPr>
          <w:rFonts w:eastAsia="Times New Roman" w:cstheme="minorHAnsi"/>
          <w:lang w:val="x-none" w:eastAsia="x-none"/>
        </w:rPr>
        <w:t xml:space="preserve"> 14 kap 3§ </w:t>
      </w:r>
      <w:proofErr w:type="spellStart"/>
      <w:r w:rsidRPr="0064194C">
        <w:rPr>
          <w:rFonts w:eastAsia="Times New Roman" w:cstheme="minorHAnsi"/>
          <w:lang w:val="x-none" w:eastAsia="x-none"/>
        </w:rPr>
        <w:t>SoL</w:t>
      </w:r>
      <w:proofErr w:type="spellEnd"/>
      <w:r w:rsidRPr="0064194C">
        <w:rPr>
          <w:rFonts w:eastAsia="Times New Roman" w:cstheme="minorHAnsi"/>
          <w:lang w:val="x-none" w:eastAsia="x-none"/>
        </w:rPr>
        <w:t xml:space="preserve"> gäller både utförda handlingar och underlåtna handlingar, som innebär eller inneburit hot mot eller konsekvenser för enskildas liv, säkerhet eller fysisk och/eller psykisk hälsa.</w:t>
      </w:r>
    </w:p>
    <w:p w14:paraId="49F63AF2"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06404230"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b/>
          <w:bCs/>
          <w:lang w:val="x-none" w:eastAsia="x-none"/>
        </w:rPr>
        <w:t>Rapporteringsskyldig</w:t>
      </w:r>
      <w:r w:rsidRPr="0064194C">
        <w:rPr>
          <w:rFonts w:cstheme="minorHAnsi"/>
          <w:lang w:val="x-none" w:eastAsia="x-none"/>
        </w:rPr>
        <w:t xml:space="preserve"> </w:t>
      </w:r>
      <w:r w:rsidRPr="0064194C">
        <w:rPr>
          <w:rFonts w:eastAsia="Times New Roman" w:cstheme="minorHAnsi"/>
          <w:lang w:val="x-none" w:eastAsia="x-none"/>
        </w:rPr>
        <w:t>är anställda, uppdragstagare, praktikanter och deltagare i arbetsmarknadspolitiskt program. Information om skyldighet att rapportera enligt ovan ges till ovanstående då denne påbörjar anställning, praktik eller uppdrag inom .................... Samma information skall ges vid personalmöte minst en gång/år, vilket då protokollförs.</w:t>
      </w:r>
    </w:p>
    <w:p w14:paraId="6A37F0F8"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000000"/>
          <w:lang w:val="x-none" w:eastAsia="x-none"/>
        </w:rPr>
      </w:pPr>
      <w:r w:rsidRPr="0064194C">
        <w:rPr>
          <w:rFonts w:cstheme="minorHAnsi"/>
          <w:color w:val="000000"/>
          <w:lang w:val="x-none" w:eastAsia="x-none"/>
        </w:rPr>
        <w:t>Lex Sarah syftar till att kvaliteten ska utvecklas och s</w:t>
      </w:r>
      <w:r w:rsidRPr="0064194C">
        <w:rPr>
          <w:rFonts w:eastAsia="Times New Roman" w:cstheme="minorHAnsi"/>
          <w:color w:val="000000"/>
          <w:lang w:val="x-none" w:eastAsia="x-none"/>
        </w:rPr>
        <w:t>äkerställas. Fel och brister ska bli kända och åtgärder ska vidtas för att förhindra att felen upprepas.</w:t>
      </w:r>
    </w:p>
    <w:p w14:paraId="7F244982" w14:textId="77777777" w:rsidR="00DC42B4" w:rsidRPr="0064194C" w:rsidRDefault="00DC42B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000000"/>
          <w:lang w:val="x-none" w:eastAsia="x-none"/>
        </w:rPr>
      </w:pPr>
    </w:p>
    <w:p w14:paraId="2E250440" w14:textId="77777777" w:rsidR="00DC42B4" w:rsidRPr="0064194C" w:rsidRDefault="00DC42B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color w:val="000000"/>
          <w:lang w:val="x-none" w:eastAsia="x-none"/>
        </w:rPr>
      </w:pPr>
      <w:r w:rsidRPr="0064194C">
        <w:rPr>
          <w:rFonts w:cstheme="minorHAnsi"/>
          <w:b/>
          <w:bCs/>
          <w:color w:val="000000"/>
          <w:lang w:val="x-none" w:eastAsia="x-none"/>
        </w:rPr>
        <w:t>Rutin f</w:t>
      </w:r>
      <w:r w:rsidRPr="0064194C">
        <w:rPr>
          <w:rFonts w:eastAsia="Times New Roman" w:cstheme="minorHAnsi"/>
          <w:b/>
          <w:bCs/>
          <w:color w:val="000000"/>
          <w:lang w:val="x-none" w:eastAsia="x-none"/>
        </w:rPr>
        <w:t>ör personal vid missförhållande och tillbud</w:t>
      </w:r>
    </w:p>
    <w:p w14:paraId="5D20E730" w14:textId="77777777" w:rsidR="00DC42B4" w:rsidRPr="0064194C" w:rsidRDefault="00DC42B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color w:val="000000"/>
          <w:lang w:val="x-none" w:eastAsia="x-none"/>
        </w:rPr>
      </w:pPr>
    </w:p>
    <w:p w14:paraId="5251F168" w14:textId="77777777" w:rsidR="00DC42B4" w:rsidRPr="0064194C" w:rsidRDefault="00DC42B4" w:rsidP="00BB418D">
      <w:pPr>
        <w:pStyle w:val="Liststycke"/>
        <w:numPr>
          <w:ilvl w:val="0"/>
          <w:numId w:val="18"/>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G</w:t>
      </w:r>
      <w:r w:rsidRPr="0064194C">
        <w:rPr>
          <w:rFonts w:eastAsia="Times New Roman" w:cstheme="minorHAnsi"/>
          <w:lang w:val="x-none" w:eastAsia="x-none"/>
        </w:rPr>
        <w:t>ör en bedömning: kan jag personligen eller de personer i min omedelbara närhet, utan dröjsmål genomföra en insats som omedelbart förbättrar det aktuella missförhållandet?</w:t>
      </w:r>
    </w:p>
    <w:p w14:paraId="2CA6FBDF" w14:textId="77777777" w:rsidR="00DC42B4" w:rsidRPr="0064194C" w:rsidRDefault="00DC42B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1D1972BB" w14:textId="77777777" w:rsidR="00DC42B4" w:rsidRPr="0064194C" w:rsidRDefault="00DC42B4" w:rsidP="00BB418D">
      <w:pPr>
        <w:pStyle w:val="Liststycke"/>
        <w:numPr>
          <w:ilvl w:val="0"/>
          <w:numId w:val="18"/>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När du säkerställt att det akuta läget är under kontroll eller då du ej personligen kan avgöra vilken omedelbar åtgärd som behövs, uppmärksamma ....................................... på situationen.</w:t>
      </w:r>
    </w:p>
    <w:p w14:paraId="745325CE" w14:textId="77777777" w:rsidR="00DC42B4" w:rsidRPr="0064194C" w:rsidRDefault="00DC42B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4DE40AE" w14:textId="77777777" w:rsidR="00DC42B4" w:rsidRPr="0064194C" w:rsidRDefault="00DC42B4" w:rsidP="00BB418D">
      <w:pPr>
        <w:pStyle w:val="Liststycke"/>
        <w:numPr>
          <w:ilvl w:val="0"/>
          <w:numId w:val="18"/>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Har ingen omedelbar åtgärd genomförts, påtala detta för ....................................... så att hon/han kan besluta om en åtgärd.</w:t>
      </w:r>
    </w:p>
    <w:p w14:paraId="4D641BF7" w14:textId="77777777" w:rsidR="00DC42B4" w:rsidRPr="0064194C" w:rsidRDefault="00DC42B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5E14CFAF" w14:textId="77777777" w:rsidR="001E4F9A" w:rsidRPr="0064194C" w:rsidRDefault="00DC42B4" w:rsidP="00BB418D">
      <w:pPr>
        <w:pStyle w:val="Liststycke"/>
        <w:numPr>
          <w:ilvl w:val="0"/>
          <w:numId w:val="18"/>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4194C">
        <w:rPr>
          <w:rFonts w:eastAsia="Times New Roman" w:cstheme="minorHAnsi"/>
          <w:lang w:val="x-none" w:eastAsia="x-none"/>
        </w:rPr>
        <w:t xml:space="preserve">Det går bra att enbart framföra detta muntligt till ......................................., men vi föredrar ifall du även framför detta skriftligt. </w:t>
      </w:r>
    </w:p>
    <w:p w14:paraId="082445E2" w14:textId="77777777" w:rsidR="001E4F9A" w:rsidRPr="0064194C" w:rsidRDefault="001E4F9A" w:rsidP="0064194C">
      <w:pPr>
        <w:pStyle w:val="Liststycke"/>
        <w:spacing w:before="0" w:after="0" w:line="240" w:lineRule="auto"/>
        <w:rPr>
          <w:rFonts w:eastAsia="Times New Roman" w:cstheme="minorHAnsi"/>
          <w:color w:val="FF0000"/>
          <w:lang w:eastAsia="x-none"/>
        </w:rPr>
      </w:pPr>
    </w:p>
    <w:p w14:paraId="3E028A9E" w14:textId="715F6A81" w:rsidR="001E4F9A" w:rsidRPr="0064194C" w:rsidRDefault="001E4F9A"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lang w:eastAsia="x-none"/>
        </w:rPr>
      </w:pPr>
      <w:r w:rsidRPr="0064194C">
        <w:rPr>
          <w:rFonts w:eastAsia="Times New Roman" w:cstheme="minorHAnsi"/>
          <w:b/>
          <w:lang w:eastAsia="x-none"/>
        </w:rPr>
        <w:t>Hänvisning</w:t>
      </w:r>
    </w:p>
    <w:p w14:paraId="488898DD" w14:textId="77777777" w:rsidR="001E4F9A" w:rsidRPr="0064194C" w:rsidRDefault="001E4F9A" w:rsidP="0064194C">
      <w:pPr>
        <w:pStyle w:val="Liststycke"/>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ind w:left="360"/>
        <w:rPr>
          <w:rFonts w:eastAsia="Times New Roman" w:cstheme="minorHAnsi"/>
          <w:color w:val="FF0000"/>
          <w:lang w:eastAsia="x-none"/>
        </w:rPr>
      </w:pPr>
    </w:p>
    <w:p w14:paraId="1491BAE2" w14:textId="73C786BB" w:rsidR="00DC42B4" w:rsidRPr="0064194C" w:rsidRDefault="00AC58D6" w:rsidP="0064194C">
      <w:pPr>
        <w:pStyle w:val="Liststycke"/>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ind w:left="0"/>
        <w:rPr>
          <w:rFonts w:cstheme="minorHAnsi"/>
          <w:lang w:val="x-none" w:eastAsia="x-none"/>
        </w:rPr>
      </w:pPr>
      <w:r w:rsidRPr="0064194C">
        <w:rPr>
          <w:rFonts w:eastAsia="Times New Roman" w:cstheme="minorHAnsi"/>
          <w:lang w:eastAsia="x-none"/>
        </w:rPr>
        <w:t>Bilaga Avvikelserapport</w:t>
      </w:r>
      <w:r w:rsidR="00DC42B4" w:rsidRPr="0064194C">
        <w:rPr>
          <w:rFonts w:cstheme="minorHAnsi"/>
          <w:lang w:val="x-none" w:eastAsia="x-none"/>
        </w:rPr>
        <w:t xml:space="preserve"> </w:t>
      </w:r>
    </w:p>
    <w:p w14:paraId="35BB3603"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6A13D69F"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161D812F"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04F19F60" w14:textId="690B1BEF" w:rsidR="00DC42B4" w:rsidRPr="00272A16" w:rsidRDefault="00DC42B4" w:rsidP="00272A16">
      <w:pPr>
        <w:pStyle w:val="Rubrik2"/>
      </w:pPr>
      <w:bookmarkStart w:id="97" w:name="_5.9_Rutin_-"/>
      <w:bookmarkEnd w:id="97"/>
      <w:r w:rsidRPr="0064194C">
        <w:br w:type="page"/>
      </w:r>
      <w:bookmarkStart w:id="98" w:name="_Toc469309162"/>
      <w:r w:rsidR="00272A16" w:rsidRPr="00272A16">
        <w:lastRenderedPageBreak/>
        <w:t xml:space="preserve">5.9 </w:t>
      </w:r>
      <w:r w:rsidRPr="00272A16">
        <w:t xml:space="preserve">Rutin </w:t>
      </w:r>
      <w:r w:rsidR="00272A16" w:rsidRPr="00272A16">
        <w:t>- V</w:t>
      </w:r>
      <w:r w:rsidRPr="00272A16">
        <w:t>id missförhållanden och tillbud</w:t>
      </w:r>
      <w:bookmarkEnd w:id="98"/>
    </w:p>
    <w:p w14:paraId="447BDB4D" w14:textId="77777777" w:rsidR="00DC42B4" w:rsidRPr="0064194C" w:rsidRDefault="00DC42B4"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5E98E001" w14:textId="77777777" w:rsidR="00DC42B4" w:rsidRPr="0064194C" w:rsidRDefault="00DC42B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ind w:left="360"/>
        <w:rPr>
          <w:rFonts w:eastAsia="Times New Roman" w:cstheme="minorHAnsi"/>
          <w:lang w:val="x-none" w:eastAsia="x-none"/>
        </w:rPr>
      </w:pPr>
      <w:r w:rsidRPr="0064194C">
        <w:rPr>
          <w:rFonts w:cstheme="minorHAnsi"/>
          <w:lang w:val="x-none" w:eastAsia="x-none"/>
        </w:rPr>
        <w:t>....................................... ska s</w:t>
      </w:r>
      <w:r w:rsidRPr="0064194C">
        <w:rPr>
          <w:rFonts w:eastAsia="Times New Roman" w:cstheme="minorHAnsi"/>
          <w:lang w:val="x-none" w:eastAsia="x-none"/>
        </w:rPr>
        <w:t>äkerställa att utredning av tillbud, missförhållande och synpunkter görs på ett korrekt sätt enligt denna rutin:</w:t>
      </w:r>
    </w:p>
    <w:p w14:paraId="29D667B2"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360"/>
        <w:rPr>
          <w:rFonts w:eastAsia="Times New Roman" w:cstheme="minorHAnsi"/>
          <w:lang w:val="x-none" w:eastAsia="x-none"/>
        </w:rPr>
      </w:pPr>
    </w:p>
    <w:p w14:paraId="2154EFA2" w14:textId="77777777" w:rsidR="00DC42B4" w:rsidRPr="0064194C" w:rsidRDefault="00DC42B4" w:rsidP="00BB418D">
      <w:pPr>
        <w:numPr>
          <w:ilvl w:val="0"/>
          <w:numId w:val="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ansvarar för att åtgärder omedelbart vidtas för att rätta till missförhållandet, om sådana inte redan vidtagits.</w:t>
      </w:r>
    </w:p>
    <w:p w14:paraId="5279D6C4"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360"/>
        <w:rPr>
          <w:rFonts w:eastAsia="Times New Roman" w:cstheme="minorHAnsi"/>
          <w:lang w:val="x-none" w:eastAsia="x-none"/>
        </w:rPr>
      </w:pPr>
    </w:p>
    <w:p w14:paraId="273110E5" w14:textId="77777777" w:rsidR="00DC42B4" w:rsidRPr="0064194C" w:rsidRDefault="00DC42B4" w:rsidP="00BB418D">
      <w:pPr>
        <w:numPr>
          <w:ilvl w:val="0"/>
          <w:numId w:val="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ansvarar för att anmälan börjar att utredas senast dagen efter att anmälan tagits emot. Anmälan ska utredas skyndsamt och avslutas med ett beslut.</w:t>
      </w:r>
    </w:p>
    <w:p w14:paraId="2061E60E"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360"/>
        <w:rPr>
          <w:rFonts w:eastAsia="Times New Roman" w:cstheme="minorHAnsi"/>
          <w:lang w:val="x-none" w:eastAsia="x-none"/>
        </w:rPr>
      </w:pPr>
    </w:p>
    <w:p w14:paraId="66C357CA" w14:textId="77777777" w:rsidR="00DC42B4" w:rsidRPr="0064194C" w:rsidRDefault="00DC42B4" w:rsidP="00BB418D">
      <w:pPr>
        <w:numPr>
          <w:ilvl w:val="0"/>
          <w:numId w:val="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Den enskilde som berörs bör alltid underrättas</w:t>
      </w:r>
    </w:p>
    <w:p w14:paraId="6F0BBCC4"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720"/>
        <w:rPr>
          <w:rFonts w:eastAsia="Times New Roman" w:cstheme="minorHAnsi"/>
          <w:lang w:val="x-none" w:eastAsia="x-none"/>
        </w:rPr>
      </w:pPr>
      <w:r w:rsidRPr="0064194C">
        <w:rPr>
          <w:rFonts w:eastAsia="Times New Roman" w:cstheme="minorHAnsi"/>
          <w:lang w:val="x-none" w:eastAsia="x-none"/>
        </w:rPr>
        <w:t xml:space="preserve">    - om ett missförhållande inträffat</w:t>
      </w:r>
    </w:p>
    <w:p w14:paraId="3055A9FC" w14:textId="040B4AC0"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720"/>
        <w:rPr>
          <w:rFonts w:eastAsia="Times New Roman" w:cstheme="minorHAnsi"/>
          <w:lang w:val="x-none" w:eastAsia="x-none"/>
        </w:rPr>
      </w:pPr>
      <w:r w:rsidRPr="0064194C">
        <w:rPr>
          <w:rFonts w:eastAsia="Times New Roman" w:cstheme="minorHAnsi"/>
          <w:lang w:val="x-none" w:eastAsia="x-none"/>
        </w:rPr>
        <w:t xml:space="preserve">    - när en anmälan gjorts till IVO om ett missförhållande eller risk för missförhållande.</w:t>
      </w:r>
    </w:p>
    <w:p w14:paraId="6166E8E9" w14:textId="77777777" w:rsidR="00DC42B4" w:rsidRPr="0064194C" w:rsidRDefault="00DC42B4"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360"/>
        <w:rPr>
          <w:rFonts w:eastAsia="Times New Roman" w:cstheme="minorHAnsi"/>
          <w:lang w:val="x-none" w:eastAsia="x-none"/>
        </w:rPr>
      </w:pPr>
    </w:p>
    <w:p w14:paraId="44020D9C" w14:textId="77777777" w:rsidR="00DC42B4" w:rsidRPr="0064194C" w:rsidRDefault="00DC42B4" w:rsidP="00BB418D">
      <w:pPr>
        <w:numPr>
          <w:ilvl w:val="0"/>
          <w:numId w:val="6"/>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Det som framkommer när en anmälan om ett allvarligt missförhållande utreds ska dokumenteras. </w:t>
      </w:r>
    </w:p>
    <w:p w14:paraId="1DD0E0C8"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714C1A97" w14:textId="77777777" w:rsidR="00DC42B4" w:rsidRPr="0064194C" w:rsidRDefault="00DC42B4" w:rsidP="0064194C">
      <w:pPr>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Utredning</w:t>
      </w:r>
    </w:p>
    <w:p w14:paraId="0FA50D11"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49F3028B"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har ansvar f</w:t>
      </w:r>
      <w:r w:rsidRPr="0064194C">
        <w:rPr>
          <w:rFonts w:eastAsia="Times New Roman" w:cstheme="minorHAnsi"/>
          <w:lang w:val="x-none" w:eastAsia="x-none"/>
        </w:rPr>
        <w:t xml:space="preserve">ör att utredning görs av missförhållande eller risk för missförhållande enligt de riktlinjer som finns enligt SOSFS 2011:9 och att utredningen dokumenteras fortlöpande. ....................................... tillsätter utredningsgrupp som </w:t>
      </w:r>
      <w:r w:rsidRPr="0064194C">
        <w:rPr>
          <w:rFonts w:cstheme="minorHAnsi"/>
          <w:color w:val="000000"/>
          <w:lang w:val="x-none" w:eastAsia="x-none"/>
        </w:rPr>
        <w:t>ger f</w:t>
      </w:r>
      <w:r w:rsidRPr="0064194C">
        <w:rPr>
          <w:rFonts w:eastAsia="Times New Roman" w:cstheme="minorHAnsi"/>
          <w:color w:val="000000"/>
          <w:lang w:val="x-none" w:eastAsia="x-none"/>
        </w:rPr>
        <w:t>örslag till åtgärder. ....................................... beslutar om åtgärder samt förebyggande åtgärder och om händelsen är ett allvarligt missförhållande som ska anmälas till IVO samt informerar den nämnd som beslutat om insatsen. .......................................</w:t>
      </w:r>
      <w:r w:rsidRPr="0064194C">
        <w:rPr>
          <w:rFonts w:cstheme="minorHAnsi"/>
          <w:lang w:val="x-none" w:eastAsia="x-none"/>
        </w:rPr>
        <w:t xml:space="preserve"> avslutar utredningen med beslut eller st</w:t>
      </w:r>
      <w:r w:rsidRPr="0064194C">
        <w:rPr>
          <w:rFonts w:eastAsia="Times New Roman" w:cstheme="minorHAnsi"/>
          <w:lang w:val="x-none" w:eastAsia="x-none"/>
        </w:rPr>
        <w:t>ällningstagande.</w:t>
      </w:r>
    </w:p>
    <w:p w14:paraId="0AB55F46"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6B14AC8F" w14:textId="77777777" w:rsidR="00DC42B4" w:rsidRPr="0064194C" w:rsidRDefault="00DC42B4" w:rsidP="0064194C">
      <w:pPr>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Utredningen skall visa</w:t>
      </w:r>
    </w:p>
    <w:p w14:paraId="132CE9A1"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3D0B8CBF" w14:textId="77777777" w:rsidR="00DC42B4" w:rsidRPr="0064194C" w:rsidRDefault="00DC42B4" w:rsidP="00BB418D">
      <w:pPr>
        <w:numPr>
          <w:ilvl w:val="1"/>
          <w:numId w:val="6"/>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Vad det rapporterade missf</w:t>
      </w:r>
      <w:r w:rsidRPr="0064194C">
        <w:rPr>
          <w:rFonts w:eastAsia="Times New Roman" w:cstheme="minorHAnsi"/>
          <w:lang w:val="x-none" w:eastAsia="x-none"/>
        </w:rPr>
        <w:t>örhållandet eller risken för missförhållande har bestått av och vilka konsekvenser det har fått eller kunde ha fått för den enskilde</w:t>
      </w:r>
    </w:p>
    <w:p w14:paraId="7F234B42" w14:textId="77777777" w:rsidR="00DC42B4" w:rsidRPr="0064194C" w:rsidRDefault="00DC42B4" w:rsidP="00BB418D">
      <w:pPr>
        <w:numPr>
          <w:ilvl w:val="1"/>
          <w:numId w:val="6"/>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När den muntliga eller skriftliga rapporten har tagits emot</w:t>
      </w:r>
    </w:p>
    <w:p w14:paraId="080B14F2" w14:textId="77777777" w:rsidR="00DC42B4" w:rsidRPr="0064194C" w:rsidRDefault="00DC42B4" w:rsidP="00BB418D">
      <w:pPr>
        <w:numPr>
          <w:ilvl w:val="1"/>
          <w:numId w:val="6"/>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När och hur missförhållandet eller risken för ett missförhållande har uppmärksammats</w:t>
      </w:r>
    </w:p>
    <w:p w14:paraId="2C2F4608" w14:textId="77777777" w:rsidR="00DC42B4" w:rsidRPr="0064194C" w:rsidRDefault="00DC42B4" w:rsidP="00BB418D">
      <w:pPr>
        <w:numPr>
          <w:ilvl w:val="1"/>
          <w:numId w:val="6"/>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När missförhållandet har inträffat</w:t>
      </w:r>
    </w:p>
    <w:p w14:paraId="2C9E6AA3" w14:textId="77777777" w:rsidR="00DC42B4" w:rsidRPr="0064194C" w:rsidRDefault="00DC42B4" w:rsidP="00BB418D">
      <w:pPr>
        <w:numPr>
          <w:ilvl w:val="1"/>
          <w:numId w:val="6"/>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Identifierade orsaker till missförhållandet eller risk för missförhållande</w:t>
      </w:r>
    </w:p>
    <w:p w14:paraId="546DBEDD" w14:textId="77777777" w:rsidR="00DC42B4" w:rsidRPr="0064194C" w:rsidRDefault="00DC42B4" w:rsidP="00BB418D">
      <w:pPr>
        <w:numPr>
          <w:ilvl w:val="1"/>
          <w:numId w:val="6"/>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Om något liknande har inträffat i verksamheten tidigare och i så fall varför det har inträffat igen</w:t>
      </w:r>
    </w:p>
    <w:p w14:paraId="11400159" w14:textId="77777777" w:rsidR="00DC42B4" w:rsidRPr="0064194C" w:rsidRDefault="00DC42B4" w:rsidP="00BB418D">
      <w:pPr>
        <w:numPr>
          <w:ilvl w:val="1"/>
          <w:numId w:val="6"/>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Bedömning av om något liknande skulle kunna inträffa igen</w:t>
      </w:r>
    </w:p>
    <w:p w14:paraId="5F807DBC"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5F647D4C" w14:textId="77777777" w:rsidR="00DC42B4" w:rsidRPr="0064194C" w:rsidRDefault="00DC42B4" w:rsidP="0064194C">
      <w:pPr>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Dokumentationen ska vidare visa:</w:t>
      </w:r>
    </w:p>
    <w:p w14:paraId="2D27AAF2"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65D5D3B0" w14:textId="77777777" w:rsidR="00DC42B4" w:rsidRPr="0064194C" w:rsidRDefault="00DC42B4" w:rsidP="00BB418D">
      <w:pPr>
        <w:numPr>
          <w:ilvl w:val="1"/>
          <w:numId w:val="6"/>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xml:space="preserve">vilka </w:t>
      </w:r>
      <w:r w:rsidRPr="0064194C">
        <w:rPr>
          <w:rFonts w:eastAsia="Times New Roman" w:cstheme="minorHAnsi"/>
          <w:lang w:val="x-none" w:eastAsia="x-none"/>
        </w:rPr>
        <w:t>åtgärder som har vidtagits för att undanröja eller avhjälpa missförhållandet eller risken för ett missförhållande samt tidpunkt för dessa</w:t>
      </w:r>
    </w:p>
    <w:p w14:paraId="5726F59B" w14:textId="77777777" w:rsidR="00DC42B4" w:rsidRPr="0064194C" w:rsidRDefault="00DC42B4" w:rsidP="00BB418D">
      <w:pPr>
        <w:numPr>
          <w:ilvl w:val="1"/>
          <w:numId w:val="6"/>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Vad som i övrigt har framkommit under utredningen</w:t>
      </w:r>
    </w:p>
    <w:p w14:paraId="0CA92004" w14:textId="77777777" w:rsidR="00DC42B4" w:rsidRPr="0064194C" w:rsidRDefault="00DC42B4" w:rsidP="00BB418D">
      <w:pPr>
        <w:numPr>
          <w:ilvl w:val="1"/>
          <w:numId w:val="6"/>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vilket beslut eller ställningstagande som utredningen har avslutats med</w:t>
      </w:r>
    </w:p>
    <w:p w14:paraId="4F3DF1B9"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22777E28" w14:textId="77777777" w:rsidR="001E4F9A" w:rsidRPr="0064194C" w:rsidRDefault="001E4F9A" w:rsidP="0064194C">
      <w:pPr>
        <w:spacing w:before="0" w:after="0" w:line="240" w:lineRule="auto"/>
        <w:rPr>
          <w:rFonts w:cstheme="minorHAnsi"/>
          <w:b/>
          <w:bCs/>
          <w:lang w:val="x-none" w:eastAsia="x-none"/>
        </w:rPr>
      </w:pPr>
      <w:r w:rsidRPr="0064194C">
        <w:rPr>
          <w:rFonts w:cstheme="minorHAnsi"/>
          <w:b/>
          <w:bCs/>
          <w:lang w:val="x-none" w:eastAsia="x-none"/>
        </w:rPr>
        <w:br w:type="page"/>
      </w:r>
    </w:p>
    <w:p w14:paraId="166F2FDC" w14:textId="43655B97" w:rsidR="00DC42B4" w:rsidRPr="0064194C" w:rsidRDefault="00DC42B4" w:rsidP="0064194C">
      <w:pPr>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lastRenderedPageBreak/>
        <w:t>F</w:t>
      </w:r>
      <w:r w:rsidRPr="0064194C">
        <w:rPr>
          <w:rFonts w:eastAsia="Times New Roman" w:cstheme="minorHAnsi"/>
          <w:b/>
          <w:bCs/>
          <w:lang w:val="x-none" w:eastAsia="x-none"/>
        </w:rPr>
        <w:t>ör varje uppgift som dokumenteras under utredningen ska det framgå:</w:t>
      </w:r>
    </w:p>
    <w:p w14:paraId="428BC2BE"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06BAD93B" w14:textId="77777777" w:rsidR="00DC42B4" w:rsidRPr="0064194C" w:rsidRDefault="00DC42B4" w:rsidP="00BB418D">
      <w:pPr>
        <w:numPr>
          <w:ilvl w:val="1"/>
          <w:numId w:val="6"/>
        </w:numPr>
        <w:tabs>
          <w:tab w:val="left" w:pos="1440"/>
        </w:tabs>
        <w:autoSpaceDE w:val="0"/>
        <w:autoSpaceDN w:val="0"/>
        <w:adjustRightInd w:val="0"/>
        <w:spacing w:before="0" w:after="0" w:line="240" w:lineRule="auto"/>
        <w:rPr>
          <w:rFonts w:cstheme="minorHAnsi"/>
          <w:lang w:val="x-none" w:eastAsia="x-none"/>
        </w:rPr>
      </w:pPr>
      <w:r w:rsidRPr="0064194C">
        <w:rPr>
          <w:rFonts w:cstheme="minorHAnsi"/>
          <w:lang w:val="x-none" w:eastAsia="x-none"/>
        </w:rPr>
        <w:t>vilket datum uppgiften dokumenterades</w:t>
      </w:r>
    </w:p>
    <w:p w14:paraId="492C569E" w14:textId="77777777" w:rsidR="00DC42B4" w:rsidRPr="0064194C" w:rsidRDefault="00DC42B4" w:rsidP="00BB418D">
      <w:pPr>
        <w:numPr>
          <w:ilvl w:val="1"/>
          <w:numId w:val="6"/>
        </w:numPr>
        <w:tabs>
          <w:tab w:val="left" w:pos="1440"/>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varifr</w:t>
      </w:r>
      <w:r w:rsidRPr="0064194C">
        <w:rPr>
          <w:rFonts w:eastAsia="Times New Roman" w:cstheme="minorHAnsi"/>
          <w:lang w:val="x-none" w:eastAsia="x-none"/>
        </w:rPr>
        <w:t>ån uppgiften kommer</w:t>
      </w:r>
    </w:p>
    <w:p w14:paraId="4503CF5A" w14:textId="77777777" w:rsidR="00DC42B4" w:rsidRPr="0064194C" w:rsidRDefault="00DC42B4" w:rsidP="00BB418D">
      <w:pPr>
        <w:numPr>
          <w:ilvl w:val="1"/>
          <w:numId w:val="6"/>
        </w:numPr>
        <w:tabs>
          <w:tab w:val="left" w:pos="144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vad som är faktiska omständigheter och vad som är bedömningar</w:t>
      </w:r>
    </w:p>
    <w:p w14:paraId="3E369560" w14:textId="77777777" w:rsidR="00DC42B4" w:rsidRPr="0064194C" w:rsidRDefault="00DC42B4" w:rsidP="00BB418D">
      <w:pPr>
        <w:numPr>
          <w:ilvl w:val="1"/>
          <w:numId w:val="6"/>
        </w:numPr>
        <w:tabs>
          <w:tab w:val="left" w:pos="144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vem (namn och befattning) som har dokumenterat uppgiften</w:t>
      </w:r>
    </w:p>
    <w:p w14:paraId="4F0D4A02"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4BDD092A"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De åtgärder som har vidtagits eller planeras i verksamheten för att förhindra att liknande missförhållanden eller risker för missförhållanden uppkommer igen ska dokumenteras.</w:t>
      </w:r>
    </w:p>
    <w:p w14:paraId="79B5734F"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4115A2D9" w14:textId="77777777" w:rsidR="00DC42B4" w:rsidRPr="0064194C" w:rsidRDefault="00DC42B4" w:rsidP="0064194C">
      <w:pPr>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Anm</w:t>
      </w:r>
      <w:r w:rsidRPr="0064194C">
        <w:rPr>
          <w:rFonts w:eastAsia="Times New Roman" w:cstheme="minorHAnsi"/>
          <w:b/>
          <w:bCs/>
          <w:lang w:val="x-none" w:eastAsia="x-none"/>
        </w:rPr>
        <w:t>älan till IVO (Inspektionen för vård och omsorg)</w:t>
      </w:r>
    </w:p>
    <w:p w14:paraId="76153020"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25E43EE7" w14:textId="77777777" w:rsidR="00DC42B4" w:rsidRPr="0064194C" w:rsidRDefault="00DC42B4" w:rsidP="0064194C">
      <w:pPr>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Vad skall anm</w:t>
      </w:r>
      <w:r w:rsidRPr="0064194C">
        <w:rPr>
          <w:rFonts w:eastAsia="Times New Roman" w:cstheme="minorHAnsi"/>
          <w:b/>
          <w:bCs/>
          <w:lang w:val="x-none" w:eastAsia="x-none"/>
        </w:rPr>
        <w:t>älas?</w:t>
      </w:r>
    </w:p>
    <w:p w14:paraId="404DE063"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06A5FFD9"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Allvarliga missf</w:t>
      </w:r>
      <w:r w:rsidRPr="0064194C">
        <w:rPr>
          <w:rFonts w:eastAsia="Times New Roman" w:cstheme="minorHAnsi"/>
          <w:lang w:val="x-none" w:eastAsia="x-none"/>
        </w:rPr>
        <w:t>örhållanden som kan vara antingen utförda handlingar eller försummelse eller underlåtenhet vilket innebär allvarligt hot mot eller allvarliga konsekvenser för enskilds liv, säkerhet eller fysisk och/eller psykisk hälsa. Påtaglig risk för allvarligt missförhållande som ska anmälas, vilket menas att det är uppenbar och konkret risk för allvarligt missförhållande.</w:t>
      </w:r>
    </w:p>
    <w:p w14:paraId="2954DF0E"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37FDF0E8"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bedömer om anmälan ska göras till IVO och har ansvar att lämna anmälan.</w:t>
      </w:r>
    </w:p>
    <w:p w14:paraId="240FBF70"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0B2FE649" w14:textId="77777777" w:rsidR="00DC42B4" w:rsidRPr="0064194C" w:rsidRDefault="00DC42B4" w:rsidP="0064194C">
      <w:pPr>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Hur anm</w:t>
      </w:r>
      <w:r w:rsidRPr="0064194C">
        <w:rPr>
          <w:rFonts w:eastAsia="Times New Roman" w:cstheme="minorHAnsi"/>
          <w:b/>
          <w:bCs/>
          <w:lang w:val="x-none" w:eastAsia="x-none"/>
        </w:rPr>
        <w:t>äla?</w:t>
      </w:r>
    </w:p>
    <w:p w14:paraId="47A233A5"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34A41277"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Anm</w:t>
      </w:r>
      <w:r w:rsidRPr="0064194C">
        <w:rPr>
          <w:rFonts w:eastAsia="Times New Roman" w:cstheme="minorHAnsi"/>
          <w:lang w:val="x-none" w:eastAsia="x-none"/>
        </w:rPr>
        <w:t xml:space="preserve">älan till IVO görs på särskild blankett: </w:t>
      </w:r>
    </w:p>
    <w:p w14:paraId="15652AB0" w14:textId="77777777" w:rsidR="00DC42B4" w:rsidRPr="00B4717A" w:rsidRDefault="00ED6CC7" w:rsidP="0064194C">
      <w:pPr>
        <w:autoSpaceDE w:val="0"/>
        <w:autoSpaceDN w:val="0"/>
        <w:adjustRightInd w:val="0"/>
        <w:spacing w:before="0" w:after="0" w:line="240" w:lineRule="auto"/>
        <w:rPr>
          <w:rFonts w:cstheme="minorHAnsi"/>
          <w:color w:val="4472C4" w:themeColor="accent5"/>
          <w:lang w:val="x-none" w:eastAsia="x-none"/>
        </w:rPr>
      </w:pPr>
      <w:hyperlink r:id="rId38" w:history="1">
        <w:r w:rsidR="00DC42B4" w:rsidRPr="00B4717A">
          <w:rPr>
            <w:rFonts w:cstheme="minorHAnsi"/>
            <w:bCs/>
            <w:color w:val="4472C4" w:themeColor="accent5"/>
            <w:u w:val="single"/>
            <w:lang w:val="x-none" w:eastAsia="x-none"/>
          </w:rPr>
          <w:t>Lex Sarah</w:t>
        </w:r>
      </w:hyperlink>
      <w:r w:rsidR="00DC42B4" w:rsidRPr="00B4717A">
        <w:rPr>
          <w:rFonts w:cstheme="minorHAnsi"/>
          <w:color w:val="4472C4" w:themeColor="accent5"/>
          <w:lang w:val="x-none" w:eastAsia="x-none"/>
        </w:rPr>
        <w:t xml:space="preserve"> </w:t>
      </w:r>
    </w:p>
    <w:p w14:paraId="6523520A" w14:textId="77777777" w:rsidR="00DC42B4" w:rsidRPr="0064194C" w:rsidRDefault="00DC42B4" w:rsidP="0064194C">
      <w:pPr>
        <w:autoSpaceDE w:val="0"/>
        <w:autoSpaceDN w:val="0"/>
        <w:adjustRightInd w:val="0"/>
        <w:spacing w:before="0" w:after="0" w:line="240" w:lineRule="auto"/>
        <w:rPr>
          <w:rFonts w:cstheme="minorHAnsi"/>
          <w:lang w:val="x-none" w:eastAsia="x-none"/>
        </w:rPr>
      </w:pPr>
      <w:r w:rsidRPr="0064194C">
        <w:rPr>
          <w:rFonts w:cstheme="minorHAnsi"/>
          <w:lang w:val="x-none" w:eastAsia="x-none"/>
        </w:rPr>
        <w:t>http://access.edita.se/optimaker//interface//stream/mabstream.asp?filetype=1&amp;orderlistmainid=5770&amp;printfileid=5770&amp;filex=8673172551530</w:t>
      </w:r>
    </w:p>
    <w:p w14:paraId="170F3B01"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3E574205"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348C9D8C"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Utredningen beh</w:t>
      </w:r>
      <w:r w:rsidRPr="0064194C">
        <w:rPr>
          <w:rFonts w:eastAsia="Times New Roman" w:cstheme="minorHAnsi"/>
          <w:lang w:val="x-none" w:eastAsia="x-none"/>
        </w:rPr>
        <w:t>över inte ha gjorts färdig då anmälan skickas till IVO, men ska vara avslutad senast två månader efter att anmälan gjorts.</w:t>
      </w:r>
    </w:p>
    <w:p w14:paraId="1184D4A3"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2FDE1D59" w14:textId="77777777" w:rsidR="00DC42B4" w:rsidRPr="0064194C" w:rsidRDefault="00DC42B4" w:rsidP="0064194C">
      <w:pPr>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Information</w:t>
      </w:r>
    </w:p>
    <w:p w14:paraId="7718B8A5"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0A707F91"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om anm</w:t>
      </w:r>
      <w:r w:rsidRPr="0064194C">
        <w:rPr>
          <w:rFonts w:eastAsia="Times New Roman" w:cstheme="minorHAnsi"/>
          <w:lang w:val="x-none" w:eastAsia="x-none"/>
        </w:rPr>
        <w:t>älan till IVO lämnas också till den nämnd som beslutat om insatsen för den enskilde. Den berörde enskilde underrättas om att anmälan gjorts till IVO vad gäller Lex Sarah.</w:t>
      </w:r>
    </w:p>
    <w:p w14:paraId="18DA8744"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1283E7EA" w14:textId="77777777" w:rsidR="00DC42B4" w:rsidRPr="0064194C" w:rsidRDefault="00DC42B4" w:rsidP="0064194C">
      <w:pPr>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Information till ber</w:t>
      </w:r>
      <w:r w:rsidRPr="0064194C">
        <w:rPr>
          <w:rFonts w:eastAsia="Times New Roman" w:cstheme="minorHAnsi"/>
          <w:b/>
          <w:bCs/>
          <w:lang w:val="x-none" w:eastAsia="x-none"/>
        </w:rPr>
        <w:t>örd personal</w:t>
      </w:r>
    </w:p>
    <w:p w14:paraId="6964B5ED"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57A42E98"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Utredningsgrupp tar st</w:t>
      </w:r>
      <w:r w:rsidRPr="0064194C">
        <w:rPr>
          <w:rFonts w:eastAsia="Times New Roman" w:cstheme="minorHAnsi"/>
          <w:lang w:val="x-none" w:eastAsia="x-none"/>
        </w:rPr>
        <w:t>ällning till vilken/vilka personal som ska informeras och hur de ska informeras om en rapport och de åtgärder som har vidtagits med anledning av denna.</w:t>
      </w:r>
    </w:p>
    <w:p w14:paraId="509C73D4"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Utredningsgrupp tar ställning till om och hur berörd personal ska ges stöd.</w:t>
      </w:r>
    </w:p>
    <w:p w14:paraId="1D147A76" w14:textId="77777777" w:rsidR="00DC42B4" w:rsidRPr="0064194C" w:rsidRDefault="00DC42B4" w:rsidP="0064194C">
      <w:pPr>
        <w:autoSpaceDE w:val="0"/>
        <w:autoSpaceDN w:val="0"/>
        <w:adjustRightInd w:val="0"/>
        <w:spacing w:before="0" w:after="0" w:line="240" w:lineRule="auto"/>
        <w:rPr>
          <w:rFonts w:eastAsia="Times New Roman" w:cstheme="minorHAnsi"/>
          <w:lang w:val="x-none" w:eastAsia="x-none"/>
        </w:rPr>
      </w:pPr>
    </w:p>
    <w:p w14:paraId="35AAD0AB" w14:textId="77777777" w:rsidR="00DC42B4" w:rsidRPr="0064194C" w:rsidRDefault="00DC42B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color w:val="000000"/>
          <w:lang w:val="x-none" w:eastAsia="x-none"/>
        </w:rPr>
      </w:pPr>
      <w:r w:rsidRPr="0064194C">
        <w:rPr>
          <w:rFonts w:cstheme="minorHAnsi"/>
          <w:b/>
          <w:bCs/>
          <w:color w:val="000000"/>
          <w:lang w:val="x-none" w:eastAsia="x-none"/>
        </w:rPr>
        <w:t>Uppf</w:t>
      </w:r>
      <w:r w:rsidRPr="0064194C">
        <w:rPr>
          <w:rFonts w:eastAsia="Times New Roman" w:cstheme="minorHAnsi"/>
          <w:b/>
          <w:bCs/>
          <w:color w:val="000000"/>
          <w:lang w:val="x-none" w:eastAsia="x-none"/>
        </w:rPr>
        <w:t>öljning/Utvärdering</w:t>
      </w:r>
    </w:p>
    <w:p w14:paraId="7513F4C1" w14:textId="77777777" w:rsidR="00DC42B4" w:rsidRPr="0064194C" w:rsidRDefault="00DC42B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color w:val="000000"/>
          <w:lang w:val="x-none" w:eastAsia="x-none"/>
        </w:rPr>
      </w:pPr>
    </w:p>
    <w:p w14:paraId="19A178A4" w14:textId="77777777" w:rsidR="00DC42B4" w:rsidRPr="0064194C" w:rsidRDefault="00DC42B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color w:val="000000"/>
          <w:lang w:val="x-none" w:eastAsia="x-none"/>
        </w:rPr>
      </w:pPr>
      <w:r w:rsidRPr="0064194C">
        <w:rPr>
          <w:rFonts w:cstheme="minorHAnsi"/>
          <w:color w:val="000000"/>
          <w:lang w:val="x-none" w:eastAsia="x-none"/>
        </w:rPr>
        <w:t>....................................... ska f</w:t>
      </w:r>
      <w:r w:rsidRPr="0064194C">
        <w:rPr>
          <w:rFonts w:eastAsia="Times New Roman" w:cstheme="minorHAnsi"/>
          <w:color w:val="000000"/>
          <w:lang w:val="x-none" w:eastAsia="x-none"/>
        </w:rPr>
        <w:t>ölja upp utredningens åtgärder.</w:t>
      </w:r>
    </w:p>
    <w:p w14:paraId="629DEE0A" w14:textId="77777777" w:rsidR="00DC42B4" w:rsidRPr="0064194C" w:rsidRDefault="00DC42B4" w:rsidP="006419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000000"/>
          <w:lang w:val="x-none" w:eastAsia="x-none"/>
        </w:rPr>
      </w:pPr>
      <w:r w:rsidRPr="0064194C">
        <w:rPr>
          <w:rFonts w:cstheme="minorHAnsi"/>
          <w:color w:val="000000"/>
          <w:lang w:val="x-none" w:eastAsia="x-none"/>
        </w:rPr>
        <w:t>F</w:t>
      </w:r>
      <w:r w:rsidRPr="0064194C">
        <w:rPr>
          <w:rFonts w:eastAsia="Times New Roman" w:cstheme="minorHAnsi"/>
          <w:color w:val="000000"/>
          <w:lang w:val="x-none" w:eastAsia="x-none"/>
        </w:rPr>
        <w:t xml:space="preserve">ör att öka lärandet och för att ständigt förbättra oss ska ....................................... påminna om rapporteringsskyldighet och återberätta lex Sarah utredningen och de åtgärder som framkommit på personalmöten minst en gång om året. </w:t>
      </w:r>
    </w:p>
    <w:p w14:paraId="5FC1D3E4" w14:textId="77777777" w:rsidR="00DC42B4" w:rsidRPr="0064194C" w:rsidRDefault="00DC42B4" w:rsidP="0064194C">
      <w:pPr>
        <w:autoSpaceDE w:val="0"/>
        <w:autoSpaceDN w:val="0"/>
        <w:adjustRightInd w:val="0"/>
        <w:spacing w:before="0" w:after="0" w:line="240" w:lineRule="auto"/>
        <w:rPr>
          <w:rFonts w:cstheme="minorHAnsi"/>
          <w:lang w:val="x-none" w:eastAsia="x-none"/>
        </w:rPr>
      </w:pPr>
    </w:p>
    <w:p w14:paraId="29EABF00" w14:textId="392FB73F" w:rsidR="00F40D7D" w:rsidRPr="0064194C" w:rsidRDefault="00F40D7D" w:rsidP="0064194C">
      <w:pPr>
        <w:spacing w:before="0" w:after="0" w:line="240" w:lineRule="auto"/>
        <w:rPr>
          <w:rFonts w:cstheme="minorHAnsi"/>
          <w:lang w:val="x-none" w:eastAsia="x-none"/>
        </w:rPr>
      </w:pPr>
      <w:r w:rsidRPr="0064194C">
        <w:rPr>
          <w:rFonts w:cstheme="minorHAnsi"/>
          <w:lang w:val="x-none" w:eastAsia="x-none"/>
        </w:rPr>
        <w:br w:type="page"/>
      </w:r>
    </w:p>
    <w:p w14:paraId="33C23C59" w14:textId="57F04D68" w:rsidR="00CB2DAF" w:rsidRPr="00A47B73" w:rsidRDefault="00CB2DAF" w:rsidP="00A47B73">
      <w:pPr>
        <w:pStyle w:val="Rubrik2"/>
      </w:pPr>
      <w:bookmarkStart w:id="99" w:name="_5.9_Rutin_–"/>
      <w:bookmarkStart w:id="100" w:name="_Toc469309163"/>
      <w:bookmarkEnd w:id="99"/>
      <w:r w:rsidRPr="00A47B73">
        <w:lastRenderedPageBreak/>
        <w:t>5.</w:t>
      </w:r>
      <w:r w:rsidR="00A47B73" w:rsidRPr="00A47B73">
        <w:t>10</w:t>
      </w:r>
      <w:r w:rsidRPr="00A47B73">
        <w:t xml:space="preserve"> Rutin – Stöd av personal vid missförhållande och tillbud</w:t>
      </w:r>
      <w:bookmarkEnd w:id="100"/>
    </w:p>
    <w:p w14:paraId="1F9BEBB3" w14:textId="77777777" w:rsidR="002F20DA" w:rsidRPr="0064194C" w:rsidRDefault="002F20D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29645347" w14:textId="2C359B84" w:rsidR="00EB0BFE" w:rsidRPr="0064194C" w:rsidRDefault="00EB0BF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Rutin f</w:t>
      </w:r>
      <w:r w:rsidRPr="0064194C">
        <w:rPr>
          <w:rFonts w:eastAsia="Times New Roman" w:cstheme="minorHAnsi"/>
          <w:lang w:val="x-none" w:eastAsia="x-none"/>
        </w:rPr>
        <w:t>ör stöd av personal vid missförhållanden och tillbud</w:t>
      </w:r>
    </w:p>
    <w:p w14:paraId="08DB9EA4" w14:textId="77777777" w:rsidR="00EB0BFE" w:rsidRPr="0064194C" w:rsidRDefault="00EB0BF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6C61B6DE" w14:textId="77777777" w:rsidR="00EB0BFE" w:rsidRPr="0064194C" w:rsidRDefault="00EB0BFE" w:rsidP="00BB418D">
      <w:pPr>
        <w:pStyle w:val="Liststycke"/>
        <w:numPr>
          <w:ilvl w:val="0"/>
          <w:numId w:val="19"/>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Få in namn på personal som berörs av ärendet.</w:t>
      </w:r>
    </w:p>
    <w:p w14:paraId="7BB152D0" w14:textId="77777777" w:rsidR="00EB0BFE" w:rsidRPr="0064194C" w:rsidRDefault="00EB0BFE" w:rsidP="00BB418D">
      <w:pPr>
        <w:pStyle w:val="Liststycke"/>
        <w:numPr>
          <w:ilvl w:val="0"/>
          <w:numId w:val="19"/>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Kontakta lämplig stödinstans och följ därefter deras direktiv och handlingsplan. </w:t>
      </w:r>
    </w:p>
    <w:p w14:paraId="5CC2F29E" w14:textId="77777777" w:rsidR="00EB0BFE" w:rsidRPr="0064194C" w:rsidRDefault="00EB0BFE" w:rsidP="00BB418D">
      <w:pPr>
        <w:pStyle w:val="Liststycke"/>
        <w:numPr>
          <w:ilvl w:val="0"/>
          <w:numId w:val="19"/>
        </w:numPr>
        <w:tabs>
          <w:tab w:val="left" w:pos="72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Följ upp stödinsatserna efter den handlingsplan som tagits fram.</w:t>
      </w:r>
    </w:p>
    <w:p w14:paraId="3DE27762" w14:textId="77777777" w:rsidR="00EB0BFE" w:rsidRPr="0064194C" w:rsidRDefault="00EB0BF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1A4A69CE" w14:textId="77777777" w:rsidR="00EB0BFE" w:rsidRPr="0064194C" w:rsidRDefault="00EB0BF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3C9CA6B" w14:textId="77777777" w:rsidR="00EB0BFE" w:rsidRPr="0064194C" w:rsidRDefault="00EB0BF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5F6748C1" w14:textId="4CBC0C6D" w:rsidR="00EB0BFE" w:rsidRPr="0064194C" w:rsidRDefault="00AC58D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309E4F4C" w14:textId="77777777" w:rsidR="00AC58D6" w:rsidRPr="0064194C" w:rsidRDefault="00AC58D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p>
    <w:p w14:paraId="77F60F35" w14:textId="12785927" w:rsidR="00EB0BFE" w:rsidRPr="0064194C" w:rsidRDefault="00ED6CC7" w:rsidP="0064194C">
      <w:pPr>
        <w:widowControl w:val="0"/>
        <w:autoSpaceDE w:val="0"/>
        <w:autoSpaceDN w:val="0"/>
        <w:adjustRightInd w:val="0"/>
        <w:spacing w:before="0" w:after="0" w:line="240" w:lineRule="auto"/>
        <w:rPr>
          <w:rFonts w:cstheme="minorHAnsi"/>
          <w:lang w:val="x-none" w:eastAsia="x-none"/>
        </w:rPr>
      </w:pPr>
      <w:hyperlink w:anchor="_4.3.11_Krishantering" w:history="1">
        <w:r w:rsidR="00AC58D6" w:rsidRPr="0064194C">
          <w:rPr>
            <w:rStyle w:val="Hyperlnk"/>
            <w:rFonts w:cstheme="minorHAnsi"/>
            <w:lang w:val="x-none" w:eastAsia="x-none"/>
          </w:rPr>
          <w:t xml:space="preserve">4.3.11 </w:t>
        </w:r>
        <w:r w:rsidR="00EB0BFE" w:rsidRPr="0064194C">
          <w:rPr>
            <w:rStyle w:val="Hyperlnk"/>
            <w:rFonts w:cstheme="minorHAnsi"/>
            <w:lang w:val="x-none" w:eastAsia="x-none"/>
          </w:rPr>
          <w:t>Krishantering</w:t>
        </w:r>
      </w:hyperlink>
      <w:r w:rsidR="00EB0BFE" w:rsidRPr="0064194C">
        <w:rPr>
          <w:rFonts w:cstheme="minorHAnsi"/>
          <w:lang w:val="x-none" w:eastAsia="x-none"/>
        </w:rPr>
        <w:t xml:space="preserve"> </w:t>
      </w:r>
    </w:p>
    <w:p w14:paraId="199D8485" w14:textId="769B866F" w:rsidR="00DC42B4" w:rsidRPr="0064194C" w:rsidRDefault="00DC42B4" w:rsidP="0064194C">
      <w:pPr>
        <w:spacing w:before="0" w:after="0" w:line="240" w:lineRule="auto"/>
        <w:rPr>
          <w:rFonts w:cstheme="minorHAnsi"/>
        </w:rPr>
      </w:pPr>
    </w:p>
    <w:p w14:paraId="478148E2" w14:textId="77777777" w:rsidR="00DC42B4" w:rsidRPr="0064194C" w:rsidRDefault="00DC42B4" w:rsidP="0064194C">
      <w:pPr>
        <w:spacing w:before="0" w:after="0" w:line="240" w:lineRule="auto"/>
        <w:rPr>
          <w:rFonts w:cstheme="minorHAnsi"/>
        </w:rPr>
      </w:pPr>
    </w:p>
    <w:p w14:paraId="4AD40DBE" w14:textId="77777777" w:rsidR="001E4F9A" w:rsidRPr="0064194C" w:rsidRDefault="001E4F9A" w:rsidP="0064194C">
      <w:pPr>
        <w:spacing w:before="0" w:after="0" w:line="240" w:lineRule="auto"/>
        <w:rPr>
          <w:rFonts w:eastAsiaTheme="majorEastAsia" w:cstheme="minorHAnsi"/>
          <w:color w:val="2E74B5" w:themeColor="accent1" w:themeShade="BF"/>
        </w:rPr>
      </w:pPr>
      <w:bookmarkStart w:id="101" w:name="_5.10_Rutin_–"/>
      <w:bookmarkEnd w:id="101"/>
      <w:r w:rsidRPr="0064194C">
        <w:rPr>
          <w:rFonts w:cstheme="minorHAnsi"/>
        </w:rPr>
        <w:br w:type="page"/>
      </w:r>
    </w:p>
    <w:p w14:paraId="4F2DB425" w14:textId="2036A6A7" w:rsidR="00CB2DAF" w:rsidRPr="00A47B73" w:rsidRDefault="00CB2DAF" w:rsidP="00A47B73">
      <w:pPr>
        <w:pStyle w:val="Rubrik2"/>
      </w:pPr>
      <w:bookmarkStart w:id="102" w:name="_5.11_Rutin_–_1"/>
      <w:bookmarkStart w:id="103" w:name="_Toc469309164"/>
      <w:bookmarkEnd w:id="102"/>
      <w:r w:rsidRPr="00A47B73">
        <w:lastRenderedPageBreak/>
        <w:t>5.1</w:t>
      </w:r>
      <w:r w:rsidR="00A47B73" w:rsidRPr="00A47B73">
        <w:t>1</w:t>
      </w:r>
      <w:r w:rsidRPr="00A47B73">
        <w:t xml:space="preserve"> Rutin – Rapportering för anhörig, enskild eller allmänhet</w:t>
      </w:r>
      <w:bookmarkEnd w:id="103"/>
    </w:p>
    <w:p w14:paraId="7F162322" w14:textId="77777777" w:rsidR="00C75845" w:rsidRPr="0064194C" w:rsidRDefault="00C75845"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1E18DEE1" w14:textId="11AEEF11" w:rsidR="00EB0BFE" w:rsidRPr="0064194C" w:rsidRDefault="00EB0BF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Är du anhörig, enskild eller allmänhet, följ denna information och rutin. Enskilda, anhöriga och allmänhet kan inte göra en lex Sarah-anmälan till IVO (Inspektionen för vård och omsorg). </w:t>
      </w:r>
    </w:p>
    <w:p w14:paraId="3B2B2F7C" w14:textId="77777777" w:rsidR="00EB0BFE" w:rsidRPr="0064194C" w:rsidRDefault="00EB0BFE" w:rsidP="0064194C">
      <w:pPr>
        <w:tabs>
          <w:tab w:val="left" w:pos="36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Därför har vi tagit fram följande riktlinjer som ni kan ta del av.</w:t>
      </w:r>
    </w:p>
    <w:p w14:paraId="02C98869" w14:textId="4B3DFDE0" w:rsidR="00EB0BFE" w:rsidRPr="0064194C" w:rsidRDefault="00EB0BFE" w:rsidP="0064194C">
      <w:pPr>
        <w:tabs>
          <w:tab w:val="left" w:pos="360"/>
        </w:tabs>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9062"/>
      </w:tblGrid>
      <w:tr w:rsidR="00C75845" w:rsidRPr="009F2208" w14:paraId="172B0CF8" w14:textId="77777777" w:rsidTr="000333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6B920C5" w14:textId="1EB0ACC3" w:rsidR="00C75845" w:rsidRPr="009F2208" w:rsidRDefault="00C75845" w:rsidP="0064194C">
            <w:pPr>
              <w:tabs>
                <w:tab w:val="left" w:pos="360"/>
              </w:tabs>
              <w:autoSpaceDE w:val="0"/>
              <w:autoSpaceDN w:val="0"/>
              <w:adjustRightInd w:val="0"/>
              <w:rPr>
                <w:rFonts w:eastAsia="Times New Roman" w:cstheme="minorHAnsi"/>
                <w:b w:val="0"/>
                <w:lang w:val="x-none" w:eastAsia="x-none"/>
              </w:rPr>
            </w:pPr>
            <w:r w:rsidRPr="009F2208">
              <w:rPr>
                <w:rFonts w:cstheme="minorHAnsi"/>
                <w:b w:val="0"/>
                <w:bCs w:val="0"/>
                <w:lang w:val="x-none" w:eastAsia="x-none"/>
              </w:rPr>
              <w:t>Vid uppt</w:t>
            </w:r>
            <w:r w:rsidRPr="009F2208">
              <w:rPr>
                <w:rFonts w:eastAsia="Times New Roman" w:cstheme="minorHAnsi"/>
                <w:b w:val="0"/>
                <w:bCs w:val="0"/>
                <w:lang w:val="x-none" w:eastAsia="x-none"/>
              </w:rPr>
              <w:t>äckt av missförhållande, tillbud eller synpunkter på våra utförda insatser</w:t>
            </w:r>
          </w:p>
        </w:tc>
      </w:tr>
      <w:tr w:rsidR="009F2208" w:rsidRPr="009F2208" w14:paraId="193A2D56" w14:textId="77777777" w:rsidTr="009F2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CC9FC29" w14:textId="77777777" w:rsidR="009F2208" w:rsidRDefault="009F2208" w:rsidP="0064194C">
            <w:pPr>
              <w:tabs>
                <w:tab w:val="left" w:pos="360"/>
              </w:tabs>
              <w:autoSpaceDE w:val="0"/>
              <w:autoSpaceDN w:val="0"/>
              <w:adjustRightInd w:val="0"/>
              <w:rPr>
                <w:rFonts w:eastAsia="Times New Roman" w:cstheme="minorHAnsi"/>
                <w:b w:val="0"/>
                <w:lang w:val="x-none" w:eastAsia="x-none"/>
              </w:rPr>
            </w:pPr>
            <w:r w:rsidRPr="009F2208">
              <w:rPr>
                <w:rFonts w:eastAsia="Times New Roman" w:cstheme="minorHAnsi"/>
                <w:b w:val="0"/>
                <w:lang w:val="x-none" w:eastAsia="x-none"/>
              </w:rPr>
              <w:t>Är du missnöjd, hittat missförhållanden eller har andra synpunkter med de insatser som utförts, påtala detta klagomål till berörd personal eller ........................................</w:t>
            </w:r>
          </w:p>
          <w:p w14:paraId="5387BBBD" w14:textId="3B321E87" w:rsidR="009F2208" w:rsidRPr="009F2208" w:rsidRDefault="009F2208" w:rsidP="0064194C">
            <w:pPr>
              <w:tabs>
                <w:tab w:val="left" w:pos="360"/>
              </w:tabs>
              <w:autoSpaceDE w:val="0"/>
              <w:autoSpaceDN w:val="0"/>
              <w:adjustRightInd w:val="0"/>
              <w:rPr>
                <w:rFonts w:eastAsia="Times New Roman" w:cstheme="minorHAnsi"/>
                <w:b w:val="0"/>
                <w:lang w:val="x-none" w:eastAsia="x-none"/>
              </w:rPr>
            </w:pPr>
          </w:p>
        </w:tc>
      </w:tr>
      <w:tr w:rsidR="009F2208" w:rsidRPr="009F2208" w14:paraId="6F3708DB" w14:textId="77777777" w:rsidTr="009F2208">
        <w:tc>
          <w:tcPr>
            <w:cnfStyle w:val="001000000000" w:firstRow="0" w:lastRow="0" w:firstColumn="1" w:lastColumn="0" w:oddVBand="0" w:evenVBand="0" w:oddHBand="0" w:evenHBand="0" w:firstRowFirstColumn="0" w:firstRowLastColumn="0" w:lastRowFirstColumn="0" w:lastRowLastColumn="0"/>
            <w:tcW w:w="9062" w:type="dxa"/>
          </w:tcPr>
          <w:p w14:paraId="5D0577EE" w14:textId="77777777" w:rsidR="009F2208" w:rsidRDefault="009F2208" w:rsidP="0064194C">
            <w:pPr>
              <w:tabs>
                <w:tab w:val="left" w:pos="360"/>
              </w:tabs>
              <w:autoSpaceDE w:val="0"/>
              <w:autoSpaceDN w:val="0"/>
              <w:adjustRightInd w:val="0"/>
              <w:rPr>
                <w:rFonts w:eastAsia="Times New Roman" w:cstheme="minorHAnsi"/>
                <w:b w:val="0"/>
                <w:lang w:val="x-none" w:eastAsia="x-none"/>
              </w:rPr>
            </w:pPr>
            <w:r w:rsidRPr="009F2208">
              <w:rPr>
                <w:rFonts w:cstheme="minorHAnsi"/>
                <w:b w:val="0"/>
                <w:lang w:val="x-none" w:eastAsia="x-none"/>
              </w:rPr>
              <w:t>Var saklig i ditt framf</w:t>
            </w:r>
            <w:r w:rsidRPr="009F2208">
              <w:rPr>
                <w:rFonts w:eastAsia="Times New Roman" w:cstheme="minorHAnsi"/>
                <w:b w:val="0"/>
                <w:lang w:val="x-none" w:eastAsia="x-none"/>
              </w:rPr>
              <w:t>örande och undvik personliga påhopp.</w:t>
            </w:r>
          </w:p>
          <w:p w14:paraId="2E82E925" w14:textId="707F41A0" w:rsidR="009F2208" w:rsidRPr="009F2208" w:rsidRDefault="009F2208" w:rsidP="0064194C">
            <w:pPr>
              <w:tabs>
                <w:tab w:val="left" w:pos="360"/>
              </w:tabs>
              <w:autoSpaceDE w:val="0"/>
              <w:autoSpaceDN w:val="0"/>
              <w:adjustRightInd w:val="0"/>
              <w:rPr>
                <w:rFonts w:eastAsia="Times New Roman" w:cstheme="minorHAnsi"/>
                <w:b w:val="0"/>
                <w:lang w:val="x-none" w:eastAsia="x-none"/>
              </w:rPr>
            </w:pPr>
          </w:p>
        </w:tc>
      </w:tr>
      <w:tr w:rsidR="009F2208" w:rsidRPr="009F2208" w14:paraId="3BDC89F4" w14:textId="77777777" w:rsidTr="009F2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64C31AC" w14:textId="77777777" w:rsidR="009F2208" w:rsidRDefault="009F2208" w:rsidP="0064194C">
            <w:pPr>
              <w:tabs>
                <w:tab w:val="left" w:pos="360"/>
              </w:tabs>
              <w:autoSpaceDE w:val="0"/>
              <w:autoSpaceDN w:val="0"/>
              <w:adjustRightInd w:val="0"/>
              <w:rPr>
                <w:rFonts w:eastAsia="Times New Roman" w:cstheme="minorHAnsi"/>
                <w:b w:val="0"/>
                <w:lang w:val="x-none" w:eastAsia="x-none"/>
              </w:rPr>
            </w:pPr>
            <w:r w:rsidRPr="009F2208">
              <w:rPr>
                <w:rFonts w:cstheme="minorHAnsi"/>
                <w:b w:val="0"/>
                <w:lang w:val="x-none" w:eastAsia="x-none"/>
              </w:rPr>
              <w:t>Framf</w:t>
            </w:r>
            <w:r w:rsidRPr="009F2208">
              <w:rPr>
                <w:rFonts w:eastAsia="Times New Roman" w:cstheme="minorHAnsi"/>
                <w:b w:val="0"/>
                <w:lang w:val="x-none" w:eastAsia="x-none"/>
              </w:rPr>
              <w:t>ör gärna klagomålet skriftligt.</w:t>
            </w:r>
          </w:p>
          <w:p w14:paraId="71D60DCE" w14:textId="017A9253" w:rsidR="009F2208" w:rsidRPr="009F2208" w:rsidRDefault="009F2208" w:rsidP="0064194C">
            <w:pPr>
              <w:tabs>
                <w:tab w:val="left" w:pos="360"/>
              </w:tabs>
              <w:autoSpaceDE w:val="0"/>
              <w:autoSpaceDN w:val="0"/>
              <w:adjustRightInd w:val="0"/>
              <w:rPr>
                <w:rFonts w:eastAsia="Times New Roman" w:cstheme="minorHAnsi"/>
                <w:b w:val="0"/>
                <w:lang w:val="x-none" w:eastAsia="x-none"/>
              </w:rPr>
            </w:pPr>
          </w:p>
        </w:tc>
      </w:tr>
      <w:tr w:rsidR="009F2208" w:rsidRPr="009F2208" w14:paraId="11C8C978" w14:textId="77777777" w:rsidTr="009F2208">
        <w:tc>
          <w:tcPr>
            <w:cnfStyle w:val="001000000000" w:firstRow="0" w:lastRow="0" w:firstColumn="1" w:lastColumn="0" w:oddVBand="0" w:evenVBand="0" w:oddHBand="0" w:evenHBand="0" w:firstRowFirstColumn="0" w:firstRowLastColumn="0" w:lastRowFirstColumn="0" w:lastRowLastColumn="0"/>
            <w:tcW w:w="9062" w:type="dxa"/>
          </w:tcPr>
          <w:p w14:paraId="19C09404" w14:textId="77777777" w:rsidR="009F2208" w:rsidRDefault="009F2208" w:rsidP="0064194C">
            <w:pPr>
              <w:tabs>
                <w:tab w:val="left" w:pos="360"/>
              </w:tabs>
              <w:autoSpaceDE w:val="0"/>
              <w:autoSpaceDN w:val="0"/>
              <w:adjustRightInd w:val="0"/>
              <w:rPr>
                <w:rFonts w:eastAsia="Times New Roman" w:cstheme="minorHAnsi"/>
                <w:b w:val="0"/>
                <w:lang w:val="x-none" w:eastAsia="x-none"/>
              </w:rPr>
            </w:pPr>
            <w:r w:rsidRPr="009F2208">
              <w:rPr>
                <w:rFonts w:cstheme="minorHAnsi"/>
                <w:b w:val="0"/>
                <w:lang w:val="x-none" w:eastAsia="x-none"/>
              </w:rPr>
              <w:t>Var noggrann med att uppge alla n</w:t>
            </w:r>
            <w:r w:rsidRPr="009F2208">
              <w:rPr>
                <w:rFonts w:eastAsia="Times New Roman" w:cstheme="minorHAnsi"/>
                <w:b w:val="0"/>
                <w:lang w:val="x-none" w:eastAsia="x-none"/>
              </w:rPr>
              <w:t>ödvändiga uppgifter för att vi ska kunna kontakta dig igen ifall vi behöver komplettera de uppgifter som du lämnat in i ärendet.</w:t>
            </w:r>
          </w:p>
          <w:p w14:paraId="3C6F381F" w14:textId="36594533" w:rsidR="009F2208" w:rsidRPr="009F2208" w:rsidRDefault="009F2208" w:rsidP="0064194C">
            <w:pPr>
              <w:tabs>
                <w:tab w:val="left" w:pos="360"/>
              </w:tabs>
              <w:autoSpaceDE w:val="0"/>
              <w:autoSpaceDN w:val="0"/>
              <w:adjustRightInd w:val="0"/>
              <w:rPr>
                <w:rFonts w:eastAsia="Times New Roman" w:cstheme="minorHAnsi"/>
                <w:b w:val="0"/>
                <w:lang w:val="x-none" w:eastAsia="x-none"/>
              </w:rPr>
            </w:pPr>
          </w:p>
        </w:tc>
      </w:tr>
      <w:tr w:rsidR="009F2208" w:rsidRPr="009F2208" w14:paraId="0B0630EF" w14:textId="77777777" w:rsidTr="009F2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6BFFB98" w14:textId="77777777" w:rsidR="009F2208" w:rsidRDefault="009F2208" w:rsidP="0064194C">
            <w:pPr>
              <w:tabs>
                <w:tab w:val="left" w:pos="360"/>
              </w:tabs>
              <w:autoSpaceDE w:val="0"/>
              <w:autoSpaceDN w:val="0"/>
              <w:adjustRightInd w:val="0"/>
              <w:rPr>
                <w:rFonts w:eastAsia="Times New Roman" w:cstheme="minorHAnsi"/>
                <w:b w:val="0"/>
                <w:lang w:val="x-none" w:eastAsia="x-none"/>
              </w:rPr>
            </w:pPr>
            <w:r w:rsidRPr="009F2208">
              <w:rPr>
                <w:rFonts w:cstheme="minorHAnsi"/>
                <w:b w:val="0"/>
                <w:lang w:val="x-none" w:eastAsia="x-none"/>
              </w:rPr>
              <w:t xml:space="preserve">Anser du att personal inte tar </w:t>
            </w:r>
            <w:r w:rsidRPr="009F2208">
              <w:rPr>
                <w:rFonts w:eastAsia="Times New Roman" w:cstheme="minorHAnsi"/>
                <w:b w:val="0"/>
                <w:lang w:val="x-none" w:eastAsia="x-none"/>
              </w:rPr>
              <w:t>ärendet med tillräckligt stort allvar, ta kontakt med ....................................... eller någon som representerar vår huvudman dvs ägare eller styrelsemedlem.</w:t>
            </w:r>
          </w:p>
          <w:p w14:paraId="69D77DE9" w14:textId="4B9D25CD" w:rsidR="009F2208" w:rsidRPr="009F2208" w:rsidRDefault="009F2208" w:rsidP="0064194C">
            <w:pPr>
              <w:tabs>
                <w:tab w:val="left" w:pos="360"/>
              </w:tabs>
              <w:autoSpaceDE w:val="0"/>
              <w:autoSpaceDN w:val="0"/>
              <w:adjustRightInd w:val="0"/>
              <w:rPr>
                <w:rFonts w:cstheme="minorHAnsi"/>
                <w:b w:val="0"/>
                <w:lang w:val="x-none" w:eastAsia="x-none"/>
              </w:rPr>
            </w:pPr>
          </w:p>
        </w:tc>
      </w:tr>
      <w:tr w:rsidR="009F2208" w:rsidRPr="009F2208" w14:paraId="7456C979" w14:textId="77777777" w:rsidTr="009F2208">
        <w:tc>
          <w:tcPr>
            <w:cnfStyle w:val="001000000000" w:firstRow="0" w:lastRow="0" w:firstColumn="1" w:lastColumn="0" w:oddVBand="0" w:evenVBand="0" w:oddHBand="0" w:evenHBand="0" w:firstRowFirstColumn="0" w:firstRowLastColumn="0" w:lastRowFirstColumn="0" w:lastRowLastColumn="0"/>
            <w:tcW w:w="9062" w:type="dxa"/>
          </w:tcPr>
          <w:p w14:paraId="2CD57C89" w14:textId="77777777" w:rsidR="009F2208" w:rsidRDefault="009F2208" w:rsidP="0064194C">
            <w:pPr>
              <w:tabs>
                <w:tab w:val="left" w:pos="360"/>
              </w:tabs>
              <w:autoSpaceDE w:val="0"/>
              <w:autoSpaceDN w:val="0"/>
              <w:adjustRightInd w:val="0"/>
              <w:rPr>
                <w:rFonts w:eastAsia="Times New Roman" w:cstheme="minorHAnsi"/>
                <w:b w:val="0"/>
                <w:color w:val="000000"/>
                <w:lang w:val="x-none" w:eastAsia="x-none"/>
              </w:rPr>
            </w:pPr>
            <w:r w:rsidRPr="009F2208">
              <w:rPr>
                <w:rFonts w:cstheme="minorHAnsi"/>
                <w:b w:val="0"/>
                <w:lang w:val="x-none" w:eastAsia="x-none"/>
              </w:rPr>
              <w:t>Anser du att ingen i v</w:t>
            </w:r>
            <w:r w:rsidRPr="009F2208">
              <w:rPr>
                <w:rFonts w:eastAsia="Times New Roman" w:cstheme="minorHAnsi"/>
                <w:b w:val="0"/>
                <w:lang w:val="x-none" w:eastAsia="x-none"/>
              </w:rPr>
              <w:t>år verksamhet tar allvarligt på de brister du anser dig uppmärksammat, kontakta då ansvarige socialsekret</w:t>
            </w:r>
            <w:r w:rsidRPr="009F2208">
              <w:rPr>
                <w:rFonts w:eastAsia="Times New Roman" w:cstheme="minorHAnsi"/>
                <w:b w:val="0"/>
                <w:lang w:eastAsia="x-none"/>
              </w:rPr>
              <w:t>erare</w:t>
            </w:r>
            <w:r w:rsidRPr="009F2208">
              <w:rPr>
                <w:rFonts w:eastAsia="Times New Roman" w:cstheme="minorHAnsi"/>
                <w:b w:val="0"/>
                <w:lang w:val="x-none" w:eastAsia="x-none"/>
              </w:rPr>
              <w:t xml:space="preserve"> och framför dina klagomål och synpunkter. Du kan också</w:t>
            </w:r>
            <w:r w:rsidRPr="009F2208">
              <w:rPr>
                <w:rFonts w:cstheme="minorHAnsi"/>
                <w:b w:val="0"/>
                <w:color w:val="000000"/>
                <w:lang w:val="x-none" w:eastAsia="x-none"/>
              </w:rPr>
              <w:t xml:space="preserve"> kontakta IVO om du k</w:t>
            </w:r>
            <w:r w:rsidRPr="009F2208">
              <w:rPr>
                <w:rFonts w:eastAsia="Times New Roman" w:cstheme="minorHAnsi"/>
                <w:b w:val="0"/>
                <w:color w:val="000000"/>
                <w:lang w:val="x-none" w:eastAsia="x-none"/>
              </w:rPr>
              <w:t xml:space="preserve">änner att något fungerar dåligt i det familjehem, HVB, eller särskilda ungdomshem du bor på. </w:t>
            </w:r>
            <w:r w:rsidRPr="009F2208">
              <w:rPr>
                <w:rFonts w:eastAsia="Times New Roman" w:cstheme="minorHAnsi"/>
                <w:b w:val="0"/>
                <w:color w:val="000000"/>
                <w:lang w:eastAsia="x-none"/>
              </w:rPr>
              <w:t xml:space="preserve"> </w:t>
            </w:r>
            <w:r w:rsidRPr="009F2208">
              <w:rPr>
                <w:rFonts w:eastAsia="Times New Roman" w:cstheme="minorHAnsi"/>
                <w:b w:val="0"/>
                <w:color w:val="000000"/>
                <w:lang w:val="x-none" w:eastAsia="x-none"/>
              </w:rPr>
              <w:t>IVO: 020-120 06 06</w:t>
            </w:r>
          </w:p>
          <w:p w14:paraId="050A39C4" w14:textId="40E503F4" w:rsidR="009F2208" w:rsidRPr="009F2208" w:rsidRDefault="009F2208" w:rsidP="0064194C">
            <w:pPr>
              <w:tabs>
                <w:tab w:val="left" w:pos="360"/>
              </w:tabs>
              <w:autoSpaceDE w:val="0"/>
              <w:autoSpaceDN w:val="0"/>
              <w:adjustRightInd w:val="0"/>
              <w:rPr>
                <w:rFonts w:cstheme="minorHAnsi"/>
                <w:b w:val="0"/>
                <w:lang w:val="x-none" w:eastAsia="x-none"/>
              </w:rPr>
            </w:pPr>
          </w:p>
        </w:tc>
      </w:tr>
      <w:tr w:rsidR="009F2208" w:rsidRPr="009F2208" w14:paraId="0D935FB8" w14:textId="77777777" w:rsidTr="009F2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F01D512" w14:textId="77777777" w:rsidR="009F2208" w:rsidRDefault="009F2208" w:rsidP="0064194C">
            <w:pPr>
              <w:tabs>
                <w:tab w:val="left" w:pos="360"/>
              </w:tabs>
              <w:autoSpaceDE w:val="0"/>
              <w:autoSpaceDN w:val="0"/>
              <w:adjustRightInd w:val="0"/>
              <w:rPr>
                <w:rFonts w:eastAsia="Times New Roman" w:cstheme="minorHAnsi"/>
                <w:b w:val="0"/>
                <w:lang w:val="x-none" w:eastAsia="x-none"/>
              </w:rPr>
            </w:pPr>
            <w:r w:rsidRPr="009F2208">
              <w:rPr>
                <w:rFonts w:cstheme="minorHAnsi"/>
                <w:b w:val="0"/>
                <w:lang w:val="x-none" w:eastAsia="x-none"/>
              </w:rPr>
              <w:t>Som anh</w:t>
            </w:r>
            <w:r w:rsidRPr="009F2208">
              <w:rPr>
                <w:rFonts w:eastAsia="Times New Roman" w:cstheme="minorHAnsi"/>
                <w:b w:val="0"/>
                <w:lang w:val="x-none" w:eastAsia="x-none"/>
              </w:rPr>
              <w:t>örig, enskild eller allmänhet kan du inte göra en lex Sarah anmälan till IVO, men du kan vid behov se till att ....................................... gör en sådan på de klagomål och synpunkter som du framfört</w:t>
            </w:r>
          </w:p>
          <w:p w14:paraId="2BE1B96D" w14:textId="337BCA04" w:rsidR="009F2208" w:rsidRPr="009F2208" w:rsidRDefault="009F2208" w:rsidP="0064194C">
            <w:pPr>
              <w:tabs>
                <w:tab w:val="left" w:pos="360"/>
              </w:tabs>
              <w:autoSpaceDE w:val="0"/>
              <w:autoSpaceDN w:val="0"/>
              <w:adjustRightInd w:val="0"/>
              <w:rPr>
                <w:rFonts w:cstheme="minorHAnsi"/>
                <w:b w:val="0"/>
                <w:lang w:val="x-none" w:eastAsia="x-none"/>
              </w:rPr>
            </w:pPr>
          </w:p>
        </w:tc>
      </w:tr>
      <w:tr w:rsidR="009F2208" w:rsidRPr="009F2208" w14:paraId="56FE8EC9" w14:textId="77777777" w:rsidTr="009F2208">
        <w:tc>
          <w:tcPr>
            <w:cnfStyle w:val="001000000000" w:firstRow="0" w:lastRow="0" w:firstColumn="1" w:lastColumn="0" w:oddVBand="0" w:evenVBand="0" w:oddHBand="0" w:evenHBand="0" w:firstRowFirstColumn="0" w:firstRowLastColumn="0" w:lastRowFirstColumn="0" w:lastRowLastColumn="0"/>
            <w:tcW w:w="9062" w:type="dxa"/>
          </w:tcPr>
          <w:p w14:paraId="2D74055D" w14:textId="6EFFEB71" w:rsidR="009F2208" w:rsidRPr="009F2208" w:rsidRDefault="009F2208" w:rsidP="0064194C">
            <w:pPr>
              <w:tabs>
                <w:tab w:val="left" w:pos="360"/>
              </w:tabs>
              <w:autoSpaceDE w:val="0"/>
              <w:autoSpaceDN w:val="0"/>
              <w:adjustRightInd w:val="0"/>
              <w:rPr>
                <w:rFonts w:cstheme="minorHAnsi"/>
                <w:b w:val="0"/>
                <w:lang w:val="x-none" w:eastAsia="x-none"/>
              </w:rPr>
            </w:pPr>
          </w:p>
        </w:tc>
      </w:tr>
      <w:tr w:rsidR="009F2208" w:rsidRPr="009F2208" w14:paraId="078D7736" w14:textId="77777777" w:rsidTr="009F2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DFB2A2A" w14:textId="77777777" w:rsidR="009F2208" w:rsidRPr="009F2208" w:rsidRDefault="009F2208" w:rsidP="0064194C">
            <w:pPr>
              <w:tabs>
                <w:tab w:val="left" w:pos="360"/>
              </w:tabs>
              <w:autoSpaceDE w:val="0"/>
              <w:autoSpaceDN w:val="0"/>
              <w:adjustRightInd w:val="0"/>
              <w:rPr>
                <w:rFonts w:cstheme="minorHAnsi"/>
                <w:b w:val="0"/>
                <w:lang w:val="x-none" w:eastAsia="x-none"/>
              </w:rPr>
            </w:pPr>
          </w:p>
        </w:tc>
      </w:tr>
    </w:tbl>
    <w:p w14:paraId="24414A7A" w14:textId="44DBF197" w:rsidR="00C75845" w:rsidRPr="0064194C" w:rsidRDefault="00C75845" w:rsidP="0064194C">
      <w:pPr>
        <w:tabs>
          <w:tab w:val="left" w:pos="360"/>
        </w:tabs>
        <w:autoSpaceDE w:val="0"/>
        <w:autoSpaceDN w:val="0"/>
        <w:adjustRightInd w:val="0"/>
        <w:spacing w:before="0" w:after="0" w:line="240" w:lineRule="auto"/>
        <w:rPr>
          <w:rFonts w:eastAsia="Times New Roman" w:cstheme="minorHAnsi"/>
          <w:lang w:val="x-none" w:eastAsia="x-none"/>
        </w:rPr>
      </w:pPr>
    </w:p>
    <w:p w14:paraId="573ECDE1" w14:textId="77777777" w:rsidR="00EB0BFE" w:rsidRPr="0064194C" w:rsidRDefault="00EB0BFE"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Vid missf</w:t>
      </w:r>
      <w:r w:rsidRPr="0064194C">
        <w:rPr>
          <w:rFonts w:eastAsia="Times New Roman" w:cstheme="minorHAnsi"/>
          <w:lang w:val="x-none" w:eastAsia="x-none"/>
        </w:rPr>
        <w:t xml:space="preserve">örhållanden skall den som bedriver verksamheten ansvara för att följande moment genomförs, utredning, avhjälpning och vid behov att en anmälning av ärendet sker till IVO (Inspektionen för vård och omsorg). </w:t>
      </w:r>
    </w:p>
    <w:p w14:paraId="1F6D06D5" w14:textId="77777777" w:rsidR="00EB0BFE" w:rsidRPr="0064194C" w:rsidRDefault="00EB0BF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4ABE7E8" w14:textId="0910540E" w:rsidR="00EB0BFE" w:rsidRPr="0064194C" w:rsidRDefault="001E4F9A"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52754CF7" w14:textId="77777777" w:rsidR="00C75845" w:rsidRPr="0064194C" w:rsidRDefault="00C75845"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p>
    <w:p w14:paraId="41EC708B" w14:textId="185B4DE2" w:rsidR="00EB0BFE" w:rsidRPr="0064194C" w:rsidRDefault="00AC58D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x-none"/>
        </w:rPr>
      </w:pPr>
      <w:r w:rsidRPr="0064194C">
        <w:rPr>
          <w:rFonts w:cstheme="minorHAnsi"/>
          <w:lang w:eastAsia="x-none"/>
        </w:rPr>
        <w:t xml:space="preserve">Bilaga </w:t>
      </w:r>
      <w:r w:rsidR="00EB676A" w:rsidRPr="0064194C">
        <w:rPr>
          <w:rFonts w:cstheme="minorHAnsi"/>
          <w:lang w:eastAsia="x-none"/>
        </w:rPr>
        <w:t xml:space="preserve">- </w:t>
      </w:r>
      <w:r w:rsidRPr="0064194C">
        <w:rPr>
          <w:rFonts w:cstheme="minorHAnsi"/>
          <w:lang w:eastAsia="x-none"/>
        </w:rPr>
        <w:t>Klagomål, synpunkter, fel och brister</w:t>
      </w:r>
    </w:p>
    <w:p w14:paraId="26A6665B" w14:textId="77777777" w:rsidR="00EB0BFE" w:rsidRPr="00B4717A" w:rsidRDefault="00ED6CC7"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hyperlink r:id="rId39" w:history="1">
        <w:r w:rsidR="00EB0BFE" w:rsidRPr="00B4717A">
          <w:rPr>
            <w:rFonts w:cstheme="minorHAnsi"/>
            <w:bCs/>
            <w:color w:val="4472C4" w:themeColor="accent5"/>
            <w:u w:val="single"/>
            <w:lang w:val="x-none" w:eastAsia="x-none"/>
          </w:rPr>
          <w:t>http://www.socialstyrelsen.se/lexsarah</w:t>
        </w:r>
      </w:hyperlink>
      <w:r w:rsidR="00EB0BFE" w:rsidRPr="00B4717A">
        <w:rPr>
          <w:rFonts w:cstheme="minorHAnsi"/>
          <w:color w:val="4472C4" w:themeColor="accent5"/>
          <w:lang w:val="x-none" w:eastAsia="x-none"/>
        </w:rPr>
        <w:t xml:space="preserve"> </w:t>
      </w:r>
    </w:p>
    <w:p w14:paraId="58B16D13" w14:textId="6B6C8EFE" w:rsidR="00EB0BFE" w:rsidRPr="0064194C" w:rsidRDefault="00EB0BF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x-none"/>
        </w:rPr>
      </w:pPr>
    </w:p>
    <w:p w14:paraId="29B25EB3" w14:textId="77777777" w:rsidR="00EB0BFE" w:rsidRPr="0064194C" w:rsidRDefault="00EB0BF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3AE7C8FA" w14:textId="77777777" w:rsidR="00EB0BFE" w:rsidRPr="0064194C" w:rsidRDefault="00EB0BF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2D713407" w14:textId="77777777" w:rsidR="001E4F9A" w:rsidRPr="0064194C" w:rsidRDefault="001E4F9A" w:rsidP="0064194C">
      <w:pPr>
        <w:spacing w:before="0" w:after="0" w:line="240" w:lineRule="auto"/>
        <w:rPr>
          <w:rFonts w:eastAsiaTheme="majorEastAsia" w:cstheme="minorHAnsi"/>
          <w:color w:val="2E74B5" w:themeColor="accent1" w:themeShade="BF"/>
          <w:lang w:val="x-none" w:eastAsia="x-none"/>
        </w:rPr>
      </w:pPr>
      <w:bookmarkStart w:id="104" w:name="_5.11_Rutin_–"/>
      <w:bookmarkEnd w:id="104"/>
      <w:r w:rsidRPr="0064194C">
        <w:rPr>
          <w:rFonts w:cstheme="minorHAnsi"/>
          <w:lang w:val="x-none" w:eastAsia="x-none"/>
        </w:rPr>
        <w:br w:type="page"/>
      </w:r>
    </w:p>
    <w:p w14:paraId="25BE01DE" w14:textId="42B16E90" w:rsidR="00CB2DAF" w:rsidRPr="00A47B73" w:rsidRDefault="00CB2DAF" w:rsidP="00A47B73">
      <w:pPr>
        <w:pStyle w:val="Rubrik2"/>
      </w:pPr>
      <w:bookmarkStart w:id="105" w:name="_5.12_Rutin_–"/>
      <w:bookmarkStart w:id="106" w:name="_Toc469309165"/>
      <w:bookmarkEnd w:id="105"/>
      <w:r w:rsidRPr="00A47B73">
        <w:lastRenderedPageBreak/>
        <w:t>5.1</w:t>
      </w:r>
      <w:r w:rsidR="00A47B73" w:rsidRPr="00A47B73">
        <w:t>2</w:t>
      </w:r>
      <w:r w:rsidRPr="00A47B73">
        <w:t xml:space="preserve"> Rutin – Anmälan av missförhållande som berör barn</w:t>
      </w:r>
      <w:bookmarkEnd w:id="106"/>
    </w:p>
    <w:p w14:paraId="66524833" w14:textId="77777777" w:rsidR="0079766D" w:rsidRPr="0064194C" w:rsidRDefault="0079766D" w:rsidP="0064194C">
      <w:pPr>
        <w:spacing w:before="0" w:after="0" w:line="240" w:lineRule="auto"/>
        <w:rPr>
          <w:rFonts w:cstheme="minorHAnsi"/>
        </w:rPr>
      </w:pPr>
    </w:p>
    <w:p w14:paraId="1304E509" w14:textId="77777777" w:rsidR="00EB0BFE" w:rsidRPr="0064194C" w:rsidRDefault="00EB0BF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i/>
          <w:iCs/>
          <w:lang w:val="x-none" w:eastAsia="x-none"/>
        </w:rPr>
      </w:pPr>
      <w:r w:rsidRPr="0064194C">
        <w:rPr>
          <w:rFonts w:cstheme="minorHAnsi"/>
          <w:lang w:val="x-none" w:eastAsia="x-none"/>
        </w:rPr>
        <w:t>Information ang</w:t>
      </w:r>
      <w:r w:rsidRPr="0064194C">
        <w:rPr>
          <w:rFonts w:eastAsia="Times New Roman" w:cstheme="minorHAnsi"/>
          <w:lang w:val="x-none" w:eastAsia="x-none"/>
        </w:rPr>
        <w:t xml:space="preserve">ående skyldighet för personalen att anmäla om man upptäcker barn som far illa, sker i samband med personalmöten.  Detta sker även när ny personal börjar inom företaget vid genomgång av vilka skyldigheter som finns vid arbete inom HVB-hem. </w:t>
      </w:r>
    </w:p>
    <w:p w14:paraId="3DD34A1C" w14:textId="77777777" w:rsidR="00EB0BFE" w:rsidRPr="0064194C" w:rsidRDefault="00EB0BF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661AB140" w14:textId="77777777" w:rsidR="00EB676A" w:rsidRPr="0064194C" w:rsidRDefault="00EB0BF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x-none"/>
        </w:rPr>
      </w:pPr>
      <w:r w:rsidRPr="0064194C">
        <w:rPr>
          <w:rFonts w:cstheme="minorHAnsi"/>
          <w:lang w:val="x-none" w:eastAsia="x-none"/>
        </w:rPr>
        <w:t>Om ......................................., behandlare eller annan personal inom f</w:t>
      </w:r>
      <w:r w:rsidRPr="0064194C">
        <w:rPr>
          <w:rFonts w:eastAsia="Times New Roman" w:cstheme="minorHAnsi"/>
          <w:lang w:val="x-none" w:eastAsia="x-none"/>
        </w:rPr>
        <w:t>öretaget, upptäcker missförhållande som berör barn ska den som upptäcker missförhållandet själv anmäla detta direkt till socialförvaltningen i den berörda kommunen. Kontakt tas då med socialförvaltningen per telefon men det är viktigt att den som upptäcker missförhållandet även antecknar en anmälan på</w:t>
      </w:r>
      <w:r w:rsidR="00EB676A" w:rsidRPr="0064194C">
        <w:rPr>
          <w:rFonts w:eastAsia="Times New Roman" w:cstheme="minorHAnsi"/>
          <w:lang w:eastAsia="x-none"/>
        </w:rPr>
        <w:t xml:space="preserve">, </w:t>
      </w:r>
    </w:p>
    <w:p w14:paraId="6DCEE4B8" w14:textId="529763F9" w:rsidR="00EB0BFE" w:rsidRPr="0064194C" w:rsidRDefault="00AC58D6"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eastAsia="Times New Roman" w:cstheme="minorHAnsi"/>
          <w:lang w:eastAsia="x-none"/>
        </w:rPr>
        <w:t xml:space="preserve">Bilaga </w:t>
      </w:r>
      <w:r w:rsidR="00EB676A" w:rsidRPr="0064194C">
        <w:rPr>
          <w:rFonts w:eastAsia="Times New Roman" w:cstheme="minorHAnsi"/>
          <w:lang w:eastAsia="x-none"/>
        </w:rPr>
        <w:t>-</w:t>
      </w:r>
      <w:r w:rsidRPr="0064194C">
        <w:rPr>
          <w:rFonts w:eastAsia="Times New Roman" w:cstheme="minorHAnsi"/>
          <w:lang w:eastAsia="x-none"/>
        </w:rPr>
        <w:t>Blankett för anmälan av missförhållande som berör barn.</w:t>
      </w:r>
      <w:r w:rsidR="00EB0BFE" w:rsidRPr="0064194C">
        <w:rPr>
          <w:rFonts w:cstheme="minorHAnsi"/>
          <w:lang w:val="x-none" w:eastAsia="x-none"/>
        </w:rPr>
        <w:t xml:space="preserve"> </w:t>
      </w:r>
    </w:p>
    <w:p w14:paraId="35294ACD" w14:textId="77777777" w:rsidR="00EB0BFE" w:rsidRPr="0064194C" w:rsidRDefault="00EB0BF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0C2759F1" w14:textId="5F5CC285" w:rsidR="00EB0BFE" w:rsidRPr="0064194C" w:rsidRDefault="00EB0BF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Vid behov av st</w:t>
      </w:r>
      <w:r w:rsidRPr="0064194C">
        <w:rPr>
          <w:rFonts w:eastAsia="Times New Roman" w:cstheme="minorHAnsi"/>
          <w:lang w:val="x-none" w:eastAsia="x-none"/>
        </w:rPr>
        <w:t xml:space="preserve">öd för anmälan skall ....................................... alltid tillse att personalen har det stöd som </w:t>
      </w:r>
      <w:r w:rsidR="001E4F9A" w:rsidRPr="0064194C">
        <w:rPr>
          <w:rFonts w:eastAsia="Times New Roman" w:cstheme="minorHAnsi"/>
          <w:lang w:val="x-none" w:eastAsia="x-none"/>
        </w:rPr>
        <w:t>erfordras</w:t>
      </w:r>
      <w:r w:rsidRPr="0064194C">
        <w:rPr>
          <w:rFonts w:eastAsia="Times New Roman" w:cstheme="minorHAnsi"/>
          <w:lang w:val="x-none" w:eastAsia="x-none"/>
        </w:rPr>
        <w:t>.</w:t>
      </w:r>
    </w:p>
    <w:p w14:paraId="7AD2B9C9" w14:textId="77777777" w:rsidR="00EB0BFE" w:rsidRPr="0064194C" w:rsidRDefault="00EB0BF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012E5221" w14:textId="77777777" w:rsidR="00EB0BFE" w:rsidRPr="0064194C" w:rsidRDefault="00EB0BF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69116413" w14:textId="30178AC5" w:rsidR="00EB0BFE" w:rsidRPr="0064194C" w:rsidRDefault="00AC58D6"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5B390D8F" w14:textId="77777777" w:rsidR="00EB0BFE" w:rsidRPr="0064194C" w:rsidRDefault="00EB0BFE"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36CA1864" w14:textId="77777777" w:rsidR="00EB0BFE" w:rsidRPr="00663801" w:rsidRDefault="00ED6CC7"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Cs/>
          <w:color w:val="4472C4" w:themeColor="accent5"/>
          <w:lang w:val="x-none" w:eastAsia="x-none"/>
        </w:rPr>
      </w:pPr>
      <w:hyperlink r:id="rId40" w:history="1">
        <w:r w:rsidR="00EB0BFE" w:rsidRPr="00663801">
          <w:rPr>
            <w:rFonts w:cstheme="minorHAnsi"/>
            <w:bCs/>
            <w:color w:val="4472C4" w:themeColor="accent5"/>
            <w:u w:val="single"/>
            <w:lang w:val="x-none" w:eastAsia="x-none"/>
          </w:rPr>
          <w:t>Anm</w:t>
        </w:r>
        <w:r w:rsidR="00EB0BFE" w:rsidRPr="00663801">
          <w:rPr>
            <w:rFonts w:eastAsia="Times New Roman" w:cstheme="minorHAnsi"/>
            <w:bCs/>
            <w:color w:val="4472C4" w:themeColor="accent5"/>
            <w:u w:val="single"/>
            <w:lang w:val="x-none" w:eastAsia="x-none"/>
          </w:rPr>
          <w:t>älningsskyldighet när barn far illa http://www.socialstyrelsen.se/barnochfamilj/barnsomfarilla/anmalanarbarnfarilla</w:t>
        </w:r>
      </w:hyperlink>
      <w:r w:rsidR="00EB0BFE" w:rsidRPr="00663801">
        <w:rPr>
          <w:rFonts w:cstheme="minorHAnsi"/>
          <w:bCs/>
          <w:color w:val="4472C4" w:themeColor="accent5"/>
          <w:lang w:val="x-none" w:eastAsia="x-none"/>
        </w:rPr>
        <w:t xml:space="preserve"> </w:t>
      </w:r>
    </w:p>
    <w:p w14:paraId="092E0209" w14:textId="018454EF" w:rsidR="00870355" w:rsidRPr="0064194C" w:rsidRDefault="00870355"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x-none"/>
        </w:rPr>
      </w:pPr>
      <w:r w:rsidRPr="0064194C">
        <w:rPr>
          <w:rFonts w:eastAsia="Times New Roman" w:cstheme="minorHAnsi"/>
          <w:lang w:eastAsia="x-none"/>
        </w:rPr>
        <w:t xml:space="preserve">Bilaga </w:t>
      </w:r>
      <w:r w:rsidR="00EB676A" w:rsidRPr="0064194C">
        <w:rPr>
          <w:rFonts w:eastAsia="Times New Roman" w:cstheme="minorHAnsi"/>
          <w:lang w:eastAsia="x-none"/>
        </w:rPr>
        <w:t xml:space="preserve">- </w:t>
      </w:r>
      <w:r w:rsidRPr="0064194C">
        <w:rPr>
          <w:rFonts w:eastAsia="Times New Roman" w:cstheme="minorHAnsi"/>
          <w:lang w:eastAsia="x-none"/>
        </w:rPr>
        <w:t>Blankett för anmälan av</w:t>
      </w:r>
      <w:r w:rsidR="00663801">
        <w:rPr>
          <w:rFonts w:eastAsia="Times New Roman" w:cstheme="minorHAnsi"/>
          <w:lang w:eastAsia="x-none"/>
        </w:rPr>
        <w:t xml:space="preserve"> missförhållande som berör barn</w:t>
      </w:r>
    </w:p>
    <w:p w14:paraId="365E9909" w14:textId="77777777" w:rsidR="00EB0BFE" w:rsidRPr="0064194C" w:rsidRDefault="00EB0BFE"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55F65B94" w14:textId="77777777" w:rsidR="00EB0BFE" w:rsidRPr="0064194C" w:rsidRDefault="00EB0BFE" w:rsidP="0064194C">
      <w:pPr>
        <w:spacing w:before="0" w:after="0" w:line="240" w:lineRule="auto"/>
        <w:rPr>
          <w:rFonts w:cstheme="minorHAnsi"/>
          <w:lang w:val="x-none"/>
        </w:rPr>
      </w:pPr>
    </w:p>
    <w:p w14:paraId="0A41061A" w14:textId="77777777" w:rsidR="00870355" w:rsidRPr="0064194C" w:rsidRDefault="00870355"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3E2B6029" w14:textId="4224EE6A" w:rsidR="00CB2DAF" w:rsidRPr="00A47B73" w:rsidRDefault="00CB2DAF" w:rsidP="00A47B73">
      <w:pPr>
        <w:pStyle w:val="Rubrik2"/>
      </w:pPr>
      <w:bookmarkStart w:id="107" w:name="_5.14_Kvalitetsmöte"/>
      <w:bookmarkStart w:id="108" w:name="_Toc469309166"/>
      <w:bookmarkEnd w:id="107"/>
      <w:r w:rsidRPr="00A47B73">
        <w:lastRenderedPageBreak/>
        <w:t>5.1</w:t>
      </w:r>
      <w:r w:rsidR="00E80080">
        <w:t>3</w:t>
      </w:r>
      <w:r w:rsidRPr="00A47B73">
        <w:t xml:space="preserve"> Kvalitetsmöte</w:t>
      </w:r>
      <w:bookmarkEnd w:id="108"/>
    </w:p>
    <w:p w14:paraId="3414E29A" w14:textId="0B1FAEB8" w:rsidR="00EB0BFE" w:rsidRPr="0064194C" w:rsidRDefault="00EB0BFE" w:rsidP="0064194C">
      <w:pPr>
        <w:spacing w:before="0" w:after="0" w:line="240" w:lineRule="auto"/>
        <w:rPr>
          <w:rFonts w:cstheme="minorHAnsi"/>
        </w:rPr>
      </w:pPr>
    </w:p>
    <w:p w14:paraId="7CDBA8CF" w14:textId="7EDD0544" w:rsidR="00EB0BFE" w:rsidRPr="0064194C" w:rsidRDefault="00EB0BFE"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 h</w:t>
      </w:r>
      <w:r w:rsidRPr="0064194C">
        <w:rPr>
          <w:rFonts w:eastAsia="Times New Roman" w:cstheme="minorHAnsi"/>
          <w:lang w:val="x-none" w:eastAsia="x-none"/>
        </w:rPr>
        <w:t xml:space="preserve">åller </w:t>
      </w:r>
      <w:r w:rsidR="00162BB8">
        <w:rPr>
          <w:rFonts w:eastAsia="Times New Roman" w:cstheme="minorHAnsi"/>
          <w:lang w:eastAsia="x-none"/>
        </w:rPr>
        <w:t>4</w:t>
      </w:r>
      <w:r w:rsidRPr="0064194C">
        <w:rPr>
          <w:rFonts w:eastAsia="Times New Roman" w:cstheme="minorHAnsi"/>
          <w:lang w:val="x-none" w:eastAsia="x-none"/>
        </w:rPr>
        <w:t xml:space="preserve"> ggr/år </w:t>
      </w:r>
      <w:r w:rsidR="00230811" w:rsidRPr="0064194C">
        <w:rPr>
          <w:rFonts w:eastAsia="Times New Roman" w:cstheme="minorHAnsi"/>
          <w:lang w:val="x-none" w:eastAsia="x-none"/>
        </w:rPr>
        <w:t>Kvalitetsmöte</w:t>
      </w:r>
      <w:r w:rsidRPr="0064194C">
        <w:rPr>
          <w:rFonts w:eastAsia="Times New Roman" w:cstheme="minorHAnsi"/>
          <w:lang w:val="x-none" w:eastAsia="x-none"/>
        </w:rPr>
        <w:t xml:space="preserve"> där ....................................... samlar en grupp och genomför en granskning av de processer, aktiviteter och rutiner som ingår i vårt kvalitetsledningssystem. I samband med dessa </w:t>
      </w:r>
      <w:proofErr w:type="spellStart"/>
      <w:r w:rsidRPr="0064194C">
        <w:rPr>
          <w:rFonts w:eastAsia="Times New Roman" w:cstheme="minorHAnsi"/>
          <w:lang w:val="x-none" w:eastAsia="x-none"/>
        </w:rPr>
        <w:t>kvalitetsmöten</w:t>
      </w:r>
      <w:proofErr w:type="spellEnd"/>
      <w:r w:rsidRPr="0064194C">
        <w:rPr>
          <w:rFonts w:eastAsia="Times New Roman" w:cstheme="minorHAnsi"/>
          <w:lang w:val="x-none" w:eastAsia="x-none"/>
        </w:rPr>
        <w:t xml:space="preserve"> så ska processerna, rutinerna och aktiviteter förbättras så att de blir ändamålsenliga. Rutiner förbättras även kontinuerligt då vi ser behov av detta. </w:t>
      </w:r>
      <w:proofErr w:type="spellStart"/>
      <w:r w:rsidRPr="0064194C">
        <w:rPr>
          <w:rFonts w:eastAsia="Times New Roman" w:cstheme="minorHAnsi"/>
          <w:lang w:val="x-none" w:eastAsia="x-none"/>
        </w:rPr>
        <w:t>Kvalitetsmöten</w:t>
      </w:r>
      <w:proofErr w:type="spellEnd"/>
      <w:r w:rsidRPr="0064194C">
        <w:rPr>
          <w:rFonts w:eastAsia="Times New Roman" w:cstheme="minorHAnsi"/>
          <w:lang w:val="x-none" w:eastAsia="x-none"/>
        </w:rPr>
        <w:t xml:space="preserve"> protokollförs.</w:t>
      </w:r>
    </w:p>
    <w:p w14:paraId="11E81605" w14:textId="77777777" w:rsidR="00EB0BFE" w:rsidRPr="0064194C" w:rsidRDefault="00EB0BFE"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597E6CA9" w14:textId="77777777" w:rsidR="00EB0BFE" w:rsidRPr="0064194C" w:rsidRDefault="00EB0BFE" w:rsidP="0064194C">
      <w:pPr>
        <w:spacing w:before="0" w:after="0" w:line="240" w:lineRule="auto"/>
        <w:rPr>
          <w:rFonts w:cstheme="minorHAnsi"/>
        </w:rPr>
      </w:pPr>
    </w:p>
    <w:p w14:paraId="5B7C8258" w14:textId="77777777" w:rsidR="002931C7" w:rsidRPr="0064194C" w:rsidRDefault="002931C7" w:rsidP="0064194C">
      <w:pPr>
        <w:spacing w:before="0" w:after="0" w:line="240" w:lineRule="auto"/>
        <w:rPr>
          <w:rFonts w:eastAsiaTheme="majorEastAsia" w:cstheme="minorHAnsi"/>
          <w:color w:val="2E74B5" w:themeColor="accent1" w:themeShade="BF"/>
        </w:rPr>
      </w:pPr>
      <w:bookmarkStart w:id="109" w:name="_5.14_Ledningens_genomgång"/>
      <w:bookmarkEnd w:id="109"/>
      <w:r w:rsidRPr="0064194C">
        <w:rPr>
          <w:rFonts w:cstheme="minorHAnsi"/>
        </w:rPr>
        <w:br w:type="page"/>
      </w:r>
    </w:p>
    <w:p w14:paraId="73461FDD" w14:textId="6DF7AB77" w:rsidR="00CB2DAF" w:rsidRPr="00A47B73" w:rsidRDefault="00CB2DAF" w:rsidP="00A47B73">
      <w:pPr>
        <w:pStyle w:val="Rubrik2"/>
      </w:pPr>
      <w:bookmarkStart w:id="110" w:name="_5.15_Ledningens_genomgång"/>
      <w:bookmarkStart w:id="111" w:name="_Toc469309167"/>
      <w:bookmarkEnd w:id="110"/>
      <w:r w:rsidRPr="00A47B73">
        <w:lastRenderedPageBreak/>
        <w:t>5.1</w:t>
      </w:r>
      <w:r w:rsidR="00E80080">
        <w:t>4</w:t>
      </w:r>
      <w:r w:rsidRPr="00A47B73">
        <w:t xml:space="preserve"> Ledningens genomgång</w:t>
      </w:r>
      <w:bookmarkEnd w:id="111"/>
    </w:p>
    <w:p w14:paraId="1C01D306" w14:textId="77777777" w:rsidR="00A157C1" w:rsidRPr="0064194C" w:rsidRDefault="00A157C1" w:rsidP="0064194C">
      <w:pPr>
        <w:widowControl w:val="0"/>
        <w:autoSpaceDE w:val="0"/>
        <w:autoSpaceDN w:val="0"/>
        <w:adjustRightInd w:val="0"/>
        <w:spacing w:before="0" w:after="0" w:line="240" w:lineRule="auto"/>
        <w:rPr>
          <w:rFonts w:cstheme="minorHAnsi"/>
          <w:lang w:val="x-none" w:eastAsia="x-none"/>
        </w:rPr>
      </w:pPr>
    </w:p>
    <w:p w14:paraId="07C7B9B3" w14:textId="0D01E02D" w:rsidR="00410D63" w:rsidRPr="0064194C" w:rsidRDefault="00410D63"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En g</w:t>
      </w:r>
      <w:r w:rsidRPr="0064194C">
        <w:rPr>
          <w:rFonts w:eastAsia="Times New Roman" w:cstheme="minorHAnsi"/>
          <w:lang w:val="x-none" w:eastAsia="x-none"/>
        </w:rPr>
        <w:t xml:space="preserve">ång per år ska vi genomföra ett ledningsmöte. Vid ledningsmötet närvarar </w:t>
      </w:r>
      <w:r w:rsidR="00E9280D" w:rsidRPr="0064194C">
        <w:rPr>
          <w:rFonts w:eastAsia="Times New Roman" w:cstheme="minorHAnsi"/>
          <w:lang w:val="x-none" w:eastAsia="x-none"/>
        </w:rPr>
        <w:t>Verksamhets</w:t>
      </w:r>
      <w:r w:rsidR="00E9280D" w:rsidRPr="0064194C">
        <w:rPr>
          <w:rFonts w:eastAsia="Times New Roman" w:cstheme="minorHAnsi"/>
          <w:lang w:eastAsia="x-none"/>
        </w:rPr>
        <w:t>chef</w:t>
      </w:r>
      <w:r w:rsidRPr="0064194C">
        <w:rPr>
          <w:rFonts w:eastAsia="Times New Roman" w:cstheme="minorHAnsi"/>
          <w:lang w:val="x-none" w:eastAsia="x-none"/>
        </w:rPr>
        <w:t xml:space="preserve"> och berörd personal och här tar vi viktiga beslut i vårt arbete med att säkra kvaliteten inom verksamheten. Vid detta ledningsmöte tar vi fram aktivitetsplanen för nästkommande år. På mötet säkerställs det att alla väsentliga mål, behov och krav lyfts fram, tillgodoses och genomförs. Vid mötet utgår vi från en agenda för att inte missa någon viktig punkt. Mötet ska protokollföras och detta protokoll kan utgöra delar av underlag för vår kvalitetsberättelse.</w:t>
      </w:r>
    </w:p>
    <w:p w14:paraId="5AB3417A" w14:textId="77777777" w:rsidR="002931C7" w:rsidRPr="0064194C" w:rsidRDefault="002931C7" w:rsidP="0064194C">
      <w:pPr>
        <w:widowControl w:val="0"/>
        <w:autoSpaceDE w:val="0"/>
        <w:autoSpaceDN w:val="0"/>
        <w:adjustRightInd w:val="0"/>
        <w:spacing w:before="0" w:after="0" w:line="240" w:lineRule="auto"/>
        <w:rPr>
          <w:rFonts w:eastAsia="Times New Roman" w:cstheme="minorHAnsi"/>
          <w:b/>
          <w:lang w:eastAsia="x-none"/>
        </w:rPr>
      </w:pPr>
    </w:p>
    <w:p w14:paraId="0C2A6332" w14:textId="4415D0CC" w:rsidR="002931C7" w:rsidRPr="0064194C" w:rsidRDefault="002931C7" w:rsidP="0064194C">
      <w:pPr>
        <w:widowControl w:val="0"/>
        <w:autoSpaceDE w:val="0"/>
        <w:autoSpaceDN w:val="0"/>
        <w:adjustRightInd w:val="0"/>
        <w:spacing w:before="0" w:after="0" w:line="240" w:lineRule="auto"/>
        <w:rPr>
          <w:rFonts w:eastAsia="Times New Roman" w:cstheme="minorHAnsi"/>
          <w:b/>
          <w:lang w:eastAsia="x-none"/>
        </w:rPr>
      </w:pPr>
      <w:r w:rsidRPr="0064194C">
        <w:rPr>
          <w:rFonts w:eastAsia="Times New Roman" w:cstheme="minorHAnsi"/>
          <w:b/>
          <w:lang w:eastAsia="x-none"/>
        </w:rPr>
        <w:t>Hänvisning</w:t>
      </w:r>
    </w:p>
    <w:p w14:paraId="13F80551" w14:textId="77777777" w:rsidR="00A157C1" w:rsidRPr="0064194C" w:rsidRDefault="00A157C1" w:rsidP="0064194C">
      <w:pPr>
        <w:widowControl w:val="0"/>
        <w:autoSpaceDE w:val="0"/>
        <w:autoSpaceDN w:val="0"/>
        <w:adjustRightInd w:val="0"/>
        <w:spacing w:before="0" w:after="0" w:line="240" w:lineRule="auto"/>
        <w:rPr>
          <w:rFonts w:eastAsia="Times New Roman" w:cstheme="minorHAnsi"/>
          <w:lang w:eastAsia="x-none"/>
        </w:rPr>
      </w:pPr>
    </w:p>
    <w:p w14:paraId="0DB12DEA" w14:textId="7EC0BA6D" w:rsidR="002931C7" w:rsidRPr="0064194C" w:rsidRDefault="002931C7" w:rsidP="0064194C">
      <w:pPr>
        <w:widowControl w:val="0"/>
        <w:autoSpaceDE w:val="0"/>
        <w:autoSpaceDN w:val="0"/>
        <w:adjustRightInd w:val="0"/>
        <w:spacing w:before="0" w:after="0" w:line="240" w:lineRule="auto"/>
        <w:rPr>
          <w:rFonts w:eastAsia="Times New Roman" w:cstheme="minorHAnsi"/>
          <w:lang w:eastAsia="x-none"/>
        </w:rPr>
      </w:pPr>
      <w:r w:rsidRPr="0064194C">
        <w:rPr>
          <w:rFonts w:eastAsia="Times New Roman" w:cstheme="minorHAnsi"/>
          <w:lang w:eastAsia="x-none"/>
        </w:rPr>
        <w:t>Bilaga</w:t>
      </w:r>
      <w:r w:rsidR="000B15CF" w:rsidRPr="0064194C">
        <w:rPr>
          <w:rFonts w:eastAsia="Times New Roman" w:cstheme="minorHAnsi"/>
          <w:lang w:eastAsia="x-none"/>
        </w:rPr>
        <w:t xml:space="preserve"> - </w:t>
      </w:r>
      <w:r w:rsidRPr="0064194C">
        <w:rPr>
          <w:rFonts w:eastAsia="Times New Roman" w:cstheme="minorHAnsi"/>
          <w:lang w:eastAsia="x-none"/>
        </w:rPr>
        <w:t xml:space="preserve">Agenda för </w:t>
      </w:r>
      <w:r w:rsidR="00663801">
        <w:rPr>
          <w:rFonts w:eastAsia="Times New Roman" w:cstheme="minorHAnsi"/>
          <w:lang w:eastAsia="x-none"/>
        </w:rPr>
        <w:t>uppföljning och analys</w:t>
      </w:r>
    </w:p>
    <w:p w14:paraId="142BC6D2" w14:textId="77777777" w:rsidR="00410D63" w:rsidRPr="0064194C" w:rsidRDefault="00410D63" w:rsidP="0064194C">
      <w:pPr>
        <w:widowControl w:val="0"/>
        <w:autoSpaceDE w:val="0"/>
        <w:autoSpaceDN w:val="0"/>
        <w:adjustRightInd w:val="0"/>
        <w:spacing w:before="0" w:after="0" w:line="240" w:lineRule="auto"/>
        <w:rPr>
          <w:rFonts w:eastAsia="Times New Roman" w:cstheme="minorHAnsi"/>
          <w:lang w:val="x-none" w:eastAsia="x-none"/>
        </w:rPr>
      </w:pPr>
    </w:p>
    <w:p w14:paraId="6EAD7FF0" w14:textId="2900DC38" w:rsidR="00EB0BFE" w:rsidRPr="0064194C" w:rsidRDefault="00EB0BFE" w:rsidP="0064194C">
      <w:pPr>
        <w:spacing w:before="0" w:after="0" w:line="240" w:lineRule="auto"/>
        <w:rPr>
          <w:rFonts w:cstheme="minorHAnsi"/>
          <w:lang w:val="x-none"/>
        </w:rPr>
      </w:pPr>
    </w:p>
    <w:p w14:paraId="210D15CE" w14:textId="77777777" w:rsidR="00EB0BFE" w:rsidRPr="0064194C" w:rsidRDefault="00EB0BFE" w:rsidP="0064194C">
      <w:pPr>
        <w:pStyle w:val="Rubrik2"/>
        <w:spacing w:before="0" w:line="240" w:lineRule="auto"/>
        <w:rPr>
          <w:rFonts w:asciiTheme="minorHAnsi" w:hAnsiTheme="minorHAnsi" w:cstheme="minorHAnsi"/>
          <w:sz w:val="22"/>
          <w:szCs w:val="22"/>
        </w:rPr>
      </w:pPr>
    </w:p>
    <w:p w14:paraId="74D961EC" w14:textId="77777777" w:rsidR="001E4F9A" w:rsidRPr="0064194C" w:rsidRDefault="001E4F9A" w:rsidP="0064194C">
      <w:pPr>
        <w:spacing w:before="0" w:after="0" w:line="240" w:lineRule="auto"/>
        <w:rPr>
          <w:rFonts w:eastAsiaTheme="majorEastAsia" w:cstheme="minorHAnsi"/>
          <w:color w:val="2E74B5" w:themeColor="accent1" w:themeShade="BF"/>
        </w:rPr>
      </w:pPr>
      <w:bookmarkStart w:id="112" w:name="_5.15_Intern_revision"/>
      <w:bookmarkEnd w:id="112"/>
      <w:r w:rsidRPr="0064194C">
        <w:rPr>
          <w:rFonts w:cstheme="minorHAnsi"/>
        </w:rPr>
        <w:br w:type="page"/>
      </w:r>
    </w:p>
    <w:p w14:paraId="4E1D8A85" w14:textId="791FFFC7" w:rsidR="00CB2DAF" w:rsidRPr="00A47B73" w:rsidRDefault="00CB2DAF" w:rsidP="00A47B73">
      <w:pPr>
        <w:pStyle w:val="Rubrik2"/>
      </w:pPr>
      <w:bookmarkStart w:id="113" w:name="_5.16_Intern_revision"/>
      <w:bookmarkStart w:id="114" w:name="_Toc469309168"/>
      <w:bookmarkEnd w:id="113"/>
      <w:r w:rsidRPr="00A47B73">
        <w:lastRenderedPageBreak/>
        <w:t>5.1</w:t>
      </w:r>
      <w:r w:rsidR="00E80080">
        <w:t>5</w:t>
      </w:r>
      <w:r w:rsidRPr="00A47B73">
        <w:t xml:space="preserve"> Intern revision</w:t>
      </w:r>
      <w:bookmarkEnd w:id="114"/>
    </w:p>
    <w:p w14:paraId="60A6AE5D" w14:textId="37552781" w:rsidR="00410D63" w:rsidRPr="0064194C" w:rsidRDefault="00410D63" w:rsidP="0064194C">
      <w:pPr>
        <w:spacing w:before="0" w:after="0" w:line="240" w:lineRule="auto"/>
        <w:rPr>
          <w:rFonts w:cstheme="minorHAnsi"/>
        </w:rPr>
      </w:pPr>
    </w:p>
    <w:p w14:paraId="788DB771"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 har ansvaret f</w:t>
      </w:r>
      <w:r w:rsidRPr="0064194C">
        <w:rPr>
          <w:rFonts w:eastAsia="Times New Roman" w:cstheme="minorHAnsi"/>
          <w:lang w:val="x-none" w:eastAsia="x-none"/>
        </w:rPr>
        <w:t xml:space="preserve">ör att upprätta en revisionsplan och se till att det avsätts den tid och de resurser som krävs för att våra interna revisioner ska kunna genomföras effektivt och på ett verkningsfullt sätt. Vi ska delta aktivt och vara behjälpliga så att den som är revisor får den information och hjälp som krävs för att revisionen ska få den effekt som den avser att vara. </w:t>
      </w:r>
    </w:p>
    <w:p w14:paraId="6FC3600F"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354922F3" w14:textId="07C870C6"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Internrevision ska vi hålla .............gg</w:t>
      </w:r>
      <w:r w:rsidR="001E4F9A" w:rsidRPr="0064194C">
        <w:rPr>
          <w:rFonts w:eastAsia="Times New Roman" w:cstheme="minorHAnsi"/>
          <w:lang w:eastAsia="x-none"/>
        </w:rPr>
        <w:t>r</w:t>
      </w:r>
      <w:r w:rsidRPr="0064194C">
        <w:rPr>
          <w:rFonts w:eastAsia="Times New Roman" w:cstheme="minorHAnsi"/>
          <w:lang w:val="x-none" w:eastAsia="x-none"/>
        </w:rPr>
        <w:t>/år.</w:t>
      </w:r>
    </w:p>
    <w:p w14:paraId="51CE95B9"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7D52C50D"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Krav p</w:t>
      </w:r>
      <w:r w:rsidRPr="0064194C">
        <w:rPr>
          <w:rFonts w:eastAsia="Times New Roman" w:cstheme="minorHAnsi"/>
          <w:b/>
          <w:bCs/>
          <w:lang w:val="x-none" w:eastAsia="x-none"/>
        </w:rPr>
        <w:t>å intern revisor</w:t>
      </w:r>
    </w:p>
    <w:p w14:paraId="6B5E84AC"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2414AB8E" w14:textId="77777777" w:rsidR="00410D63" w:rsidRPr="0064194C" w:rsidRDefault="00410D63" w:rsidP="00BB418D">
      <w:pPr>
        <w:pStyle w:val="Liststycke"/>
        <w:widowControl w:val="0"/>
        <w:numPr>
          <w:ilvl w:val="0"/>
          <w:numId w:val="15"/>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w:t>
      </w:r>
      <w:r w:rsidRPr="0064194C">
        <w:rPr>
          <w:rFonts w:eastAsia="Times New Roman" w:cstheme="minorHAnsi"/>
          <w:lang w:val="x-none" w:eastAsia="x-none"/>
        </w:rPr>
        <w:t xml:space="preserve">äl insatt i företagets kvalitetsledningssystem och SOSFS 2011:9 </w:t>
      </w:r>
    </w:p>
    <w:p w14:paraId="48061DCF" w14:textId="7C024235" w:rsidR="00410D63" w:rsidRPr="0064194C" w:rsidRDefault="00410D63" w:rsidP="00BB418D">
      <w:pPr>
        <w:pStyle w:val="Liststycke"/>
        <w:widowControl w:val="0"/>
        <w:numPr>
          <w:ilvl w:val="0"/>
          <w:numId w:val="15"/>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Har utbildning eller motsvarande kompetens inom arbetsmiljö, SOSFS 2011:9 och gärna även i ISO 9001</w:t>
      </w:r>
    </w:p>
    <w:p w14:paraId="2DB26305" w14:textId="77777777" w:rsidR="00410D63" w:rsidRPr="0064194C" w:rsidRDefault="00410D63" w:rsidP="00BB418D">
      <w:pPr>
        <w:pStyle w:val="Liststycke"/>
        <w:widowControl w:val="0"/>
        <w:numPr>
          <w:ilvl w:val="0"/>
          <w:numId w:val="15"/>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Har genomgått företagets revisionsutbildning eller motsvarande</w:t>
      </w:r>
    </w:p>
    <w:p w14:paraId="2F8D81F9"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62BFE80D"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cstheme="minorHAnsi"/>
          <w:b/>
          <w:bCs/>
          <w:lang w:val="x-none" w:eastAsia="x-none"/>
        </w:rPr>
        <w:t>Syfte med internrevision</w:t>
      </w:r>
    </w:p>
    <w:p w14:paraId="77361635"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70FEE723"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Nyttan med v</w:t>
      </w:r>
      <w:r w:rsidRPr="0064194C">
        <w:rPr>
          <w:rFonts w:eastAsia="Times New Roman" w:cstheme="minorHAnsi"/>
          <w:lang w:val="x-none" w:eastAsia="x-none"/>
        </w:rPr>
        <w:t>åra interna revisioner är att ständigt förbättra oss. Efter vår interna revision ska vi därför känna till ifall vi arbetar på det sätt som är tänkt och om det finns förbättringsmöjligheter. Dessa identifierade förbättringsmöjligheter ska sedan ligga till grund för kvalitetsmål och de projekt som vi avser driva i vårt arbete för ständig förbättring.</w:t>
      </w:r>
    </w:p>
    <w:p w14:paraId="7DF61B87"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658B06F2"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Utf</w:t>
      </w:r>
      <w:r w:rsidRPr="0064194C">
        <w:rPr>
          <w:rFonts w:eastAsia="Times New Roman" w:cstheme="minorHAnsi"/>
          <w:b/>
          <w:bCs/>
          <w:lang w:val="x-none" w:eastAsia="x-none"/>
        </w:rPr>
        <w:t>örande av internrevision</w:t>
      </w:r>
    </w:p>
    <w:p w14:paraId="21966A53"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2279C806"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w:t>
      </w:r>
      <w:r w:rsidRPr="0064194C">
        <w:rPr>
          <w:rFonts w:eastAsia="Times New Roman" w:cstheme="minorHAnsi"/>
          <w:lang w:val="x-none" w:eastAsia="x-none"/>
        </w:rPr>
        <w:t>år internrevision genomförs genom en kontroll av det som står i vår manual och hur vi arbetar i praktiken men även genom att vi kontrollerar kraven SOSFS 2011:9.</w:t>
      </w:r>
    </w:p>
    <w:p w14:paraId="34FB47CD" w14:textId="77777777" w:rsidR="00410D63" w:rsidRPr="0064194C" w:rsidRDefault="00410D63" w:rsidP="0064194C">
      <w:pPr>
        <w:widowControl w:val="0"/>
        <w:autoSpaceDE w:val="0"/>
        <w:autoSpaceDN w:val="0"/>
        <w:adjustRightInd w:val="0"/>
        <w:spacing w:before="0" w:after="0" w:line="240" w:lineRule="auto"/>
        <w:rPr>
          <w:rFonts w:cstheme="minorHAnsi"/>
          <w:b/>
          <w:bCs/>
          <w:lang w:val="x-none" w:eastAsia="x-none"/>
        </w:rPr>
      </w:pPr>
    </w:p>
    <w:p w14:paraId="26FE511A" w14:textId="77777777" w:rsidR="00410D63" w:rsidRPr="0064194C" w:rsidRDefault="00410D63" w:rsidP="0064194C">
      <w:pPr>
        <w:widowControl w:val="0"/>
        <w:autoSpaceDE w:val="0"/>
        <w:autoSpaceDN w:val="0"/>
        <w:adjustRightInd w:val="0"/>
        <w:spacing w:before="0" w:after="0" w:line="240" w:lineRule="auto"/>
        <w:rPr>
          <w:rFonts w:cstheme="minorHAnsi"/>
          <w:b/>
          <w:bCs/>
          <w:lang w:val="x-none" w:eastAsia="x-none"/>
        </w:rPr>
      </w:pPr>
    </w:p>
    <w:p w14:paraId="057A0CD1" w14:textId="308B1714" w:rsidR="00410D63" w:rsidRPr="0064194C" w:rsidRDefault="002931C7" w:rsidP="0064194C">
      <w:pPr>
        <w:widowControl w:val="0"/>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6E58F1E5" w14:textId="77777777" w:rsidR="002931C7" w:rsidRPr="0064194C" w:rsidRDefault="002931C7" w:rsidP="0064194C">
      <w:pPr>
        <w:widowControl w:val="0"/>
        <w:autoSpaceDE w:val="0"/>
        <w:autoSpaceDN w:val="0"/>
        <w:adjustRightInd w:val="0"/>
        <w:spacing w:before="0" w:after="0" w:line="240" w:lineRule="auto"/>
        <w:rPr>
          <w:rFonts w:cstheme="minorHAnsi"/>
          <w:b/>
          <w:bCs/>
          <w:lang w:val="x-none" w:eastAsia="x-none"/>
        </w:rPr>
      </w:pPr>
    </w:p>
    <w:p w14:paraId="364A7482" w14:textId="4AEF1109" w:rsidR="00410D63" w:rsidRPr="0064194C" w:rsidRDefault="002931C7" w:rsidP="0064194C">
      <w:pPr>
        <w:widowControl w:val="0"/>
        <w:autoSpaceDE w:val="0"/>
        <w:autoSpaceDN w:val="0"/>
        <w:adjustRightInd w:val="0"/>
        <w:spacing w:before="0" w:after="0" w:line="240" w:lineRule="auto"/>
        <w:rPr>
          <w:rFonts w:cstheme="minorHAnsi"/>
          <w:bCs/>
          <w:lang w:eastAsia="x-none"/>
        </w:rPr>
      </w:pPr>
      <w:r w:rsidRPr="0064194C">
        <w:rPr>
          <w:rFonts w:cstheme="minorHAnsi"/>
          <w:bCs/>
          <w:lang w:eastAsia="x-none"/>
        </w:rPr>
        <w:t>Bilaga</w:t>
      </w:r>
      <w:r w:rsidR="000B15CF" w:rsidRPr="0064194C">
        <w:rPr>
          <w:rFonts w:cstheme="minorHAnsi"/>
          <w:bCs/>
          <w:lang w:eastAsia="x-none"/>
        </w:rPr>
        <w:t xml:space="preserve"> -</w:t>
      </w:r>
      <w:r w:rsidRPr="0064194C">
        <w:rPr>
          <w:rFonts w:cstheme="minorHAnsi"/>
          <w:bCs/>
          <w:lang w:eastAsia="x-none"/>
        </w:rPr>
        <w:t xml:space="preserve"> Revisionsprogram</w:t>
      </w:r>
    </w:p>
    <w:p w14:paraId="45BA170A" w14:textId="6468C0B8" w:rsidR="002931C7" w:rsidRPr="0064194C" w:rsidRDefault="002931C7" w:rsidP="0064194C">
      <w:pPr>
        <w:widowControl w:val="0"/>
        <w:autoSpaceDE w:val="0"/>
        <w:autoSpaceDN w:val="0"/>
        <w:adjustRightInd w:val="0"/>
        <w:spacing w:before="0" w:after="0" w:line="240" w:lineRule="auto"/>
        <w:rPr>
          <w:rFonts w:cstheme="minorHAnsi"/>
          <w:bCs/>
          <w:lang w:eastAsia="x-none"/>
        </w:rPr>
      </w:pPr>
      <w:r w:rsidRPr="0064194C">
        <w:rPr>
          <w:rFonts w:cstheme="minorHAnsi"/>
          <w:bCs/>
          <w:lang w:eastAsia="x-none"/>
        </w:rPr>
        <w:t xml:space="preserve">Bilaga </w:t>
      </w:r>
      <w:r w:rsidR="000B15CF" w:rsidRPr="0064194C">
        <w:rPr>
          <w:rFonts w:cstheme="minorHAnsi"/>
          <w:bCs/>
          <w:lang w:eastAsia="x-none"/>
        </w:rPr>
        <w:t xml:space="preserve">- </w:t>
      </w:r>
      <w:r w:rsidRPr="0064194C">
        <w:rPr>
          <w:rFonts w:cstheme="minorHAnsi"/>
          <w:bCs/>
          <w:lang w:eastAsia="x-none"/>
        </w:rPr>
        <w:t>Revisionsrapport</w:t>
      </w:r>
    </w:p>
    <w:p w14:paraId="163CEB94" w14:textId="5A45DD49" w:rsidR="002931C7" w:rsidRPr="0064194C" w:rsidRDefault="002931C7" w:rsidP="0064194C">
      <w:pPr>
        <w:widowControl w:val="0"/>
        <w:autoSpaceDE w:val="0"/>
        <w:autoSpaceDN w:val="0"/>
        <w:adjustRightInd w:val="0"/>
        <w:spacing w:before="0" w:after="0" w:line="240" w:lineRule="auto"/>
        <w:rPr>
          <w:rFonts w:cstheme="minorHAnsi"/>
          <w:bCs/>
          <w:lang w:eastAsia="x-none"/>
        </w:rPr>
      </w:pPr>
      <w:r w:rsidRPr="0064194C">
        <w:rPr>
          <w:rFonts w:cstheme="minorHAnsi"/>
          <w:bCs/>
          <w:lang w:eastAsia="x-none"/>
        </w:rPr>
        <w:t>Bilaga</w:t>
      </w:r>
      <w:r w:rsidR="000B15CF" w:rsidRPr="0064194C">
        <w:rPr>
          <w:rFonts w:cstheme="minorHAnsi"/>
          <w:bCs/>
          <w:lang w:eastAsia="x-none"/>
        </w:rPr>
        <w:t xml:space="preserve"> -</w:t>
      </w:r>
      <w:r w:rsidRPr="0064194C">
        <w:rPr>
          <w:rFonts w:cstheme="minorHAnsi"/>
          <w:bCs/>
          <w:lang w:eastAsia="x-none"/>
        </w:rPr>
        <w:t xml:space="preserve"> Revisionsplan</w:t>
      </w:r>
    </w:p>
    <w:p w14:paraId="02D4CBE3"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color w:val="000000"/>
          <w:lang w:val="x-none" w:eastAsia="x-none"/>
        </w:rPr>
      </w:pPr>
    </w:p>
    <w:p w14:paraId="58D95D86" w14:textId="1C79EEAF" w:rsidR="00410D63" w:rsidRPr="0064194C" w:rsidRDefault="00410D63" w:rsidP="0064194C">
      <w:pPr>
        <w:spacing w:before="0" w:after="0" w:line="240" w:lineRule="auto"/>
        <w:rPr>
          <w:rFonts w:cstheme="minorHAnsi"/>
        </w:rPr>
      </w:pPr>
    </w:p>
    <w:p w14:paraId="2742CF99" w14:textId="77777777" w:rsidR="001E4F9A" w:rsidRPr="0064194C" w:rsidRDefault="001E4F9A"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0CC68020" w14:textId="4AD9F96E" w:rsidR="00410D63" w:rsidRPr="00A47B73" w:rsidRDefault="00410D63" w:rsidP="00A47B73">
      <w:pPr>
        <w:pStyle w:val="Rubrik1"/>
      </w:pPr>
      <w:bookmarkStart w:id="115" w:name="_Toc469309169"/>
      <w:r w:rsidRPr="00A47B73">
        <w:lastRenderedPageBreak/>
        <w:t>6 Personalens medverkan i kvalitetsarbetet</w:t>
      </w:r>
      <w:bookmarkEnd w:id="115"/>
    </w:p>
    <w:p w14:paraId="36AE05D5" w14:textId="77777777" w:rsidR="00410D63" w:rsidRPr="00A47B73" w:rsidRDefault="00410D63" w:rsidP="00A47B73">
      <w:pPr>
        <w:pStyle w:val="Rubrik2"/>
      </w:pPr>
      <w:bookmarkStart w:id="116" w:name="_Toc468034033"/>
      <w:bookmarkStart w:id="117" w:name="_Toc469309170"/>
      <w:r w:rsidRPr="00A47B73">
        <w:t>6.1 Personalens medverkan i kvalitetsarbetet</w:t>
      </w:r>
      <w:bookmarkEnd w:id="116"/>
      <w:bookmarkEnd w:id="117"/>
    </w:p>
    <w:p w14:paraId="1938D1A2" w14:textId="77777777" w:rsidR="00A47B73" w:rsidRDefault="00A47B73"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bookmarkStart w:id="118" w:name="_Toc468034219"/>
    </w:p>
    <w:p w14:paraId="1896A174" w14:textId="03A9CC5E" w:rsidR="00863BB9" w:rsidRPr="0064194C" w:rsidRDefault="00863BB9"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I v</w:t>
      </w:r>
      <w:r w:rsidRPr="0064194C">
        <w:rPr>
          <w:rFonts w:eastAsia="Times New Roman" w:cstheme="minorHAnsi"/>
          <w:lang w:val="x-none" w:eastAsia="x-none"/>
        </w:rPr>
        <w:t xml:space="preserve">åra befattningsbeskrivningar visas ansvarsfördelningen på </w:t>
      </w:r>
      <w:r w:rsidRPr="0064194C">
        <w:rPr>
          <w:rFonts w:eastAsia="Times New Roman" w:cstheme="minorHAnsi"/>
          <w:lang w:eastAsia="x-none"/>
        </w:rPr>
        <w:t>……………………</w:t>
      </w:r>
      <w:r w:rsidR="00663801">
        <w:rPr>
          <w:rFonts w:eastAsia="Times New Roman" w:cstheme="minorHAnsi"/>
          <w:lang w:eastAsia="x-none"/>
        </w:rPr>
        <w:t>(företagets namn).</w:t>
      </w:r>
      <w:r w:rsidRPr="0064194C">
        <w:rPr>
          <w:rFonts w:eastAsia="Times New Roman" w:cstheme="minorHAnsi"/>
          <w:lang w:val="x-none" w:eastAsia="x-none"/>
        </w:rPr>
        <w:t xml:space="preserve"> Alla medarbetare har ett eget ansvar att aktivt medverka i kvalitetsarbetet samt att medverka till förbättringsarbete och rapportering av brister och avvikelser.</w:t>
      </w:r>
    </w:p>
    <w:p w14:paraId="65BCADE3" w14:textId="77777777" w:rsidR="00863BB9" w:rsidRPr="0064194C" w:rsidRDefault="00863BB9"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1267DA00" w14:textId="77777777" w:rsidR="00863BB9" w:rsidRPr="0064194C" w:rsidRDefault="00863BB9"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Respektive ansvarig ska se till att mål och policy uppfylls och att ledningssystemet därmed tillämpas och används korrekt i hela organisationen. </w:t>
      </w:r>
    </w:p>
    <w:p w14:paraId="3522E122" w14:textId="1E953DA0" w:rsidR="00863BB9" w:rsidRDefault="00863BB9"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5E69EE34" w14:textId="77777777" w:rsidR="003B73A9" w:rsidRPr="0064194C" w:rsidRDefault="003B73A9"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1623927F" w14:textId="77777777" w:rsidR="00863BB9" w:rsidRPr="0064194C" w:rsidRDefault="00863BB9"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x-none"/>
        </w:rPr>
      </w:pPr>
      <w:r w:rsidRPr="0064194C">
        <w:rPr>
          <w:rFonts w:cstheme="minorHAnsi"/>
          <w:b/>
          <w:bCs/>
          <w:lang w:eastAsia="x-none"/>
        </w:rPr>
        <w:t>Hänvisning</w:t>
      </w:r>
    </w:p>
    <w:p w14:paraId="6DB7CE01" w14:textId="77777777" w:rsidR="00863BB9" w:rsidRPr="0064194C" w:rsidRDefault="00863BB9"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3F66DB39" w14:textId="77777777" w:rsidR="00863BB9" w:rsidRPr="0064194C" w:rsidRDefault="00863BB9"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Se anst</w:t>
      </w:r>
      <w:r w:rsidRPr="0064194C">
        <w:rPr>
          <w:rFonts w:eastAsia="Times New Roman" w:cstheme="minorHAnsi"/>
          <w:lang w:val="x-none" w:eastAsia="x-none"/>
        </w:rPr>
        <w:t>ällningsavtalet</w:t>
      </w:r>
    </w:p>
    <w:p w14:paraId="41272893" w14:textId="77777777" w:rsidR="00863BB9" w:rsidRPr="0064194C" w:rsidRDefault="00863BB9"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3093A573" w14:textId="6988D383" w:rsidR="00410D63" w:rsidRPr="00A47B73" w:rsidRDefault="00410D63" w:rsidP="00A47B73">
      <w:pPr>
        <w:pStyle w:val="Rubrik1"/>
      </w:pPr>
      <w:bookmarkStart w:id="119" w:name="_Toc469309171"/>
      <w:r w:rsidRPr="00A47B73">
        <w:lastRenderedPageBreak/>
        <w:t>7 Dokumentationsskyldighet</w:t>
      </w:r>
      <w:bookmarkEnd w:id="118"/>
      <w:bookmarkEnd w:id="119"/>
    </w:p>
    <w:p w14:paraId="2772C0AC" w14:textId="7763FE87" w:rsidR="00410D63" w:rsidRPr="00A47B73" w:rsidRDefault="00410D63" w:rsidP="00A47B73">
      <w:pPr>
        <w:pStyle w:val="Rubrik2"/>
      </w:pPr>
      <w:bookmarkStart w:id="120" w:name="_7.1_Dokumentation"/>
      <w:bookmarkStart w:id="121" w:name="_Toc468034220"/>
      <w:bookmarkStart w:id="122" w:name="_Toc469309172"/>
      <w:bookmarkEnd w:id="120"/>
      <w:r w:rsidRPr="00A47B73">
        <w:t>7.1 Dokumentation</w:t>
      </w:r>
      <w:bookmarkEnd w:id="121"/>
      <w:bookmarkEnd w:id="122"/>
    </w:p>
    <w:p w14:paraId="0993280E" w14:textId="77777777" w:rsidR="0024252B" w:rsidRPr="0064194C" w:rsidRDefault="0024252B" w:rsidP="0064194C">
      <w:pPr>
        <w:widowControl w:val="0"/>
        <w:autoSpaceDE w:val="0"/>
        <w:autoSpaceDN w:val="0"/>
        <w:adjustRightInd w:val="0"/>
        <w:spacing w:before="0" w:after="0" w:line="240" w:lineRule="auto"/>
        <w:rPr>
          <w:rFonts w:cstheme="minorHAnsi"/>
          <w:lang w:val="x-none" w:eastAsia="x-none"/>
        </w:rPr>
      </w:pPr>
    </w:p>
    <w:p w14:paraId="50C15C4D" w14:textId="4314A1E2" w:rsidR="00410D63" w:rsidRPr="0064194C" w:rsidRDefault="00410D63"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 f</w:t>
      </w:r>
      <w:r w:rsidRPr="0064194C">
        <w:rPr>
          <w:rFonts w:eastAsia="Times New Roman" w:cstheme="minorHAnsi"/>
          <w:lang w:val="x-none" w:eastAsia="x-none"/>
        </w:rPr>
        <w:t xml:space="preserve">ör dokumentation i journalföringssystemet: ………………… </w:t>
      </w:r>
    </w:p>
    <w:p w14:paraId="24FEDBA7" w14:textId="77777777" w:rsidR="00410D63" w:rsidRPr="0064194C" w:rsidRDefault="00410D63" w:rsidP="0064194C">
      <w:pPr>
        <w:widowControl w:val="0"/>
        <w:autoSpaceDE w:val="0"/>
        <w:autoSpaceDN w:val="0"/>
        <w:adjustRightInd w:val="0"/>
        <w:spacing w:before="0" w:after="0" w:line="240" w:lineRule="auto"/>
        <w:rPr>
          <w:rFonts w:cstheme="minorHAnsi"/>
          <w:b/>
          <w:bCs/>
          <w:lang w:val="x-none" w:eastAsia="x-none"/>
        </w:rPr>
      </w:pPr>
    </w:p>
    <w:p w14:paraId="603D5BCD" w14:textId="77777777" w:rsidR="00410D63" w:rsidRPr="0064194C" w:rsidRDefault="00410D63"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Vi f</w:t>
      </w:r>
      <w:r w:rsidRPr="0064194C">
        <w:rPr>
          <w:rFonts w:eastAsia="Times New Roman" w:cstheme="minorHAnsi"/>
          <w:lang w:val="x-none" w:eastAsia="x-none"/>
        </w:rPr>
        <w:t>öljer de riktlinjer och rutiner för dokumentation och uppföljning av genomförandet av insatser som finns inom ........................... kommun.</w:t>
      </w:r>
    </w:p>
    <w:p w14:paraId="2CF7A1EA" w14:textId="77777777" w:rsidR="00410D63" w:rsidRPr="0064194C" w:rsidRDefault="00410D63" w:rsidP="0064194C">
      <w:pPr>
        <w:widowControl w:val="0"/>
        <w:autoSpaceDE w:val="0"/>
        <w:autoSpaceDN w:val="0"/>
        <w:adjustRightInd w:val="0"/>
        <w:spacing w:before="0" w:after="0" w:line="240" w:lineRule="auto"/>
        <w:rPr>
          <w:rFonts w:eastAsia="Times New Roman" w:cstheme="minorHAnsi"/>
          <w:lang w:val="x-none" w:eastAsia="x-none"/>
        </w:rPr>
      </w:pPr>
    </w:p>
    <w:p w14:paraId="330B4AB3" w14:textId="77777777" w:rsidR="00410D63" w:rsidRPr="0064194C" w:rsidRDefault="00410D63"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All personal ska vid nyanställning få användaruppgifter samt lösenord för att kunna logga in och föra anteckningar i ............................(namnet på systemet).</w:t>
      </w:r>
    </w:p>
    <w:p w14:paraId="533D93D0" w14:textId="77777777" w:rsidR="00410D63" w:rsidRPr="0064194C" w:rsidRDefault="00410D63" w:rsidP="0064194C">
      <w:pPr>
        <w:widowControl w:val="0"/>
        <w:autoSpaceDE w:val="0"/>
        <w:autoSpaceDN w:val="0"/>
        <w:adjustRightInd w:val="0"/>
        <w:spacing w:before="0" w:after="0" w:line="240" w:lineRule="auto"/>
        <w:rPr>
          <w:rFonts w:cstheme="minorHAnsi"/>
          <w:b/>
          <w:bCs/>
          <w:lang w:val="x-none" w:eastAsia="x-none"/>
        </w:rPr>
      </w:pPr>
    </w:p>
    <w:p w14:paraId="7C5C63C8" w14:textId="77777777" w:rsidR="00410D63" w:rsidRPr="0064194C" w:rsidRDefault="00410D63"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Personal ska l</w:t>
      </w:r>
      <w:r w:rsidRPr="0064194C">
        <w:rPr>
          <w:rFonts w:eastAsia="Times New Roman" w:cstheme="minorHAnsi"/>
          <w:lang w:val="x-none" w:eastAsia="x-none"/>
        </w:rPr>
        <w:t>öpande föra anteckningar i ...........................(namnet på systemet) om viktiga beslut, observationer eller när händelser av betydelse inträffar. Datum, namn på personal ska alltid antecknas. Anteckningarna ska vara sakliga och inte innehålla egna värderingar. Verksamhetschef kontrollerar regelbundet anteckningar för att se att dessa förs på ett korrekt sätt.</w:t>
      </w:r>
    </w:p>
    <w:p w14:paraId="7F6CEBF5" w14:textId="77777777" w:rsidR="00410D63" w:rsidRPr="0064194C" w:rsidRDefault="00410D63" w:rsidP="0064194C">
      <w:pPr>
        <w:widowControl w:val="0"/>
        <w:autoSpaceDE w:val="0"/>
        <w:autoSpaceDN w:val="0"/>
        <w:adjustRightInd w:val="0"/>
        <w:spacing w:before="0" w:after="0" w:line="240" w:lineRule="auto"/>
        <w:rPr>
          <w:rFonts w:eastAsia="Times New Roman" w:cstheme="minorHAnsi"/>
          <w:lang w:val="x-none" w:eastAsia="x-none"/>
        </w:rPr>
      </w:pPr>
    </w:p>
    <w:p w14:paraId="10A52366" w14:textId="77777777" w:rsidR="00410D63" w:rsidRPr="0064194C" w:rsidRDefault="00410D63"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Integritet</w:t>
      </w:r>
    </w:p>
    <w:p w14:paraId="2A4BAA3E" w14:textId="77777777" w:rsidR="00410D63" w:rsidRPr="0064194C" w:rsidRDefault="00410D63" w:rsidP="0064194C">
      <w:pPr>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Anteckningar ska skrivas med respekt f</w:t>
      </w:r>
      <w:r w:rsidRPr="0064194C">
        <w:rPr>
          <w:rFonts w:eastAsia="Times New Roman" w:cstheme="minorHAnsi"/>
          <w:lang w:val="x-none" w:eastAsia="x-none"/>
        </w:rPr>
        <w:t xml:space="preserve">ör ungdoms/boendes integritet. Egna värderingar och kränkande omdömen får inte tas upp i anteckningarna. Om ungdom/boende vill få läsa det som dokumenterats om honom/henne ska denne få tillgång att läsa detta snarast möjligt. Om ungdom/boende tycker att något i dokumentationen är felaktigt ska detta antecknas. </w:t>
      </w:r>
    </w:p>
    <w:p w14:paraId="33CECA1E" w14:textId="77777777" w:rsidR="00410D63" w:rsidRPr="0064194C" w:rsidRDefault="00410D63" w:rsidP="0064194C">
      <w:pPr>
        <w:autoSpaceDE w:val="0"/>
        <w:autoSpaceDN w:val="0"/>
        <w:adjustRightInd w:val="0"/>
        <w:spacing w:before="0" w:after="0" w:line="240" w:lineRule="auto"/>
        <w:rPr>
          <w:rFonts w:cstheme="minorHAnsi"/>
          <w:lang w:val="x-none" w:eastAsia="x-none"/>
        </w:rPr>
      </w:pPr>
    </w:p>
    <w:p w14:paraId="1F2CA037" w14:textId="77777777" w:rsidR="00410D63" w:rsidRPr="0064194C" w:rsidRDefault="00410D63" w:rsidP="0064194C">
      <w:pPr>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Fysisk dokumentation</w:t>
      </w:r>
    </w:p>
    <w:p w14:paraId="0E0B241E" w14:textId="77777777" w:rsidR="00410D63" w:rsidRPr="0064194C" w:rsidRDefault="00410D63" w:rsidP="0064194C">
      <w:pPr>
        <w:widowControl w:val="0"/>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Fysisk dokumentation (i pappersform) ang</w:t>
      </w:r>
      <w:r w:rsidRPr="0064194C">
        <w:rPr>
          <w:rFonts w:eastAsia="Times New Roman" w:cstheme="minorHAnsi"/>
          <w:lang w:val="x-none" w:eastAsia="x-none"/>
        </w:rPr>
        <w:t xml:space="preserve">ående brukare förvaras på kontoret i låst brandsäkert skåp. </w:t>
      </w:r>
    </w:p>
    <w:p w14:paraId="5C7546F9" w14:textId="77777777" w:rsidR="00410D63" w:rsidRPr="0064194C" w:rsidRDefault="00410D63" w:rsidP="0064194C">
      <w:pPr>
        <w:autoSpaceDE w:val="0"/>
        <w:autoSpaceDN w:val="0"/>
        <w:adjustRightInd w:val="0"/>
        <w:spacing w:before="0" w:after="0" w:line="240" w:lineRule="auto"/>
        <w:rPr>
          <w:rFonts w:cstheme="minorHAnsi"/>
          <w:lang w:val="x-none" w:eastAsia="x-none"/>
        </w:rPr>
      </w:pPr>
    </w:p>
    <w:p w14:paraId="1A30A184" w14:textId="4547B18C" w:rsidR="00410D63" w:rsidRPr="0064194C" w:rsidRDefault="00410D63" w:rsidP="0064194C">
      <w:pPr>
        <w:widowControl w:val="0"/>
        <w:autoSpaceDE w:val="0"/>
        <w:autoSpaceDN w:val="0"/>
        <w:adjustRightInd w:val="0"/>
        <w:spacing w:before="0" w:after="0" w:line="240" w:lineRule="auto"/>
        <w:rPr>
          <w:rFonts w:cstheme="minorHAnsi"/>
          <w:b/>
          <w:bCs/>
          <w:color w:val="008000"/>
          <w:u w:val="single"/>
          <w:lang w:val="x-none" w:eastAsia="x-none"/>
        </w:rPr>
      </w:pPr>
      <w:r w:rsidRPr="0064194C">
        <w:rPr>
          <w:rFonts w:cstheme="minorHAnsi"/>
          <w:lang w:val="x-none" w:eastAsia="x-none"/>
        </w:rPr>
        <w:t>Var v</w:t>
      </w:r>
      <w:r w:rsidRPr="0064194C">
        <w:rPr>
          <w:rFonts w:eastAsia="Times New Roman" w:cstheme="minorHAnsi"/>
          <w:lang w:val="x-none" w:eastAsia="x-none"/>
        </w:rPr>
        <w:t>åra redovisande dokument förvaras och under hur lång tid framgår i</w:t>
      </w:r>
      <w:r w:rsidR="001E4F9A" w:rsidRPr="0064194C">
        <w:rPr>
          <w:rFonts w:eastAsia="Times New Roman" w:cstheme="minorHAnsi"/>
          <w:lang w:eastAsia="x-none"/>
        </w:rPr>
        <w:t xml:space="preserve"> </w:t>
      </w:r>
      <w:r w:rsidR="003C4C05" w:rsidRPr="0064194C">
        <w:rPr>
          <w:rFonts w:eastAsia="Times New Roman" w:cstheme="minorHAnsi"/>
          <w:lang w:eastAsia="x-none"/>
        </w:rPr>
        <w:t xml:space="preserve">Förteckning över redovisande dokument. </w:t>
      </w:r>
    </w:p>
    <w:p w14:paraId="56B0FD60" w14:textId="1F8F0A37" w:rsidR="00410D63" w:rsidRDefault="00410D63" w:rsidP="0064194C">
      <w:pPr>
        <w:autoSpaceDE w:val="0"/>
        <w:autoSpaceDN w:val="0"/>
        <w:adjustRightInd w:val="0"/>
        <w:spacing w:before="0" w:after="0" w:line="240" w:lineRule="auto"/>
        <w:rPr>
          <w:rFonts w:cstheme="minorHAnsi"/>
          <w:b/>
          <w:bCs/>
          <w:color w:val="008000"/>
          <w:u w:val="single"/>
          <w:lang w:val="x-none" w:eastAsia="x-none"/>
        </w:rPr>
      </w:pPr>
    </w:p>
    <w:p w14:paraId="4D87B147" w14:textId="77777777" w:rsidR="000A3454" w:rsidRPr="0064194C" w:rsidRDefault="000A3454" w:rsidP="0064194C">
      <w:pPr>
        <w:autoSpaceDE w:val="0"/>
        <w:autoSpaceDN w:val="0"/>
        <w:adjustRightInd w:val="0"/>
        <w:spacing w:before="0" w:after="0" w:line="240" w:lineRule="auto"/>
        <w:rPr>
          <w:rFonts w:cstheme="minorHAnsi"/>
          <w:b/>
          <w:bCs/>
          <w:color w:val="008000"/>
          <w:u w:val="single"/>
          <w:lang w:val="x-none" w:eastAsia="x-none"/>
        </w:rPr>
      </w:pPr>
    </w:p>
    <w:p w14:paraId="522879AD" w14:textId="26B7B2E0" w:rsidR="00410D63" w:rsidRPr="0064194C" w:rsidRDefault="00410D63" w:rsidP="0064194C">
      <w:pPr>
        <w:spacing w:before="0" w:after="0" w:line="240" w:lineRule="auto"/>
        <w:rPr>
          <w:rFonts w:cstheme="minorHAnsi"/>
          <w:b/>
        </w:rPr>
      </w:pPr>
      <w:r w:rsidRPr="0064194C">
        <w:rPr>
          <w:rFonts w:cstheme="minorHAnsi"/>
          <w:b/>
        </w:rPr>
        <w:t>Hänvisning</w:t>
      </w:r>
    </w:p>
    <w:p w14:paraId="70560F84" w14:textId="77777777" w:rsidR="0024252B" w:rsidRPr="0064194C" w:rsidRDefault="0024252B" w:rsidP="0064194C">
      <w:pPr>
        <w:spacing w:before="0" w:after="0" w:line="240" w:lineRule="auto"/>
        <w:rPr>
          <w:rFonts w:cstheme="minorHAnsi"/>
        </w:rPr>
      </w:pPr>
    </w:p>
    <w:p w14:paraId="1F9CFB55" w14:textId="70AA3B73" w:rsidR="00410D63" w:rsidRPr="0064194C" w:rsidRDefault="00ED6CC7" w:rsidP="0064194C">
      <w:pPr>
        <w:spacing w:before="0" w:after="0" w:line="240" w:lineRule="auto"/>
        <w:rPr>
          <w:rFonts w:cstheme="minorHAnsi"/>
        </w:rPr>
      </w:pPr>
      <w:hyperlink w:anchor="_7.2_Förteckning_över" w:history="1">
        <w:r w:rsidR="00515415" w:rsidRPr="00515415">
          <w:rPr>
            <w:rStyle w:val="Hyperlnk"/>
            <w:rFonts w:cstheme="minorHAnsi"/>
          </w:rPr>
          <w:t xml:space="preserve">7.2 </w:t>
        </w:r>
        <w:r w:rsidR="00410D63" w:rsidRPr="00515415">
          <w:rPr>
            <w:rStyle w:val="Hyperlnk"/>
            <w:rFonts w:cstheme="minorHAnsi"/>
          </w:rPr>
          <w:t>Förteckning över redovisande dokument</w:t>
        </w:r>
      </w:hyperlink>
    </w:p>
    <w:p w14:paraId="751521CB" w14:textId="77777777" w:rsidR="0079766D" w:rsidRPr="0064194C" w:rsidRDefault="0079766D" w:rsidP="0064194C">
      <w:pPr>
        <w:pStyle w:val="Rubrik2"/>
        <w:spacing w:before="0" w:line="240" w:lineRule="auto"/>
        <w:rPr>
          <w:rFonts w:asciiTheme="minorHAnsi" w:hAnsiTheme="minorHAnsi" w:cstheme="minorHAnsi"/>
          <w:sz w:val="22"/>
          <w:szCs w:val="22"/>
        </w:rPr>
      </w:pPr>
      <w:bookmarkStart w:id="123" w:name="_Toc468034221"/>
    </w:p>
    <w:p w14:paraId="2058AE13" w14:textId="77777777" w:rsidR="0079766D" w:rsidRPr="0064194C" w:rsidRDefault="0079766D" w:rsidP="0064194C">
      <w:pPr>
        <w:pStyle w:val="Rubrik2"/>
        <w:spacing w:before="0" w:line="240" w:lineRule="auto"/>
        <w:rPr>
          <w:rFonts w:asciiTheme="minorHAnsi" w:hAnsiTheme="minorHAnsi" w:cstheme="minorHAnsi"/>
          <w:sz w:val="22"/>
          <w:szCs w:val="22"/>
        </w:rPr>
      </w:pPr>
    </w:p>
    <w:p w14:paraId="18EAC505" w14:textId="77777777" w:rsidR="0079766D" w:rsidRPr="0064194C" w:rsidRDefault="0079766D" w:rsidP="0064194C">
      <w:pPr>
        <w:pStyle w:val="Rubrik2"/>
        <w:spacing w:before="0" w:line="240" w:lineRule="auto"/>
        <w:rPr>
          <w:rFonts w:asciiTheme="minorHAnsi" w:hAnsiTheme="minorHAnsi" w:cstheme="minorHAnsi"/>
          <w:sz w:val="22"/>
          <w:szCs w:val="22"/>
        </w:rPr>
      </w:pPr>
    </w:p>
    <w:p w14:paraId="0288F297" w14:textId="77777777" w:rsidR="0079766D" w:rsidRPr="0064194C" w:rsidRDefault="0079766D" w:rsidP="0064194C">
      <w:pPr>
        <w:pStyle w:val="Rubrik2"/>
        <w:spacing w:before="0" w:line="240" w:lineRule="auto"/>
        <w:rPr>
          <w:rFonts w:asciiTheme="minorHAnsi" w:hAnsiTheme="minorHAnsi" w:cstheme="minorHAnsi"/>
          <w:sz w:val="22"/>
          <w:szCs w:val="22"/>
        </w:rPr>
      </w:pPr>
    </w:p>
    <w:p w14:paraId="2E754444" w14:textId="77777777" w:rsidR="0079766D" w:rsidRPr="0064194C" w:rsidRDefault="0079766D" w:rsidP="0064194C">
      <w:pPr>
        <w:pStyle w:val="Rubrik2"/>
        <w:spacing w:before="0" w:line="240" w:lineRule="auto"/>
        <w:rPr>
          <w:rFonts w:asciiTheme="minorHAnsi" w:hAnsiTheme="minorHAnsi" w:cstheme="minorHAnsi"/>
          <w:sz w:val="22"/>
          <w:szCs w:val="22"/>
        </w:rPr>
      </w:pPr>
    </w:p>
    <w:p w14:paraId="32A42093" w14:textId="77777777" w:rsidR="0079766D" w:rsidRPr="0064194C" w:rsidRDefault="0079766D" w:rsidP="0064194C">
      <w:pPr>
        <w:pStyle w:val="Rubrik2"/>
        <w:spacing w:before="0" w:line="240" w:lineRule="auto"/>
        <w:rPr>
          <w:rFonts w:asciiTheme="minorHAnsi" w:hAnsiTheme="minorHAnsi" w:cstheme="minorHAnsi"/>
          <w:sz w:val="22"/>
          <w:szCs w:val="22"/>
        </w:rPr>
      </w:pPr>
    </w:p>
    <w:p w14:paraId="52185507" w14:textId="77777777" w:rsidR="0079766D" w:rsidRPr="0064194C" w:rsidRDefault="0079766D" w:rsidP="0064194C">
      <w:pPr>
        <w:pStyle w:val="Rubrik2"/>
        <w:spacing w:before="0" w:line="240" w:lineRule="auto"/>
        <w:rPr>
          <w:rFonts w:asciiTheme="minorHAnsi" w:hAnsiTheme="minorHAnsi" w:cstheme="minorHAnsi"/>
          <w:sz w:val="22"/>
          <w:szCs w:val="22"/>
        </w:rPr>
      </w:pPr>
    </w:p>
    <w:p w14:paraId="6F1596F5" w14:textId="77777777" w:rsidR="0079766D" w:rsidRPr="0064194C" w:rsidRDefault="0079766D" w:rsidP="0064194C">
      <w:pPr>
        <w:pStyle w:val="Rubrik2"/>
        <w:spacing w:before="0" w:line="240" w:lineRule="auto"/>
        <w:rPr>
          <w:rFonts w:asciiTheme="minorHAnsi" w:hAnsiTheme="minorHAnsi" w:cstheme="minorHAnsi"/>
          <w:sz w:val="22"/>
          <w:szCs w:val="22"/>
        </w:rPr>
      </w:pPr>
    </w:p>
    <w:p w14:paraId="73FBF891" w14:textId="77777777" w:rsidR="0079766D" w:rsidRPr="0064194C" w:rsidRDefault="0079766D" w:rsidP="0064194C">
      <w:pPr>
        <w:pStyle w:val="Rubrik2"/>
        <w:spacing w:before="0" w:line="240" w:lineRule="auto"/>
        <w:rPr>
          <w:rFonts w:asciiTheme="minorHAnsi" w:hAnsiTheme="minorHAnsi" w:cstheme="minorHAnsi"/>
          <w:sz w:val="22"/>
          <w:szCs w:val="22"/>
        </w:rPr>
      </w:pPr>
    </w:p>
    <w:p w14:paraId="5C799E0E" w14:textId="77777777" w:rsidR="0079766D" w:rsidRPr="0064194C" w:rsidRDefault="0079766D" w:rsidP="0064194C">
      <w:pPr>
        <w:pStyle w:val="Rubrik2"/>
        <w:spacing w:before="0" w:line="240" w:lineRule="auto"/>
        <w:rPr>
          <w:rFonts w:asciiTheme="minorHAnsi" w:hAnsiTheme="minorHAnsi" w:cstheme="minorHAnsi"/>
          <w:sz w:val="22"/>
          <w:szCs w:val="22"/>
        </w:rPr>
      </w:pPr>
    </w:p>
    <w:p w14:paraId="2B5312DF" w14:textId="77777777" w:rsidR="0079766D" w:rsidRPr="0064194C" w:rsidRDefault="0079766D" w:rsidP="0064194C">
      <w:pPr>
        <w:pStyle w:val="Rubrik2"/>
        <w:spacing w:before="0" w:line="240" w:lineRule="auto"/>
        <w:rPr>
          <w:rFonts w:asciiTheme="minorHAnsi" w:hAnsiTheme="minorHAnsi" w:cstheme="minorHAnsi"/>
          <w:sz w:val="22"/>
          <w:szCs w:val="22"/>
        </w:rPr>
      </w:pPr>
    </w:p>
    <w:p w14:paraId="3E89C977" w14:textId="77777777" w:rsidR="0079766D" w:rsidRPr="0064194C" w:rsidRDefault="0079766D" w:rsidP="0064194C">
      <w:pPr>
        <w:pStyle w:val="Rubrik2"/>
        <w:spacing w:before="0" w:line="240" w:lineRule="auto"/>
        <w:rPr>
          <w:rFonts w:asciiTheme="minorHAnsi" w:hAnsiTheme="minorHAnsi" w:cstheme="minorHAnsi"/>
          <w:sz w:val="22"/>
          <w:szCs w:val="22"/>
        </w:rPr>
      </w:pPr>
    </w:p>
    <w:p w14:paraId="4CE1EB3E" w14:textId="77777777" w:rsidR="0079766D" w:rsidRPr="0064194C" w:rsidRDefault="0079766D" w:rsidP="0064194C">
      <w:pPr>
        <w:pStyle w:val="Rubrik2"/>
        <w:spacing w:before="0" w:line="240" w:lineRule="auto"/>
        <w:rPr>
          <w:rFonts w:asciiTheme="minorHAnsi" w:hAnsiTheme="minorHAnsi" w:cstheme="minorHAnsi"/>
          <w:sz w:val="22"/>
          <w:szCs w:val="22"/>
        </w:rPr>
      </w:pPr>
    </w:p>
    <w:p w14:paraId="4D45631C" w14:textId="77777777" w:rsidR="0079766D" w:rsidRPr="0064194C" w:rsidRDefault="0079766D" w:rsidP="0064194C">
      <w:pPr>
        <w:spacing w:before="0" w:after="0" w:line="240" w:lineRule="auto"/>
        <w:rPr>
          <w:rFonts w:eastAsiaTheme="majorEastAsia" w:cstheme="minorHAnsi"/>
          <w:color w:val="2E74B5" w:themeColor="accent1" w:themeShade="BF"/>
        </w:rPr>
      </w:pPr>
      <w:r w:rsidRPr="0064194C">
        <w:rPr>
          <w:rFonts w:cstheme="minorHAnsi"/>
        </w:rPr>
        <w:br w:type="page"/>
      </w:r>
    </w:p>
    <w:p w14:paraId="731E299D" w14:textId="3950C5C7" w:rsidR="00C77BCC" w:rsidRDefault="00515415" w:rsidP="00C77BCC">
      <w:pPr>
        <w:pStyle w:val="Rubrik2"/>
      </w:pPr>
      <w:bookmarkStart w:id="124" w:name="_7.2_Kvalitetsberättelse"/>
      <w:bookmarkStart w:id="125" w:name="_7.2_Förteckning_över"/>
      <w:bookmarkStart w:id="126" w:name="_Toc469309173"/>
      <w:bookmarkEnd w:id="124"/>
      <w:bookmarkEnd w:id="125"/>
      <w:r>
        <w:lastRenderedPageBreak/>
        <w:t>7.2</w:t>
      </w:r>
      <w:r w:rsidR="00C77BCC">
        <w:t xml:space="preserve"> Förteckning över redovisande dokument</w:t>
      </w:r>
      <w:bookmarkEnd w:id="126"/>
    </w:p>
    <w:p w14:paraId="2B4DD7DB" w14:textId="77777777" w:rsidR="00C77BCC" w:rsidRDefault="00C77BCC" w:rsidP="00C77BCC">
      <w:pPr>
        <w:pStyle w:val="Rubrik2"/>
      </w:pPr>
    </w:p>
    <w:p w14:paraId="6866AB0B" w14:textId="77777777" w:rsidR="00C77BCC"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C02AC1">
        <w:rPr>
          <w:rFonts w:cstheme="minorHAnsi"/>
          <w:lang w:val="x-none" w:eastAsia="x-none"/>
        </w:rPr>
        <w:t>De dokument som har ett resultat att visa f</w:t>
      </w:r>
      <w:r w:rsidRPr="00C02AC1">
        <w:rPr>
          <w:rFonts w:eastAsia="Times New Roman" w:cstheme="minorHAnsi"/>
          <w:lang w:val="x-none" w:eastAsia="x-none"/>
        </w:rPr>
        <w:t xml:space="preserve">ör brukaren, för oss eller andra berörda parter ska finns beskrivna i nedanstående tabell. I kolumnen tidsrymd anger vi hur länge som ett dokument måste arkiveras. Kolumnen plats anger var man kan hitta den aktuella dokumenttypen. Genomgång och utsortering hanteras av dem som skapar respektive dokument. I första hand ska allt material sparas i form av digital media och i andra hand som ett fysiskt pappersdokument. </w:t>
      </w:r>
    </w:p>
    <w:p w14:paraId="45BCAC19" w14:textId="77777777" w:rsidR="00C77BCC" w:rsidRPr="00C02AC1"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4673"/>
        <w:gridCol w:w="2693"/>
        <w:gridCol w:w="1696"/>
      </w:tblGrid>
      <w:tr w:rsidR="00C77BCC" w:rsidRPr="00430E73" w14:paraId="5E34BD76" w14:textId="77777777" w:rsidTr="00C77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2231285" w14:textId="77777777" w:rsidR="00C77BCC" w:rsidRPr="00430E73"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r w:rsidRPr="00C02AC1">
              <w:rPr>
                <w:rFonts w:cstheme="minorHAnsi"/>
                <w:b w:val="0"/>
                <w:lang w:val="x-none" w:eastAsia="x-none"/>
              </w:rPr>
              <w:t>Redovisande dokument</w:t>
            </w:r>
          </w:p>
        </w:tc>
        <w:tc>
          <w:tcPr>
            <w:tcW w:w="2693" w:type="dxa"/>
          </w:tcPr>
          <w:p w14:paraId="468A778B" w14:textId="77777777" w:rsidR="00C77BCC" w:rsidRPr="00430E73"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C02AC1">
              <w:rPr>
                <w:rFonts w:cstheme="minorHAnsi"/>
                <w:b w:val="0"/>
                <w:lang w:val="x-none" w:eastAsia="x-none"/>
              </w:rPr>
              <w:t>Plats</w:t>
            </w:r>
          </w:p>
        </w:tc>
        <w:tc>
          <w:tcPr>
            <w:tcW w:w="1696" w:type="dxa"/>
          </w:tcPr>
          <w:p w14:paraId="4918F9D2" w14:textId="77777777" w:rsidR="00C77BCC" w:rsidRPr="00430E73" w:rsidRDefault="00C77BCC" w:rsidP="00C77BCC">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C02AC1">
              <w:rPr>
                <w:rFonts w:cstheme="minorHAnsi"/>
                <w:b w:val="0"/>
                <w:lang w:val="x-none" w:eastAsia="x-none"/>
              </w:rPr>
              <w:t>Tidsrymd</w:t>
            </w:r>
          </w:p>
        </w:tc>
      </w:tr>
      <w:tr w:rsidR="00C77BCC" w:rsidRPr="00783FA8" w14:paraId="7B1CA109"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28553F58" w14:textId="727189CF"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Protokoll- ledningens genomg</w:t>
            </w:r>
            <w:r w:rsidRPr="00783FA8">
              <w:rPr>
                <w:rFonts w:eastAsia="Times New Roman" w:cstheme="minorHAnsi"/>
                <w:b w:val="0"/>
                <w:lang w:val="x-none" w:eastAsia="x-none"/>
              </w:rPr>
              <w:t>ång</w:t>
            </w:r>
          </w:p>
        </w:tc>
        <w:tc>
          <w:tcPr>
            <w:tcW w:w="2693" w:type="dxa"/>
          </w:tcPr>
          <w:p w14:paraId="696BE6E3"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6B857D16"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C77BCC" w:rsidRPr="00783FA8" w14:paraId="1CC816B5"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145AD3C7" w14:textId="76FA6850"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Aktivitetsplan</w:t>
            </w:r>
          </w:p>
        </w:tc>
        <w:tc>
          <w:tcPr>
            <w:tcW w:w="2693" w:type="dxa"/>
          </w:tcPr>
          <w:p w14:paraId="7B7B365B"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40E142AF"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C77BCC" w:rsidRPr="00783FA8" w14:paraId="253539FF"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431BDD25" w14:textId="178068FD"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Daganteckningar</w:t>
            </w:r>
          </w:p>
        </w:tc>
        <w:tc>
          <w:tcPr>
            <w:tcW w:w="2693" w:type="dxa"/>
          </w:tcPr>
          <w:p w14:paraId="1EFFA18C"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4FE527D0"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C77BCC" w:rsidRPr="00783FA8" w14:paraId="2005F305"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05FEA08A" w14:textId="3FABB638"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Journalanteckningar</w:t>
            </w:r>
          </w:p>
        </w:tc>
        <w:tc>
          <w:tcPr>
            <w:tcW w:w="2693" w:type="dxa"/>
          </w:tcPr>
          <w:p w14:paraId="14618AC1"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7D14BF90"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C77BCC" w:rsidRPr="00783FA8" w14:paraId="33E35387"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1F48DC76" w14:textId="09020F44"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Protokoll behandlingskonferens</w:t>
            </w:r>
          </w:p>
        </w:tc>
        <w:tc>
          <w:tcPr>
            <w:tcW w:w="2693" w:type="dxa"/>
          </w:tcPr>
          <w:p w14:paraId="493E65F2"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79D9CEE6"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C77BCC" w:rsidRPr="00783FA8" w14:paraId="38D09F7E"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33083331" w14:textId="23F67620"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V</w:t>
            </w:r>
            <w:r w:rsidRPr="00783FA8">
              <w:rPr>
                <w:rFonts w:eastAsia="Times New Roman" w:cstheme="minorHAnsi"/>
                <w:b w:val="0"/>
                <w:lang w:val="x-none" w:eastAsia="x-none"/>
              </w:rPr>
              <w:t>årdplan och utredningar ang. den unge</w:t>
            </w:r>
          </w:p>
        </w:tc>
        <w:tc>
          <w:tcPr>
            <w:tcW w:w="2693" w:type="dxa"/>
          </w:tcPr>
          <w:p w14:paraId="5CA0ADC6"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1B377001"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C77BCC" w:rsidRPr="00783FA8" w14:paraId="33FD79F1"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36838967" w14:textId="4944A359"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Protokoll - personalm</w:t>
            </w:r>
            <w:r w:rsidRPr="00783FA8">
              <w:rPr>
                <w:rFonts w:eastAsia="Times New Roman" w:cstheme="minorHAnsi"/>
                <w:b w:val="0"/>
                <w:lang w:val="x-none" w:eastAsia="x-none"/>
              </w:rPr>
              <w:t>öten</w:t>
            </w:r>
          </w:p>
        </w:tc>
        <w:tc>
          <w:tcPr>
            <w:tcW w:w="2693" w:type="dxa"/>
          </w:tcPr>
          <w:p w14:paraId="6F3B0C15"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474B6F66"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C77BCC" w:rsidRPr="00783FA8" w14:paraId="19BE1FBC"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1E3BDCE2" w14:textId="5165F973"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Veckoschema</w:t>
            </w:r>
          </w:p>
        </w:tc>
        <w:tc>
          <w:tcPr>
            <w:tcW w:w="2693" w:type="dxa"/>
          </w:tcPr>
          <w:p w14:paraId="799584C4"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78135C05"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C77BCC" w:rsidRPr="00783FA8" w14:paraId="67AE9977"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2DD422C6" w14:textId="7750348C"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Recept - mediciner</w:t>
            </w:r>
          </w:p>
        </w:tc>
        <w:tc>
          <w:tcPr>
            <w:tcW w:w="2693" w:type="dxa"/>
          </w:tcPr>
          <w:p w14:paraId="3E46D79A"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3ECA0856"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C77BCC" w:rsidRPr="00783FA8" w14:paraId="2C1221B9"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30425C59" w14:textId="4495B163"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Protokollf</w:t>
            </w:r>
            <w:r w:rsidRPr="00783FA8">
              <w:rPr>
                <w:rFonts w:eastAsia="Times New Roman" w:cstheme="minorHAnsi"/>
                <w:b w:val="0"/>
                <w:lang w:val="x-none" w:eastAsia="x-none"/>
              </w:rPr>
              <w:t>örda medarbetarsamtal</w:t>
            </w:r>
          </w:p>
        </w:tc>
        <w:tc>
          <w:tcPr>
            <w:tcW w:w="2693" w:type="dxa"/>
          </w:tcPr>
          <w:p w14:paraId="7CDD8E4E"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5AA94D95"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C77BCC" w:rsidRPr="00783FA8" w14:paraId="33D90357"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4EA492D1" w14:textId="28C08D72"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Genomf</w:t>
            </w:r>
            <w:r w:rsidRPr="00783FA8">
              <w:rPr>
                <w:rFonts w:eastAsia="Times New Roman" w:cstheme="minorHAnsi"/>
                <w:b w:val="0"/>
                <w:lang w:val="x-none" w:eastAsia="x-none"/>
              </w:rPr>
              <w:t>örandeplaner</w:t>
            </w:r>
          </w:p>
        </w:tc>
        <w:tc>
          <w:tcPr>
            <w:tcW w:w="2693" w:type="dxa"/>
          </w:tcPr>
          <w:p w14:paraId="1AA14940"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3883D040"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C77BCC" w:rsidRPr="00783FA8" w14:paraId="6127B0B1"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2761DD26" w14:textId="1307E994" w:rsidR="00C77BCC" w:rsidRPr="00783FA8" w:rsidRDefault="00783FA8" w:rsidP="00783FA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Placeringsavtal</w:t>
            </w:r>
          </w:p>
        </w:tc>
        <w:tc>
          <w:tcPr>
            <w:tcW w:w="2693" w:type="dxa"/>
          </w:tcPr>
          <w:p w14:paraId="706DCBA6"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3F2A9F22"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C77BCC" w:rsidRPr="00783FA8" w14:paraId="34937890"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4AB2723B" w14:textId="76FC7027"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 xml:space="preserve">Individuell utvecklingsplan och </w:t>
            </w:r>
            <w:r w:rsidRPr="00783FA8">
              <w:rPr>
                <w:rFonts w:eastAsia="Times New Roman" w:cstheme="minorHAnsi"/>
                <w:b w:val="0"/>
                <w:lang w:val="x-none" w:eastAsia="x-none"/>
              </w:rPr>
              <w:t>åtgärdsprogram för skolarbetet</w:t>
            </w:r>
          </w:p>
        </w:tc>
        <w:tc>
          <w:tcPr>
            <w:tcW w:w="2693" w:type="dxa"/>
          </w:tcPr>
          <w:p w14:paraId="3AD52BE8"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1F024165"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C77BCC" w:rsidRPr="00783FA8" w14:paraId="4028345F"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188500FC" w14:textId="5D265F8C"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roofErr w:type="spellStart"/>
            <w:r w:rsidRPr="00783FA8">
              <w:rPr>
                <w:rFonts w:cstheme="minorHAnsi"/>
                <w:b w:val="0"/>
                <w:lang w:val="x-none" w:eastAsia="x-none"/>
              </w:rPr>
              <w:t>Laglista</w:t>
            </w:r>
            <w:proofErr w:type="spellEnd"/>
          </w:p>
        </w:tc>
        <w:tc>
          <w:tcPr>
            <w:tcW w:w="2693" w:type="dxa"/>
          </w:tcPr>
          <w:p w14:paraId="418380C3"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6CEFA209"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C77BCC" w:rsidRPr="00783FA8" w14:paraId="04526C1E"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616DF926" w14:textId="15284721"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Blankett riskbed</w:t>
            </w:r>
            <w:r w:rsidRPr="00783FA8">
              <w:rPr>
                <w:rFonts w:eastAsia="Times New Roman" w:cstheme="minorHAnsi"/>
                <w:b w:val="0"/>
                <w:lang w:val="x-none" w:eastAsia="x-none"/>
              </w:rPr>
              <w:t>ömning</w:t>
            </w:r>
          </w:p>
        </w:tc>
        <w:tc>
          <w:tcPr>
            <w:tcW w:w="2693" w:type="dxa"/>
          </w:tcPr>
          <w:p w14:paraId="52FC226F"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2DC1F14A"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C77BCC" w:rsidRPr="00783FA8" w14:paraId="2E3CAE05"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690A7245" w14:textId="164FDF29"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Olycksfalls-/tillbudsdokumentation</w:t>
            </w:r>
          </w:p>
        </w:tc>
        <w:tc>
          <w:tcPr>
            <w:tcW w:w="2693" w:type="dxa"/>
          </w:tcPr>
          <w:p w14:paraId="50CEA3D2"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226F9891"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C77BCC" w:rsidRPr="00783FA8" w14:paraId="7F09FB47"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68ECCA42" w14:textId="0455ABD2"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Blankett klagom</w:t>
            </w:r>
            <w:r w:rsidRPr="00783FA8">
              <w:rPr>
                <w:rFonts w:eastAsia="Times New Roman" w:cstheme="minorHAnsi"/>
                <w:b w:val="0"/>
                <w:lang w:val="x-none" w:eastAsia="x-none"/>
              </w:rPr>
              <w:t>ål, synpunkter, fel och brister</w:t>
            </w:r>
          </w:p>
        </w:tc>
        <w:tc>
          <w:tcPr>
            <w:tcW w:w="2693" w:type="dxa"/>
          </w:tcPr>
          <w:p w14:paraId="5F183B03"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3F9CD7A7"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C77BCC" w:rsidRPr="00783FA8" w14:paraId="174FD59E"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3CF9DC49" w14:textId="4C0C8ADD"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Sekretess/tystnadsplikt underskrift</w:t>
            </w:r>
          </w:p>
        </w:tc>
        <w:tc>
          <w:tcPr>
            <w:tcW w:w="2693" w:type="dxa"/>
          </w:tcPr>
          <w:p w14:paraId="5884C259"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7820A466"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C77BCC" w:rsidRPr="00783FA8" w14:paraId="23040026"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6CC2CBEA" w14:textId="47AE46D7"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Introduktionsutbildning - underskrift</w:t>
            </w:r>
          </w:p>
        </w:tc>
        <w:tc>
          <w:tcPr>
            <w:tcW w:w="2693" w:type="dxa"/>
          </w:tcPr>
          <w:p w14:paraId="0815AEB9"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42DC9319"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783FA8" w:rsidRPr="00783FA8" w14:paraId="0962A82F"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29812703" w14:textId="34DBB44E" w:rsidR="00783FA8"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val="x-none" w:eastAsia="x-none"/>
              </w:rPr>
            </w:pPr>
            <w:r w:rsidRPr="00783FA8">
              <w:rPr>
                <w:rFonts w:cstheme="minorHAnsi"/>
                <w:b w:val="0"/>
                <w:lang w:val="x-none" w:eastAsia="x-none"/>
              </w:rPr>
              <w:t>Revisionsprogram</w:t>
            </w:r>
          </w:p>
        </w:tc>
        <w:tc>
          <w:tcPr>
            <w:tcW w:w="2693" w:type="dxa"/>
          </w:tcPr>
          <w:p w14:paraId="5AC25B88"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6D3E4825"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C77BCC" w:rsidRPr="00783FA8" w14:paraId="79F2B879"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6B867204" w14:textId="6C8EACC2"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Revisionsrapport</w:t>
            </w:r>
          </w:p>
        </w:tc>
        <w:tc>
          <w:tcPr>
            <w:tcW w:w="2693" w:type="dxa"/>
          </w:tcPr>
          <w:p w14:paraId="1FD0F6D8"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2E9A8BD2"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C77BCC" w:rsidRPr="00783FA8" w14:paraId="17E9D301"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6F9BFB35" w14:textId="35F98FAB" w:rsidR="00C77BCC"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Revisionsplan</w:t>
            </w:r>
          </w:p>
        </w:tc>
        <w:tc>
          <w:tcPr>
            <w:tcW w:w="2693" w:type="dxa"/>
          </w:tcPr>
          <w:p w14:paraId="4E0106D5"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186FE67C" w14:textId="77777777" w:rsidR="00C77BCC" w:rsidRPr="00783FA8" w:rsidRDefault="00C77BCC"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783FA8" w:rsidRPr="00783FA8" w14:paraId="5BF5DAF4"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1E73975" w14:textId="7A1007B2" w:rsidR="00783FA8"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Avvikelserapport</w:t>
            </w:r>
          </w:p>
        </w:tc>
        <w:tc>
          <w:tcPr>
            <w:tcW w:w="2693" w:type="dxa"/>
          </w:tcPr>
          <w:p w14:paraId="4E942FD8"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25FC5281"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783FA8" w:rsidRPr="00783FA8" w14:paraId="022B9147"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06AC20AF" w14:textId="34C015CF" w:rsidR="00783FA8"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Utvecklingsplan</w:t>
            </w:r>
          </w:p>
        </w:tc>
        <w:tc>
          <w:tcPr>
            <w:tcW w:w="2693" w:type="dxa"/>
          </w:tcPr>
          <w:p w14:paraId="146E9525"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715C6F6D"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783FA8" w:rsidRPr="00783FA8" w14:paraId="4264219C"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816AE0C" w14:textId="5BF40997" w:rsidR="00783FA8" w:rsidRPr="00783FA8" w:rsidRDefault="00783FA8" w:rsidP="00783F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783FA8">
              <w:rPr>
                <w:rFonts w:cstheme="minorHAnsi"/>
                <w:b w:val="0"/>
                <w:lang w:val="x-none" w:eastAsia="x-none"/>
              </w:rPr>
              <w:t>Kompetensmatris</w:t>
            </w:r>
          </w:p>
        </w:tc>
        <w:tc>
          <w:tcPr>
            <w:tcW w:w="2693" w:type="dxa"/>
          </w:tcPr>
          <w:p w14:paraId="191FF0E2"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7968BE94"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783FA8" w:rsidRPr="00783FA8" w14:paraId="5E4AB4EC"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3A16757C"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2693" w:type="dxa"/>
          </w:tcPr>
          <w:p w14:paraId="0AA5FAFB"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1C9A1600"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783FA8" w:rsidRPr="00783FA8" w14:paraId="406F7272"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0ED396B4"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2693" w:type="dxa"/>
          </w:tcPr>
          <w:p w14:paraId="66492CBD"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20463517"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783FA8" w:rsidRPr="00783FA8" w14:paraId="2D10E404"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2EFC0FC0"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2693" w:type="dxa"/>
          </w:tcPr>
          <w:p w14:paraId="16F4F778"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4EC66B58"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783FA8" w:rsidRPr="00783FA8" w14:paraId="754C2ABB"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1C2242C3"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2693" w:type="dxa"/>
          </w:tcPr>
          <w:p w14:paraId="6967FF7D"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55C157A5"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783FA8" w:rsidRPr="00783FA8" w14:paraId="15B0EFEB" w14:textId="77777777" w:rsidTr="00C77BCC">
        <w:tc>
          <w:tcPr>
            <w:cnfStyle w:val="001000000000" w:firstRow="0" w:lastRow="0" w:firstColumn="1" w:lastColumn="0" w:oddVBand="0" w:evenVBand="0" w:oddHBand="0" w:evenHBand="0" w:firstRowFirstColumn="0" w:firstRowLastColumn="0" w:lastRowFirstColumn="0" w:lastRowLastColumn="0"/>
            <w:tcW w:w="4673" w:type="dxa"/>
          </w:tcPr>
          <w:p w14:paraId="0BDF6766"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2693" w:type="dxa"/>
          </w:tcPr>
          <w:p w14:paraId="148E69A2"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696" w:type="dxa"/>
          </w:tcPr>
          <w:p w14:paraId="36773174"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783FA8" w:rsidRPr="00783FA8" w14:paraId="35D41570" w14:textId="77777777" w:rsidTr="00C77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5CFD9986"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eastAsia="Times New Roman" w:cstheme="minorHAnsi"/>
                <w:b w:val="0"/>
                <w:lang w:val="x-none" w:eastAsia="x-none"/>
              </w:rPr>
            </w:pPr>
          </w:p>
        </w:tc>
        <w:tc>
          <w:tcPr>
            <w:tcW w:w="2693" w:type="dxa"/>
          </w:tcPr>
          <w:p w14:paraId="07F78429"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696" w:type="dxa"/>
          </w:tcPr>
          <w:p w14:paraId="3D95C5DA" w14:textId="77777777" w:rsidR="00783FA8" w:rsidRPr="00783FA8" w:rsidRDefault="00783FA8" w:rsidP="00C77BC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bl>
    <w:p w14:paraId="3910F315" w14:textId="007F362C" w:rsidR="00C77BCC" w:rsidRDefault="00C77BCC" w:rsidP="00C77BCC">
      <w:pPr>
        <w:pStyle w:val="Rubrik2"/>
      </w:pPr>
      <w:r w:rsidRPr="00783FA8">
        <w:rPr>
          <w:rFonts w:asciiTheme="minorHAnsi" w:hAnsiTheme="minorHAnsi" w:cstheme="minorHAnsi"/>
          <w:sz w:val="22"/>
          <w:szCs w:val="22"/>
        </w:rPr>
        <w:br w:type="page"/>
      </w:r>
    </w:p>
    <w:p w14:paraId="776D0B82" w14:textId="2C220F21" w:rsidR="00410D63" w:rsidRPr="00A47B73" w:rsidRDefault="00C77BCC" w:rsidP="00A47B73">
      <w:pPr>
        <w:pStyle w:val="Rubrik2"/>
      </w:pPr>
      <w:bookmarkStart w:id="127" w:name="_7.3_Kvalitetsberättelse"/>
      <w:bookmarkStart w:id="128" w:name="_Toc469309174"/>
      <w:bookmarkEnd w:id="127"/>
      <w:r>
        <w:lastRenderedPageBreak/>
        <w:t>7.3</w:t>
      </w:r>
      <w:r w:rsidR="00410D63" w:rsidRPr="00A47B73">
        <w:t xml:space="preserve"> Kvalitetsberättelse</w:t>
      </w:r>
      <w:bookmarkEnd w:id="123"/>
      <w:bookmarkEnd w:id="128"/>
    </w:p>
    <w:p w14:paraId="78056305" w14:textId="77777777" w:rsidR="00905196" w:rsidRPr="0064194C" w:rsidRDefault="00905196"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28A266A6" w14:textId="13E29F49"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En g</w:t>
      </w:r>
      <w:r w:rsidRPr="0064194C">
        <w:rPr>
          <w:rFonts w:eastAsia="Times New Roman" w:cstheme="minorHAnsi"/>
          <w:lang w:val="x-none" w:eastAsia="x-none"/>
        </w:rPr>
        <w:t xml:space="preserve">ång per år ska vi genomföra ett ledningsmöte. Vid mötet utgår vi från en agenda för att inte missa någon viktig punkt. Mötet ska protokollföras och detta protokoll utgör underlag för vår kvalitetsberättelse. Kvalitetsberättelsen är ett utåtriktat dokument över verksamhetens kvalitetsarbete för föregående år och skall beskrivas detaljerat. Som underlag till kvalitetsberättelsen används all information som framkommer under verksamhetsåret däribland sammanställning och </w:t>
      </w:r>
      <w:r w:rsidR="001E4F9A" w:rsidRPr="0064194C">
        <w:rPr>
          <w:rFonts w:eastAsia="Times New Roman" w:cstheme="minorHAnsi"/>
          <w:lang w:val="x-none" w:eastAsia="x-none"/>
        </w:rPr>
        <w:t>redovisning</w:t>
      </w:r>
      <w:r w:rsidRPr="0064194C">
        <w:rPr>
          <w:rFonts w:eastAsia="Times New Roman" w:cstheme="minorHAnsi"/>
          <w:lang w:val="x-none" w:eastAsia="x-none"/>
        </w:rPr>
        <w:t xml:space="preserve"> av våra egenkontroller, dvs daganteckningar, protokoll, dokumentation av krav på ändringar, tillbud, synpunkter, missförhållanden och riskbedömning.</w:t>
      </w:r>
    </w:p>
    <w:p w14:paraId="7948AD2B" w14:textId="77777777" w:rsidR="00410D63" w:rsidRPr="0064194C" w:rsidRDefault="00410D63" w:rsidP="0064194C">
      <w:pPr>
        <w:widowControl w:val="0"/>
        <w:autoSpaceDE w:val="0"/>
        <w:autoSpaceDN w:val="0"/>
        <w:adjustRightInd w:val="0"/>
        <w:spacing w:before="0" w:after="0" w:line="240" w:lineRule="auto"/>
        <w:rPr>
          <w:rFonts w:eastAsia="Times New Roman" w:cstheme="minorHAnsi"/>
          <w:lang w:val="x-none" w:eastAsia="x-none"/>
        </w:rPr>
      </w:pPr>
    </w:p>
    <w:p w14:paraId="742833AB" w14:textId="77777777" w:rsidR="00410D63" w:rsidRPr="0064194C" w:rsidRDefault="00410D63" w:rsidP="0064194C">
      <w:pPr>
        <w:widowControl w:val="0"/>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I kvalitetsber</w:t>
      </w:r>
      <w:r w:rsidRPr="0064194C">
        <w:rPr>
          <w:rFonts w:eastAsia="Times New Roman" w:cstheme="minorHAnsi"/>
          <w:b/>
          <w:bCs/>
          <w:lang w:val="x-none" w:eastAsia="x-none"/>
        </w:rPr>
        <w:t>ättelsen är syftet att följande skall framkomma och redovisas:</w:t>
      </w:r>
    </w:p>
    <w:p w14:paraId="45531A70" w14:textId="77777777" w:rsidR="00410D63" w:rsidRPr="0064194C" w:rsidRDefault="00410D63" w:rsidP="0064194C">
      <w:pPr>
        <w:widowControl w:val="0"/>
        <w:autoSpaceDE w:val="0"/>
        <w:autoSpaceDN w:val="0"/>
        <w:adjustRightInd w:val="0"/>
        <w:spacing w:before="0" w:after="0" w:line="240" w:lineRule="auto"/>
        <w:rPr>
          <w:rFonts w:cstheme="minorHAnsi"/>
          <w:lang w:val="x-none" w:eastAsia="x-none"/>
        </w:rPr>
      </w:pPr>
    </w:p>
    <w:p w14:paraId="202A0325" w14:textId="77777777" w:rsidR="00410D63" w:rsidRPr="0064194C" w:rsidRDefault="00410D63" w:rsidP="00BB418D">
      <w:pPr>
        <w:pStyle w:val="Liststycke"/>
        <w:widowControl w:val="0"/>
        <w:numPr>
          <w:ilvl w:val="0"/>
          <w:numId w:val="1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hur man under f</w:t>
      </w:r>
      <w:r w:rsidRPr="0064194C">
        <w:rPr>
          <w:rFonts w:eastAsia="Times New Roman" w:cstheme="minorHAnsi"/>
          <w:lang w:val="x-none" w:eastAsia="x-none"/>
        </w:rPr>
        <w:t xml:space="preserve">öregående kalenderår arbetat med att systematiskt och fortlöpande      </w:t>
      </w:r>
    </w:p>
    <w:p w14:paraId="06C76EB9" w14:textId="0794D2A9" w:rsidR="00410D63" w:rsidRPr="0064194C" w:rsidRDefault="00410D63" w:rsidP="00BB418D">
      <w:pPr>
        <w:pStyle w:val="Liststycke"/>
        <w:widowControl w:val="0"/>
        <w:numPr>
          <w:ilvl w:val="0"/>
          <w:numId w:val="1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utveckla och säkra verksamhetens kvalitet</w:t>
      </w:r>
    </w:p>
    <w:p w14:paraId="2BEF5F3D" w14:textId="77777777" w:rsidR="00410D63" w:rsidRPr="0064194C" w:rsidRDefault="00410D63" w:rsidP="00BB418D">
      <w:pPr>
        <w:pStyle w:val="Liststycke"/>
        <w:widowControl w:val="0"/>
        <w:numPr>
          <w:ilvl w:val="0"/>
          <w:numId w:val="1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vilka åtgärder som har vidtagits för att säkra verksamhetens kvalitet</w:t>
      </w:r>
    </w:p>
    <w:p w14:paraId="19256B33" w14:textId="77777777" w:rsidR="00410D63" w:rsidRPr="0064194C" w:rsidRDefault="00410D63" w:rsidP="00BB418D">
      <w:pPr>
        <w:pStyle w:val="Liststycke"/>
        <w:widowControl w:val="0"/>
        <w:numPr>
          <w:ilvl w:val="0"/>
          <w:numId w:val="1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vilka resultat som har uppnåtts</w:t>
      </w:r>
    </w:p>
    <w:p w14:paraId="4B8E344E" w14:textId="77777777" w:rsidR="00410D63" w:rsidRPr="0064194C" w:rsidRDefault="00410D63"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lang w:val="x-none" w:eastAsia="x-none"/>
        </w:rPr>
      </w:pPr>
    </w:p>
    <w:p w14:paraId="297977B1" w14:textId="77777777" w:rsidR="00410D63" w:rsidRPr="0064194C" w:rsidRDefault="00410D63"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Dessutom skall kvalitetsber</w:t>
      </w:r>
      <w:r w:rsidRPr="0064194C">
        <w:rPr>
          <w:rFonts w:eastAsia="Times New Roman" w:cstheme="minorHAnsi"/>
          <w:b/>
          <w:bCs/>
          <w:lang w:val="x-none" w:eastAsia="x-none"/>
        </w:rPr>
        <w:t>ättelsen ha en sådan detaljeringsgrad:</w:t>
      </w:r>
    </w:p>
    <w:p w14:paraId="33F19599" w14:textId="77777777" w:rsidR="00410D63" w:rsidRPr="0064194C" w:rsidRDefault="00410D63" w:rsidP="00641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line="240" w:lineRule="auto"/>
        <w:rPr>
          <w:rFonts w:cstheme="minorHAnsi"/>
          <w:lang w:val="x-none" w:eastAsia="x-none"/>
        </w:rPr>
      </w:pPr>
    </w:p>
    <w:p w14:paraId="5604CF52" w14:textId="77777777" w:rsidR="00410D63" w:rsidRPr="0064194C" w:rsidRDefault="00410D63" w:rsidP="00BB418D">
      <w:pPr>
        <w:pStyle w:val="Liststycke"/>
        <w:widowControl w:val="0"/>
        <w:numPr>
          <w:ilvl w:val="0"/>
          <w:numId w:val="1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att det g</w:t>
      </w:r>
      <w:r w:rsidRPr="0064194C">
        <w:rPr>
          <w:rFonts w:eastAsia="Times New Roman" w:cstheme="minorHAnsi"/>
          <w:lang w:val="x-none" w:eastAsia="x-none"/>
        </w:rPr>
        <w:t>år att bedöma hur arbetet med att systematiskt och fortlöpande</w:t>
      </w:r>
    </w:p>
    <w:p w14:paraId="35B6344D" w14:textId="2FB4923A" w:rsidR="00410D63" w:rsidRPr="0064194C" w:rsidRDefault="00410D63" w:rsidP="00BB418D">
      <w:pPr>
        <w:pStyle w:val="Liststycke"/>
        <w:widowControl w:val="0"/>
        <w:numPr>
          <w:ilvl w:val="0"/>
          <w:numId w:val="1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utveckla och säkra kvaliteten har bedrivits i verksamhetens olika delaratt informationsbehovet hos externa intressenter tillgodoses</w:t>
      </w:r>
    </w:p>
    <w:p w14:paraId="2A0131C9"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0ADFAE42"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Tillg</w:t>
      </w:r>
      <w:r w:rsidRPr="0064194C">
        <w:rPr>
          <w:rFonts w:eastAsia="Times New Roman" w:cstheme="minorHAnsi"/>
          <w:b/>
          <w:bCs/>
          <w:lang w:val="x-none" w:eastAsia="x-none"/>
        </w:rPr>
        <w:t>ängligt för intressenter</w:t>
      </w:r>
    </w:p>
    <w:p w14:paraId="422CE355"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4F1A070C"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Kvalitetsber</w:t>
      </w:r>
      <w:r w:rsidRPr="0064194C">
        <w:rPr>
          <w:rFonts w:eastAsia="Times New Roman" w:cstheme="minorHAnsi"/>
          <w:lang w:val="x-none" w:eastAsia="x-none"/>
        </w:rPr>
        <w:t xml:space="preserve">ättelsen skall hållas tillgänglig för de som är intresserade av dokumentet. </w:t>
      </w:r>
    </w:p>
    <w:p w14:paraId="348D4907"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2B375A13"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val="x-none" w:eastAsia="x-none"/>
        </w:rPr>
      </w:pPr>
      <w:r w:rsidRPr="0064194C">
        <w:rPr>
          <w:rFonts w:eastAsia="Times New Roman" w:cstheme="minorHAnsi"/>
          <w:b/>
          <w:bCs/>
          <w:lang w:val="x-none" w:eastAsia="x-none"/>
        </w:rPr>
        <w:t>Årlig redovisning</w:t>
      </w:r>
    </w:p>
    <w:p w14:paraId="05875E27"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3533AA14"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Efter varje avslutat verksamhets</w:t>
      </w:r>
      <w:r w:rsidRPr="0064194C">
        <w:rPr>
          <w:rFonts w:eastAsia="Times New Roman" w:cstheme="minorHAnsi"/>
          <w:lang w:val="x-none" w:eastAsia="x-none"/>
        </w:rPr>
        <w:t>år skall vi ta fram en kvalitetsberättelse.</w:t>
      </w:r>
    </w:p>
    <w:p w14:paraId="1A1085AE"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14:paraId="06E51179"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t>Underlag och fr</w:t>
      </w:r>
      <w:r w:rsidRPr="0064194C">
        <w:rPr>
          <w:rFonts w:eastAsia="Times New Roman" w:cstheme="minorHAnsi"/>
          <w:b/>
          <w:bCs/>
          <w:lang w:val="x-none" w:eastAsia="x-none"/>
        </w:rPr>
        <w:t>ågeställningar</w:t>
      </w:r>
    </w:p>
    <w:p w14:paraId="1CDBF759"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14:paraId="3DACC123" w14:textId="6F7DC2BB"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x-none"/>
        </w:rPr>
      </w:pPr>
      <w:r w:rsidRPr="0064194C">
        <w:rPr>
          <w:rFonts w:cstheme="minorHAnsi"/>
          <w:lang w:val="x-none" w:eastAsia="x-none"/>
        </w:rPr>
        <w:t>Underlaget till v</w:t>
      </w:r>
      <w:r w:rsidRPr="0064194C">
        <w:rPr>
          <w:rFonts w:eastAsia="Times New Roman" w:cstheme="minorHAnsi"/>
          <w:lang w:val="x-none" w:eastAsia="x-none"/>
        </w:rPr>
        <w:t>år årliga kvalitetsberättelse inhämtas framförallt från de punkter som finns i</w:t>
      </w:r>
      <w:r w:rsidR="003C4C05" w:rsidRPr="0064194C">
        <w:rPr>
          <w:rFonts w:eastAsia="Times New Roman" w:cstheme="minorHAnsi"/>
          <w:lang w:eastAsia="x-none"/>
        </w:rPr>
        <w:t xml:space="preserve"> Bilaga Agenda för ledningens genomgång.</w:t>
      </w:r>
    </w:p>
    <w:p w14:paraId="15BEA1C3" w14:textId="540DBC87" w:rsidR="00410D63" w:rsidRPr="0064194C" w:rsidRDefault="00410D63"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2E066BC0" w14:textId="4BCBBBC2" w:rsidR="006F4C36" w:rsidRPr="0064194C" w:rsidRDefault="006F4C36"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0E7C5329" w14:textId="77777777" w:rsidR="006F4C36" w:rsidRPr="0064194C" w:rsidRDefault="006F4C36"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x-none"/>
        </w:rPr>
      </w:pPr>
    </w:p>
    <w:p w14:paraId="4D5071B5" w14:textId="77777777" w:rsidR="00410D63" w:rsidRPr="0064194C" w:rsidRDefault="00410D63" w:rsidP="0064194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22270B9E"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64194C">
        <w:rPr>
          <w:rFonts w:cstheme="minorHAnsi"/>
          <w:b/>
          <w:bCs/>
          <w:lang w:val="x-none" w:eastAsia="x-none"/>
        </w:rPr>
        <w:br w:type="page"/>
      </w:r>
      <w:r w:rsidRPr="0064194C">
        <w:rPr>
          <w:rFonts w:cstheme="minorHAnsi"/>
          <w:b/>
          <w:bCs/>
          <w:lang w:val="x-none" w:eastAsia="x-none"/>
        </w:rPr>
        <w:lastRenderedPageBreak/>
        <w:t>Beskrivning av resultat</w:t>
      </w:r>
    </w:p>
    <w:p w14:paraId="4EF55E3A"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14:paraId="362CA8E5"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cstheme="minorHAnsi"/>
          <w:lang w:val="x-none" w:eastAsia="x-none"/>
        </w:rPr>
        <w:t>Ber</w:t>
      </w:r>
      <w:r w:rsidRPr="0064194C">
        <w:rPr>
          <w:rFonts w:eastAsia="Times New Roman" w:cstheme="minorHAnsi"/>
          <w:lang w:val="x-none" w:eastAsia="x-none"/>
        </w:rPr>
        <w:t xml:space="preserve">ättelsen ska innehålla en beskrivning av vilka resultat vi har uppnått i vårt kvalitetsarbete. </w:t>
      </w:r>
    </w:p>
    <w:p w14:paraId="6A581A27"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50F03683"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Exempel på resultat som kan redovisas och förklaras är klagomålsärenden, avvikelserapportering, tillbud och redovisning av resultatet från egenkontroller. </w:t>
      </w:r>
    </w:p>
    <w:p w14:paraId="2A683275"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7A64776F"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 xml:space="preserve">Man kan även beskriva att vi har förändrat våra rutiner så att de blir lättare att följa, att man skapat utbildnings- och träningsmöjligheter (kompetenshöjande åtgärder) eller infört nya tekniska stödsystem. </w:t>
      </w:r>
    </w:p>
    <w:p w14:paraId="7B46E1B8"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694E4E8C"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4194C">
        <w:rPr>
          <w:rFonts w:eastAsia="Times New Roman" w:cstheme="minorHAnsi"/>
          <w:lang w:val="x-none" w:eastAsia="x-none"/>
        </w:rPr>
        <w:t>Vi genomför årliga riskbedömningar och har vi ändrat arbetssätt eller anpassat oss utefter resultatet i en sådan skall detta framkomma i vår kvalitetsberättelse.</w:t>
      </w:r>
    </w:p>
    <w:p w14:paraId="7C2830B0" w14:textId="77777777" w:rsidR="00410D63" w:rsidRPr="0064194C" w:rsidRDefault="00410D63"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14:paraId="2CE0DC5B"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64194C">
        <w:rPr>
          <w:rFonts w:eastAsia="Times New Roman" w:cstheme="minorHAnsi"/>
          <w:lang w:val="x-none" w:eastAsia="x-none"/>
        </w:rPr>
        <w:t>Det bör framgå i kvalitetsberättelsen hur många avvikelser, tillbud och andra händelser som uppstått i verksamheten och hur många som har bedömts som allvarliga.</w:t>
      </w:r>
    </w:p>
    <w:p w14:paraId="497251D2" w14:textId="77777777"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14:paraId="41B9B90F" w14:textId="5ECFB311" w:rsidR="00410D63" w:rsidRPr="0064194C" w:rsidRDefault="00410D63"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64194C">
        <w:rPr>
          <w:rFonts w:cstheme="minorHAnsi"/>
          <w:b/>
          <w:bCs/>
          <w:lang w:val="x-none" w:eastAsia="x-none"/>
        </w:rPr>
        <w:t>H</w:t>
      </w:r>
      <w:r w:rsidRPr="0064194C">
        <w:rPr>
          <w:rFonts w:eastAsia="Times New Roman" w:cstheme="minorHAnsi"/>
          <w:b/>
          <w:bCs/>
          <w:lang w:val="x-none" w:eastAsia="x-none"/>
        </w:rPr>
        <w:t>änvisning</w:t>
      </w:r>
    </w:p>
    <w:p w14:paraId="611580DE" w14:textId="77777777" w:rsidR="007035F7" w:rsidRPr="0064194C" w:rsidRDefault="007035F7" w:rsidP="0064194C">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Cs/>
          <w:lang w:val="x-none" w:eastAsia="x-none"/>
        </w:rPr>
      </w:pPr>
    </w:p>
    <w:p w14:paraId="0CFD5124" w14:textId="6A3507B2" w:rsidR="00410D63" w:rsidRPr="0064194C" w:rsidRDefault="003C4C05"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Cs/>
          <w:lang w:eastAsia="x-none"/>
        </w:rPr>
      </w:pPr>
      <w:r w:rsidRPr="0064194C">
        <w:rPr>
          <w:rFonts w:eastAsia="Times New Roman" w:cstheme="minorHAnsi"/>
          <w:bCs/>
          <w:lang w:eastAsia="x-none"/>
        </w:rPr>
        <w:t>Bilaga</w:t>
      </w:r>
      <w:r w:rsidR="006F4C36" w:rsidRPr="0064194C">
        <w:rPr>
          <w:rFonts w:eastAsia="Times New Roman" w:cstheme="minorHAnsi"/>
          <w:bCs/>
          <w:lang w:eastAsia="x-none"/>
        </w:rPr>
        <w:t xml:space="preserve"> -</w:t>
      </w:r>
      <w:r w:rsidRPr="0064194C">
        <w:rPr>
          <w:rFonts w:eastAsia="Times New Roman" w:cstheme="minorHAnsi"/>
          <w:bCs/>
          <w:lang w:eastAsia="x-none"/>
        </w:rPr>
        <w:t xml:space="preserve"> Aktivitetsplan</w:t>
      </w:r>
    </w:p>
    <w:p w14:paraId="3AC59035" w14:textId="3D3EE106" w:rsidR="003C4C05" w:rsidRPr="0064194C" w:rsidRDefault="003C4C05"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Cs/>
          <w:lang w:eastAsia="x-none"/>
        </w:rPr>
      </w:pPr>
      <w:r w:rsidRPr="0064194C">
        <w:rPr>
          <w:rFonts w:eastAsia="Times New Roman" w:cstheme="minorHAnsi"/>
          <w:bCs/>
          <w:lang w:eastAsia="x-none"/>
        </w:rPr>
        <w:t xml:space="preserve">Bilaga </w:t>
      </w:r>
      <w:r w:rsidR="006F4C36" w:rsidRPr="0064194C">
        <w:rPr>
          <w:rFonts w:eastAsia="Times New Roman" w:cstheme="minorHAnsi"/>
          <w:bCs/>
          <w:lang w:eastAsia="x-none"/>
        </w:rPr>
        <w:t xml:space="preserve">- </w:t>
      </w:r>
      <w:r w:rsidRPr="0064194C">
        <w:rPr>
          <w:rFonts w:eastAsia="Times New Roman" w:cstheme="minorHAnsi"/>
          <w:bCs/>
          <w:lang w:eastAsia="x-none"/>
        </w:rPr>
        <w:t xml:space="preserve">Agenda för </w:t>
      </w:r>
      <w:r w:rsidR="00663801">
        <w:rPr>
          <w:rFonts w:eastAsia="Times New Roman" w:cstheme="minorHAnsi"/>
          <w:bCs/>
          <w:lang w:eastAsia="x-none"/>
        </w:rPr>
        <w:t>uppföljning och analys</w:t>
      </w:r>
    </w:p>
    <w:p w14:paraId="06B1209C" w14:textId="35A731F0" w:rsidR="003C4C05" w:rsidRPr="006F4C36" w:rsidRDefault="003C4C05" w:rsidP="0064194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b/>
          <w:bCs/>
          <w:lang w:eastAsia="x-none"/>
        </w:rPr>
      </w:pPr>
      <w:r w:rsidRPr="0064194C">
        <w:rPr>
          <w:rFonts w:eastAsia="Times New Roman" w:cstheme="minorHAnsi"/>
          <w:bCs/>
          <w:lang w:eastAsia="x-none"/>
        </w:rPr>
        <w:t xml:space="preserve">Bilaga </w:t>
      </w:r>
      <w:r w:rsidR="006F4C36" w:rsidRPr="0064194C">
        <w:rPr>
          <w:rFonts w:eastAsia="Times New Roman" w:cstheme="minorHAnsi"/>
          <w:bCs/>
          <w:lang w:eastAsia="x-none"/>
        </w:rPr>
        <w:t xml:space="preserve">- </w:t>
      </w:r>
      <w:r w:rsidRPr="0064194C">
        <w:rPr>
          <w:rFonts w:eastAsia="Times New Roman" w:cstheme="minorHAnsi"/>
          <w:bCs/>
          <w:lang w:eastAsia="x-none"/>
        </w:rPr>
        <w:t>Kvalitetsberättelse</w:t>
      </w:r>
    </w:p>
    <w:p w14:paraId="565B9752" w14:textId="77777777" w:rsidR="00410D63" w:rsidRPr="005344AE" w:rsidRDefault="00410D63" w:rsidP="00410D63">
      <w:pPr>
        <w:rPr>
          <w:rFonts w:cstheme="minorHAnsi"/>
          <w:lang w:val="x-none"/>
        </w:rPr>
      </w:pPr>
    </w:p>
    <w:sectPr w:rsidR="00410D63" w:rsidRPr="005344AE" w:rsidSect="0032363B">
      <w:headerReference w:type="default" r:id="rId41"/>
      <w:footerReference w:type="default" r:id="rId4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EFCBB8" w14:textId="77777777" w:rsidR="00ED6CC7" w:rsidRDefault="00ED6CC7" w:rsidP="0032363B">
      <w:pPr>
        <w:spacing w:after="0" w:line="240" w:lineRule="auto"/>
      </w:pPr>
      <w:r>
        <w:separator/>
      </w:r>
    </w:p>
  </w:endnote>
  <w:endnote w:type="continuationSeparator" w:id="0">
    <w:p w14:paraId="2754A928" w14:textId="77777777" w:rsidR="00ED6CC7" w:rsidRDefault="00ED6CC7"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rutnt"/>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3C645F" w:rsidRPr="0019714A" w14:paraId="4E3926A7" w14:textId="77777777" w:rsidTr="00305910">
      <w:tc>
        <w:tcPr>
          <w:tcW w:w="4531" w:type="dxa"/>
        </w:tcPr>
        <w:p w14:paraId="640577F9" w14:textId="77777777" w:rsidR="003C645F" w:rsidRPr="0019714A" w:rsidRDefault="003C645F">
          <w:pPr>
            <w:pStyle w:val="Sidfot"/>
            <w:rPr>
              <w:sz w:val="16"/>
              <w:szCs w:val="16"/>
            </w:rPr>
          </w:pPr>
          <w:r w:rsidRPr="0019714A">
            <w:rPr>
              <w:sz w:val="16"/>
              <w:szCs w:val="16"/>
            </w:rPr>
            <w:t>Godkänd av:</w:t>
          </w:r>
        </w:p>
      </w:tc>
      <w:tc>
        <w:tcPr>
          <w:tcW w:w="4531" w:type="dxa"/>
        </w:tcPr>
        <w:p w14:paraId="40D88A29" w14:textId="77777777" w:rsidR="003C645F" w:rsidRPr="0019714A" w:rsidRDefault="003C645F" w:rsidP="0019714A">
          <w:pPr>
            <w:pStyle w:val="Sidfot"/>
            <w:jc w:val="right"/>
            <w:rPr>
              <w:sz w:val="16"/>
              <w:szCs w:val="16"/>
            </w:rPr>
          </w:pPr>
          <w:r w:rsidRPr="0019714A">
            <w:rPr>
              <w:sz w:val="16"/>
              <w:szCs w:val="16"/>
            </w:rPr>
            <w:t>Granskad av:</w:t>
          </w:r>
        </w:p>
      </w:tc>
    </w:tr>
    <w:tr w:rsidR="003C645F" w:rsidRPr="0019714A" w14:paraId="4E5E7F4B" w14:textId="77777777" w:rsidTr="00305910">
      <w:tc>
        <w:tcPr>
          <w:tcW w:w="4531" w:type="dxa"/>
        </w:tcPr>
        <w:p w14:paraId="018CB3C2" w14:textId="77777777" w:rsidR="003C645F" w:rsidRPr="0019714A" w:rsidRDefault="003C645F">
          <w:pPr>
            <w:pStyle w:val="Sidfot"/>
            <w:rPr>
              <w:sz w:val="16"/>
              <w:szCs w:val="16"/>
            </w:rPr>
          </w:pPr>
          <w:r w:rsidRPr="0019714A">
            <w:rPr>
              <w:sz w:val="16"/>
              <w:szCs w:val="16"/>
            </w:rPr>
            <w:t>Datum:</w:t>
          </w:r>
        </w:p>
      </w:tc>
      <w:tc>
        <w:tcPr>
          <w:tcW w:w="4531" w:type="dxa"/>
        </w:tcPr>
        <w:p w14:paraId="0DD8B9D9" w14:textId="77777777" w:rsidR="003C645F" w:rsidRPr="0019714A" w:rsidRDefault="003C645F" w:rsidP="0019714A">
          <w:pPr>
            <w:pStyle w:val="Sidfot"/>
            <w:jc w:val="right"/>
            <w:rPr>
              <w:sz w:val="16"/>
              <w:szCs w:val="16"/>
            </w:rPr>
          </w:pPr>
          <w:r w:rsidRPr="0019714A">
            <w:rPr>
              <w:sz w:val="16"/>
              <w:szCs w:val="16"/>
            </w:rPr>
            <w:t>Version:</w:t>
          </w:r>
        </w:p>
      </w:tc>
    </w:tr>
  </w:tbl>
  <w:p w14:paraId="1A462DD6" w14:textId="77777777" w:rsidR="003C645F" w:rsidRDefault="003C645F">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570882" w14:textId="77777777" w:rsidR="00ED6CC7" w:rsidRDefault="00ED6CC7" w:rsidP="0032363B">
      <w:pPr>
        <w:spacing w:after="0" w:line="240" w:lineRule="auto"/>
      </w:pPr>
      <w:r>
        <w:separator/>
      </w:r>
    </w:p>
  </w:footnote>
  <w:footnote w:type="continuationSeparator" w:id="0">
    <w:p w14:paraId="6AEB785C" w14:textId="77777777" w:rsidR="00ED6CC7" w:rsidRDefault="00ED6CC7"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FEB0A4" w14:textId="77777777" w:rsidR="003C645F" w:rsidRDefault="003C645F">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14:anchorId="0CAF1FF0" wp14:editId="3568DFBA">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08E18C" w14:textId="13FFB904" w:rsidR="003C645F" w:rsidRDefault="003C645F">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2D28E7">
                              <w:rPr>
                                <w:noProof/>
                                <w:color w:val="FFFFFF" w:themeColor="background1"/>
                                <w:sz w:val="24"/>
                                <w:szCs w:val="24"/>
                              </w:rPr>
                              <w:t>3</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AF1FF0" id="Grupp 167" o:spid="_x0000_s1103"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104"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105"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106"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107"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108"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008E18C" w14:textId="13FFB904" w:rsidR="003C645F" w:rsidRDefault="003C645F">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2D28E7">
                        <w:rPr>
                          <w:noProof/>
                          <w:color w:val="FFFFFF" w:themeColor="background1"/>
                          <w:sz w:val="24"/>
                          <w:szCs w:val="24"/>
                        </w:rPr>
                        <w:t>3</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ind w:left="1080" w:hanging="360"/>
      </w:pPr>
      <w:rPr>
        <w:rFonts w:ascii="Arial" w:hAnsi="Arial" w:cs="Arial"/>
        <w:b w:val="0"/>
        <w:bCs w:val="0"/>
        <w:i w:val="0"/>
        <w:iCs w:val="0"/>
        <w:strike w:val="0"/>
        <w:color w:val="auto"/>
        <w:sz w:val="24"/>
        <w:szCs w:val="24"/>
        <w:u w:val="none"/>
      </w:rPr>
    </w:lvl>
    <w:lvl w:ilvl="1">
      <w:start w:val="1"/>
      <w:numFmt w:val="decimal"/>
      <w:lvlText w:val="%2."/>
      <w:lvlJc w:val="left"/>
      <w:pPr>
        <w:ind w:left="1440" w:hanging="360"/>
      </w:pPr>
      <w:rPr>
        <w:rFonts w:ascii="Arial" w:hAnsi="Arial" w:cs="Arial"/>
        <w:b w:val="0"/>
        <w:bCs w:val="0"/>
        <w:i w:val="0"/>
        <w:iCs w:val="0"/>
        <w:strike w:val="0"/>
        <w:color w:val="auto"/>
        <w:sz w:val="24"/>
        <w:szCs w:val="24"/>
        <w:u w:val="none"/>
      </w:rPr>
    </w:lvl>
    <w:lvl w:ilvl="2">
      <w:start w:val="1"/>
      <w:numFmt w:val="decimal"/>
      <w:lvlText w:val="%3."/>
      <w:lvlJc w:val="left"/>
      <w:pPr>
        <w:ind w:left="1800" w:hanging="360"/>
      </w:pPr>
      <w:rPr>
        <w:rFonts w:ascii="Arial" w:hAnsi="Arial" w:cs="Arial"/>
        <w:b w:val="0"/>
        <w:bCs w:val="0"/>
        <w:i w:val="0"/>
        <w:iCs w:val="0"/>
        <w:strike w:val="0"/>
        <w:color w:val="auto"/>
        <w:sz w:val="24"/>
        <w:szCs w:val="24"/>
        <w:u w:val="none"/>
      </w:rPr>
    </w:lvl>
    <w:lvl w:ilvl="3">
      <w:start w:val="1"/>
      <w:numFmt w:val="decimal"/>
      <w:lvlText w:val="%4."/>
      <w:lvlJc w:val="left"/>
      <w:pPr>
        <w:ind w:left="2160" w:hanging="360"/>
      </w:pPr>
      <w:rPr>
        <w:rFonts w:ascii="Arial" w:hAnsi="Arial" w:cs="Arial"/>
        <w:b w:val="0"/>
        <w:bCs w:val="0"/>
        <w:i w:val="0"/>
        <w:iCs w:val="0"/>
        <w:strike w:val="0"/>
        <w:color w:val="auto"/>
        <w:sz w:val="24"/>
        <w:szCs w:val="24"/>
        <w:u w:val="none"/>
      </w:rPr>
    </w:lvl>
    <w:lvl w:ilvl="4">
      <w:start w:val="1"/>
      <w:numFmt w:val="decimal"/>
      <w:lvlText w:val="%5."/>
      <w:lvlJc w:val="left"/>
      <w:pPr>
        <w:ind w:left="2520" w:hanging="360"/>
      </w:pPr>
      <w:rPr>
        <w:rFonts w:ascii="Arial" w:hAnsi="Arial" w:cs="Arial"/>
        <w:b w:val="0"/>
        <w:bCs w:val="0"/>
        <w:i w:val="0"/>
        <w:iCs w:val="0"/>
        <w:strike w:val="0"/>
        <w:color w:val="auto"/>
        <w:sz w:val="24"/>
        <w:szCs w:val="24"/>
        <w:u w:val="none"/>
      </w:rPr>
    </w:lvl>
    <w:lvl w:ilvl="5">
      <w:start w:val="1"/>
      <w:numFmt w:val="decimal"/>
      <w:lvlText w:val="%6."/>
      <w:lvlJc w:val="left"/>
      <w:pPr>
        <w:ind w:left="2880" w:hanging="360"/>
      </w:pPr>
      <w:rPr>
        <w:rFonts w:ascii="Arial" w:hAnsi="Arial" w:cs="Arial"/>
        <w:b w:val="0"/>
        <w:bCs w:val="0"/>
        <w:i w:val="0"/>
        <w:iCs w:val="0"/>
        <w:strike w:val="0"/>
        <w:color w:val="auto"/>
        <w:sz w:val="24"/>
        <w:szCs w:val="24"/>
        <w:u w:val="none"/>
      </w:rPr>
    </w:lvl>
    <w:lvl w:ilvl="6">
      <w:start w:val="1"/>
      <w:numFmt w:val="decimal"/>
      <w:lvlText w:val="%7."/>
      <w:lvlJc w:val="left"/>
      <w:pPr>
        <w:ind w:left="3240" w:hanging="360"/>
      </w:pPr>
      <w:rPr>
        <w:rFonts w:ascii="Arial" w:hAnsi="Arial" w:cs="Arial"/>
        <w:b w:val="0"/>
        <w:bCs w:val="0"/>
        <w:i w:val="0"/>
        <w:iCs w:val="0"/>
        <w:strike w:val="0"/>
        <w:color w:val="auto"/>
        <w:sz w:val="24"/>
        <w:szCs w:val="24"/>
        <w:u w:val="none"/>
      </w:rPr>
    </w:lvl>
    <w:lvl w:ilvl="7">
      <w:start w:val="1"/>
      <w:numFmt w:val="decimal"/>
      <w:lvlText w:val="%8."/>
      <w:lvlJc w:val="left"/>
      <w:pPr>
        <w:ind w:left="3600" w:hanging="360"/>
      </w:pPr>
      <w:rPr>
        <w:rFonts w:ascii="Arial" w:hAnsi="Arial" w:cs="Arial"/>
        <w:b w:val="0"/>
        <w:bCs w:val="0"/>
        <w:i w:val="0"/>
        <w:iCs w:val="0"/>
        <w:strike w:val="0"/>
        <w:color w:val="auto"/>
        <w:sz w:val="24"/>
        <w:szCs w:val="24"/>
        <w:u w:val="none"/>
      </w:rPr>
    </w:lvl>
    <w:lvl w:ilvl="8">
      <w:start w:val="1"/>
      <w:numFmt w:val="decimal"/>
      <w:lvlText w:val="%9."/>
      <w:lvlJc w:val="left"/>
      <w:pPr>
        <w:ind w:left="3960" w:hanging="360"/>
      </w:pPr>
      <w:rPr>
        <w:rFonts w:ascii="Arial" w:hAnsi="Arial" w:cs="Arial"/>
        <w:b w:val="0"/>
        <w:bCs w:val="0"/>
        <w:i w:val="0"/>
        <w:iCs w:val="0"/>
        <w:strike w:val="0"/>
        <w:color w:val="auto"/>
        <w:sz w:val="24"/>
        <w:szCs w:val="24"/>
        <w:u w:val="none"/>
      </w:rPr>
    </w:lvl>
  </w:abstractNum>
  <w:abstractNum w:abstractNumId="1" w15:restartNumberingAfterBreak="0">
    <w:nsid w:val="00000002"/>
    <w:multiLevelType w:val="multilevel"/>
    <w:tmpl w:val="00000002"/>
    <w:lvl w:ilvl="0">
      <w:start w:val="1"/>
      <w:numFmt w:val="bullet"/>
      <w:lvlText w:val=""/>
      <w:lvlJc w:val="left"/>
      <w:pPr>
        <w:ind w:left="720" w:hanging="360"/>
      </w:pPr>
      <w:rPr>
        <w:rFonts w:ascii="Symbol" w:hAnsi="Symbol" w:cs="Symbol" w:hint="default"/>
        <w:b w:val="0"/>
        <w:bCs w:val="0"/>
        <w:i w:val="0"/>
        <w:iCs w:val="0"/>
        <w:strike w:val="0"/>
        <w:color w:val="auto"/>
        <w:sz w:val="24"/>
        <w:szCs w:val="24"/>
        <w:u w:val="none"/>
      </w:rPr>
    </w:lvl>
    <w:lvl w:ilvl="1">
      <w:start w:val="1"/>
      <w:numFmt w:val="bullet"/>
      <w:lvlText w:val=""/>
      <w:lvlJc w:val="left"/>
      <w:pPr>
        <w:ind w:left="1080" w:hanging="360"/>
      </w:pPr>
      <w:rPr>
        <w:rFonts w:ascii="Symbol" w:hAnsi="Symbol" w:cs="Symbol" w:hint="default"/>
        <w:b w:val="0"/>
        <w:bCs w:val="0"/>
        <w:i w:val="0"/>
        <w:iCs w:val="0"/>
        <w:strike w:val="0"/>
        <w:color w:val="auto"/>
        <w:sz w:val="24"/>
        <w:szCs w:val="24"/>
        <w:u w:val="none"/>
      </w:rPr>
    </w:lvl>
    <w:lvl w:ilvl="2">
      <w:start w:val="1"/>
      <w:numFmt w:val="bullet"/>
      <w:lvlText w:val=""/>
      <w:lvlJc w:val="left"/>
      <w:pPr>
        <w:ind w:left="1440" w:hanging="360"/>
      </w:pPr>
      <w:rPr>
        <w:rFonts w:ascii="Symbol" w:hAnsi="Symbol" w:cs="Symbol" w:hint="default"/>
        <w:b w:val="0"/>
        <w:bCs w:val="0"/>
        <w:i w:val="0"/>
        <w:iCs w:val="0"/>
        <w:strike w:val="0"/>
        <w:color w:val="auto"/>
        <w:sz w:val="24"/>
        <w:szCs w:val="24"/>
        <w:u w:val="none"/>
      </w:rPr>
    </w:lvl>
    <w:lvl w:ilvl="3">
      <w:start w:val="1"/>
      <w:numFmt w:val="bullet"/>
      <w:lvlText w:val=""/>
      <w:lvlJc w:val="left"/>
      <w:pPr>
        <w:ind w:left="1800" w:hanging="360"/>
      </w:pPr>
      <w:rPr>
        <w:rFonts w:ascii="Symbol" w:hAnsi="Symbol" w:cs="Symbol" w:hint="default"/>
        <w:b w:val="0"/>
        <w:bCs w:val="0"/>
        <w:i w:val="0"/>
        <w:iCs w:val="0"/>
        <w:strike w:val="0"/>
        <w:color w:val="auto"/>
        <w:sz w:val="24"/>
        <w:szCs w:val="24"/>
        <w:u w:val="none"/>
      </w:rPr>
    </w:lvl>
    <w:lvl w:ilvl="4">
      <w:start w:val="1"/>
      <w:numFmt w:val="bullet"/>
      <w:lvlText w:val=""/>
      <w:lvlJc w:val="left"/>
      <w:pPr>
        <w:ind w:left="2160" w:hanging="360"/>
      </w:pPr>
      <w:rPr>
        <w:rFonts w:ascii="Symbol" w:hAnsi="Symbol" w:cs="Symbol" w:hint="default"/>
        <w:b w:val="0"/>
        <w:bCs w:val="0"/>
        <w:i w:val="0"/>
        <w:iCs w:val="0"/>
        <w:strike w:val="0"/>
        <w:color w:val="auto"/>
        <w:sz w:val="24"/>
        <w:szCs w:val="24"/>
        <w:u w:val="none"/>
      </w:rPr>
    </w:lvl>
    <w:lvl w:ilvl="5">
      <w:start w:val="1"/>
      <w:numFmt w:val="bullet"/>
      <w:lvlText w:val=""/>
      <w:lvlJc w:val="left"/>
      <w:pPr>
        <w:ind w:left="2520" w:hanging="360"/>
      </w:pPr>
      <w:rPr>
        <w:rFonts w:ascii="Symbol" w:hAnsi="Symbol" w:cs="Symbol" w:hint="default"/>
        <w:b w:val="0"/>
        <w:bCs w:val="0"/>
        <w:i w:val="0"/>
        <w:iCs w:val="0"/>
        <w:strike w:val="0"/>
        <w:color w:val="auto"/>
        <w:sz w:val="24"/>
        <w:szCs w:val="24"/>
        <w:u w:val="none"/>
      </w:rPr>
    </w:lvl>
    <w:lvl w:ilvl="6">
      <w:start w:val="1"/>
      <w:numFmt w:val="bullet"/>
      <w:lvlText w:val=""/>
      <w:lvlJc w:val="left"/>
      <w:pPr>
        <w:ind w:left="2880" w:hanging="360"/>
      </w:pPr>
      <w:rPr>
        <w:rFonts w:ascii="Symbol" w:hAnsi="Symbol" w:cs="Symbol" w:hint="default"/>
        <w:b w:val="0"/>
        <w:bCs w:val="0"/>
        <w:i w:val="0"/>
        <w:iCs w:val="0"/>
        <w:strike w:val="0"/>
        <w:color w:val="auto"/>
        <w:sz w:val="24"/>
        <w:szCs w:val="24"/>
        <w:u w:val="none"/>
      </w:rPr>
    </w:lvl>
    <w:lvl w:ilvl="7">
      <w:start w:val="1"/>
      <w:numFmt w:val="bullet"/>
      <w:lvlText w:val=""/>
      <w:lvlJc w:val="left"/>
      <w:pPr>
        <w:ind w:left="3240" w:hanging="360"/>
      </w:pPr>
      <w:rPr>
        <w:rFonts w:ascii="Symbol" w:hAnsi="Symbol" w:cs="Symbol" w:hint="default"/>
        <w:b w:val="0"/>
        <w:bCs w:val="0"/>
        <w:i w:val="0"/>
        <w:iCs w:val="0"/>
        <w:strike w:val="0"/>
        <w:color w:val="auto"/>
        <w:sz w:val="24"/>
        <w:szCs w:val="24"/>
        <w:u w:val="none"/>
      </w:rPr>
    </w:lvl>
    <w:lvl w:ilvl="8">
      <w:start w:val="1"/>
      <w:numFmt w:val="bullet"/>
      <w:lvlText w:val=""/>
      <w:lvlJc w:val="left"/>
      <w:pPr>
        <w:ind w:left="3600" w:hanging="360"/>
      </w:pPr>
      <w:rPr>
        <w:rFonts w:ascii="Symbol" w:hAnsi="Symbol" w:cs="Symbol" w:hint="default"/>
        <w:b w:val="0"/>
        <w:bCs w:val="0"/>
        <w:i w:val="0"/>
        <w:iCs w:val="0"/>
        <w:strike w:val="0"/>
        <w:color w:val="auto"/>
        <w:sz w:val="24"/>
        <w:szCs w:val="24"/>
        <w:u w:val="none"/>
      </w:rPr>
    </w:lvl>
  </w:abstractNum>
  <w:abstractNum w:abstractNumId="2" w15:restartNumberingAfterBreak="0">
    <w:nsid w:val="00B4248E"/>
    <w:multiLevelType w:val="hybridMultilevel"/>
    <w:tmpl w:val="48D46BC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1426AF4"/>
    <w:multiLevelType w:val="hybridMultilevel"/>
    <w:tmpl w:val="D6528F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1D168A6"/>
    <w:multiLevelType w:val="hybridMultilevel"/>
    <w:tmpl w:val="142E9E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4974274"/>
    <w:multiLevelType w:val="hybridMultilevel"/>
    <w:tmpl w:val="44C6D0F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72E2257"/>
    <w:multiLevelType w:val="hybridMultilevel"/>
    <w:tmpl w:val="48A67C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0C7B0B38"/>
    <w:multiLevelType w:val="hybridMultilevel"/>
    <w:tmpl w:val="0A0817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0E61523A"/>
    <w:multiLevelType w:val="hybridMultilevel"/>
    <w:tmpl w:val="A928E8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0361D92"/>
    <w:multiLevelType w:val="hybridMultilevel"/>
    <w:tmpl w:val="659231CA"/>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14D7C9A"/>
    <w:multiLevelType w:val="hybridMultilevel"/>
    <w:tmpl w:val="E466C8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17B4866"/>
    <w:multiLevelType w:val="hybridMultilevel"/>
    <w:tmpl w:val="709EBD8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1A8E66BF"/>
    <w:multiLevelType w:val="hybridMultilevel"/>
    <w:tmpl w:val="D672804C"/>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CFB78C6"/>
    <w:multiLevelType w:val="hybridMultilevel"/>
    <w:tmpl w:val="0800344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D56124C"/>
    <w:multiLevelType w:val="hybridMultilevel"/>
    <w:tmpl w:val="4CDCFB7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1EEA2925"/>
    <w:multiLevelType w:val="hybridMultilevel"/>
    <w:tmpl w:val="526437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0B27589"/>
    <w:multiLevelType w:val="hybridMultilevel"/>
    <w:tmpl w:val="3D24DEA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5032DCE"/>
    <w:multiLevelType w:val="hybridMultilevel"/>
    <w:tmpl w:val="FA0053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9F42DF2"/>
    <w:multiLevelType w:val="hybridMultilevel"/>
    <w:tmpl w:val="99D85E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2E315439"/>
    <w:multiLevelType w:val="hybridMultilevel"/>
    <w:tmpl w:val="C21C273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6173E9A"/>
    <w:multiLevelType w:val="multilevel"/>
    <w:tmpl w:val="568A4BAC"/>
    <w:lvl w:ilvl="0">
      <w:start w:val="1"/>
      <w:numFmt w:val="decimal"/>
      <w:lvlText w:val="%1."/>
      <w:lvlJc w:val="left"/>
      <w:pPr>
        <w:ind w:left="720" w:hanging="360"/>
      </w:pPr>
    </w:lvl>
    <w:lvl w:ilvl="1">
      <w:start w:val="4"/>
      <w:numFmt w:val="decimal"/>
      <w:isLgl/>
      <w:lvlText w:val="%1.%2"/>
      <w:lvlJc w:val="left"/>
      <w:pPr>
        <w:ind w:left="720" w:hanging="360"/>
      </w:pPr>
      <w:rPr>
        <w:rFonts w:hint="default"/>
        <w:color w:val="0563C1" w:themeColor="hyperlink"/>
        <w:u w:val="single"/>
      </w:rPr>
    </w:lvl>
    <w:lvl w:ilvl="2">
      <w:start w:val="1"/>
      <w:numFmt w:val="decimal"/>
      <w:isLgl/>
      <w:lvlText w:val="%1.%2.%3"/>
      <w:lvlJc w:val="left"/>
      <w:pPr>
        <w:ind w:left="1080" w:hanging="720"/>
      </w:pPr>
      <w:rPr>
        <w:rFonts w:hint="default"/>
        <w:color w:val="0563C1" w:themeColor="hyperlink"/>
        <w:u w:val="single"/>
      </w:rPr>
    </w:lvl>
    <w:lvl w:ilvl="3">
      <w:start w:val="1"/>
      <w:numFmt w:val="decimal"/>
      <w:isLgl/>
      <w:lvlText w:val="%1.%2.%3.%4"/>
      <w:lvlJc w:val="left"/>
      <w:pPr>
        <w:ind w:left="1080" w:hanging="720"/>
      </w:pPr>
      <w:rPr>
        <w:rFonts w:hint="default"/>
        <w:color w:val="0563C1" w:themeColor="hyperlink"/>
        <w:u w:val="single"/>
      </w:rPr>
    </w:lvl>
    <w:lvl w:ilvl="4">
      <w:start w:val="1"/>
      <w:numFmt w:val="decimal"/>
      <w:isLgl/>
      <w:lvlText w:val="%1.%2.%3.%4.%5"/>
      <w:lvlJc w:val="left"/>
      <w:pPr>
        <w:ind w:left="1440" w:hanging="1080"/>
      </w:pPr>
      <w:rPr>
        <w:rFonts w:hint="default"/>
        <w:color w:val="0563C1" w:themeColor="hyperlink"/>
        <w:u w:val="single"/>
      </w:rPr>
    </w:lvl>
    <w:lvl w:ilvl="5">
      <w:start w:val="1"/>
      <w:numFmt w:val="decimal"/>
      <w:isLgl/>
      <w:lvlText w:val="%1.%2.%3.%4.%5.%6"/>
      <w:lvlJc w:val="left"/>
      <w:pPr>
        <w:ind w:left="1440" w:hanging="1080"/>
      </w:pPr>
      <w:rPr>
        <w:rFonts w:hint="default"/>
        <w:color w:val="0563C1" w:themeColor="hyperlink"/>
        <w:u w:val="single"/>
      </w:rPr>
    </w:lvl>
    <w:lvl w:ilvl="6">
      <w:start w:val="1"/>
      <w:numFmt w:val="decimal"/>
      <w:isLgl/>
      <w:lvlText w:val="%1.%2.%3.%4.%5.%6.%7"/>
      <w:lvlJc w:val="left"/>
      <w:pPr>
        <w:ind w:left="1800" w:hanging="1440"/>
      </w:pPr>
      <w:rPr>
        <w:rFonts w:hint="default"/>
        <w:color w:val="0563C1" w:themeColor="hyperlink"/>
        <w:u w:val="single"/>
      </w:rPr>
    </w:lvl>
    <w:lvl w:ilvl="7">
      <w:start w:val="1"/>
      <w:numFmt w:val="decimal"/>
      <w:isLgl/>
      <w:lvlText w:val="%1.%2.%3.%4.%5.%6.%7.%8"/>
      <w:lvlJc w:val="left"/>
      <w:pPr>
        <w:ind w:left="1800" w:hanging="1440"/>
      </w:pPr>
      <w:rPr>
        <w:rFonts w:hint="default"/>
        <w:color w:val="0563C1" w:themeColor="hyperlink"/>
        <w:u w:val="single"/>
      </w:rPr>
    </w:lvl>
    <w:lvl w:ilvl="8">
      <w:start w:val="1"/>
      <w:numFmt w:val="decimal"/>
      <w:isLgl/>
      <w:lvlText w:val="%1.%2.%3.%4.%5.%6.%7.%8.%9"/>
      <w:lvlJc w:val="left"/>
      <w:pPr>
        <w:ind w:left="1800" w:hanging="1440"/>
      </w:pPr>
      <w:rPr>
        <w:rFonts w:hint="default"/>
        <w:color w:val="0563C1" w:themeColor="hyperlink"/>
        <w:u w:val="single"/>
      </w:rPr>
    </w:lvl>
  </w:abstractNum>
  <w:abstractNum w:abstractNumId="21" w15:restartNumberingAfterBreak="0">
    <w:nsid w:val="364403FF"/>
    <w:multiLevelType w:val="hybridMultilevel"/>
    <w:tmpl w:val="1E46D4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9C5706D"/>
    <w:multiLevelType w:val="hybridMultilevel"/>
    <w:tmpl w:val="8F2886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3A290818"/>
    <w:multiLevelType w:val="hybridMultilevel"/>
    <w:tmpl w:val="50F8AD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E9521F9"/>
    <w:multiLevelType w:val="hybridMultilevel"/>
    <w:tmpl w:val="EDAC73E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2C11F39"/>
    <w:multiLevelType w:val="hybridMultilevel"/>
    <w:tmpl w:val="39388D8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4AED27F1"/>
    <w:multiLevelType w:val="hybridMultilevel"/>
    <w:tmpl w:val="1784A1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4B704529"/>
    <w:multiLevelType w:val="hybridMultilevel"/>
    <w:tmpl w:val="CD361A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04E02AC"/>
    <w:multiLevelType w:val="hybridMultilevel"/>
    <w:tmpl w:val="49989E0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51A27C8E"/>
    <w:multiLevelType w:val="hybridMultilevel"/>
    <w:tmpl w:val="7242AE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52AA7A85"/>
    <w:multiLevelType w:val="hybridMultilevel"/>
    <w:tmpl w:val="4714329C"/>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1" w15:restartNumberingAfterBreak="0">
    <w:nsid w:val="52F72553"/>
    <w:multiLevelType w:val="hybridMultilevel"/>
    <w:tmpl w:val="4880D8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56AC52A6"/>
    <w:multiLevelType w:val="hybridMultilevel"/>
    <w:tmpl w:val="E5127D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587968F0"/>
    <w:multiLevelType w:val="hybridMultilevel"/>
    <w:tmpl w:val="F5C4E3F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5881053D"/>
    <w:multiLevelType w:val="hybridMultilevel"/>
    <w:tmpl w:val="5EDEC9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5F046FFB"/>
    <w:multiLevelType w:val="hybridMultilevel"/>
    <w:tmpl w:val="5C58F9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5F1026A7"/>
    <w:multiLevelType w:val="hybridMultilevel"/>
    <w:tmpl w:val="2D2E927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5FAE725A"/>
    <w:multiLevelType w:val="hybridMultilevel"/>
    <w:tmpl w:val="758035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61F40E67"/>
    <w:multiLevelType w:val="hybridMultilevel"/>
    <w:tmpl w:val="95A8E0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642406CB"/>
    <w:multiLevelType w:val="hybridMultilevel"/>
    <w:tmpl w:val="B30C508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6A656947"/>
    <w:multiLevelType w:val="hybridMultilevel"/>
    <w:tmpl w:val="18F004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6D540AC4"/>
    <w:multiLevelType w:val="hybridMultilevel"/>
    <w:tmpl w:val="3FE4711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6F79448E"/>
    <w:multiLevelType w:val="hybridMultilevel"/>
    <w:tmpl w:val="798C7726"/>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77A67B37"/>
    <w:multiLevelType w:val="hybridMultilevel"/>
    <w:tmpl w:val="62E080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35"/>
  </w:num>
  <w:num w:numId="2">
    <w:abstractNumId w:val="17"/>
  </w:num>
  <w:num w:numId="3">
    <w:abstractNumId w:val="8"/>
  </w:num>
  <w:num w:numId="4">
    <w:abstractNumId w:val="25"/>
  </w:num>
  <w:num w:numId="5">
    <w:abstractNumId w:val="14"/>
  </w:num>
  <w:num w:numId="6">
    <w:abstractNumId w:val="1"/>
  </w:num>
  <w:num w:numId="7">
    <w:abstractNumId w:val="43"/>
  </w:num>
  <w:num w:numId="8">
    <w:abstractNumId w:val="18"/>
  </w:num>
  <w:num w:numId="9">
    <w:abstractNumId w:val="40"/>
  </w:num>
  <w:num w:numId="10">
    <w:abstractNumId w:val="16"/>
  </w:num>
  <w:num w:numId="11">
    <w:abstractNumId w:val="38"/>
  </w:num>
  <w:num w:numId="12">
    <w:abstractNumId w:val="23"/>
  </w:num>
  <w:num w:numId="13">
    <w:abstractNumId w:val="7"/>
  </w:num>
  <w:num w:numId="14">
    <w:abstractNumId w:val="26"/>
  </w:num>
  <w:num w:numId="15">
    <w:abstractNumId w:val="19"/>
  </w:num>
  <w:num w:numId="16">
    <w:abstractNumId w:val="37"/>
  </w:num>
  <w:num w:numId="17">
    <w:abstractNumId w:val="41"/>
  </w:num>
  <w:num w:numId="18">
    <w:abstractNumId w:val="28"/>
  </w:num>
  <w:num w:numId="19">
    <w:abstractNumId w:val="13"/>
  </w:num>
  <w:num w:numId="20">
    <w:abstractNumId w:val="21"/>
  </w:num>
  <w:num w:numId="21">
    <w:abstractNumId w:val="39"/>
  </w:num>
  <w:num w:numId="22">
    <w:abstractNumId w:val="10"/>
  </w:num>
  <w:num w:numId="23">
    <w:abstractNumId w:val="20"/>
  </w:num>
  <w:num w:numId="24">
    <w:abstractNumId w:val="31"/>
  </w:num>
  <w:num w:numId="25">
    <w:abstractNumId w:val="29"/>
  </w:num>
  <w:num w:numId="26">
    <w:abstractNumId w:val="24"/>
  </w:num>
  <w:num w:numId="27">
    <w:abstractNumId w:val="22"/>
  </w:num>
  <w:num w:numId="28">
    <w:abstractNumId w:val="9"/>
  </w:num>
  <w:num w:numId="29">
    <w:abstractNumId w:val="32"/>
  </w:num>
  <w:num w:numId="30">
    <w:abstractNumId w:val="4"/>
  </w:num>
  <w:num w:numId="31">
    <w:abstractNumId w:val="0"/>
    <w:lvlOverride w:ilvl="0">
      <w:lvl w:ilvl="0">
        <w:start w:val="1"/>
        <w:numFmt w:val="bullet"/>
        <w:lvlText w:val=""/>
        <w:lvlJc w:val="left"/>
        <w:pPr>
          <w:ind w:left="720" w:hanging="360"/>
        </w:pPr>
        <w:rPr>
          <w:rFonts w:ascii="Symbol" w:hAnsi="Symbol" w:cs="Symbol" w:hint="default"/>
          <w:b w:val="0"/>
          <w:bCs w:val="0"/>
          <w:i w:val="0"/>
          <w:iCs w:val="0"/>
          <w:strike w:val="0"/>
          <w:color w:val="auto"/>
          <w:sz w:val="24"/>
          <w:szCs w:val="24"/>
          <w:u w:val="none"/>
        </w:rPr>
      </w:lvl>
    </w:lvlOverride>
    <w:lvlOverride w:ilvl="1">
      <w:lvl w:ilvl="1">
        <w:start w:val="1"/>
        <w:numFmt w:val="bullet"/>
        <w:lvlText w:val=""/>
        <w:lvlJc w:val="left"/>
        <w:pPr>
          <w:ind w:left="1080" w:hanging="360"/>
        </w:pPr>
        <w:rPr>
          <w:rFonts w:ascii="Symbol" w:hAnsi="Symbol" w:cs="Symbol" w:hint="default"/>
          <w:b w:val="0"/>
          <w:bCs w:val="0"/>
          <w:i w:val="0"/>
          <w:iCs w:val="0"/>
          <w:strike w:val="0"/>
          <w:color w:val="0000FF"/>
          <w:sz w:val="24"/>
          <w:szCs w:val="24"/>
          <w:u w:val="single"/>
        </w:rPr>
      </w:lvl>
    </w:lvlOverride>
    <w:lvlOverride w:ilvl="2">
      <w:lvl w:ilvl="2">
        <w:start w:val="1"/>
        <w:numFmt w:val="bullet"/>
        <w:lvlText w:val=""/>
        <w:lvlJc w:val="left"/>
        <w:pPr>
          <w:ind w:left="1440" w:hanging="360"/>
        </w:pPr>
        <w:rPr>
          <w:rFonts w:ascii="Symbol" w:hAnsi="Symbol" w:cs="Symbol" w:hint="default"/>
          <w:b w:val="0"/>
          <w:bCs w:val="0"/>
          <w:i w:val="0"/>
          <w:iCs w:val="0"/>
          <w:strike w:val="0"/>
          <w:color w:val="0000FF"/>
          <w:sz w:val="24"/>
          <w:szCs w:val="24"/>
          <w:u w:val="single"/>
        </w:rPr>
      </w:lvl>
    </w:lvlOverride>
    <w:lvlOverride w:ilvl="3">
      <w:lvl w:ilvl="3">
        <w:start w:val="1"/>
        <w:numFmt w:val="bullet"/>
        <w:lvlText w:val=""/>
        <w:lvlJc w:val="left"/>
        <w:pPr>
          <w:ind w:left="1800" w:hanging="360"/>
        </w:pPr>
        <w:rPr>
          <w:rFonts w:ascii="Symbol" w:hAnsi="Symbol" w:cs="Symbol" w:hint="default"/>
          <w:b w:val="0"/>
          <w:bCs w:val="0"/>
          <w:i w:val="0"/>
          <w:iCs w:val="0"/>
          <w:strike w:val="0"/>
          <w:color w:val="0000FF"/>
          <w:sz w:val="24"/>
          <w:szCs w:val="24"/>
          <w:u w:val="single"/>
        </w:rPr>
      </w:lvl>
    </w:lvlOverride>
    <w:lvlOverride w:ilvl="4">
      <w:lvl w:ilvl="4">
        <w:start w:val="1"/>
        <w:numFmt w:val="bullet"/>
        <w:lvlText w:val=""/>
        <w:lvlJc w:val="left"/>
        <w:pPr>
          <w:ind w:left="2160" w:hanging="360"/>
        </w:pPr>
        <w:rPr>
          <w:rFonts w:ascii="Symbol" w:hAnsi="Symbol" w:cs="Symbol" w:hint="default"/>
          <w:b w:val="0"/>
          <w:bCs w:val="0"/>
          <w:i w:val="0"/>
          <w:iCs w:val="0"/>
          <w:strike w:val="0"/>
          <w:color w:val="0000FF"/>
          <w:sz w:val="24"/>
          <w:szCs w:val="24"/>
          <w:u w:val="single"/>
        </w:rPr>
      </w:lvl>
    </w:lvlOverride>
    <w:lvlOverride w:ilvl="5">
      <w:lvl w:ilvl="5">
        <w:start w:val="1"/>
        <w:numFmt w:val="bullet"/>
        <w:lvlText w:val=""/>
        <w:lvlJc w:val="left"/>
        <w:pPr>
          <w:ind w:left="2520" w:hanging="360"/>
        </w:pPr>
        <w:rPr>
          <w:rFonts w:ascii="Symbol" w:hAnsi="Symbol" w:cs="Symbol" w:hint="default"/>
          <w:b w:val="0"/>
          <w:bCs w:val="0"/>
          <w:i w:val="0"/>
          <w:iCs w:val="0"/>
          <w:strike w:val="0"/>
          <w:color w:val="0000FF"/>
          <w:sz w:val="24"/>
          <w:szCs w:val="24"/>
          <w:u w:val="single"/>
        </w:rPr>
      </w:lvl>
    </w:lvlOverride>
    <w:lvlOverride w:ilvl="6">
      <w:lvl w:ilvl="6">
        <w:start w:val="1"/>
        <w:numFmt w:val="bullet"/>
        <w:lvlText w:val=""/>
        <w:lvlJc w:val="left"/>
        <w:pPr>
          <w:ind w:left="2880" w:hanging="360"/>
        </w:pPr>
        <w:rPr>
          <w:rFonts w:ascii="Symbol" w:hAnsi="Symbol" w:cs="Symbol" w:hint="default"/>
          <w:b w:val="0"/>
          <w:bCs w:val="0"/>
          <w:i w:val="0"/>
          <w:iCs w:val="0"/>
          <w:strike w:val="0"/>
          <w:color w:val="0000FF"/>
          <w:sz w:val="24"/>
          <w:szCs w:val="24"/>
          <w:u w:val="single"/>
        </w:rPr>
      </w:lvl>
    </w:lvlOverride>
    <w:lvlOverride w:ilvl="7">
      <w:lvl w:ilvl="7">
        <w:start w:val="1"/>
        <w:numFmt w:val="bullet"/>
        <w:lvlText w:val=""/>
        <w:lvlJc w:val="left"/>
        <w:pPr>
          <w:ind w:left="3240" w:hanging="360"/>
        </w:pPr>
        <w:rPr>
          <w:rFonts w:ascii="Symbol" w:hAnsi="Symbol" w:cs="Symbol" w:hint="default"/>
          <w:b w:val="0"/>
          <w:bCs w:val="0"/>
          <w:i w:val="0"/>
          <w:iCs w:val="0"/>
          <w:strike w:val="0"/>
          <w:color w:val="0000FF"/>
          <w:sz w:val="24"/>
          <w:szCs w:val="24"/>
          <w:u w:val="single"/>
        </w:rPr>
      </w:lvl>
    </w:lvlOverride>
    <w:lvlOverride w:ilvl="8">
      <w:lvl w:ilvl="8">
        <w:start w:val="1"/>
        <w:numFmt w:val="bullet"/>
        <w:lvlText w:val=""/>
        <w:lvlJc w:val="left"/>
        <w:pPr>
          <w:ind w:left="3600" w:hanging="360"/>
        </w:pPr>
        <w:rPr>
          <w:rFonts w:ascii="Symbol" w:hAnsi="Symbol" w:cs="Symbol" w:hint="default"/>
          <w:b w:val="0"/>
          <w:bCs w:val="0"/>
          <w:i w:val="0"/>
          <w:iCs w:val="0"/>
          <w:strike w:val="0"/>
          <w:color w:val="0000FF"/>
          <w:sz w:val="24"/>
          <w:szCs w:val="24"/>
          <w:u w:val="single"/>
        </w:rPr>
      </w:lvl>
    </w:lvlOverride>
  </w:num>
  <w:num w:numId="32">
    <w:abstractNumId w:val="36"/>
  </w:num>
  <w:num w:numId="33">
    <w:abstractNumId w:val="6"/>
  </w:num>
  <w:num w:numId="34">
    <w:abstractNumId w:val="11"/>
  </w:num>
  <w:num w:numId="35">
    <w:abstractNumId w:val="33"/>
  </w:num>
  <w:num w:numId="36">
    <w:abstractNumId w:val="15"/>
  </w:num>
  <w:num w:numId="37">
    <w:abstractNumId w:val="5"/>
  </w:num>
  <w:num w:numId="38">
    <w:abstractNumId w:val="34"/>
  </w:num>
  <w:num w:numId="39">
    <w:abstractNumId w:val="3"/>
  </w:num>
  <w:num w:numId="40">
    <w:abstractNumId w:val="27"/>
  </w:num>
  <w:num w:numId="41">
    <w:abstractNumId w:val="30"/>
  </w:num>
  <w:num w:numId="42">
    <w:abstractNumId w:val="0"/>
  </w:num>
  <w:num w:numId="43">
    <w:abstractNumId w:val="2"/>
  </w:num>
  <w:num w:numId="44">
    <w:abstractNumId w:val="42"/>
  </w:num>
  <w:num w:numId="45">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attachedTemplate r:id="rId1"/>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3EF"/>
    <w:rsid w:val="00004EEB"/>
    <w:rsid w:val="00005585"/>
    <w:rsid w:val="000153FB"/>
    <w:rsid w:val="00020A9D"/>
    <w:rsid w:val="00020CE5"/>
    <w:rsid w:val="0002208B"/>
    <w:rsid w:val="00026D92"/>
    <w:rsid w:val="00027759"/>
    <w:rsid w:val="0003023C"/>
    <w:rsid w:val="0003249F"/>
    <w:rsid w:val="00033314"/>
    <w:rsid w:val="00035AAD"/>
    <w:rsid w:val="00040121"/>
    <w:rsid w:val="000404C7"/>
    <w:rsid w:val="00040F46"/>
    <w:rsid w:val="0004237B"/>
    <w:rsid w:val="00042F18"/>
    <w:rsid w:val="000433EF"/>
    <w:rsid w:val="000440B0"/>
    <w:rsid w:val="00054EBC"/>
    <w:rsid w:val="000577BE"/>
    <w:rsid w:val="0006173A"/>
    <w:rsid w:val="0006262A"/>
    <w:rsid w:val="00064071"/>
    <w:rsid w:val="000710C4"/>
    <w:rsid w:val="00072AA6"/>
    <w:rsid w:val="000820E7"/>
    <w:rsid w:val="000849BE"/>
    <w:rsid w:val="00085502"/>
    <w:rsid w:val="00085C66"/>
    <w:rsid w:val="000914B2"/>
    <w:rsid w:val="00093BB2"/>
    <w:rsid w:val="000954B6"/>
    <w:rsid w:val="0009583D"/>
    <w:rsid w:val="00096880"/>
    <w:rsid w:val="00097B1F"/>
    <w:rsid w:val="00097CC8"/>
    <w:rsid w:val="000A3454"/>
    <w:rsid w:val="000A3EF4"/>
    <w:rsid w:val="000B01F5"/>
    <w:rsid w:val="000B12DF"/>
    <w:rsid w:val="000B15CF"/>
    <w:rsid w:val="000B20D7"/>
    <w:rsid w:val="000C37CA"/>
    <w:rsid w:val="000C4E98"/>
    <w:rsid w:val="000C6BDB"/>
    <w:rsid w:val="000D531C"/>
    <w:rsid w:val="000D6D4B"/>
    <w:rsid w:val="000D7954"/>
    <w:rsid w:val="000E3C77"/>
    <w:rsid w:val="000E5E48"/>
    <w:rsid w:val="000F2B89"/>
    <w:rsid w:val="000F3094"/>
    <w:rsid w:val="000F444E"/>
    <w:rsid w:val="000F620D"/>
    <w:rsid w:val="000F6EFC"/>
    <w:rsid w:val="000F6F5C"/>
    <w:rsid w:val="00100466"/>
    <w:rsid w:val="00100619"/>
    <w:rsid w:val="001028D6"/>
    <w:rsid w:val="00103EE7"/>
    <w:rsid w:val="0010418D"/>
    <w:rsid w:val="00112AE3"/>
    <w:rsid w:val="001141C8"/>
    <w:rsid w:val="001142EA"/>
    <w:rsid w:val="00122410"/>
    <w:rsid w:val="00123959"/>
    <w:rsid w:val="00134A53"/>
    <w:rsid w:val="0013616A"/>
    <w:rsid w:val="001364CA"/>
    <w:rsid w:val="00136560"/>
    <w:rsid w:val="001416E0"/>
    <w:rsid w:val="00162BB8"/>
    <w:rsid w:val="00166BD5"/>
    <w:rsid w:val="00172441"/>
    <w:rsid w:val="001746F4"/>
    <w:rsid w:val="00174A8D"/>
    <w:rsid w:val="00177055"/>
    <w:rsid w:val="001810E9"/>
    <w:rsid w:val="00182628"/>
    <w:rsid w:val="00184DE7"/>
    <w:rsid w:val="00185836"/>
    <w:rsid w:val="0019714A"/>
    <w:rsid w:val="001A1C7B"/>
    <w:rsid w:val="001B4E05"/>
    <w:rsid w:val="001B6FA0"/>
    <w:rsid w:val="001C5B8E"/>
    <w:rsid w:val="001D48A3"/>
    <w:rsid w:val="001E2A7B"/>
    <w:rsid w:val="001E44FC"/>
    <w:rsid w:val="001E4F9A"/>
    <w:rsid w:val="001E6DBF"/>
    <w:rsid w:val="001F048F"/>
    <w:rsid w:val="001F6970"/>
    <w:rsid w:val="002011C8"/>
    <w:rsid w:val="002108C4"/>
    <w:rsid w:val="0022207A"/>
    <w:rsid w:val="00222482"/>
    <w:rsid w:val="00224BD9"/>
    <w:rsid w:val="00230811"/>
    <w:rsid w:val="00231E0A"/>
    <w:rsid w:val="00235B09"/>
    <w:rsid w:val="002415BE"/>
    <w:rsid w:val="00241DED"/>
    <w:rsid w:val="0024252B"/>
    <w:rsid w:val="00242ED6"/>
    <w:rsid w:val="00251B8E"/>
    <w:rsid w:val="00255402"/>
    <w:rsid w:val="00261AC7"/>
    <w:rsid w:val="0027047F"/>
    <w:rsid w:val="00272420"/>
    <w:rsid w:val="002728A9"/>
    <w:rsid w:val="00272A16"/>
    <w:rsid w:val="00280B75"/>
    <w:rsid w:val="0028184D"/>
    <w:rsid w:val="00281C00"/>
    <w:rsid w:val="002836EC"/>
    <w:rsid w:val="00291407"/>
    <w:rsid w:val="002931C7"/>
    <w:rsid w:val="00294E15"/>
    <w:rsid w:val="002A363D"/>
    <w:rsid w:val="002A3AF1"/>
    <w:rsid w:val="002A3CAB"/>
    <w:rsid w:val="002B0156"/>
    <w:rsid w:val="002B37B0"/>
    <w:rsid w:val="002B4653"/>
    <w:rsid w:val="002B498D"/>
    <w:rsid w:val="002B6EDB"/>
    <w:rsid w:val="002C7609"/>
    <w:rsid w:val="002D1B22"/>
    <w:rsid w:val="002D28E7"/>
    <w:rsid w:val="002D749F"/>
    <w:rsid w:val="002E5176"/>
    <w:rsid w:val="002F1286"/>
    <w:rsid w:val="002F19F3"/>
    <w:rsid w:val="002F1ABD"/>
    <w:rsid w:val="002F20DA"/>
    <w:rsid w:val="00305910"/>
    <w:rsid w:val="00310B99"/>
    <w:rsid w:val="0031328B"/>
    <w:rsid w:val="0031481F"/>
    <w:rsid w:val="003151A3"/>
    <w:rsid w:val="00315F48"/>
    <w:rsid w:val="0031635D"/>
    <w:rsid w:val="00323177"/>
    <w:rsid w:val="0032363B"/>
    <w:rsid w:val="00332DCD"/>
    <w:rsid w:val="00332E30"/>
    <w:rsid w:val="00335451"/>
    <w:rsid w:val="003354FA"/>
    <w:rsid w:val="00337FA4"/>
    <w:rsid w:val="003401AB"/>
    <w:rsid w:val="00343B90"/>
    <w:rsid w:val="00345081"/>
    <w:rsid w:val="00347B16"/>
    <w:rsid w:val="00347CE6"/>
    <w:rsid w:val="003510A3"/>
    <w:rsid w:val="003541C8"/>
    <w:rsid w:val="00354224"/>
    <w:rsid w:val="00355CCE"/>
    <w:rsid w:val="00356876"/>
    <w:rsid w:val="003570F8"/>
    <w:rsid w:val="00361E2F"/>
    <w:rsid w:val="0036391D"/>
    <w:rsid w:val="003708CA"/>
    <w:rsid w:val="00373B4D"/>
    <w:rsid w:val="0037712E"/>
    <w:rsid w:val="003775CF"/>
    <w:rsid w:val="00381DA6"/>
    <w:rsid w:val="00386493"/>
    <w:rsid w:val="00390749"/>
    <w:rsid w:val="003912E7"/>
    <w:rsid w:val="003A2146"/>
    <w:rsid w:val="003A69C9"/>
    <w:rsid w:val="003B010B"/>
    <w:rsid w:val="003B2413"/>
    <w:rsid w:val="003B297E"/>
    <w:rsid w:val="003B48D3"/>
    <w:rsid w:val="003B557E"/>
    <w:rsid w:val="003B73A9"/>
    <w:rsid w:val="003C1180"/>
    <w:rsid w:val="003C2190"/>
    <w:rsid w:val="003C4BE5"/>
    <w:rsid w:val="003C4C05"/>
    <w:rsid w:val="003C645F"/>
    <w:rsid w:val="003D14FD"/>
    <w:rsid w:val="003E43F9"/>
    <w:rsid w:val="003F0178"/>
    <w:rsid w:val="003F1266"/>
    <w:rsid w:val="0040010F"/>
    <w:rsid w:val="00401B3F"/>
    <w:rsid w:val="00402289"/>
    <w:rsid w:val="004035AD"/>
    <w:rsid w:val="00403869"/>
    <w:rsid w:val="00410D63"/>
    <w:rsid w:val="004125E9"/>
    <w:rsid w:val="00412E88"/>
    <w:rsid w:val="00413897"/>
    <w:rsid w:val="00415710"/>
    <w:rsid w:val="0041633A"/>
    <w:rsid w:val="004202F1"/>
    <w:rsid w:val="00420580"/>
    <w:rsid w:val="00421700"/>
    <w:rsid w:val="00422138"/>
    <w:rsid w:val="00422EEF"/>
    <w:rsid w:val="00423BCB"/>
    <w:rsid w:val="0042635D"/>
    <w:rsid w:val="00433DE4"/>
    <w:rsid w:val="004408AE"/>
    <w:rsid w:val="00440FBD"/>
    <w:rsid w:val="00442A3C"/>
    <w:rsid w:val="004432D3"/>
    <w:rsid w:val="00443D51"/>
    <w:rsid w:val="00451579"/>
    <w:rsid w:val="0045179A"/>
    <w:rsid w:val="00452D49"/>
    <w:rsid w:val="00455445"/>
    <w:rsid w:val="00462531"/>
    <w:rsid w:val="0046757A"/>
    <w:rsid w:val="004721DD"/>
    <w:rsid w:val="0047538D"/>
    <w:rsid w:val="004801A6"/>
    <w:rsid w:val="00481B0C"/>
    <w:rsid w:val="00484805"/>
    <w:rsid w:val="0049345A"/>
    <w:rsid w:val="004A281C"/>
    <w:rsid w:val="004A2B1A"/>
    <w:rsid w:val="004A7C9B"/>
    <w:rsid w:val="004C7AA8"/>
    <w:rsid w:val="004D1719"/>
    <w:rsid w:val="004D4005"/>
    <w:rsid w:val="004E013C"/>
    <w:rsid w:val="004E1712"/>
    <w:rsid w:val="004E2499"/>
    <w:rsid w:val="004E5C5A"/>
    <w:rsid w:val="004F12AF"/>
    <w:rsid w:val="004F132C"/>
    <w:rsid w:val="004F349A"/>
    <w:rsid w:val="004F4F21"/>
    <w:rsid w:val="004F582F"/>
    <w:rsid w:val="00503060"/>
    <w:rsid w:val="005075F1"/>
    <w:rsid w:val="0051157E"/>
    <w:rsid w:val="00515099"/>
    <w:rsid w:val="00515415"/>
    <w:rsid w:val="0051763F"/>
    <w:rsid w:val="00517D3A"/>
    <w:rsid w:val="00521B69"/>
    <w:rsid w:val="005232EE"/>
    <w:rsid w:val="00523C14"/>
    <w:rsid w:val="0052659A"/>
    <w:rsid w:val="005309A8"/>
    <w:rsid w:val="005310FA"/>
    <w:rsid w:val="005344AE"/>
    <w:rsid w:val="005362C1"/>
    <w:rsid w:val="00537BF9"/>
    <w:rsid w:val="0054045C"/>
    <w:rsid w:val="00540CE8"/>
    <w:rsid w:val="00542574"/>
    <w:rsid w:val="00550243"/>
    <w:rsid w:val="005549BF"/>
    <w:rsid w:val="00562983"/>
    <w:rsid w:val="0056346F"/>
    <w:rsid w:val="00565713"/>
    <w:rsid w:val="005714D3"/>
    <w:rsid w:val="00576B7B"/>
    <w:rsid w:val="00583510"/>
    <w:rsid w:val="00585564"/>
    <w:rsid w:val="005914D6"/>
    <w:rsid w:val="00593C72"/>
    <w:rsid w:val="005951B7"/>
    <w:rsid w:val="0059619C"/>
    <w:rsid w:val="005A6428"/>
    <w:rsid w:val="005A66E9"/>
    <w:rsid w:val="005B04BC"/>
    <w:rsid w:val="005B41A6"/>
    <w:rsid w:val="005C1D21"/>
    <w:rsid w:val="005C3174"/>
    <w:rsid w:val="005C7B76"/>
    <w:rsid w:val="005D02D4"/>
    <w:rsid w:val="005D124F"/>
    <w:rsid w:val="005D7E33"/>
    <w:rsid w:val="005E28FE"/>
    <w:rsid w:val="005E3320"/>
    <w:rsid w:val="005E3C5F"/>
    <w:rsid w:val="005E4484"/>
    <w:rsid w:val="005F0384"/>
    <w:rsid w:val="005F67B3"/>
    <w:rsid w:val="00600CFE"/>
    <w:rsid w:val="00615C82"/>
    <w:rsid w:val="00624441"/>
    <w:rsid w:val="00624C0C"/>
    <w:rsid w:val="006263EF"/>
    <w:rsid w:val="0062761A"/>
    <w:rsid w:val="00627856"/>
    <w:rsid w:val="00630552"/>
    <w:rsid w:val="00633A7D"/>
    <w:rsid w:val="00635724"/>
    <w:rsid w:val="00636EF2"/>
    <w:rsid w:val="00637733"/>
    <w:rsid w:val="006377C7"/>
    <w:rsid w:val="00640987"/>
    <w:rsid w:val="006413A7"/>
    <w:rsid w:val="0064194C"/>
    <w:rsid w:val="00663801"/>
    <w:rsid w:val="006642A7"/>
    <w:rsid w:val="006643D6"/>
    <w:rsid w:val="00670B49"/>
    <w:rsid w:val="006724A3"/>
    <w:rsid w:val="00672536"/>
    <w:rsid w:val="00673933"/>
    <w:rsid w:val="0067755C"/>
    <w:rsid w:val="00682AEB"/>
    <w:rsid w:val="00683CED"/>
    <w:rsid w:val="00686282"/>
    <w:rsid w:val="00691F37"/>
    <w:rsid w:val="00692D37"/>
    <w:rsid w:val="00694B48"/>
    <w:rsid w:val="006953C6"/>
    <w:rsid w:val="006A5AC4"/>
    <w:rsid w:val="006A7D18"/>
    <w:rsid w:val="006C022F"/>
    <w:rsid w:val="006C234F"/>
    <w:rsid w:val="006C30FD"/>
    <w:rsid w:val="006C4D4D"/>
    <w:rsid w:val="006C7CC9"/>
    <w:rsid w:val="006D177B"/>
    <w:rsid w:val="006D41E7"/>
    <w:rsid w:val="006D710B"/>
    <w:rsid w:val="006D77A7"/>
    <w:rsid w:val="006F1CFD"/>
    <w:rsid w:val="006F22D4"/>
    <w:rsid w:val="006F2718"/>
    <w:rsid w:val="006F4C36"/>
    <w:rsid w:val="00700215"/>
    <w:rsid w:val="00702965"/>
    <w:rsid w:val="007035F7"/>
    <w:rsid w:val="00704B00"/>
    <w:rsid w:val="00707E8A"/>
    <w:rsid w:val="00713420"/>
    <w:rsid w:val="00714077"/>
    <w:rsid w:val="00715852"/>
    <w:rsid w:val="00715C20"/>
    <w:rsid w:val="00722485"/>
    <w:rsid w:val="00722D91"/>
    <w:rsid w:val="00725391"/>
    <w:rsid w:val="00725D54"/>
    <w:rsid w:val="0072798A"/>
    <w:rsid w:val="00734003"/>
    <w:rsid w:val="00734F52"/>
    <w:rsid w:val="00735F29"/>
    <w:rsid w:val="00737BB4"/>
    <w:rsid w:val="007408FB"/>
    <w:rsid w:val="00744877"/>
    <w:rsid w:val="00745A8B"/>
    <w:rsid w:val="00747817"/>
    <w:rsid w:val="007505EE"/>
    <w:rsid w:val="007518F7"/>
    <w:rsid w:val="00757669"/>
    <w:rsid w:val="00762868"/>
    <w:rsid w:val="0076403E"/>
    <w:rsid w:val="007653FF"/>
    <w:rsid w:val="00770E44"/>
    <w:rsid w:val="00771D52"/>
    <w:rsid w:val="00773296"/>
    <w:rsid w:val="0077333B"/>
    <w:rsid w:val="007752D1"/>
    <w:rsid w:val="00775457"/>
    <w:rsid w:val="00777B63"/>
    <w:rsid w:val="00777EE5"/>
    <w:rsid w:val="007803AB"/>
    <w:rsid w:val="00782082"/>
    <w:rsid w:val="00783FA8"/>
    <w:rsid w:val="00784260"/>
    <w:rsid w:val="00787BFE"/>
    <w:rsid w:val="0079766D"/>
    <w:rsid w:val="007A25B1"/>
    <w:rsid w:val="007A31E5"/>
    <w:rsid w:val="007A636D"/>
    <w:rsid w:val="007A7E8B"/>
    <w:rsid w:val="007A7EEF"/>
    <w:rsid w:val="007B7A9F"/>
    <w:rsid w:val="007C0569"/>
    <w:rsid w:val="007C3590"/>
    <w:rsid w:val="007C41BB"/>
    <w:rsid w:val="007D0EF8"/>
    <w:rsid w:val="007D2592"/>
    <w:rsid w:val="007D30F5"/>
    <w:rsid w:val="007E0BBF"/>
    <w:rsid w:val="007E2306"/>
    <w:rsid w:val="007E327C"/>
    <w:rsid w:val="007E41BF"/>
    <w:rsid w:val="007F053F"/>
    <w:rsid w:val="007F1CCC"/>
    <w:rsid w:val="007F266A"/>
    <w:rsid w:val="007F503C"/>
    <w:rsid w:val="007F59A7"/>
    <w:rsid w:val="00803DA8"/>
    <w:rsid w:val="0080661A"/>
    <w:rsid w:val="00806AC5"/>
    <w:rsid w:val="00806D94"/>
    <w:rsid w:val="008110A4"/>
    <w:rsid w:val="00812C05"/>
    <w:rsid w:val="00814461"/>
    <w:rsid w:val="00816B24"/>
    <w:rsid w:val="008179B5"/>
    <w:rsid w:val="00817AD4"/>
    <w:rsid w:val="00820573"/>
    <w:rsid w:val="00821293"/>
    <w:rsid w:val="00824B42"/>
    <w:rsid w:val="008259D8"/>
    <w:rsid w:val="00825DAC"/>
    <w:rsid w:val="00826AFF"/>
    <w:rsid w:val="00837228"/>
    <w:rsid w:val="0083762E"/>
    <w:rsid w:val="0084014D"/>
    <w:rsid w:val="00850BE5"/>
    <w:rsid w:val="00850FDD"/>
    <w:rsid w:val="0085195D"/>
    <w:rsid w:val="00853AA7"/>
    <w:rsid w:val="00861703"/>
    <w:rsid w:val="00861D78"/>
    <w:rsid w:val="00863BB9"/>
    <w:rsid w:val="008670DF"/>
    <w:rsid w:val="00867EBA"/>
    <w:rsid w:val="00870355"/>
    <w:rsid w:val="00870703"/>
    <w:rsid w:val="0088055B"/>
    <w:rsid w:val="0088420F"/>
    <w:rsid w:val="008846BF"/>
    <w:rsid w:val="00885FAC"/>
    <w:rsid w:val="0089152D"/>
    <w:rsid w:val="0089343F"/>
    <w:rsid w:val="008A013E"/>
    <w:rsid w:val="008A11D9"/>
    <w:rsid w:val="008A43F9"/>
    <w:rsid w:val="008A4A27"/>
    <w:rsid w:val="008B2EF4"/>
    <w:rsid w:val="008B5F08"/>
    <w:rsid w:val="008C49FA"/>
    <w:rsid w:val="008D112B"/>
    <w:rsid w:val="008D5CC3"/>
    <w:rsid w:val="008E77F0"/>
    <w:rsid w:val="008E7ED2"/>
    <w:rsid w:val="008F0B0C"/>
    <w:rsid w:val="008F34ED"/>
    <w:rsid w:val="008F5406"/>
    <w:rsid w:val="009008EE"/>
    <w:rsid w:val="00902C52"/>
    <w:rsid w:val="00905196"/>
    <w:rsid w:val="009060DF"/>
    <w:rsid w:val="00911C7B"/>
    <w:rsid w:val="00915434"/>
    <w:rsid w:val="00915EB7"/>
    <w:rsid w:val="00916853"/>
    <w:rsid w:val="00916A99"/>
    <w:rsid w:val="009174FD"/>
    <w:rsid w:val="0091771C"/>
    <w:rsid w:val="009230B2"/>
    <w:rsid w:val="00924C29"/>
    <w:rsid w:val="009270CA"/>
    <w:rsid w:val="009337CA"/>
    <w:rsid w:val="0093772F"/>
    <w:rsid w:val="00941554"/>
    <w:rsid w:val="00942A86"/>
    <w:rsid w:val="00942F68"/>
    <w:rsid w:val="00943DB7"/>
    <w:rsid w:val="009458AC"/>
    <w:rsid w:val="0095020C"/>
    <w:rsid w:val="00951FDE"/>
    <w:rsid w:val="00951FE9"/>
    <w:rsid w:val="0095278D"/>
    <w:rsid w:val="009530E7"/>
    <w:rsid w:val="0095567F"/>
    <w:rsid w:val="00955C85"/>
    <w:rsid w:val="00956EBF"/>
    <w:rsid w:val="00970CD8"/>
    <w:rsid w:val="00972187"/>
    <w:rsid w:val="009724E8"/>
    <w:rsid w:val="00972CC1"/>
    <w:rsid w:val="0097750F"/>
    <w:rsid w:val="00986204"/>
    <w:rsid w:val="009966CE"/>
    <w:rsid w:val="009A04EE"/>
    <w:rsid w:val="009A45C9"/>
    <w:rsid w:val="009A6CF4"/>
    <w:rsid w:val="009B35EF"/>
    <w:rsid w:val="009B3606"/>
    <w:rsid w:val="009B4B5E"/>
    <w:rsid w:val="009C07CC"/>
    <w:rsid w:val="009C2DB2"/>
    <w:rsid w:val="009C6A70"/>
    <w:rsid w:val="009C6BB2"/>
    <w:rsid w:val="009D2F2F"/>
    <w:rsid w:val="009D3605"/>
    <w:rsid w:val="009E6817"/>
    <w:rsid w:val="009E6F38"/>
    <w:rsid w:val="009F0BF0"/>
    <w:rsid w:val="009F1E78"/>
    <w:rsid w:val="009F2208"/>
    <w:rsid w:val="009F4985"/>
    <w:rsid w:val="009F5EC7"/>
    <w:rsid w:val="009F76D7"/>
    <w:rsid w:val="00A01256"/>
    <w:rsid w:val="00A012BA"/>
    <w:rsid w:val="00A04305"/>
    <w:rsid w:val="00A04F8D"/>
    <w:rsid w:val="00A13DF4"/>
    <w:rsid w:val="00A157C1"/>
    <w:rsid w:val="00A15AC0"/>
    <w:rsid w:val="00A22126"/>
    <w:rsid w:val="00A2384B"/>
    <w:rsid w:val="00A26EA2"/>
    <w:rsid w:val="00A278BB"/>
    <w:rsid w:val="00A30423"/>
    <w:rsid w:val="00A32C5C"/>
    <w:rsid w:val="00A35DBD"/>
    <w:rsid w:val="00A42103"/>
    <w:rsid w:val="00A45674"/>
    <w:rsid w:val="00A47B73"/>
    <w:rsid w:val="00A57BE0"/>
    <w:rsid w:val="00A6041C"/>
    <w:rsid w:val="00A6194F"/>
    <w:rsid w:val="00A7021F"/>
    <w:rsid w:val="00A70602"/>
    <w:rsid w:val="00A72808"/>
    <w:rsid w:val="00A82945"/>
    <w:rsid w:val="00A836B5"/>
    <w:rsid w:val="00A83F6E"/>
    <w:rsid w:val="00A928EC"/>
    <w:rsid w:val="00A95C01"/>
    <w:rsid w:val="00A97946"/>
    <w:rsid w:val="00AA4AE9"/>
    <w:rsid w:val="00AA6EFC"/>
    <w:rsid w:val="00AB1651"/>
    <w:rsid w:val="00AB1ADF"/>
    <w:rsid w:val="00AB2E6A"/>
    <w:rsid w:val="00AC414E"/>
    <w:rsid w:val="00AC58D6"/>
    <w:rsid w:val="00AC5BC7"/>
    <w:rsid w:val="00AC6C31"/>
    <w:rsid w:val="00AD1C10"/>
    <w:rsid w:val="00AD59FA"/>
    <w:rsid w:val="00AD5DA9"/>
    <w:rsid w:val="00AE1D99"/>
    <w:rsid w:val="00AE71CC"/>
    <w:rsid w:val="00AE79C3"/>
    <w:rsid w:val="00AF02EB"/>
    <w:rsid w:val="00AF11D6"/>
    <w:rsid w:val="00AF30BA"/>
    <w:rsid w:val="00AF5162"/>
    <w:rsid w:val="00AF6AFE"/>
    <w:rsid w:val="00B067B0"/>
    <w:rsid w:val="00B1065D"/>
    <w:rsid w:val="00B10BB7"/>
    <w:rsid w:val="00B11B64"/>
    <w:rsid w:val="00B264AC"/>
    <w:rsid w:val="00B26F56"/>
    <w:rsid w:val="00B27D99"/>
    <w:rsid w:val="00B3142E"/>
    <w:rsid w:val="00B324C0"/>
    <w:rsid w:val="00B33640"/>
    <w:rsid w:val="00B33DE9"/>
    <w:rsid w:val="00B34BFE"/>
    <w:rsid w:val="00B43D34"/>
    <w:rsid w:val="00B4717A"/>
    <w:rsid w:val="00B4724C"/>
    <w:rsid w:val="00B5172F"/>
    <w:rsid w:val="00B51A5C"/>
    <w:rsid w:val="00B5611E"/>
    <w:rsid w:val="00B60096"/>
    <w:rsid w:val="00B60A4A"/>
    <w:rsid w:val="00B63F20"/>
    <w:rsid w:val="00B67931"/>
    <w:rsid w:val="00B7125D"/>
    <w:rsid w:val="00B720B1"/>
    <w:rsid w:val="00B81345"/>
    <w:rsid w:val="00B91AFF"/>
    <w:rsid w:val="00BA084A"/>
    <w:rsid w:val="00BA1319"/>
    <w:rsid w:val="00BA19BE"/>
    <w:rsid w:val="00BA1AB8"/>
    <w:rsid w:val="00BA24CA"/>
    <w:rsid w:val="00BA38C4"/>
    <w:rsid w:val="00BA4F1E"/>
    <w:rsid w:val="00BA5957"/>
    <w:rsid w:val="00BA640A"/>
    <w:rsid w:val="00BA6B3E"/>
    <w:rsid w:val="00BA7E9B"/>
    <w:rsid w:val="00BB1355"/>
    <w:rsid w:val="00BB418D"/>
    <w:rsid w:val="00BC0B8F"/>
    <w:rsid w:val="00BC781F"/>
    <w:rsid w:val="00BD0793"/>
    <w:rsid w:val="00BD53FA"/>
    <w:rsid w:val="00BD72F3"/>
    <w:rsid w:val="00BE0CBD"/>
    <w:rsid w:val="00BE4344"/>
    <w:rsid w:val="00BE6B98"/>
    <w:rsid w:val="00BE730C"/>
    <w:rsid w:val="00BE7344"/>
    <w:rsid w:val="00BF0C61"/>
    <w:rsid w:val="00BF1869"/>
    <w:rsid w:val="00BF294E"/>
    <w:rsid w:val="00BF36CD"/>
    <w:rsid w:val="00BF67F0"/>
    <w:rsid w:val="00BF7C15"/>
    <w:rsid w:val="00C04F32"/>
    <w:rsid w:val="00C07014"/>
    <w:rsid w:val="00C119A5"/>
    <w:rsid w:val="00C151C8"/>
    <w:rsid w:val="00C156A1"/>
    <w:rsid w:val="00C221CA"/>
    <w:rsid w:val="00C23A65"/>
    <w:rsid w:val="00C248B6"/>
    <w:rsid w:val="00C30CBE"/>
    <w:rsid w:val="00C31591"/>
    <w:rsid w:val="00C340CE"/>
    <w:rsid w:val="00C359DA"/>
    <w:rsid w:val="00C36FCD"/>
    <w:rsid w:val="00C37557"/>
    <w:rsid w:val="00C4015D"/>
    <w:rsid w:val="00C430D0"/>
    <w:rsid w:val="00C4701C"/>
    <w:rsid w:val="00C47C6C"/>
    <w:rsid w:val="00C5121D"/>
    <w:rsid w:val="00C545AE"/>
    <w:rsid w:val="00C55500"/>
    <w:rsid w:val="00C55C10"/>
    <w:rsid w:val="00C57362"/>
    <w:rsid w:val="00C57871"/>
    <w:rsid w:val="00C667D0"/>
    <w:rsid w:val="00C7223E"/>
    <w:rsid w:val="00C729AF"/>
    <w:rsid w:val="00C75845"/>
    <w:rsid w:val="00C760DE"/>
    <w:rsid w:val="00C771E0"/>
    <w:rsid w:val="00C774C4"/>
    <w:rsid w:val="00C77BCC"/>
    <w:rsid w:val="00C90578"/>
    <w:rsid w:val="00C9162B"/>
    <w:rsid w:val="00C95628"/>
    <w:rsid w:val="00CA4CE3"/>
    <w:rsid w:val="00CA5397"/>
    <w:rsid w:val="00CB1894"/>
    <w:rsid w:val="00CB2DAF"/>
    <w:rsid w:val="00CB3170"/>
    <w:rsid w:val="00CB45B8"/>
    <w:rsid w:val="00CB68B8"/>
    <w:rsid w:val="00CC3E96"/>
    <w:rsid w:val="00CC57CB"/>
    <w:rsid w:val="00CD10BE"/>
    <w:rsid w:val="00CD36A5"/>
    <w:rsid w:val="00CD489B"/>
    <w:rsid w:val="00CD5A0C"/>
    <w:rsid w:val="00CE06F7"/>
    <w:rsid w:val="00CF19E4"/>
    <w:rsid w:val="00CF6841"/>
    <w:rsid w:val="00D06440"/>
    <w:rsid w:val="00D13045"/>
    <w:rsid w:val="00D1461B"/>
    <w:rsid w:val="00D2283C"/>
    <w:rsid w:val="00D25DD9"/>
    <w:rsid w:val="00D30806"/>
    <w:rsid w:val="00D33A40"/>
    <w:rsid w:val="00D34A62"/>
    <w:rsid w:val="00D36955"/>
    <w:rsid w:val="00D43B76"/>
    <w:rsid w:val="00D461A8"/>
    <w:rsid w:val="00D46E66"/>
    <w:rsid w:val="00D50CA7"/>
    <w:rsid w:val="00D50D78"/>
    <w:rsid w:val="00D55C01"/>
    <w:rsid w:val="00D57CB6"/>
    <w:rsid w:val="00D653CF"/>
    <w:rsid w:val="00D67008"/>
    <w:rsid w:val="00D7005E"/>
    <w:rsid w:val="00D71E48"/>
    <w:rsid w:val="00D74C81"/>
    <w:rsid w:val="00D770DE"/>
    <w:rsid w:val="00D774DD"/>
    <w:rsid w:val="00D820D0"/>
    <w:rsid w:val="00D82EB7"/>
    <w:rsid w:val="00D845B6"/>
    <w:rsid w:val="00DA62E8"/>
    <w:rsid w:val="00DB0CA4"/>
    <w:rsid w:val="00DB2C81"/>
    <w:rsid w:val="00DC201E"/>
    <w:rsid w:val="00DC3A35"/>
    <w:rsid w:val="00DC42B4"/>
    <w:rsid w:val="00DC6365"/>
    <w:rsid w:val="00DD0630"/>
    <w:rsid w:val="00DD466F"/>
    <w:rsid w:val="00DD6CD9"/>
    <w:rsid w:val="00DE4670"/>
    <w:rsid w:val="00DE795B"/>
    <w:rsid w:val="00DF0EB7"/>
    <w:rsid w:val="00DF1ABD"/>
    <w:rsid w:val="00E00628"/>
    <w:rsid w:val="00E03578"/>
    <w:rsid w:val="00E03E76"/>
    <w:rsid w:val="00E141E7"/>
    <w:rsid w:val="00E14BDF"/>
    <w:rsid w:val="00E14E4A"/>
    <w:rsid w:val="00E15645"/>
    <w:rsid w:val="00E158F7"/>
    <w:rsid w:val="00E17CE7"/>
    <w:rsid w:val="00E235F0"/>
    <w:rsid w:val="00E25173"/>
    <w:rsid w:val="00E40592"/>
    <w:rsid w:val="00E44D21"/>
    <w:rsid w:val="00E472B5"/>
    <w:rsid w:val="00E473B2"/>
    <w:rsid w:val="00E47D9B"/>
    <w:rsid w:val="00E5054D"/>
    <w:rsid w:val="00E55402"/>
    <w:rsid w:val="00E57068"/>
    <w:rsid w:val="00E65B59"/>
    <w:rsid w:val="00E65F6D"/>
    <w:rsid w:val="00E720EA"/>
    <w:rsid w:val="00E77E13"/>
    <w:rsid w:val="00E80080"/>
    <w:rsid w:val="00E91260"/>
    <w:rsid w:val="00E9280D"/>
    <w:rsid w:val="00E94C21"/>
    <w:rsid w:val="00EA0D51"/>
    <w:rsid w:val="00EA1686"/>
    <w:rsid w:val="00EA369A"/>
    <w:rsid w:val="00EA4361"/>
    <w:rsid w:val="00EA6037"/>
    <w:rsid w:val="00EB0BFE"/>
    <w:rsid w:val="00EB5F64"/>
    <w:rsid w:val="00EB676A"/>
    <w:rsid w:val="00EC419A"/>
    <w:rsid w:val="00EC4AE1"/>
    <w:rsid w:val="00EC63DD"/>
    <w:rsid w:val="00EC6A01"/>
    <w:rsid w:val="00EC78E8"/>
    <w:rsid w:val="00ED1DEE"/>
    <w:rsid w:val="00ED464C"/>
    <w:rsid w:val="00ED6CC7"/>
    <w:rsid w:val="00EE0A23"/>
    <w:rsid w:val="00EE1F0F"/>
    <w:rsid w:val="00EE4329"/>
    <w:rsid w:val="00EF0FEB"/>
    <w:rsid w:val="00EF291B"/>
    <w:rsid w:val="00EF2D5E"/>
    <w:rsid w:val="00F0009F"/>
    <w:rsid w:val="00F07529"/>
    <w:rsid w:val="00F11295"/>
    <w:rsid w:val="00F11CA4"/>
    <w:rsid w:val="00F17221"/>
    <w:rsid w:val="00F25909"/>
    <w:rsid w:val="00F3466E"/>
    <w:rsid w:val="00F36275"/>
    <w:rsid w:val="00F40D7D"/>
    <w:rsid w:val="00F420BD"/>
    <w:rsid w:val="00F62ED6"/>
    <w:rsid w:val="00F6412A"/>
    <w:rsid w:val="00F65A89"/>
    <w:rsid w:val="00F70AA6"/>
    <w:rsid w:val="00F7718C"/>
    <w:rsid w:val="00F8175F"/>
    <w:rsid w:val="00F94BA4"/>
    <w:rsid w:val="00F94CD6"/>
    <w:rsid w:val="00F958DD"/>
    <w:rsid w:val="00F962EE"/>
    <w:rsid w:val="00F97AB7"/>
    <w:rsid w:val="00FA0659"/>
    <w:rsid w:val="00FA2E64"/>
    <w:rsid w:val="00FA4C26"/>
    <w:rsid w:val="00FA638B"/>
    <w:rsid w:val="00FB3150"/>
    <w:rsid w:val="00FB55AB"/>
    <w:rsid w:val="00FB6D1F"/>
    <w:rsid w:val="00FC460F"/>
    <w:rsid w:val="00FC643B"/>
    <w:rsid w:val="00FD20D4"/>
    <w:rsid w:val="00FE0AA8"/>
    <w:rsid w:val="00FE7CA2"/>
    <w:rsid w:val="00FF06FD"/>
    <w:rsid w:val="00FF104C"/>
    <w:rsid w:val="00FF22AE"/>
    <w:rsid w:val="00FF61EC"/>
    <w:rsid w:val="00FF68E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D978"/>
  <w15:chartTrackingRefBased/>
  <w15:docId w15:val="{5FD05A57-53A7-47F8-AA40-2501BC47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sv-SE" w:eastAsia="en-US" w:bidi="ar-SA"/>
      </w:rPr>
    </w:rPrDefault>
    <w:pPrDefault>
      <w:pPr>
        <w:spacing w:before="60" w:after="60" w:line="276" w:lineRule="auto"/>
        <w:jc w:val="center"/>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A6CF4"/>
    <w:pPr>
      <w:jc w:val="left"/>
    </w:pPr>
  </w:style>
  <w:style w:type="paragraph" w:styleId="Rubrik1">
    <w:name w:val="heading 1"/>
    <w:basedOn w:val="Normal"/>
    <w:next w:val="Normal"/>
    <w:link w:val="Rubrik1Char"/>
    <w:uiPriority w:val="9"/>
    <w:qFormat/>
    <w:rsid w:val="009A6C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9A6C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9A6C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uiPriority w:val="9"/>
    <w:unhideWhenUsed/>
    <w:qFormat/>
    <w:rsid w:val="009A6CF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A6CF4"/>
    <w:rPr>
      <w:rFonts w:asciiTheme="majorHAnsi" w:eastAsiaTheme="majorEastAsia" w:hAnsiTheme="majorHAnsi" w:cstheme="majorBidi"/>
      <w:color w:val="2E74B5" w:themeColor="accent1" w:themeShade="BF"/>
      <w:sz w:val="32"/>
      <w:szCs w:val="32"/>
    </w:rPr>
  </w:style>
  <w:style w:type="character" w:customStyle="1" w:styleId="Rubrik2Char">
    <w:name w:val="Rubrik 2 Char"/>
    <w:basedOn w:val="Standardstycketeckensnitt"/>
    <w:link w:val="Rubrik2"/>
    <w:uiPriority w:val="9"/>
    <w:rsid w:val="009A6CF4"/>
    <w:rPr>
      <w:rFonts w:asciiTheme="majorHAnsi" w:eastAsiaTheme="majorEastAsia" w:hAnsiTheme="majorHAnsi" w:cstheme="majorBidi"/>
      <w:color w:val="2E74B5" w:themeColor="accent1" w:themeShade="BF"/>
      <w:sz w:val="26"/>
      <w:szCs w:val="26"/>
    </w:rPr>
  </w:style>
  <w:style w:type="character" w:customStyle="1" w:styleId="Rubrik3Char">
    <w:name w:val="Rubrik 3 Char"/>
    <w:basedOn w:val="Standardstycketeckensnitt"/>
    <w:link w:val="Rubrik3"/>
    <w:uiPriority w:val="9"/>
    <w:rsid w:val="009A6CF4"/>
    <w:rPr>
      <w:rFonts w:asciiTheme="majorHAnsi" w:eastAsiaTheme="majorEastAsia" w:hAnsiTheme="majorHAnsi" w:cstheme="majorBidi"/>
      <w:color w:val="1F4D78" w:themeColor="accent1" w:themeShade="7F"/>
      <w:sz w:val="24"/>
      <w:szCs w:val="24"/>
    </w:rPr>
  </w:style>
  <w:style w:type="character" w:customStyle="1" w:styleId="Rubrik4Char">
    <w:name w:val="Rubrik 4 Char"/>
    <w:basedOn w:val="Standardstycketeckensnitt"/>
    <w:link w:val="Rubrik4"/>
    <w:uiPriority w:val="9"/>
    <w:rsid w:val="009A6CF4"/>
    <w:rPr>
      <w:rFonts w:asciiTheme="majorHAnsi" w:eastAsiaTheme="majorEastAsia" w:hAnsiTheme="majorHAnsi" w:cstheme="majorBidi"/>
      <w:i/>
      <w:iCs/>
      <w:color w:val="2E74B5" w:themeColor="accent1" w:themeShade="BF"/>
    </w:rPr>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9A6CF4"/>
    <w:pPr>
      <w:spacing w:after="0" w:line="240" w:lineRule="auto"/>
      <w:jc w:val="left"/>
    </w:pPr>
    <w:rPr>
      <w:rFonts w:eastAsiaTheme="minorEastAsia"/>
      <w:lang w:eastAsia="sv-SE"/>
    </w:rPr>
  </w:style>
  <w:style w:type="character" w:customStyle="1" w:styleId="IngetavstndChar">
    <w:name w:val="Inget avstånd Char"/>
    <w:basedOn w:val="Standardstycketeckensnitt"/>
    <w:link w:val="Ingetavstnd"/>
    <w:uiPriority w:val="1"/>
    <w:rsid w:val="009A6CF4"/>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before="120" w:after="120"/>
    </w:pPr>
    <w:rPr>
      <w:rFonts w:cstheme="minorHAnsi"/>
      <w:b/>
      <w:bCs/>
      <w:caps/>
      <w:sz w:val="20"/>
      <w:szCs w:val="20"/>
    </w:rPr>
  </w:style>
  <w:style w:type="paragraph" w:styleId="Innehll2">
    <w:name w:val="toc 2"/>
    <w:basedOn w:val="Normal"/>
    <w:next w:val="Normal"/>
    <w:autoRedefine/>
    <w:uiPriority w:val="39"/>
    <w:unhideWhenUsed/>
    <w:rsid w:val="007D0EF8"/>
    <w:pPr>
      <w:spacing w:before="0" w:after="0"/>
      <w:ind w:left="220"/>
    </w:pPr>
    <w:rPr>
      <w:rFonts w:cstheme="minorHAnsi"/>
      <w:smallCaps/>
      <w:sz w:val="20"/>
      <w:szCs w:val="20"/>
    </w:rPr>
  </w:style>
  <w:style w:type="paragraph" w:customStyle="1" w:styleId="Normal0">
    <w:name w:val="[Normal]"/>
    <w:uiPriority w:val="99"/>
    <w:rsid w:val="00A278BB"/>
    <w:pPr>
      <w:widowControl w:val="0"/>
      <w:autoSpaceDE w:val="0"/>
      <w:autoSpaceDN w:val="0"/>
      <w:adjustRightInd w:val="0"/>
      <w:spacing w:before="0" w:after="0" w:line="240" w:lineRule="auto"/>
      <w:jc w:val="left"/>
    </w:pPr>
    <w:rPr>
      <w:rFonts w:ascii="Arial" w:hAnsi="Arial" w:cs="Arial"/>
      <w:sz w:val="24"/>
      <w:szCs w:val="24"/>
      <w:lang w:val="x-none"/>
    </w:rPr>
  </w:style>
  <w:style w:type="paragraph" w:customStyle="1" w:styleId="BODY">
    <w:name w:val="BODY"/>
    <w:basedOn w:val="Normal0"/>
    <w:uiPriority w:val="99"/>
    <w:rsid w:val="00DF1ABD"/>
  </w:style>
  <w:style w:type="paragraph" w:styleId="Normaltindrag">
    <w:name w:val="Normal Indent"/>
    <w:basedOn w:val="Normal"/>
    <w:uiPriority w:val="99"/>
    <w:rsid w:val="0010418D"/>
    <w:pPr>
      <w:autoSpaceDE w:val="0"/>
      <w:autoSpaceDN w:val="0"/>
      <w:adjustRightInd w:val="0"/>
      <w:spacing w:before="0" w:after="0" w:line="240" w:lineRule="auto"/>
      <w:ind w:left="1304"/>
    </w:pPr>
    <w:rPr>
      <w:rFonts w:ascii="Arial" w:hAnsi="Arial" w:cs="Arial"/>
      <w:sz w:val="24"/>
      <w:szCs w:val="24"/>
      <w:lang w:val="x-none"/>
    </w:rPr>
  </w:style>
  <w:style w:type="paragraph" w:customStyle="1" w:styleId="Standard">
    <w:name w:val="Standard"/>
    <w:basedOn w:val="Normal0"/>
    <w:uiPriority w:val="99"/>
    <w:rsid w:val="00F420BD"/>
    <w:rPr>
      <w:rFonts w:ascii="Times New Roman" w:hAnsi="Times New Roman" w:cs="Times New Roman"/>
    </w:rPr>
  </w:style>
  <w:style w:type="paragraph" w:styleId="Innehll3">
    <w:name w:val="toc 3"/>
    <w:basedOn w:val="Normal"/>
    <w:next w:val="Normal"/>
    <w:autoRedefine/>
    <w:uiPriority w:val="39"/>
    <w:unhideWhenUsed/>
    <w:rsid w:val="00F0009F"/>
    <w:pPr>
      <w:spacing w:before="0" w:after="0"/>
      <w:ind w:left="440"/>
    </w:pPr>
    <w:rPr>
      <w:rFonts w:cstheme="minorHAnsi"/>
      <w:i/>
      <w:iCs/>
      <w:sz w:val="20"/>
      <w:szCs w:val="20"/>
    </w:rPr>
  </w:style>
  <w:style w:type="table" w:styleId="Rutntstabell4dekorfrg1">
    <w:name w:val="Grid Table 4 Accent 1"/>
    <w:basedOn w:val="Normaltabell"/>
    <w:uiPriority w:val="49"/>
    <w:rsid w:val="00FB55AB"/>
    <w:pPr>
      <w:spacing w:before="0" w:after="0" w:line="240" w:lineRule="auto"/>
      <w:jc w:val="left"/>
    </w:pPr>
    <w:rPr>
      <w:rFonts w:eastAsia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b">
    <w:name w:val="Normal (Web)"/>
    <w:basedOn w:val="Normal"/>
    <w:uiPriority w:val="99"/>
    <w:semiHidden/>
    <w:unhideWhenUsed/>
    <w:rsid w:val="00583510"/>
    <w:pPr>
      <w:spacing w:before="100" w:beforeAutospacing="1" w:after="100" w:afterAutospacing="1" w:line="240" w:lineRule="auto"/>
    </w:pPr>
    <w:rPr>
      <w:rFonts w:ascii="Times New Roman" w:eastAsiaTheme="minorEastAsia" w:hAnsi="Times New Roman" w:cs="Times New Roman"/>
      <w:sz w:val="24"/>
      <w:szCs w:val="24"/>
      <w:lang w:eastAsia="sv-SE"/>
    </w:rPr>
  </w:style>
  <w:style w:type="paragraph" w:styleId="Innehll4">
    <w:name w:val="toc 4"/>
    <w:basedOn w:val="Normal"/>
    <w:next w:val="Normal"/>
    <w:autoRedefine/>
    <w:uiPriority w:val="39"/>
    <w:unhideWhenUsed/>
    <w:rsid w:val="00734003"/>
    <w:pPr>
      <w:spacing w:before="0" w:after="0"/>
      <w:ind w:left="660"/>
    </w:pPr>
    <w:rPr>
      <w:rFonts w:cstheme="minorHAnsi"/>
      <w:sz w:val="18"/>
      <w:szCs w:val="18"/>
    </w:rPr>
  </w:style>
  <w:style w:type="paragraph" w:styleId="Innehll5">
    <w:name w:val="toc 5"/>
    <w:basedOn w:val="Normal"/>
    <w:next w:val="Normal"/>
    <w:autoRedefine/>
    <w:uiPriority w:val="39"/>
    <w:unhideWhenUsed/>
    <w:rsid w:val="00734003"/>
    <w:pPr>
      <w:spacing w:before="0" w:after="0"/>
      <w:ind w:left="880"/>
    </w:pPr>
    <w:rPr>
      <w:rFonts w:cstheme="minorHAnsi"/>
      <w:sz w:val="18"/>
      <w:szCs w:val="18"/>
    </w:rPr>
  </w:style>
  <w:style w:type="paragraph" w:styleId="Innehll6">
    <w:name w:val="toc 6"/>
    <w:basedOn w:val="Normal"/>
    <w:next w:val="Normal"/>
    <w:autoRedefine/>
    <w:uiPriority w:val="39"/>
    <w:unhideWhenUsed/>
    <w:rsid w:val="00734003"/>
    <w:pPr>
      <w:spacing w:before="0" w:after="0"/>
      <w:ind w:left="1100"/>
    </w:pPr>
    <w:rPr>
      <w:rFonts w:cstheme="minorHAnsi"/>
      <w:sz w:val="18"/>
      <w:szCs w:val="18"/>
    </w:rPr>
  </w:style>
  <w:style w:type="paragraph" w:styleId="Innehll7">
    <w:name w:val="toc 7"/>
    <w:basedOn w:val="Normal"/>
    <w:next w:val="Normal"/>
    <w:autoRedefine/>
    <w:uiPriority w:val="39"/>
    <w:unhideWhenUsed/>
    <w:rsid w:val="00734003"/>
    <w:pPr>
      <w:spacing w:before="0" w:after="0"/>
      <w:ind w:left="1320"/>
    </w:pPr>
    <w:rPr>
      <w:rFonts w:cstheme="minorHAnsi"/>
      <w:sz w:val="18"/>
      <w:szCs w:val="18"/>
    </w:rPr>
  </w:style>
  <w:style w:type="paragraph" w:styleId="Innehll8">
    <w:name w:val="toc 8"/>
    <w:basedOn w:val="Normal"/>
    <w:next w:val="Normal"/>
    <w:autoRedefine/>
    <w:uiPriority w:val="39"/>
    <w:unhideWhenUsed/>
    <w:rsid w:val="00734003"/>
    <w:pPr>
      <w:spacing w:before="0" w:after="0"/>
      <w:ind w:left="1540"/>
    </w:pPr>
    <w:rPr>
      <w:rFonts w:cstheme="minorHAnsi"/>
      <w:sz w:val="18"/>
      <w:szCs w:val="18"/>
    </w:rPr>
  </w:style>
  <w:style w:type="paragraph" w:styleId="Innehll9">
    <w:name w:val="toc 9"/>
    <w:basedOn w:val="Normal"/>
    <w:next w:val="Normal"/>
    <w:autoRedefine/>
    <w:uiPriority w:val="39"/>
    <w:unhideWhenUsed/>
    <w:rsid w:val="00734003"/>
    <w:pPr>
      <w:spacing w:before="0" w:after="0"/>
      <w:ind w:left="1760"/>
    </w:pPr>
    <w:rPr>
      <w:rFonts w:cstheme="minorHAnsi"/>
      <w:sz w:val="18"/>
      <w:szCs w:val="18"/>
    </w:rPr>
  </w:style>
  <w:style w:type="table" w:styleId="Tabellrutnt">
    <w:name w:val="Table Grid"/>
    <w:basedOn w:val="Normaltabell"/>
    <w:uiPriority w:val="39"/>
    <w:rsid w:val="0019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Standardstycketeckensnitt"/>
    <w:uiPriority w:val="99"/>
    <w:rsid w:val="00694B48"/>
    <w:rPr>
      <w:rFonts w:ascii="Times New Roman" w:hAnsi="Times New Roman" w:cs="Times New Roman"/>
      <w:color w:val="000080"/>
      <w:u w:val="single"/>
    </w:rPr>
  </w:style>
  <w:style w:type="character" w:customStyle="1" w:styleId="A">
    <w:name w:val="A"/>
    <w:basedOn w:val="Standardstycketeckensnitt"/>
    <w:uiPriority w:val="99"/>
    <w:rsid w:val="00694B48"/>
    <w:rPr>
      <w:color w:val="0000FF"/>
      <w:u w:val="single"/>
    </w:rPr>
  </w:style>
  <w:style w:type="paragraph" w:customStyle="1" w:styleId="Default">
    <w:name w:val="Default"/>
    <w:basedOn w:val="Normal0"/>
    <w:uiPriority w:val="99"/>
    <w:rsid w:val="00242ED6"/>
    <w:pPr>
      <w:widowControl/>
    </w:pPr>
    <w:rPr>
      <w:rFonts w:ascii="Times New Roman" w:hAnsi="Times New Roman" w:cs="Times New Roman"/>
      <w:color w:val="000000"/>
    </w:rPr>
  </w:style>
  <w:style w:type="character" w:styleId="AnvndHyperlnk">
    <w:name w:val="FollowedHyperlink"/>
    <w:basedOn w:val="Standardstycketeckensnitt"/>
    <w:uiPriority w:val="99"/>
    <w:semiHidden/>
    <w:unhideWhenUsed/>
    <w:rsid w:val="004E013C"/>
    <w:rPr>
      <w:color w:val="954F72" w:themeColor="followedHyperlink"/>
      <w:u w:val="single"/>
    </w:rPr>
  </w:style>
  <w:style w:type="character" w:styleId="Kommentarsreferens">
    <w:name w:val="annotation reference"/>
    <w:basedOn w:val="Standardstycketeckensnitt"/>
    <w:uiPriority w:val="99"/>
    <w:semiHidden/>
    <w:unhideWhenUsed/>
    <w:rsid w:val="008E7ED2"/>
    <w:rPr>
      <w:sz w:val="16"/>
      <w:szCs w:val="16"/>
    </w:rPr>
  </w:style>
  <w:style w:type="paragraph" w:styleId="Kommentarer">
    <w:name w:val="annotation text"/>
    <w:basedOn w:val="Normal"/>
    <w:link w:val="KommentarerChar"/>
    <w:uiPriority w:val="99"/>
    <w:semiHidden/>
    <w:unhideWhenUsed/>
    <w:rsid w:val="008E7ED2"/>
    <w:pPr>
      <w:spacing w:line="240" w:lineRule="auto"/>
    </w:pPr>
    <w:rPr>
      <w:sz w:val="20"/>
      <w:szCs w:val="20"/>
    </w:rPr>
  </w:style>
  <w:style w:type="character" w:customStyle="1" w:styleId="KommentarerChar">
    <w:name w:val="Kommentarer Char"/>
    <w:basedOn w:val="Standardstycketeckensnitt"/>
    <w:link w:val="Kommentarer"/>
    <w:uiPriority w:val="99"/>
    <w:semiHidden/>
    <w:rsid w:val="008E7ED2"/>
    <w:rPr>
      <w:sz w:val="20"/>
      <w:szCs w:val="20"/>
    </w:rPr>
  </w:style>
  <w:style w:type="paragraph" w:styleId="Kommentarsmne">
    <w:name w:val="annotation subject"/>
    <w:basedOn w:val="Kommentarer"/>
    <w:next w:val="Kommentarer"/>
    <w:link w:val="KommentarsmneChar"/>
    <w:uiPriority w:val="99"/>
    <w:semiHidden/>
    <w:unhideWhenUsed/>
    <w:rsid w:val="008E7ED2"/>
    <w:rPr>
      <w:b/>
      <w:bCs/>
    </w:rPr>
  </w:style>
  <w:style w:type="character" w:customStyle="1" w:styleId="KommentarsmneChar">
    <w:name w:val="Kommentarsämne Char"/>
    <w:basedOn w:val="KommentarerChar"/>
    <w:link w:val="Kommentarsmne"/>
    <w:uiPriority w:val="99"/>
    <w:semiHidden/>
    <w:rsid w:val="008E7ED2"/>
    <w:rPr>
      <w:b/>
      <w:bCs/>
      <w:sz w:val="20"/>
      <w:szCs w:val="20"/>
    </w:rPr>
  </w:style>
  <w:style w:type="paragraph" w:styleId="Ballongtext">
    <w:name w:val="Balloon Text"/>
    <w:basedOn w:val="Normal"/>
    <w:link w:val="BallongtextChar"/>
    <w:uiPriority w:val="99"/>
    <w:semiHidden/>
    <w:unhideWhenUsed/>
    <w:rsid w:val="008E7ED2"/>
    <w:pPr>
      <w:spacing w:before="0"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8E7ED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notisum.se/rnp/sls/lag/20010454.htm" TargetMode="External"/><Relationship Id="rId18" Type="http://schemas.openxmlformats.org/officeDocument/2006/relationships/hyperlink" Target="http://www.polisen.se/Service/Blanketter/Blanketter-belastningsregistret/" TargetMode="External"/><Relationship Id="rId26" Type="http://schemas.openxmlformats.org/officeDocument/2006/relationships/hyperlink" Target="https://www.av.se/globalassets/filer/arbetsmiljoarbete-och-inspektioner/utredning-olycksfall-tillbud-blankett.pdf" TargetMode="External"/><Relationship Id="rId39" Type="http://schemas.openxmlformats.org/officeDocument/2006/relationships/hyperlink" Target="http://www.socialstyrelsen.se/lexsarah" TargetMode="External"/><Relationship Id="rId3" Type="http://schemas.openxmlformats.org/officeDocument/2006/relationships/numbering" Target="numbering.xml"/><Relationship Id="rId21" Type="http://schemas.openxmlformats.org/officeDocument/2006/relationships/hyperlink" Target="https://www.av.se/halsa-och-sakerhet/psykisk-ohalsa-stress-hot-och-vald/hot-och-vald/" TargetMode="External"/><Relationship Id="rId34" Type="http://schemas.openxmlformats.org/officeDocument/2006/relationships/hyperlink" Target="www.notisum.se" TargetMode="External"/><Relationship Id="rId42"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hyperlink" Target="http://polisen.se/Service/Belastningsregistret-begar-utdrag/" TargetMode="External"/><Relationship Id="rId25" Type="http://schemas.openxmlformats.org/officeDocument/2006/relationships/hyperlink" Target="https://www.av.se/globalassets/filer/publikationer/broschyrer/anmal-din-arbetsskada-broschyr-adi161.pdf" TargetMode="External"/><Relationship Id="rId33" Type="http://schemas.openxmlformats.org/officeDocument/2006/relationships/hyperlink" Target="http://www.socialstyrelsen.se/" TargetMode="External"/><Relationship Id="rId38" Type="http://schemas.openxmlformats.org/officeDocument/2006/relationships/hyperlink" Target="http://access.edita.se/optimaker//interface//stream/mabstream.asp?filetype=1&amp;orderlistmainid=5770&amp;printfileid=5770&amp;filex=8673172551530" TargetMode="External"/><Relationship Id="rId2" Type="http://schemas.openxmlformats.org/officeDocument/2006/relationships/customXml" Target="../customXml/item2.xml"/><Relationship Id="rId16" Type="http://schemas.openxmlformats.org/officeDocument/2006/relationships/hyperlink" Target="http://www.ivo.se/for-privatpersoner/for-placerade-barn-och-unga/hem-for-vard-eller-boende-hvb/" TargetMode="External"/><Relationship Id="rId20" Type="http://schemas.openxmlformats.org/officeDocument/2006/relationships/hyperlink" Target="http://www.notisum.se/rnp/sls/lag/20010453.HTM" TargetMode="External"/><Relationship Id="rId29" Type="http://schemas.openxmlformats.org/officeDocument/2006/relationships/hyperlink" Target="http://www.prevent.se/krishantering"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24" Type="http://schemas.openxmlformats.org/officeDocument/2006/relationships/hyperlink" Target="https://www.av.se/arbetsmiljoarbete-och-inspektioner/lagar-och-regler-om-arbetsmiljo/arbetstidslagen/" TargetMode="External"/><Relationship Id="rId32" Type="http://schemas.openxmlformats.org/officeDocument/2006/relationships/hyperlink" Target="http://www.notisum.se/" TargetMode="External"/><Relationship Id="rId37" Type="http://schemas.openxmlformats.org/officeDocument/2006/relationships/hyperlink" Target="http://www.prevent.se/Documents/prevent.se/arbetsmiljoarbete/systematiskt%20arbetmiljoarbete/checklista/Branschchecklistor/checklista%20aldreomsorg.pdf" TargetMode="External"/><Relationship Id="rId40" Type="http://schemas.openxmlformats.org/officeDocument/2006/relationships/hyperlink" Target="http://www.socialstyrelsen.se/barnochfamilj/barnsomfarilla/anmalanarbarnfarilla" TargetMode="External"/><Relationship Id="rId5" Type="http://schemas.openxmlformats.org/officeDocument/2006/relationships/settings" Target="settings.xml"/><Relationship Id="rId15" Type="http://schemas.openxmlformats.org/officeDocument/2006/relationships/hyperlink" Target="http://www.socialstyrelsen.se/Lists/Artikelkatalog/Attachments/18777/2012-6-53.pdf" TargetMode="External"/><Relationship Id="rId23" Type="http://schemas.openxmlformats.org/officeDocument/2006/relationships/hyperlink" Target="https://www.av.se/globalassets/filer/publikationer/foreskrifter/vald-och-hot-i-arbetsmiljon-foreskrifter-afs1993-2.pdf" TargetMode="External"/><Relationship Id="rId28" Type="http://schemas.openxmlformats.org/officeDocument/2006/relationships/hyperlink" Target="https://www.av.se/globalassets/filer/publikationer/broschyrer/rapportera-tillbuden-forebygg-ohalsa-coh-olyckor-i-arbetet-broschyr-adi306.pdf" TargetMode="External"/><Relationship Id="rId36" Type="http://schemas.openxmlformats.org/officeDocument/2006/relationships/hyperlink" Target="www.notisum.se" TargetMode="External"/><Relationship Id="rId10" Type="http://schemas.openxmlformats.org/officeDocument/2006/relationships/image" Target="media/image2.png"/><Relationship Id="rId19" Type="http://schemas.openxmlformats.org/officeDocument/2006/relationships/hyperlink" Target="http://www.notisum.se/rnp/sls/lag/20090400.htm" TargetMode="External"/><Relationship Id="rId31" Type="http://schemas.openxmlformats.org/officeDocument/2006/relationships/hyperlink" Target="http://www.regeringen.se/informationsmaterial/2015/12/viktigare-lagar-och-forordningar-infor-arsskiftet-20152016/"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socialstyrelsen.se/Lists/Artikelkatalog/Attachments/18777/2012-6-53.pdf" TargetMode="External"/><Relationship Id="rId22" Type="http://schemas.openxmlformats.org/officeDocument/2006/relationships/hyperlink" Target="https://www.av.se/arbetsmiljoarbete-och-inspektioner/publikationer/broschyrer/kartlagg-riskerna-for-hot-och-vald-i-arbetsmiljon-adi-553-broschyr/" TargetMode="External"/><Relationship Id="rId27" Type="http://schemas.openxmlformats.org/officeDocument/2006/relationships/hyperlink" Target="https://www.av.se/globalassets/filer/publikationer/broschyrer/rapportera-tillbuden-forebygg-ohalsa-coh-olyckor-i-arbetet-broschyr-adi306.pdf" TargetMode="External"/><Relationship Id="rId30" Type="http://schemas.openxmlformats.org/officeDocument/2006/relationships/hyperlink" Target="https://www.av.se/globalassets/filer/publikationer/broschyrer/forsta-hjalpen-och-krisstod-broschyr-adi534.pdf" TargetMode="External"/><Relationship Id="rId35" Type="http://schemas.openxmlformats.org/officeDocument/2006/relationships/hyperlink" Target="http://www.riksdagen.se" TargetMode="External"/><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9001\Produktmall%20-%20Kvalitet%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Denna kvalitetsmanual följer SOSFS 2011:9 standardens upplägg och är anpassad till HVB-verksamhet.</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00E38E-204E-4D11-8F61-1CE6338A2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Kvalitet dokument</Template>
  <TotalTime>1330</TotalTime>
  <Pages>84</Pages>
  <Words>16506</Words>
  <Characters>87485</Characters>
  <Application>Microsoft Office Word</Application>
  <DocSecurity>0</DocSecurity>
  <Lines>729</Lines>
  <Paragraphs>207</Paragraphs>
  <ScaleCrop>false</ScaleCrop>
  <HeadingPairs>
    <vt:vector size="2" baseType="variant">
      <vt:variant>
        <vt:lpstr>Rubrik</vt:lpstr>
      </vt:variant>
      <vt:variant>
        <vt:i4>1</vt:i4>
      </vt:variant>
    </vt:vector>
  </HeadingPairs>
  <TitlesOfParts>
    <vt:vector size="1" baseType="lpstr">
      <vt:lpstr>Kvalitetsmanual</vt:lpstr>
    </vt:vector>
  </TitlesOfParts>
  <Company/>
  <LinksUpToDate>false</LinksUpToDate>
  <CharactersWithSpaces>103784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Kvalitetsmanual</dc:title>
  <dc:subject>SOSFS 2011:9 för HVB</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dcterms:created xsi:type="dcterms:W3CDTF">2016-11-29T12:40:00Z</dcterms:created>
  <dcterms:modified xsi:type="dcterms:W3CDTF">2016-12-21T13:05:00Z</dcterms:modified>
</cp:coreProperties>
</file>